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6BD76E" w14:textId="77777777" w:rsidR="00E67E35" w:rsidRDefault="00E67E35" w:rsidP="00224640">
      <w:pPr>
        <w:pStyle w:val="Title"/>
      </w:pPr>
      <w:r>
        <w:rPr>
          <w:rStyle w:val="Emphasis"/>
        </w:rPr>
        <w:t>Digital Logic Practical</w:t>
      </w:r>
      <w:r w:rsidR="00224640" w:rsidRPr="000040C5">
        <w:t xml:space="preserve"> </w:t>
      </w:r>
    </w:p>
    <w:p w14:paraId="6C165859" w14:textId="189168BD" w:rsidR="002E626B" w:rsidRPr="000040C5" w:rsidRDefault="00E67E35" w:rsidP="00224640">
      <w:pPr>
        <w:pStyle w:val="Title"/>
      </w:pPr>
      <w:r>
        <w:t>Lab Report</w:t>
      </w:r>
    </w:p>
    <w:p w14:paraId="30483A9B" w14:textId="2C0428E4" w:rsidR="00C31B26" w:rsidRPr="000040C5" w:rsidRDefault="001E272A" w:rsidP="00224640">
      <w:pPr>
        <w:pStyle w:val="Subtitle"/>
      </w:pPr>
      <w:r>
        <w:t xml:space="preserve">Realization of </w:t>
      </w:r>
      <w:r w:rsidR="005B68E2">
        <w:t xml:space="preserve">Boolean </w:t>
      </w:r>
      <w:r>
        <w:t>Functions Using NAND Gate</w:t>
      </w:r>
    </w:p>
    <w:p w14:paraId="5DFD11EA" w14:textId="77777777" w:rsidR="00C31B26" w:rsidRPr="000040C5" w:rsidRDefault="00994D21" w:rsidP="00224640">
      <w:pPr>
        <w:pStyle w:val="CoverHead1"/>
      </w:pPr>
      <w:sdt>
        <w:sdtPr>
          <w:id w:val="-30888360"/>
          <w:placeholder>
            <w:docPart w:val="1F42411940E643798AC7338072A19363"/>
          </w:placeholder>
          <w:temporary/>
          <w:showingPlcHdr/>
          <w15:appearance w15:val="hidden"/>
        </w:sdtPr>
        <w:sdtEndPr/>
        <w:sdtContent>
          <w:r w:rsidR="00224640" w:rsidRPr="000040C5">
            <w:t>Student:</w:t>
          </w:r>
        </w:sdtContent>
      </w:sdt>
    </w:p>
    <w:p w14:paraId="164E00D3" w14:textId="30D2D56C" w:rsidR="00AA4C40" w:rsidRPr="00AA4C40" w:rsidRDefault="001E272A" w:rsidP="00AA4C40">
      <w:pPr>
        <w:pStyle w:val="CoverHead2"/>
      </w:pPr>
      <w:r>
        <w:t>Abhiroop Mukherjee</w:t>
      </w:r>
    </w:p>
    <w:p w14:paraId="6CD7E03A" w14:textId="77777777" w:rsidR="00224640" w:rsidRPr="000040C5" w:rsidRDefault="00994D21" w:rsidP="00224640">
      <w:pPr>
        <w:pStyle w:val="CoverHead1"/>
      </w:pPr>
      <w:sdt>
        <w:sdtPr>
          <w:id w:val="-978144679"/>
          <w:placeholder>
            <w:docPart w:val="8B37FA6B63284E61B617B0CBE0CEDE86"/>
          </w:placeholder>
          <w:temporary/>
          <w:showingPlcHdr/>
          <w15:appearance w15:val="hidden"/>
        </w:sdtPr>
        <w:sdtEndPr/>
        <w:sdtContent>
          <w:r w:rsidR="00224640" w:rsidRPr="000040C5">
            <w:t>Teacher:</w:t>
          </w:r>
        </w:sdtContent>
      </w:sdt>
    </w:p>
    <w:p w14:paraId="40B3753C" w14:textId="132FC112" w:rsidR="00496403" w:rsidRDefault="00496403" w:rsidP="006C67DE">
      <w:pPr>
        <w:pStyle w:val="CoverHead2"/>
      </w:pPr>
      <w:r>
        <w:t xml:space="preserve">Prof. Surajeet </w:t>
      </w:r>
      <w:r w:rsidR="000B2352">
        <w:t>G</w:t>
      </w:r>
      <w:r>
        <w:t>hosh</w:t>
      </w:r>
    </w:p>
    <w:p w14:paraId="30C21399" w14:textId="146D506F" w:rsidR="00EB6826" w:rsidRPr="000040C5" w:rsidRDefault="003342ED" w:rsidP="006C67DE">
      <w:pPr>
        <w:pStyle w:val="CoverHead2"/>
      </w:pPr>
      <w:r>
        <w:t>Prof. Sekhar Mandal</w:t>
      </w:r>
    </w:p>
    <w:p w14:paraId="2076983F" w14:textId="77777777" w:rsidR="00224640" w:rsidRPr="000040C5" w:rsidRDefault="00994D21" w:rsidP="00224640">
      <w:pPr>
        <w:pStyle w:val="CoverHead1"/>
      </w:pPr>
      <w:sdt>
        <w:sdtPr>
          <w:id w:val="-1976748250"/>
          <w:placeholder>
            <w:docPart w:val="33B403780C91438A97F622C56F4B5D59"/>
          </w:placeholder>
          <w:temporary/>
          <w:showingPlcHdr/>
          <w15:appearance w15:val="hidden"/>
        </w:sdtPr>
        <w:sdtEndPr/>
        <w:sdtContent>
          <w:r w:rsidR="00224640" w:rsidRPr="000040C5">
            <w:t>Course:</w:t>
          </w:r>
        </w:sdtContent>
      </w:sdt>
    </w:p>
    <w:p w14:paraId="338A47B1" w14:textId="1D8D2F05" w:rsidR="00EB6826" w:rsidRDefault="00994D21" w:rsidP="00FC2F46">
      <w:pPr>
        <w:pStyle w:val="CoverHead2"/>
      </w:pPr>
      <w:sdt>
        <w:sdtPr>
          <w:alias w:val="Title"/>
          <w:tag w:val=""/>
          <w:id w:val="-1762127408"/>
          <w:placeholder>
            <w:docPart w:val="378DE8F944F5413B880EE2AD824BC65C"/>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1C0C38">
            <w:t>Digital Logic Laboratory (CS351)</w:t>
          </w:r>
        </w:sdtContent>
      </w:sdt>
    </w:p>
    <w:p w14:paraId="4C51A0D1" w14:textId="4DD5B33A" w:rsidR="00FC2F46" w:rsidRDefault="00FC2F46" w:rsidP="00FC2F46">
      <w:pPr>
        <w:pStyle w:val="Heading1"/>
      </w:pPr>
      <w:r>
        <w:lastRenderedPageBreak/>
        <w:t>Experiment 1</w:t>
      </w:r>
      <w:r w:rsidR="008E7924">
        <w:t>(a)</w:t>
      </w:r>
    </w:p>
    <w:p w14:paraId="4BD149A1" w14:textId="21B5C9AB" w:rsidR="00FC2F46" w:rsidRDefault="00C219D3" w:rsidP="00FC2F46">
      <w:pPr>
        <w:pStyle w:val="Heading2"/>
      </w:pPr>
      <w:r>
        <w:t>Objective</w:t>
      </w:r>
    </w:p>
    <w:p w14:paraId="1F0E75B0" w14:textId="26C26961" w:rsidR="00C219D3" w:rsidRDefault="00FC2F46" w:rsidP="00C219D3">
      <w:r>
        <w:tab/>
      </w:r>
      <w:r w:rsidR="00FC7BD9">
        <w:t>Realization Of AND, OR,</w:t>
      </w:r>
      <w:r w:rsidR="00206FE1">
        <w:t xml:space="preserve"> NOR, XOR, XNOR Gate using NAND Gate</w:t>
      </w:r>
    </w:p>
    <w:p w14:paraId="0B5175F3" w14:textId="39CD0BA8" w:rsidR="00C219D3" w:rsidRDefault="00C219D3" w:rsidP="00C219D3">
      <w:pPr>
        <w:pStyle w:val="Heading2"/>
      </w:pPr>
      <w:r>
        <w:t>Theory</w:t>
      </w:r>
    </w:p>
    <w:p w14:paraId="2BC5930F" w14:textId="4806A2DD" w:rsidR="005975EB" w:rsidRDefault="005975EB" w:rsidP="005975EB">
      <w:pPr>
        <w:pStyle w:val="ListParagraph"/>
        <w:numPr>
          <w:ilvl w:val="0"/>
          <w:numId w:val="12"/>
        </w:numPr>
      </w:pPr>
      <w:r w:rsidRPr="005975EB">
        <w:t>The AND gate is a basic digital logic gate that implements logical conjunction</w:t>
      </w:r>
    </w:p>
    <w:p w14:paraId="41A2E4EE" w14:textId="6DEEBDDB" w:rsidR="005975EB" w:rsidRDefault="00761507" w:rsidP="00761507">
      <w:pPr>
        <w:pStyle w:val="ListParagraph"/>
        <w:numPr>
          <w:ilvl w:val="1"/>
          <w:numId w:val="12"/>
        </w:numPr>
      </w:pPr>
      <w:r w:rsidRPr="00761507">
        <w:rPr>
          <w:noProof/>
        </w:rPr>
        <w:drawing>
          <wp:anchor distT="0" distB="0" distL="114300" distR="114300" simplePos="0" relativeHeight="251658240" behindDoc="0" locked="0" layoutInCell="1" allowOverlap="1" wp14:anchorId="5AADC63E" wp14:editId="65AC61CF">
            <wp:simplePos x="0" y="0"/>
            <wp:positionH relativeFrom="column">
              <wp:posOffset>2907637</wp:posOffset>
            </wp:positionH>
            <wp:positionV relativeFrom="paragraph">
              <wp:posOffset>266120</wp:posOffset>
            </wp:positionV>
            <wp:extent cx="2400935" cy="1126490"/>
            <wp:effectExtent l="19050" t="19050" r="18415" b="165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00935" cy="11264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975EB">
        <w:t>Its Truth Table is as follows</w:t>
      </w:r>
    </w:p>
    <w:tbl>
      <w:tblPr>
        <w:tblStyle w:val="GridTable1Light"/>
        <w:tblW w:w="0" w:type="auto"/>
        <w:tblInd w:w="605" w:type="dxa"/>
        <w:tblLook w:val="04A0" w:firstRow="1" w:lastRow="0" w:firstColumn="1" w:lastColumn="0" w:noHBand="0" w:noVBand="1"/>
      </w:tblPr>
      <w:tblGrid>
        <w:gridCol w:w="1114"/>
        <w:gridCol w:w="1114"/>
        <w:gridCol w:w="1114"/>
      </w:tblGrid>
      <w:tr w:rsidR="00B9520F" w14:paraId="4B059241" w14:textId="39EC9147" w:rsidTr="00B9520F">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14" w:type="dxa"/>
          </w:tcPr>
          <w:p w14:paraId="01424F5D" w14:textId="3CF49744" w:rsidR="00B9520F" w:rsidRDefault="00B9520F" w:rsidP="00B9520F">
            <w:pPr>
              <w:pStyle w:val="ListParagraph"/>
              <w:numPr>
                <w:ilvl w:val="0"/>
                <w:numId w:val="0"/>
              </w:numPr>
              <w:jc w:val="center"/>
            </w:pPr>
            <w:r>
              <w:t>A</w:t>
            </w:r>
          </w:p>
        </w:tc>
        <w:tc>
          <w:tcPr>
            <w:tcW w:w="1114" w:type="dxa"/>
          </w:tcPr>
          <w:p w14:paraId="67EB5AC1" w14:textId="0516E2CB" w:rsidR="00B9520F" w:rsidRDefault="00B9520F" w:rsidP="00B9520F">
            <w:pPr>
              <w:pStyle w:val="ListParagraph"/>
              <w:numPr>
                <w:ilvl w:val="0"/>
                <w:numId w:val="0"/>
              </w:numPr>
              <w:jc w:val="center"/>
              <w:cnfStyle w:val="100000000000" w:firstRow="1" w:lastRow="0" w:firstColumn="0" w:lastColumn="0" w:oddVBand="0" w:evenVBand="0" w:oddHBand="0" w:evenHBand="0" w:firstRowFirstColumn="0" w:firstRowLastColumn="0" w:lastRowFirstColumn="0" w:lastRowLastColumn="0"/>
            </w:pPr>
            <w:r>
              <w:t>B</w:t>
            </w:r>
          </w:p>
        </w:tc>
        <w:tc>
          <w:tcPr>
            <w:tcW w:w="1114" w:type="dxa"/>
          </w:tcPr>
          <w:p w14:paraId="438E19A0" w14:textId="1D18089C" w:rsidR="00B9520F" w:rsidRDefault="00960A40" w:rsidP="00B9520F">
            <w:pPr>
              <w:pStyle w:val="ListParagraph"/>
              <w:numPr>
                <w:ilvl w:val="0"/>
                <w:numId w:val="0"/>
              </w:numPr>
              <w:jc w:val="center"/>
              <w:cnfStyle w:val="100000000000" w:firstRow="1" w:lastRow="0" w:firstColumn="0" w:lastColumn="0" w:oddVBand="0" w:evenVBand="0" w:oddHBand="0" w:evenHBand="0" w:firstRowFirstColumn="0" w:firstRowLastColumn="0" w:lastRowFirstColumn="0" w:lastRowLastColumn="0"/>
            </w:pPr>
            <w:r>
              <w:t xml:space="preserve">Y = </w:t>
            </w:r>
            <w:r w:rsidR="00B9520F">
              <w:t>A</w:t>
            </w:r>
            <w:r>
              <w:t>.</w:t>
            </w:r>
            <w:r w:rsidR="00B9520F">
              <w:t>B</w:t>
            </w:r>
          </w:p>
        </w:tc>
      </w:tr>
      <w:tr w:rsidR="00B9520F" w14:paraId="4ED273CF" w14:textId="7032CC01" w:rsidTr="00B9520F">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2FC89B62" w14:textId="3914DD8C" w:rsidR="00B9520F" w:rsidRPr="00B9520F" w:rsidRDefault="00B9520F" w:rsidP="00B9520F">
            <w:pPr>
              <w:pStyle w:val="ListParagraph"/>
              <w:numPr>
                <w:ilvl w:val="0"/>
                <w:numId w:val="0"/>
              </w:numPr>
              <w:jc w:val="center"/>
              <w:rPr>
                <w:b w:val="0"/>
                <w:bCs w:val="0"/>
              </w:rPr>
            </w:pPr>
            <w:r w:rsidRPr="00B9520F">
              <w:rPr>
                <w:b w:val="0"/>
                <w:bCs w:val="0"/>
              </w:rPr>
              <w:t>0</w:t>
            </w:r>
          </w:p>
        </w:tc>
        <w:tc>
          <w:tcPr>
            <w:tcW w:w="1114" w:type="dxa"/>
          </w:tcPr>
          <w:p w14:paraId="3DFDDB4A" w14:textId="48EF7B3B" w:rsidR="00B9520F" w:rsidRDefault="00B9520F" w:rsidP="00B9520F">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c>
          <w:tcPr>
            <w:tcW w:w="1114" w:type="dxa"/>
          </w:tcPr>
          <w:p w14:paraId="67C94137" w14:textId="2BB62860" w:rsidR="00B9520F" w:rsidRDefault="00B9520F" w:rsidP="00B9520F">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r>
      <w:tr w:rsidR="00B9520F" w14:paraId="39277220" w14:textId="758896AC" w:rsidTr="00B9520F">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7AB1A270" w14:textId="70840D36" w:rsidR="00B9520F" w:rsidRPr="00B9520F" w:rsidRDefault="00B9520F" w:rsidP="00B9520F">
            <w:pPr>
              <w:pStyle w:val="ListParagraph"/>
              <w:numPr>
                <w:ilvl w:val="0"/>
                <w:numId w:val="0"/>
              </w:numPr>
              <w:jc w:val="center"/>
              <w:rPr>
                <w:b w:val="0"/>
                <w:bCs w:val="0"/>
              </w:rPr>
            </w:pPr>
            <w:r w:rsidRPr="00B9520F">
              <w:rPr>
                <w:b w:val="0"/>
                <w:bCs w:val="0"/>
              </w:rPr>
              <w:t>0</w:t>
            </w:r>
          </w:p>
        </w:tc>
        <w:tc>
          <w:tcPr>
            <w:tcW w:w="1114" w:type="dxa"/>
          </w:tcPr>
          <w:p w14:paraId="0BB1A584" w14:textId="26575170" w:rsidR="00B9520F" w:rsidRDefault="00B9520F" w:rsidP="00B9520F">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c>
          <w:tcPr>
            <w:tcW w:w="1114" w:type="dxa"/>
          </w:tcPr>
          <w:p w14:paraId="140929A4" w14:textId="0637C072" w:rsidR="00B9520F" w:rsidRDefault="00B9520F" w:rsidP="00B9520F">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r>
      <w:tr w:rsidR="00B9520F" w14:paraId="41FA1929" w14:textId="0B04CDA0" w:rsidTr="00B9520F">
        <w:trPr>
          <w:trHeight w:val="263"/>
        </w:trPr>
        <w:tc>
          <w:tcPr>
            <w:cnfStyle w:val="001000000000" w:firstRow="0" w:lastRow="0" w:firstColumn="1" w:lastColumn="0" w:oddVBand="0" w:evenVBand="0" w:oddHBand="0" w:evenHBand="0" w:firstRowFirstColumn="0" w:firstRowLastColumn="0" w:lastRowFirstColumn="0" w:lastRowLastColumn="0"/>
            <w:tcW w:w="1114" w:type="dxa"/>
          </w:tcPr>
          <w:p w14:paraId="3951FFCE" w14:textId="14FBCA27" w:rsidR="00B9520F" w:rsidRPr="00B9520F" w:rsidRDefault="00B9520F" w:rsidP="00B9520F">
            <w:pPr>
              <w:pStyle w:val="ListParagraph"/>
              <w:numPr>
                <w:ilvl w:val="0"/>
                <w:numId w:val="0"/>
              </w:numPr>
              <w:jc w:val="center"/>
              <w:rPr>
                <w:b w:val="0"/>
                <w:bCs w:val="0"/>
              </w:rPr>
            </w:pPr>
            <w:r w:rsidRPr="00B9520F">
              <w:rPr>
                <w:b w:val="0"/>
                <w:bCs w:val="0"/>
              </w:rPr>
              <w:t>1</w:t>
            </w:r>
          </w:p>
        </w:tc>
        <w:tc>
          <w:tcPr>
            <w:tcW w:w="1114" w:type="dxa"/>
          </w:tcPr>
          <w:p w14:paraId="19CF54EF" w14:textId="7EDC08B4" w:rsidR="00B9520F" w:rsidRDefault="00B9520F" w:rsidP="00B9520F">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c>
          <w:tcPr>
            <w:tcW w:w="1114" w:type="dxa"/>
          </w:tcPr>
          <w:p w14:paraId="52511E95" w14:textId="01CA2F9F" w:rsidR="00B9520F" w:rsidRDefault="00B9520F" w:rsidP="00B9520F">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r>
      <w:tr w:rsidR="00B9520F" w14:paraId="50150ABA" w14:textId="7FF3C6E9" w:rsidTr="00B9520F">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32A4068C" w14:textId="1A8705A0" w:rsidR="00B9520F" w:rsidRPr="00B9520F" w:rsidRDefault="00B9520F" w:rsidP="00B9520F">
            <w:pPr>
              <w:pStyle w:val="ListParagraph"/>
              <w:numPr>
                <w:ilvl w:val="0"/>
                <w:numId w:val="0"/>
              </w:numPr>
              <w:jc w:val="center"/>
              <w:rPr>
                <w:b w:val="0"/>
                <w:bCs w:val="0"/>
              </w:rPr>
            </w:pPr>
            <w:r w:rsidRPr="00B9520F">
              <w:rPr>
                <w:b w:val="0"/>
                <w:bCs w:val="0"/>
              </w:rPr>
              <w:t>1</w:t>
            </w:r>
          </w:p>
        </w:tc>
        <w:tc>
          <w:tcPr>
            <w:tcW w:w="1114" w:type="dxa"/>
          </w:tcPr>
          <w:p w14:paraId="599BFBBB" w14:textId="30C25EA8" w:rsidR="00B9520F" w:rsidRDefault="00B9520F" w:rsidP="00B9520F">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c>
          <w:tcPr>
            <w:tcW w:w="1114" w:type="dxa"/>
          </w:tcPr>
          <w:p w14:paraId="4622C3F1" w14:textId="368E3C51" w:rsidR="00B9520F" w:rsidRDefault="00B9520F" w:rsidP="00B9520F">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r>
    </w:tbl>
    <w:p w14:paraId="2E83C93E" w14:textId="3A920914" w:rsidR="005975EB" w:rsidRPr="00C219D3" w:rsidRDefault="00761507" w:rsidP="00B9520F">
      <w:pPr>
        <w:pStyle w:val="ListParagraph"/>
        <w:numPr>
          <w:ilvl w:val="0"/>
          <w:numId w:val="0"/>
        </w:numPr>
        <w:ind w:left="720"/>
      </w:pPr>
      <w:r>
        <w:rPr>
          <w:noProof/>
        </w:rPr>
        <mc:AlternateContent>
          <mc:Choice Requires="wps">
            <w:drawing>
              <wp:anchor distT="0" distB="0" distL="114300" distR="114300" simplePos="0" relativeHeight="251660288" behindDoc="0" locked="0" layoutInCell="1" allowOverlap="1" wp14:anchorId="06FDBF26" wp14:editId="4C543AA1">
                <wp:simplePos x="0" y="0"/>
                <wp:positionH relativeFrom="column">
                  <wp:posOffset>2907665</wp:posOffset>
                </wp:positionH>
                <wp:positionV relativeFrom="paragraph">
                  <wp:posOffset>80010</wp:posOffset>
                </wp:positionV>
                <wp:extent cx="250444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04440" cy="635"/>
                        </a:xfrm>
                        <a:prstGeom prst="rect">
                          <a:avLst/>
                        </a:prstGeom>
                        <a:solidFill>
                          <a:prstClr val="white"/>
                        </a:solidFill>
                        <a:ln>
                          <a:noFill/>
                        </a:ln>
                      </wps:spPr>
                      <wps:txbx>
                        <w:txbxContent>
                          <w:p w14:paraId="50D227DE" w14:textId="127CCF0A" w:rsidR="00761507" w:rsidRPr="00F05F6F" w:rsidRDefault="00761507" w:rsidP="00761507">
                            <w:pPr>
                              <w:pStyle w:val="Caption"/>
                              <w:spacing w:before="0"/>
                              <w:rPr>
                                <w:color w:val="808080" w:themeColor="background1" w:themeShade="80"/>
                                <w:sz w:val="26"/>
                                <w:szCs w:val="26"/>
                              </w:rPr>
                            </w:pPr>
                            <w:r>
                              <w:t xml:space="preserve">Figure </w:t>
                            </w:r>
                            <w:r w:rsidR="00994D21">
                              <w:fldChar w:fldCharType="begin"/>
                            </w:r>
                            <w:r w:rsidR="00994D21">
                              <w:instrText xml:space="preserve"> SEQ Figure \* ARABIC </w:instrText>
                            </w:r>
                            <w:r w:rsidR="00994D21">
                              <w:fldChar w:fldCharType="separate"/>
                            </w:r>
                            <w:r w:rsidR="00302A05">
                              <w:rPr>
                                <w:noProof/>
                              </w:rPr>
                              <w:t>1</w:t>
                            </w:r>
                            <w:r w:rsidR="00994D21">
                              <w:rPr>
                                <w:noProof/>
                              </w:rPr>
                              <w:fldChar w:fldCharType="end"/>
                            </w:r>
                            <w:r>
                              <w:t>: Symbolic Representation of AND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6FDBF26" id="_x0000_t202" coordsize="21600,21600" o:spt="202" path="m,l,21600r21600,l21600,xe">
                <v:stroke joinstyle="miter"/>
                <v:path gradientshapeok="t" o:connecttype="rect"/>
              </v:shapetype>
              <v:shape id="Text Box 13" o:spid="_x0000_s1026" type="#_x0000_t202" style="position:absolute;left:0;text-align:left;margin-left:228.95pt;margin-top:6.3pt;width:197.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" stroked="f">
                <v:textbox style="mso-fit-shape-to-text:t" inset="0,0,0,0">
                  <w:txbxContent>
                    <w:p w14:paraId="50D227DE" w14:textId="127CCF0A" w:rsidR="00761507" w:rsidRPr="00F05F6F" w:rsidRDefault="00761507" w:rsidP="00761507">
                      <w:pPr>
                        <w:pStyle w:val="Caption"/>
                        <w:spacing w:before="0"/>
                        <w:rPr>
                          <w:color w:val="808080" w:themeColor="background1" w:themeShade="80"/>
                          <w:sz w:val="26"/>
                          <w:szCs w:val="26"/>
                        </w:rPr>
                      </w:pPr>
                      <w:r>
                        <w:t xml:space="preserve">Figure </w:t>
                      </w:r>
                      <w:r w:rsidR="00994D21">
                        <w:fldChar w:fldCharType="begin"/>
                      </w:r>
                      <w:r w:rsidR="00994D21">
                        <w:instrText xml:space="preserve"> SEQ Figure \* ARABIC </w:instrText>
                      </w:r>
                      <w:r w:rsidR="00994D21">
                        <w:fldChar w:fldCharType="separate"/>
                      </w:r>
                      <w:r w:rsidR="00302A05">
                        <w:rPr>
                          <w:noProof/>
                        </w:rPr>
                        <w:t>1</w:t>
                      </w:r>
                      <w:r w:rsidR="00994D21">
                        <w:rPr>
                          <w:noProof/>
                        </w:rPr>
                        <w:fldChar w:fldCharType="end"/>
                      </w:r>
                      <w:r>
                        <w:t>: Symbolic Representation of AND Gate</w:t>
                      </w:r>
                    </w:p>
                  </w:txbxContent>
                </v:textbox>
                <w10:wrap type="square"/>
              </v:shape>
            </w:pict>
          </mc:Fallback>
        </mc:AlternateContent>
      </w:r>
    </w:p>
    <w:p w14:paraId="6A5B907D" w14:textId="4F0B8D3C" w:rsidR="00206FE1" w:rsidRPr="00FC2F46" w:rsidRDefault="00206FE1" w:rsidP="00FC2F46"/>
    <w:p w14:paraId="4C8B3712" w14:textId="18C6FFD3" w:rsidR="00FC2F46" w:rsidRDefault="00AE0F4F" w:rsidP="00761507">
      <w:pPr>
        <w:pStyle w:val="ListParagraph"/>
        <w:numPr>
          <w:ilvl w:val="0"/>
          <w:numId w:val="12"/>
        </w:numPr>
      </w:pPr>
      <w:r w:rsidRPr="00AE0F4F">
        <w:t>The OR gate is a digital logic gate that implements logical disjunction</w:t>
      </w:r>
    </w:p>
    <w:p w14:paraId="79F52F6F" w14:textId="1FFA97BC" w:rsidR="00AE0F4F" w:rsidRDefault="00D220D7" w:rsidP="00AE0F4F">
      <w:pPr>
        <w:pStyle w:val="ListParagraph"/>
        <w:numPr>
          <w:ilvl w:val="1"/>
          <w:numId w:val="12"/>
        </w:numPr>
      </w:pPr>
      <w:r>
        <w:rPr>
          <w:noProof/>
        </w:rPr>
        <mc:AlternateContent>
          <mc:Choice Requires="wps">
            <w:drawing>
              <wp:anchor distT="0" distB="0" distL="114300" distR="114300" simplePos="0" relativeHeight="251663360" behindDoc="0" locked="0" layoutInCell="1" allowOverlap="1" wp14:anchorId="6B9BCD47" wp14:editId="41D3AA61">
                <wp:simplePos x="0" y="0"/>
                <wp:positionH relativeFrom="column">
                  <wp:posOffset>2987040</wp:posOffset>
                </wp:positionH>
                <wp:positionV relativeFrom="paragraph">
                  <wp:posOffset>1431290</wp:posOffset>
                </wp:positionV>
                <wp:extent cx="233743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337435" cy="635"/>
                        </a:xfrm>
                        <a:prstGeom prst="rect">
                          <a:avLst/>
                        </a:prstGeom>
                        <a:solidFill>
                          <a:prstClr val="white"/>
                        </a:solidFill>
                        <a:ln>
                          <a:noFill/>
                        </a:ln>
                      </wps:spPr>
                      <wps:txbx>
                        <w:txbxContent>
                          <w:p w14:paraId="418F292E" w14:textId="23B602AF" w:rsidR="00D220D7" w:rsidRPr="00CD5A51" w:rsidRDefault="00D220D7" w:rsidP="00AF05FD">
                            <w:pPr>
                              <w:pStyle w:val="Caption"/>
                              <w:spacing w:before="0"/>
                              <w:rPr>
                                <w:color w:val="808080" w:themeColor="background1" w:themeShade="80"/>
                                <w:sz w:val="26"/>
                                <w:szCs w:val="26"/>
                              </w:rPr>
                            </w:pPr>
                            <w:r>
                              <w:t xml:space="preserve">Figure </w:t>
                            </w:r>
                            <w:r w:rsidR="00994D21">
                              <w:fldChar w:fldCharType="begin"/>
                            </w:r>
                            <w:r w:rsidR="00994D21">
                              <w:instrText xml:space="preserve"> SEQ Figure \* ARABIC </w:instrText>
                            </w:r>
                            <w:r w:rsidR="00994D21">
                              <w:fldChar w:fldCharType="separate"/>
                            </w:r>
                            <w:r w:rsidR="00302A05">
                              <w:rPr>
                                <w:noProof/>
                              </w:rPr>
                              <w:t>2</w:t>
                            </w:r>
                            <w:r w:rsidR="00994D21">
                              <w:rPr>
                                <w:noProof/>
                              </w:rPr>
                              <w:fldChar w:fldCharType="end"/>
                            </w:r>
                            <w:r>
                              <w:t xml:space="preserve">: </w:t>
                            </w:r>
                            <w:r w:rsidR="00AF05FD">
                              <w:t>Symbolic</w:t>
                            </w:r>
                            <w:r>
                              <w:t xml:space="preserve"> Representation of OR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BCD47" id="Text Box 17" o:spid="_x0000_s1027" type="#_x0000_t202" style="position:absolute;left:0;text-align:left;margin-left:235.2pt;margin-top:112.7pt;width:184.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" stroked="f">
                <v:textbox style="mso-fit-shape-to-text:t" inset="0,0,0,0">
                  <w:txbxContent>
                    <w:p w14:paraId="418F292E" w14:textId="23B602AF" w:rsidR="00D220D7" w:rsidRPr="00CD5A51" w:rsidRDefault="00D220D7" w:rsidP="00AF05FD">
                      <w:pPr>
                        <w:pStyle w:val="Caption"/>
                        <w:spacing w:before="0"/>
                        <w:rPr>
                          <w:color w:val="808080" w:themeColor="background1" w:themeShade="80"/>
                          <w:sz w:val="26"/>
                          <w:szCs w:val="26"/>
                        </w:rPr>
                      </w:pPr>
                      <w:r>
                        <w:t xml:space="preserve">Figure </w:t>
                      </w:r>
                      <w:r w:rsidR="00994D21">
                        <w:fldChar w:fldCharType="begin"/>
                      </w:r>
                      <w:r w:rsidR="00994D21">
                        <w:instrText xml:space="preserve"> SEQ Figure \* ARABIC </w:instrText>
                      </w:r>
                      <w:r w:rsidR="00994D21">
                        <w:fldChar w:fldCharType="separate"/>
                      </w:r>
                      <w:r w:rsidR="00302A05">
                        <w:rPr>
                          <w:noProof/>
                        </w:rPr>
                        <w:t>2</w:t>
                      </w:r>
                      <w:r w:rsidR="00994D21">
                        <w:rPr>
                          <w:noProof/>
                        </w:rPr>
                        <w:fldChar w:fldCharType="end"/>
                      </w:r>
                      <w:r>
                        <w:t xml:space="preserve">: </w:t>
                      </w:r>
                      <w:r w:rsidR="00AF05FD">
                        <w:t>Symbolic</w:t>
                      </w:r>
                      <w:r>
                        <w:t xml:space="preserve"> Representation of OR Gate</w:t>
                      </w:r>
                    </w:p>
                  </w:txbxContent>
                </v:textbox>
                <w10:wrap type="square"/>
              </v:shape>
            </w:pict>
          </mc:Fallback>
        </mc:AlternateContent>
      </w:r>
      <w:r w:rsidRPr="00D220D7">
        <w:rPr>
          <w:noProof/>
        </w:rPr>
        <w:drawing>
          <wp:anchor distT="0" distB="0" distL="114300" distR="114300" simplePos="0" relativeHeight="251661312" behindDoc="0" locked="0" layoutInCell="1" allowOverlap="1" wp14:anchorId="2134E8F4" wp14:editId="67788CBF">
            <wp:simplePos x="0" y="0"/>
            <wp:positionH relativeFrom="column">
              <wp:posOffset>2987233</wp:posOffset>
            </wp:positionH>
            <wp:positionV relativeFrom="paragraph">
              <wp:posOffset>277853</wp:posOffset>
            </wp:positionV>
            <wp:extent cx="2337435" cy="1096645"/>
            <wp:effectExtent l="19050" t="19050" r="24765" b="273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7435" cy="1096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E0F4F">
        <w:t>Its Truth Table is as follows</w:t>
      </w:r>
    </w:p>
    <w:tbl>
      <w:tblPr>
        <w:tblStyle w:val="GridTable1Light"/>
        <w:tblW w:w="0" w:type="auto"/>
        <w:tblInd w:w="605" w:type="dxa"/>
        <w:tblLook w:val="04A0" w:firstRow="1" w:lastRow="0" w:firstColumn="1" w:lastColumn="0" w:noHBand="0" w:noVBand="1"/>
      </w:tblPr>
      <w:tblGrid>
        <w:gridCol w:w="1114"/>
        <w:gridCol w:w="1114"/>
        <w:gridCol w:w="1114"/>
      </w:tblGrid>
      <w:tr w:rsidR="00AE0F4F" w14:paraId="2E8A36CD" w14:textId="77777777" w:rsidTr="00B04F06">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14" w:type="dxa"/>
          </w:tcPr>
          <w:p w14:paraId="0B3F87F3" w14:textId="77777777" w:rsidR="00AE0F4F" w:rsidRDefault="00AE0F4F" w:rsidP="00B04F06">
            <w:pPr>
              <w:pStyle w:val="ListParagraph"/>
              <w:numPr>
                <w:ilvl w:val="0"/>
                <w:numId w:val="0"/>
              </w:numPr>
              <w:jc w:val="center"/>
            </w:pPr>
            <w:r>
              <w:t>A</w:t>
            </w:r>
          </w:p>
        </w:tc>
        <w:tc>
          <w:tcPr>
            <w:tcW w:w="1114" w:type="dxa"/>
          </w:tcPr>
          <w:p w14:paraId="1F4F266F" w14:textId="77777777" w:rsidR="00AE0F4F" w:rsidRDefault="00AE0F4F" w:rsidP="00B04F06">
            <w:pPr>
              <w:pStyle w:val="ListParagraph"/>
              <w:numPr>
                <w:ilvl w:val="0"/>
                <w:numId w:val="0"/>
              </w:numPr>
              <w:jc w:val="center"/>
              <w:cnfStyle w:val="100000000000" w:firstRow="1" w:lastRow="0" w:firstColumn="0" w:lastColumn="0" w:oddVBand="0" w:evenVBand="0" w:oddHBand="0" w:evenHBand="0" w:firstRowFirstColumn="0" w:firstRowLastColumn="0" w:lastRowFirstColumn="0" w:lastRowLastColumn="0"/>
            </w:pPr>
            <w:r>
              <w:t>B</w:t>
            </w:r>
          </w:p>
        </w:tc>
        <w:tc>
          <w:tcPr>
            <w:tcW w:w="1114" w:type="dxa"/>
          </w:tcPr>
          <w:p w14:paraId="3A8229CB" w14:textId="67A93637" w:rsidR="00AE0F4F" w:rsidRDefault="00AE0F4F" w:rsidP="00B04F06">
            <w:pPr>
              <w:pStyle w:val="ListParagraph"/>
              <w:numPr>
                <w:ilvl w:val="0"/>
                <w:numId w:val="0"/>
              </w:numPr>
              <w:jc w:val="center"/>
              <w:cnfStyle w:val="100000000000" w:firstRow="1" w:lastRow="0" w:firstColumn="0" w:lastColumn="0" w:oddVBand="0" w:evenVBand="0" w:oddHBand="0" w:evenHBand="0" w:firstRowFirstColumn="0" w:firstRowLastColumn="0" w:lastRowFirstColumn="0" w:lastRowLastColumn="0"/>
            </w:pPr>
            <w:r>
              <w:t>Y = A+B</w:t>
            </w:r>
          </w:p>
        </w:tc>
      </w:tr>
      <w:tr w:rsidR="00AE0F4F" w14:paraId="1C6C8E4F" w14:textId="77777777" w:rsidTr="00B04F06">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07651916" w14:textId="77777777" w:rsidR="00AE0F4F" w:rsidRPr="00B9520F" w:rsidRDefault="00AE0F4F" w:rsidP="00B04F06">
            <w:pPr>
              <w:pStyle w:val="ListParagraph"/>
              <w:numPr>
                <w:ilvl w:val="0"/>
                <w:numId w:val="0"/>
              </w:numPr>
              <w:jc w:val="center"/>
              <w:rPr>
                <w:b w:val="0"/>
                <w:bCs w:val="0"/>
              </w:rPr>
            </w:pPr>
            <w:r w:rsidRPr="00B9520F">
              <w:rPr>
                <w:b w:val="0"/>
                <w:bCs w:val="0"/>
              </w:rPr>
              <w:t>0</w:t>
            </w:r>
          </w:p>
        </w:tc>
        <w:tc>
          <w:tcPr>
            <w:tcW w:w="1114" w:type="dxa"/>
          </w:tcPr>
          <w:p w14:paraId="4C8026D3" w14:textId="77777777" w:rsidR="00AE0F4F" w:rsidRDefault="00AE0F4F"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c>
          <w:tcPr>
            <w:tcW w:w="1114" w:type="dxa"/>
          </w:tcPr>
          <w:p w14:paraId="6B5E5194" w14:textId="3BE09661" w:rsidR="00AE0F4F" w:rsidRDefault="00AE0F4F"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r>
      <w:tr w:rsidR="00AE0F4F" w14:paraId="48C30E37" w14:textId="77777777" w:rsidTr="00B04F06">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0B9C23C6" w14:textId="77777777" w:rsidR="00AE0F4F" w:rsidRPr="00B9520F" w:rsidRDefault="00AE0F4F" w:rsidP="00B04F06">
            <w:pPr>
              <w:pStyle w:val="ListParagraph"/>
              <w:numPr>
                <w:ilvl w:val="0"/>
                <w:numId w:val="0"/>
              </w:numPr>
              <w:jc w:val="center"/>
              <w:rPr>
                <w:b w:val="0"/>
                <w:bCs w:val="0"/>
              </w:rPr>
            </w:pPr>
            <w:r w:rsidRPr="00B9520F">
              <w:rPr>
                <w:b w:val="0"/>
                <w:bCs w:val="0"/>
              </w:rPr>
              <w:t>0</w:t>
            </w:r>
          </w:p>
        </w:tc>
        <w:tc>
          <w:tcPr>
            <w:tcW w:w="1114" w:type="dxa"/>
          </w:tcPr>
          <w:p w14:paraId="001529D1" w14:textId="77777777" w:rsidR="00AE0F4F" w:rsidRDefault="00AE0F4F"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c>
          <w:tcPr>
            <w:tcW w:w="1114" w:type="dxa"/>
          </w:tcPr>
          <w:p w14:paraId="46F1E3F5" w14:textId="42103F32" w:rsidR="00AE0F4F" w:rsidRDefault="00AE0F4F"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r>
      <w:tr w:rsidR="00AE0F4F" w14:paraId="325E2550" w14:textId="77777777" w:rsidTr="00B04F06">
        <w:trPr>
          <w:trHeight w:val="263"/>
        </w:trPr>
        <w:tc>
          <w:tcPr>
            <w:cnfStyle w:val="001000000000" w:firstRow="0" w:lastRow="0" w:firstColumn="1" w:lastColumn="0" w:oddVBand="0" w:evenVBand="0" w:oddHBand="0" w:evenHBand="0" w:firstRowFirstColumn="0" w:firstRowLastColumn="0" w:lastRowFirstColumn="0" w:lastRowLastColumn="0"/>
            <w:tcW w:w="1114" w:type="dxa"/>
          </w:tcPr>
          <w:p w14:paraId="7E051DC8" w14:textId="77777777" w:rsidR="00AE0F4F" w:rsidRPr="00B9520F" w:rsidRDefault="00AE0F4F" w:rsidP="00B04F06">
            <w:pPr>
              <w:pStyle w:val="ListParagraph"/>
              <w:numPr>
                <w:ilvl w:val="0"/>
                <w:numId w:val="0"/>
              </w:numPr>
              <w:jc w:val="center"/>
              <w:rPr>
                <w:b w:val="0"/>
                <w:bCs w:val="0"/>
              </w:rPr>
            </w:pPr>
            <w:r w:rsidRPr="00B9520F">
              <w:rPr>
                <w:b w:val="0"/>
                <w:bCs w:val="0"/>
              </w:rPr>
              <w:t>1</w:t>
            </w:r>
          </w:p>
        </w:tc>
        <w:tc>
          <w:tcPr>
            <w:tcW w:w="1114" w:type="dxa"/>
          </w:tcPr>
          <w:p w14:paraId="25547EA3" w14:textId="77777777" w:rsidR="00AE0F4F" w:rsidRDefault="00AE0F4F"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c>
          <w:tcPr>
            <w:tcW w:w="1114" w:type="dxa"/>
          </w:tcPr>
          <w:p w14:paraId="358B0C28" w14:textId="5349F81B" w:rsidR="00AE0F4F" w:rsidRDefault="00AE0F4F"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r>
      <w:tr w:rsidR="00AE0F4F" w14:paraId="15663017" w14:textId="77777777" w:rsidTr="00B04F06">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60CA2C2D" w14:textId="77777777" w:rsidR="00AE0F4F" w:rsidRPr="00B9520F" w:rsidRDefault="00AE0F4F" w:rsidP="00B04F06">
            <w:pPr>
              <w:pStyle w:val="ListParagraph"/>
              <w:numPr>
                <w:ilvl w:val="0"/>
                <w:numId w:val="0"/>
              </w:numPr>
              <w:jc w:val="center"/>
              <w:rPr>
                <w:b w:val="0"/>
                <w:bCs w:val="0"/>
              </w:rPr>
            </w:pPr>
            <w:r w:rsidRPr="00B9520F">
              <w:rPr>
                <w:b w:val="0"/>
                <w:bCs w:val="0"/>
              </w:rPr>
              <w:t>1</w:t>
            </w:r>
          </w:p>
        </w:tc>
        <w:tc>
          <w:tcPr>
            <w:tcW w:w="1114" w:type="dxa"/>
          </w:tcPr>
          <w:p w14:paraId="470DAA71" w14:textId="77777777" w:rsidR="00AE0F4F" w:rsidRDefault="00AE0F4F"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c>
          <w:tcPr>
            <w:tcW w:w="1114" w:type="dxa"/>
          </w:tcPr>
          <w:p w14:paraId="725080B2" w14:textId="77777777" w:rsidR="00AE0F4F" w:rsidRDefault="00AE0F4F"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r>
    </w:tbl>
    <w:p w14:paraId="3A4EC48D" w14:textId="778C5E20" w:rsidR="00AE0F4F" w:rsidRDefault="00AE0F4F" w:rsidP="00AE0F4F"/>
    <w:p w14:paraId="5F03F5A6" w14:textId="35F3BD3E" w:rsidR="00AF05FD" w:rsidRDefault="00AF05FD" w:rsidP="00AE0F4F"/>
    <w:p w14:paraId="62AFC87E" w14:textId="02FA472C" w:rsidR="00AF05FD" w:rsidRDefault="00AB6D12" w:rsidP="00AF05FD">
      <w:pPr>
        <w:pStyle w:val="ListParagraph"/>
        <w:numPr>
          <w:ilvl w:val="0"/>
          <w:numId w:val="12"/>
        </w:numPr>
      </w:pPr>
      <w:r w:rsidRPr="00AB6D12">
        <w:t>NOR is the result of the negation of the OR operator.</w:t>
      </w:r>
    </w:p>
    <w:p w14:paraId="1811D28F" w14:textId="21BC0314" w:rsidR="00460640" w:rsidRDefault="004B4C0D" w:rsidP="00460640">
      <w:pPr>
        <w:pStyle w:val="ListParagraph"/>
        <w:numPr>
          <w:ilvl w:val="1"/>
          <w:numId w:val="12"/>
        </w:numPr>
      </w:pPr>
      <w:r w:rsidRPr="004B4C0D">
        <w:rPr>
          <w:noProof/>
        </w:rPr>
        <w:drawing>
          <wp:anchor distT="0" distB="0" distL="114300" distR="114300" simplePos="0" relativeHeight="251664384" behindDoc="0" locked="0" layoutInCell="1" allowOverlap="1" wp14:anchorId="0DDCB459" wp14:editId="726F7549">
            <wp:simplePos x="0" y="0"/>
            <wp:positionH relativeFrom="column">
              <wp:posOffset>3154680</wp:posOffset>
            </wp:positionH>
            <wp:positionV relativeFrom="paragraph">
              <wp:posOffset>10795</wp:posOffset>
            </wp:positionV>
            <wp:extent cx="2098675" cy="1359535"/>
            <wp:effectExtent l="19050" t="19050" r="15875" b="1206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98675" cy="1359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B6D12">
        <w:t>Its Truth Table is as follows</w:t>
      </w:r>
    </w:p>
    <w:tbl>
      <w:tblPr>
        <w:tblStyle w:val="GridTable1Light"/>
        <w:tblW w:w="0" w:type="auto"/>
        <w:tblInd w:w="605" w:type="dxa"/>
        <w:tblLook w:val="04A0" w:firstRow="1" w:lastRow="0" w:firstColumn="1" w:lastColumn="0" w:noHBand="0" w:noVBand="1"/>
      </w:tblPr>
      <w:tblGrid>
        <w:gridCol w:w="1114"/>
        <w:gridCol w:w="1114"/>
        <w:gridCol w:w="1273"/>
      </w:tblGrid>
      <w:tr w:rsidR="00AB6D12" w14:paraId="1B0A5C03" w14:textId="77777777" w:rsidTr="004B4C0D">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14" w:type="dxa"/>
          </w:tcPr>
          <w:p w14:paraId="2D4D02D3" w14:textId="77777777" w:rsidR="00AB6D12" w:rsidRDefault="00AB6D12" w:rsidP="00B04F06">
            <w:pPr>
              <w:pStyle w:val="ListParagraph"/>
              <w:numPr>
                <w:ilvl w:val="0"/>
                <w:numId w:val="0"/>
              </w:numPr>
              <w:jc w:val="center"/>
            </w:pPr>
            <w:r>
              <w:t>A</w:t>
            </w:r>
          </w:p>
        </w:tc>
        <w:tc>
          <w:tcPr>
            <w:tcW w:w="1114" w:type="dxa"/>
          </w:tcPr>
          <w:p w14:paraId="7E722094" w14:textId="77777777" w:rsidR="00AB6D12" w:rsidRDefault="00AB6D12" w:rsidP="00B04F06">
            <w:pPr>
              <w:pStyle w:val="ListParagraph"/>
              <w:numPr>
                <w:ilvl w:val="0"/>
                <w:numId w:val="0"/>
              </w:numPr>
              <w:jc w:val="center"/>
              <w:cnfStyle w:val="100000000000" w:firstRow="1" w:lastRow="0" w:firstColumn="0" w:lastColumn="0" w:oddVBand="0" w:evenVBand="0" w:oddHBand="0" w:evenHBand="0" w:firstRowFirstColumn="0" w:firstRowLastColumn="0" w:lastRowFirstColumn="0" w:lastRowLastColumn="0"/>
            </w:pPr>
            <w:r>
              <w:t>B</w:t>
            </w:r>
          </w:p>
        </w:tc>
        <w:tc>
          <w:tcPr>
            <w:tcW w:w="1273" w:type="dxa"/>
          </w:tcPr>
          <w:p w14:paraId="7B58DC5A" w14:textId="58DC3384" w:rsidR="00AB6D12" w:rsidRDefault="00AB6D12" w:rsidP="00B04F06">
            <w:pPr>
              <w:pStyle w:val="ListParagraph"/>
              <w:numPr>
                <w:ilvl w:val="0"/>
                <w:numId w:val="0"/>
              </w:numPr>
              <w:jc w:val="center"/>
              <w:cnfStyle w:val="100000000000" w:firstRow="1" w:lastRow="0" w:firstColumn="0" w:lastColumn="0" w:oddVBand="0" w:evenVBand="0" w:oddHBand="0" w:evenHBand="0" w:firstRowFirstColumn="0" w:firstRowLastColumn="0" w:lastRowFirstColumn="0" w:lastRowLastColumn="0"/>
            </w:pPr>
            <w:r>
              <w:t xml:space="preserve">Y = </w:t>
            </w:r>
            <w:r w:rsidR="00DC5556">
              <w:t>(</w:t>
            </w:r>
            <w:r>
              <w:t>A+B</w:t>
            </w:r>
            <w:r w:rsidR="00DC5556">
              <w:t>)’</w:t>
            </w:r>
          </w:p>
        </w:tc>
      </w:tr>
      <w:tr w:rsidR="00AB6D12" w14:paraId="1309D8F4" w14:textId="77777777" w:rsidTr="004B4C0D">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7778A78B" w14:textId="77777777" w:rsidR="00AB6D12" w:rsidRPr="00B9520F" w:rsidRDefault="00AB6D12" w:rsidP="00B04F06">
            <w:pPr>
              <w:pStyle w:val="ListParagraph"/>
              <w:numPr>
                <w:ilvl w:val="0"/>
                <w:numId w:val="0"/>
              </w:numPr>
              <w:jc w:val="center"/>
              <w:rPr>
                <w:b w:val="0"/>
                <w:bCs w:val="0"/>
              </w:rPr>
            </w:pPr>
            <w:r w:rsidRPr="00B9520F">
              <w:rPr>
                <w:b w:val="0"/>
                <w:bCs w:val="0"/>
              </w:rPr>
              <w:t>0</w:t>
            </w:r>
          </w:p>
        </w:tc>
        <w:tc>
          <w:tcPr>
            <w:tcW w:w="1114" w:type="dxa"/>
          </w:tcPr>
          <w:p w14:paraId="6AC07222" w14:textId="77777777" w:rsidR="00AB6D12" w:rsidRDefault="00AB6D12"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c>
          <w:tcPr>
            <w:tcW w:w="1273" w:type="dxa"/>
          </w:tcPr>
          <w:p w14:paraId="73E77F41" w14:textId="395AF663" w:rsidR="00AB6D12" w:rsidRDefault="004B4C0D"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r>
      <w:tr w:rsidR="00AB6D12" w14:paraId="0E1EFABC" w14:textId="77777777" w:rsidTr="004B4C0D">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7BD4B153" w14:textId="77777777" w:rsidR="00AB6D12" w:rsidRPr="00B9520F" w:rsidRDefault="00AB6D12" w:rsidP="00B04F06">
            <w:pPr>
              <w:pStyle w:val="ListParagraph"/>
              <w:numPr>
                <w:ilvl w:val="0"/>
                <w:numId w:val="0"/>
              </w:numPr>
              <w:jc w:val="center"/>
              <w:rPr>
                <w:b w:val="0"/>
                <w:bCs w:val="0"/>
              </w:rPr>
            </w:pPr>
            <w:r w:rsidRPr="00B9520F">
              <w:rPr>
                <w:b w:val="0"/>
                <w:bCs w:val="0"/>
              </w:rPr>
              <w:t>0</w:t>
            </w:r>
          </w:p>
        </w:tc>
        <w:tc>
          <w:tcPr>
            <w:tcW w:w="1114" w:type="dxa"/>
          </w:tcPr>
          <w:p w14:paraId="29A3AF32" w14:textId="77777777" w:rsidR="00AB6D12" w:rsidRDefault="00AB6D12"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c>
          <w:tcPr>
            <w:tcW w:w="1273" w:type="dxa"/>
          </w:tcPr>
          <w:p w14:paraId="0784D654" w14:textId="4A968580" w:rsidR="00AB6D12" w:rsidRDefault="004B4C0D"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r>
      <w:tr w:rsidR="00AB6D12" w14:paraId="5D6C1EC1" w14:textId="77777777" w:rsidTr="004B4C0D">
        <w:trPr>
          <w:trHeight w:val="263"/>
        </w:trPr>
        <w:tc>
          <w:tcPr>
            <w:cnfStyle w:val="001000000000" w:firstRow="0" w:lastRow="0" w:firstColumn="1" w:lastColumn="0" w:oddVBand="0" w:evenVBand="0" w:oddHBand="0" w:evenHBand="0" w:firstRowFirstColumn="0" w:firstRowLastColumn="0" w:lastRowFirstColumn="0" w:lastRowLastColumn="0"/>
            <w:tcW w:w="1114" w:type="dxa"/>
          </w:tcPr>
          <w:p w14:paraId="5585A3D6" w14:textId="77777777" w:rsidR="00AB6D12" w:rsidRPr="00B9520F" w:rsidRDefault="00AB6D12" w:rsidP="00B04F06">
            <w:pPr>
              <w:pStyle w:val="ListParagraph"/>
              <w:numPr>
                <w:ilvl w:val="0"/>
                <w:numId w:val="0"/>
              </w:numPr>
              <w:jc w:val="center"/>
              <w:rPr>
                <w:b w:val="0"/>
                <w:bCs w:val="0"/>
              </w:rPr>
            </w:pPr>
            <w:r w:rsidRPr="00B9520F">
              <w:rPr>
                <w:b w:val="0"/>
                <w:bCs w:val="0"/>
              </w:rPr>
              <w:t>1</w:t>
            </w:r>
          </w:p>
        </w:tc>
        <w:tc>
          <w:tcPr>
            <w:tcW w:w="1114" w:type="dxa"/>
          </w:tcPr>
          <w:p w14:paraId="02EB22A9" w14:textId="77777777" w:rsidR="00AB6D12" w:rsidRDefault="00AB6D12"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c>
          <w:tcPr>
            <w:tcW w:w="1273" w:type="dxa"/>
          </w:tcPr>
          <w:p w14:paraId="119D5FAD" w14:textId="205806C8" w:rsidR="00AB6D12" w:rsidRDefault="004B4C0D"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r>
      <w:tr w:rsidR="00AB6D12" w14:paraId="23E46734" w14:textId="77777777" w:rsidTr="004B4C0D">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17E4B7B8" w14:textId="77777777" w:rsidR="00AB6D12" w:rsidRPr="00B9520F" w:rsidRDefault="00AB6D12" w:rsidP="00B04F06">
            <w:pPr>
              <w:pStyle w:val="ListParagraph"/>
              <w:numPr>
                <w:ilvl w:val="0"/>
                <w:numId w:val="0"/>
              </w:numPr>
              <w:jc w:val="center"/>
              <w:rPr>
                <w:b w:val="0"/>
                <w:bCs w:val="0"/>
              </w:rPr>
            </w:pPr>
            <w:r w:rsidRPr="00B9520F">
              <w:rPr>
                <w:b w:val="0"/>
                <w:bCs w:val="0"/>
              </w:rPr>
              <w:t>1</w:t>
            </w:r>
          </w:p>
        </w:tc>
        <w:tc>
          <w:tcPr>
            <w:tcW w:w="1114" w:type="dxa"/>
          </w:tcPr>
          <w:p w14:paraId="3C68CD02" w14:textId="77777777" w:rsidR="00AB6D12" w:rsidRDefault="00AB6D12"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c>
          <w:tcPr>
            <w:tcW w:w="1273" w:type="dxa"/>
          </w:tcPr>
          <w:p w14:paraId="1B8DA44A" w14:textId="2E8D6F05" w:rsidR="00AB6D12" w:rsidRDefault="004B4C0D"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r>
    </w:tbl>
    <w:p w14:paraId="4E86A8ED" w14:textId="06FF5D2D" w:rsidR="00AB6D12" w:rsidRDefault="004B4C0D" w:rsidP="00AB6D12">
      <w:pPr>
        <w:ind w:left="1080"/>
      </w:pPr>
      <w:r>
        <w:rPr>
          <w:noProof/>
        </w:rPr>
        <mc:AlternateContent>
          <mc:Choice Requires="wps">
            <w:drawing>
              <wp:anchor distT="0" distB="0" distL="114300" distR="114300" simplePos="0" relativeHeight="251666432" behindDoc="0" locked="0" layoutInCell="1" allowOverlap="1" wp14:anchorId="4697D314" wp14:editId="03F6B50C">
                <wp:simplePos x="0" y="0"/>
                <wp:positionH relativeFrom="column">
                  <wp:posOffset>3059264</wp:posOffset>
                </wp:positionH>
                <wp:positionV relativeFrom="paragraph">
                  <wp:posOffset>32247</wp:posOffset>
                </wp:positionV>
                <wp:extent cx="244094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440940" cy="635"/>
                        </a:xfrm>
                        <a:prstGeom prst="rect">
                          <a:avLst/>
                        </a:prstGeom>
                        <a:solidFill>
                          <a:prstClr val="white"/>
                        </a:solidFill>
                        <a:ln>
                          <a:noFill/>
                        </a:ln>
                      </wps:spPr>
                      <wps:txbx>
                        <w:txbxContent>
                          <w:p w14:paraId="318A9865" w14:textId="5E6EED66" w:rsidR="004B4C0D" w:rsidRPr="00F204D2" w:rsidRDefault="004B4C0D" w:rsidP="004B4C0D">
                            <w:pPr>
                              <w:pStyle w:val="Caption"/>
                              <w:spacing w:before="0"/>
                              <w:rPr>
                                <w:color w:val="808080" w:themeColor="background1" w:themeShade="80"/>
                                <w:sz w:val="26"/>
                                <w:szCs w:val="26"/>
                              </w:rPr>
                            </w:pPr>
                            <w:r>
                              <w:t xml:space="preserve">Figure </w:t>
                            </w:r>
                            <w:r w:rsidR="00994D21">
                              <w:fldChar w:fldCharType="begin"/>
                            </w:r>
                            <w:r w:rsidR="00994D21">
                              <w:instrText xml:space="preserve"> SEQ Figure \* ARABIC </w:instrText>
                            </w:r>
                            <w:r w:rsidR="00994D21">
                              <w:fldChar w:fldCharType="separate"/>
                            </w:r>
                            <w:r w:rsidR="00302A05">
                              <w:rPr>
                                <w:noProof/>
                              </w:rPr>
                              <w:t>3</w:t>
                            </w:r>
                            <w:r w:rsidR="00994D21">
                              <w:rPr>
                                <w:noProof/>
                              </w:rPr>
                              <w:fldChar w:fldCharType="end"/>
                            </w:r>
                            <w:r>
                              <w:t>: Symbolic Representations of NOR Gate, Both Figure (a) and (b) are Equivalent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97D314" id="Text Box 19" o:spid="_x0000_s1028" type="#_x0000_t202" style="position:absolute;left:0;text-align:left;margin-left:240.9pt;margin-top:2.55pt;width:192.2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" stroked="f">
                <v:textbox style="mso-fit-shape-to-text:t" inset="0,0,0,0">
                  <w:txbxContent>
                    <w:p w14:paraId="318A9865" w14:textId="5E6EED66" w:rsidR="004B4C0D" w:rsidRPr="00F204D2" w:rsidRDefault="004B4C0D" w:rsidP="004B4C0D">
                      <w:pPr>
                        <w:pStyle w:val="Caption"/>
                        <w:spacing w:before="0"/>
                        <w:rPr>
                          <w:color w:val="808080" w:themeColor="background1" w:themeShade="80"/>
                          <w:sz w:val="26"/>
                          <w:szCs w:val="26"/>
                        </w:rPr>
                      </w:pPr>
                      <w:r>
                        <w:t xml:space="preserve">Figure </w:t>
                      </w:r>
                      <w:r w:rsidR="00994D21">
                        <w:fldChar w:fldCharType="begin"/>
                      </w:r>
                      <w:r w:rsidR="00994D21">
                        <w:instrText xml:space="preserve"> SEQ Figure \* ARABIC </w:instrText>
                      </w:r>
                      <w:r w:rsidR="00994D21">
                        <w:fldChar w:fldCharType="separate"/>
                      </w:r>
                      <w:r w:rsidR="00302A05">
                        <w:rPr>
                          <w:noProof/>
                        </w:rPr>
                        <w:t>3</w:t>
                      </w:r>
                      <w:r w:rsidR="00994D21">
                        <w:rPr>
                          <w:noProof/>
                        </w:rPr>
                        <w:fldChar w:fldCharType="end"/>
                      </w:r>
                      <w:r>
                        <w:t>: Symbolic Representations of NOR Gate, Both Figure (a) and (b) are Equivalent</w:t>
                      </w:r>
                    </w:p>
                  </w:txbxContent>
                </v:textbox>
                <w10:wrap type="square"/>
              </v:shape>
            </w:pict>
          </mc:Fallback>
        </mc:AlternateContent>
      </w:r>
    </w:p>
    <w:p w14:paraId="50C4B3A3" w14:textId="44CED20F" w:rsidR="00AF05FD" w:rsidRDefault="00AF05FD" w:rsidP="00AE0F4F"/>
    <w:p w14:paraId="4D5D6157" w14:textId="53C2F558" w:rsidR="00460640" w:rsidRDefault="00D638EF" w:rsidP="00460640">
      <w:pPr>
        <w:pStyle w:val="ListParagraph"/>
        <w:numPr>
          <w:ilvl w:val="0"/>
          <w:numId w:val="12"/>
        </w:numPr>
      </w:pPr>
      <w:r w:rsidRPr="00D638EF">
        <w:lastRenderedPageBreak/>
        <w:t>XOR is a digital logic gate that gives a true (1 or HIGH) output when the number of true inputs is odd.</w:t>
      </w:r>
    </w:p>
    <w:p w14:paraId="794B2029" w14:textId="427FAF4F" w:rsidR="00D638EF" w:rsidRDefault="0051178B" w:rsidP="00D638EF">
      <w:pPr>
        <w:pStyle w:val="ListParagraph"/>
        <w:numPr>
          <w:ilvl w:val="1"/>
          <w:numId w:val="12"/>
        </w:numPr>
      </w:pPr>
      <w:r w:rsidRPr="0051178B">
        <w:t xml:space="preserve">The algebraic expressions </w:t>
      </w:r>
      <m:oMath>
        <m:r>
          <w:rPr>
            <w:rFonts w:ascii="Cambria Math" w:hAnsi="Cambria Math"/>
          </w:rPr>
          <m:t>A.B' + A'.B</m:t>
        </m:r>
      </m:oMath>
      <w:r w:rsidR="00786A1D">
        <w:t xml:space="preserve"> </w:t>
      </w:r>
      <w:r w:rsidRPr="0051178B">
        <w:t xml:space="preserve">or </w:t>
      </w:r>
      <m:oMath>
        <m:r>
          <w:rPr>
            <w:rFonts w:ascii="Cambria Math" w:hAnsi="Cambria Math"/>
          </w:rPr>
          <m:t>(A+B).(A'+B')</m:t>
        </m:r>
      </m:oMath>
      <w:r w:rsidR="00B023E1">
        <w:t xml:space="preserve"> or </w:t>
      </w:r>
      <m:oMath>
        <m:r>
          <w:rPr>
            <w:rFonts w:ascii="Cambria Math" w:hAnsi="Cambria Math" w:cstheme="minorHAnsi"/>
          </w:rPr>
          <m:t>A</m:t>
        </m:r>
        <m:r>
          <m:rPr>
            <m:sty m:val="b"/>
          </m:rPr>
          <w:rPr>
            <w:rFonts w:ascii="Cambria Math" w:hAnsi="Cambria Math" w:cstheme="minorHAnsi"/>
          </w:rPr>
          <m:t>⊕ B</m:t>
        </m:r>
      </m:oMath>
      <w:r w:rsidR="00B023E1" w:rsidRPr="008C28AF">
        <w:rPr>
          <w:rFonts w:cstheme="minorHAnsi"/>
        </w:rPr>
        <w:t xml:space="preserve"> </w:t>
      </w:r>
      <w:r w:rsidRPr="0051178B">
        <w:t>all represent the XOR gate with inputs A and B.</w:t>
      </w:r>
    </w:p>
    <w:p w14:paraId="377532E8" w14:textId="18CB1E79" w:rsidR="00D96422" w:rsidRDefault="00485DEA" w:rsidP="00D638EF">
      <w:pPr>
        <w:pStyle w:val="ListParagraph"/>
        <w:numPr>
          <w:ilvl w:val="1"/>
          <w:numId w:val="12"/>
        </w:numPr>
      </w:pPr>
      <w:r>
        <w:rPr>
          <w:noProof/>
        </w:rPr>
        <mc:AlternateContent>
          <mc:Choice Requires="wps">
            <w:drawing>
              <wp:anchor distT="0" distB="0" distL="114300" distR="114300" simplePos="0" relativeHeight="251669504" behindDoc="0" locked="0" layoutInCell="1" allowOverlap="1" wp14:anchorId="4F608D88" wp14:editId="114836AD">
                <wp:simplePos x="0" y="0"/>
                <wp:positionH relativeFrom="column">
                  <wp:posOffset>3249599</wp:posOffset>
                </wp:positionH>
                <wp:positionV relativeFrom="paragraph">
                  <wp:posOffset>1325714</wp:posOffset>
                </wp:positionV>
                <wp:extent cx="2432685" cy="635"/>
                <wp:effectExtent l="0" t="0" r="5715" b="0"/>
                <wp:wrapSquare wrapText="bothSides"/>
                <wp:docPr id="22" name="Text Box 22"/>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2BA08A3D" w14:textId="4EB4E910" w:rsidR="00485DEA" w:rsidRPr="00322A67" w:rsidRDefault="00485DEA" w:rsidP="00485DEA">
                            <w:pPr>
                              <w:pStyle w:val="Caption"/>
                              <w:spacing w:before="0"/>
                              <w:rPr>
                                <w:color w:val="808080" w:themeColor="background1" w:themeShade="80"/>
                                <w:sz w:val="26"/>
                                <w:szCs w:val="26"/>
                              </w:rPr>
                            </w:pPr>
                            <w:r>
                              <w:t xml:space="preserve">Figure </w:t>
                            </w:r>
                            <w:r w:rsidR="00994D21">
                              <w:fldChar w:fldCharType="begin"/>
                            </w:r>
                            <w:r w:rsidR="00994D21">
                              <w:instrText xml:space="preserve"> SEQ Figure \* ARABIC </w:instrText>
                            </w:r>
                            <w:r w:rsidR="00994D21">
                              <w:fldChar w:fldCharType="separate"/>
                            </w:r>
                            <w:r w:rsidR="00302A05">
                              <w:rPr>
                                <w:noProof/>
                              </w:rPr>
                              <w:t>4</w:t>
                            </w:r>
                            <w:r w:rsidR="00994D21">
                              <w:rPr>
                                <w:noProof/>
                              </w:rPr>
                              <w:fldChar w:fldCharType="end"/>
                            </w:r>
                            <w:r>
                              <w:t>: Symbolic Representation of XOR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608D88" id="Text Box 22" o:spid="_x0000_s1029" type="#_x0000_t202" style="position:absolute;left:0;text-align:left;margin-left:255.85pt;margin-top:104.4pt;width:191.5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" stroked="f">
                <v:textbox style="mso-fit-shape-to-text:t" inset="0,0,0,0">
                  <w:txbxContent>
                    <w:p w14:paraId="2BA08A3D" w14:textId="4EB4E910" w:rsidR="00485DEA" w:rsidRPr="00322A67" w:rsidRDefault="00485DEA" w:rsidP="00485DEA">
                      <w:pPr>
                        <w:pStyle w:val="Caption"/>
                        <w:spacing w:before="0"/>
                        <w:rPr>
                          <w:color w:val="808080" w:themeColor="background1" w:themeShade="80"/>
                          <w:sz w:val="26"/>
                          <w:szCs w:val="26"/>
                        </w:rPr>
                      </w:pPr>
                      <w:r>
                        <w:t xml:space="preserve">Figure </w:t>
                      </w:r>
                      <w:r w:rsidR="00994D21">
                        <w:fldChar w:fldCharType="begin"/>
                      </w:r>
                      <w:r w:rsidR="00994D21">
                        <w:instrText xml:space="preserve"> SEQ Figure \* ARABIC </w:instrText>
                      </w:r>
                      <w:r w:rsidR="00994D21">
                        <w:fldChar w:fldCharType="separate"/>
                      </w:r>
                      <w:r w:rsidR="00302A05">
                        <w:rPr>
                          <w:noProof/>
                        </w:rPr>
                        <w:t>4</w:t>
                      </w:r>
                      <w:r w:rsidR="00994D21">
                        <w:rPr>
                          <w:noProof/>
                        </w:rPr>
                        <w:fldChar w:fldCharType="end"/>
                      </w:r>
                      <w:r>
                        <w:t>: Symbolic Representation of XOR Gate</w:t>
                      </w:r>
                    </w:p>
                  </w:txbxContent>
                </v:textbox>
                <w10:wrap type="square"/>
              </v:shape>
            </w:pict>
          </mc:Fallback>
        </mc:AlternateContent>
      </w:r>
      <w:r w:rsidRPr="00485DEA">
        <w:rPr>
          <w:noProof/>
        </w:rPr>
        <w:drawing>
          <wp:anchor distT="0" distB="0" distL="114300" distR="114300" simplePos="0" relativeHeight="251667456" behindDoc="0" locked="0" layoutInCell="1" allowOverlap="1" wp14:anchorId="404ABB67" wp14:editId="1AD4DD24">
            <wp:simplePos x="0" y="0"/>
            <wp:positionH relativeFrom="column">
              <wp:posOffset>3256915</wp:posOffset>
            </wp:positionH>
            <wp:positionV relativeFrom="paragraph">
              <wp:posOffset>228186</wp:posOffset>
            </wp:positionV>
            <wp:extent cx="2297430" cy="1078230"/>
            <wp:effectExtent l="19050" t="19050" r="26670" b="266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97430" cy="1078230"/>
                    </a:xfrm>
                    <a:prstGeom prst="rect">
                      <a:avLst/>
                    </a:prstGeom>
                    <a:ln>
                      <a:solidFill>
                        <a:schemeClr val="tx1"/>
                      </a:solidFill>
                    </a:ln>
                  </pic:spPr>
                </pic:pic>
              </a:graphicData>
            </a:graphic>
          </wp:anchor>
        </w:drawing>
      </w:r>
      <w:r w:rsidR="00D96422">
        <w:t>Its Truth Table is as follows</w:t>
      </w:r>
    </w:p>
    <w:tbl>
      <w:tblPr>
        <w:tblStyle w:val="GridTable1Light"/>
        <w:tblW w:w="0" w:type="auto"/>
        <w:tblInd w:w="605" w:type="dxa"/>
        <w:tblLook w:val="04A0" w:firstRow="1" w:lastRow="0" w:firstColumn="1" w:lastColumn="0" w:noHBand="0" w:noVBand="1"/>
      </w:tblPr>
      <w:tblGrid>
        <w:gridCol w:w="1114"/>
        <w:gridCol w:w="1114"/>
        <w:gridCol w:w="1273"/>
      </w:tblGrid>
      <w:tr w:rsidR="00D96422" w14:paraId="33BE5678" w14:textId="77777777" w:rsidTr="00B04F06">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14" w:type="dxa"/>
          </w:tcPr>
          <w:p w14:paraId="3705F0CD" w14:textId="77777777" w:rsidR="00D96422" w:rsidRDefault="00D96422" w:rsidP="00B04F06">
            <w:pPr>
              <w:pStyle w:val="ListParagraph"/>
              <w:numPr>
                <w:ilvl w:val="0"/>
                <w:numId w:val="0"/>
              </w:numPr>
              <w:jc w:val="center"/>
            </w:pPr>
            <w:r>
              <w:t>A</w:t>
            </w:r>
          </w:p>
        </w:tc>
        <w:tc>
          <w:tcPr>
            <w:tcW w:w="1114" w:type="dxa"/>
          </w:tcPr>
          <w:p w14:paraId="79F3C8AD" w14:textId="77777777" w:rsidR="00D96422" w:rsidRDefault="00D96422" w:rsidP="00B04F06">
            <w:pPr>
              <w:pStyle w:val="ListParagraph"/>
              <w:numPr>
                <w:ilvl w:val="0"/>
                <w:numId w:val="0"/>
              </w:numPr>
              <w:jc w:val="center"/>
              <w:cnfStyle w:val="100000000000" w:firstRow="1" w:lastRow="0" w:firstColumn="0" w:lastColumn="0" w:oddVBand="0" w:evenVBand="0" w:oddHBand="0" w:evenHBand="0" w:firstRowFirstColumn="0" w:firstRowLastColumn="0" w:lastRowFirstColumn="0" w:lastRowLastColumn="0"/>
            </w:pPr>
            <w:r>
              <w:t>B</w:t>
            </w:r>
          </w:p>
        </w:tc>
        <w:tc>
          <w:tcPr>
            <w:tcW w:w="1273" w:type="dxa"/>
          </w:tcPr>
          <w:p w14:paraId="18669DBF" w14:textId="1564EE97" w:rsidR="00D96422" w:rsidRDefault="00D96422" w:rsidP="00B04F06">
            <w:pPr>
              <w:pStyle w:val="ListParagraph"/>
              <w:numPr>
                <w:ilvl w:val="0"/>
                <w:numId w:val="0"/>
              </w:numPr>
              <w:jc w:val="center"/>
              <w:cnfStyle w:val="100000000000" w:firstRow="1" w:lastRow="0" w:firstColumn="0" w:lastColumn="0" w:oddVBand="0" w:evenVBand="0" w:oddHBand="0" w:evenHBand="0" w:firstRowFirstColumn="0" w:firstRowLastColumn="0" w:lastRowFirstColumn="0" w:lastRowLastColumn="0"/>
            </w:pPr>
            <w:r>
              <w:t>Y =</w:t>
            </w:r>
            <w:r w:rsidR="00701034">
              <w:t xml:space="preserve">A </w:t>
            </w:r>
            <m:oMath>
              <m:r>
                <m:rPr>
                  <m:sty m:val="b"/>
                </m:rPr>
                <w:rPr>
                  <w:rFonts w:ascii="Cambria Math" w:hAnsi="Cambria Math" w:cstheme="minorHAnsi"/>
                </w:rPr>
                <m:t>⊕ B</m:t>
              </m:r>
            </m:oMath>
          </w:p>
        </w:tc>
      </w:tr>
      <w:tr w:rsidR="00D96422" w14:paraId="3A96A68E" w14:textId="77777777" w:rsidTr="00B04F06">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28080845" w14:textId="77777777" w:rsidR="00D96422" w:rsidRPr="00B9520F" w:rsidRDefault="00D96422" w:rsidP="00B04F06">
            <w:pPr>
              <w:pStyle w:val="ListParagraph"/>
              <w:numPr>
                <w:ilvl w:val="0"/>
                <w:numId w:val="0"/>
              </w:numPr>
              <w:jc w:val="center"/>
              <w:rPr>
                <w:b w:val="0"/>
                <w:bCs w:val="0"/>
              </w:rPr>
            </w:pPr>
            <w:r w:rsidRPr="00B9520F">
              <w:rPr>
                <w:b w:val="0"/>
                <w:bCs w:val="0"/>
              </w:rPr>
              <w:t>0</w:t>
            </w:r>
          </w:p>
        </w:tc>
        <w:tc>
          <w:tcPr>
            <w:tcW w:w="1114" w:type="dxa"/>
          </w:tcPr>
          <w:p w14:paraId="57320E44" w14:textId="77777777" w:rsidR="00D96422" w:rsidRDefault="00D96422"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c>
          <w:tcPr>
            <w:tcW w:w="1273" w:type="dxa"/>
          </w:tcPr>
          <w:p w14:paraId="365A2051" w14:textId="6388054B" w:rsidR="00D96422" w:rsidRDefault="00D96422"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r>
      <w:tr w:rsidR="00D96422" w14:paraId="6EF960F7" w14:textId="77777777" w:rsidTr="00B04F06">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40807B57" w14:textId="77777777" w:rsidR="00D96422" w:rsidRPr="00B9520F" w:rsidRDefault="00D96422" w:rsidP="00B04F06">
            <w:pPr>
              <w:pStyle w:val="ListParagraph"/>
              <w:numPr>
                <w:ilvl w:val="0"/>
                <w:numId w:val="0"/>
              </w:numPr>
              <w:jc w:val="center"/>
              <w:rPr>
                <w:b w:val="0"/>
                <w:bCs w:val="0"/>
              </w:rPr>
            </w:pPr>
            <w:r w:rsidRPr="00B9520F">
              <w:rPr>
                <w:b w:val="0"/>
                <w:bCs w:val="0"/>
              </w:rPr>
              <w:t>0</w:t>
            </w:r>
          </w:p>
        </w:tc>
        <w:tc>
          <w:tcPr>
            <w:tcW w:w="1114" w:type="dxa"/>
          </w:tcPr>
          <w:p w14:paraId="1C0885B6" w14:textId="77777777" w:rsidR="00D96422" w:rsidRDefault="00D96422"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c>
          <w:tcPr>
            <w:tcW w:w="1273" w:type="dxa"/>
          </w:tcPr>
          <w:p w14:paraId="0DFE4713" w14:textId="568B9990" w:rsidR="00D96422" w:rsidRDefault="00D96422"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r>
      <w:tr w:rsidR="00D96422" w14:paraId="6DA80EC5" w14:textId="77777777" w:rsidTr="00B04F06">
        <w:trPr>
          <w:trHeight w:val="263"/>
        </w:trPr>
        <w:tc>
          <w:tcPr>
            <w:cnfStyle w:val="001000000000" w:firstRow="0" w:lastRow="0" w:firstColumn="1" w:lastColumn="0" w:oddVBand="0" w:evenVBand="0" w:oddHBand="0" w:evenHBand="0" w:firstRowFirstColumn="0" w:firstRowLastColumn="0" w:lastRowFirstColumn="0" w:lastRowLastColumn="0"/>
            <w:tcW w:w="1114" w:type="dxa"/>
          </w:tcPr>
          <w:p w14:paraId="7009E55B" w14:textId="77777777" w:rsidR="00D96422" w:rsidRPr="00B9520F" w:rsidRDefault="00D96422" w:rsidP="00B04F06">
            <w:pPr>
              <w:pStyle w:val="ListParagraph"/>
              <w:numPr>
                <w:ilvl w:val="0"/>
                <w:numId w:val="0"/>
              </w:numPr>
              <w:jc w:val="center"/>
              <w:rPr>
                <w:b w:val="0"/>
                <w:bCs w:val="0"/>
              </w:rPr>
            </w:pPr>
            <w:r w:rsidRPr="00B9520F">
              <w:rPr>
                <w:b w:val="0"/>
                <w:bCs w:val="0"/>
              </w:rPr>
              <w:t>1</w:t>
            </w:r>
          </w:p>
        </w:tc>
        <w:tc>
          <w:tcPr>
            <w:tcW w:w="1114" w:type="dxa"/>
          </w:tcPr>
          <w:p w14:paraId="46B0B730" w14:textId="77777777" w:rsidR="00D96422" w:rsidRDefault="00D96422"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c>
          <w:tcPr>
            <w:tcW w:w="1273" w:type="dxa"/>
          </w:tcPr>
          <w:p w14:paraId="04709245" w14:textId="3F89A90B" w:rsidR="00D96422" w:rsidRDefault="00D96422"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r>
      <w:tr w:rsidR="00D96422" w14:paraId="1596A3A9" w14:textId="77777777" w:rsidTr="00B04F06">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634B9420" w14:textId="77777777" w:rsidR="00D96422" w:rsidRPr="00B9520F" w:rsidRDefault="00D96422" w:rsidP="00B04F06">
            <w:pPr>
              <w:pStyle w:val="ListParagraph"/>
              <w:numPr>
                <w:ilvl w:val="0"/>
                <w:numId w:val="0"/>
              </w:numPr>
              <w:jc w:val="center"/>
              <w:rPr>
                <w:b w:val="0"/>
                <w:bCs w:val="0"/>
              </w:rPr>
            </w:pPr>
            <w:r w:rsidRPr="00B9520F">
              <w:rPr>
                <w:b w:val="0"/>
                <w:bCs w:val="0"/>
              </w:rPr>
              <w:t>1</w:t>
            </w:r>
          </w:p>
        </w:tc>
        <w:tc>
          <w:tcPr>
            <w:tcW w:w="1114" w:type="dxa"/>
          </w:tcPr>
          <w:p w14:paraId="657E7381" w14:textId="77777777" w:rsidR="00D96422" w:rsidRDefault="00D96422"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c>
          <w:tcPr>
            <w:tcW w:w="1273" w:type="dxa"/>
          </w:tcPr>
          <w:p w14:paraId="3F21FA93" w14:textId="77777777" w:rsidR="00D96422" w:rsidRDefault="00D96422"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r>
    </w:tbl>
    <w:p w14:paraId="6433EC87" w14:textId="5CEAB154" w:rsidR="00D96422" w:rsidRDefault="00D96422" w:rsidP="00D96422">
      <w:pPr>
        <w:pStyle w:val="ListParagraph"/>
        <w:numPr>
          <w:ilvl w:val="0"/>
          <w:numId w:val="0"/>
        </w:numPr>
        <w:ind w:left="1440"/>
      </w:pPr>
    </w:p>
    <w:p w14:paraId="32A1C273" w14:textId="6159BA64" w:rsidR="00914832" w:rsidRDefault="00701034" w:rsidP="00914832">
      <w:pPr>
        <w:pStyle w:val="ListParagraph"/>
        <w:numPr>
          <w:ilvl w:val="0"/>
          <w:numId w:val="12"/>
        </w:numPr>
      </w:pPr>
      <w:r w:rsidRPr="00701034">
        <w:t>The XNOR gate (sometimes ENOR, EXNOR or NXOR and pronounced as Exclusive NOR) is a digital logic gate whose function is the logical complement of the exclusive OR (XOR) gate.</w:t>
      </w:r>
    </w:p>
    <w:p w14:paraId="4A5080D1" w14:textId="7310E15C" w:rsidR="00701034" w:rsidRDefault="00207F11" w:rsidP="00701034">
      <w:pPr>
        <w:pStyle w:val="ListParagraph"/>
        <w:numPr>
          <w:ilvl w:val="1"/>
          <w:numId w:val="12"/>
        </w:numPr>
      </w:pPr>
      <w:r w:rsidRPr="002B793B">
        <w:rPr>
          <w:noProof/>
        </w:rPr>
        <w:drawing>
          <wp:anchor distT="0" distB="0" distL="114300" distR="114300" simplePos="0" relativeHeight="251670528" behindDoc="0" locked="0" layoutInCell="1" allowOverlap="1" wp14:anchorId="20323FD8" wp14:editId="2645C9A7">
            <wp:simplePos x="0" y="0"/>
            <wp:positionH relativeFrom="column">
              <wp:posOffset>3202305</wp:posOffset>
            </wp:positionH>
            <wp:positionV relativeFrom="paragraph">
              <wp:posOffset>124460</wp:posOffset>
            </wp:positionV>
            <wp:extent cx="2519680" cy="1113155"/>
            <wp:effectExtent l="19050" t="19050" r="13970" b="1079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35214" b="10605"/>
                    <a:stretch/>
                  </pic:blipFill>
                  <pic:spPr bwMode="auto">
                    <a:xfrm>
                      <a:off x="0" y="0"/>
                      <a:ext cx="2519680" cy="11131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93B">
        <w:rPr>
          <w:noProof/>
        </w:rPr>
        <mc:AlternateContent>
          <mc:Choice Requires="wps">
            <w:drawing>
              <wp:anchor distT="0" distB="0" distL="114300" distR="114300" simplePos="0" relativeHeight="251672576" behindDoc="0" locked="0" layoutInCell="1" allowOverlap="1" wp14:anchorId="351AD1F8" wp14:editId="69A26DF8">
                <wp:simplePos x="0" y="0"/>
                <wp:positionH relativeFrom="column">
                  <wp:posOffset>3138059</wp:posOffset>
                </wp:positionH>
                <wp:positionV relativeFrom="paragraph">
                  <wp:posOffset>1267184</wp:posOffset>
                </wp:positionV>
                <wp:extent cx="251968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F05514D" w14:textId="7D0955DD" w:rsidR="00297FD4" w:rsidRPr="00297FD4" w:rsidRDefault="002B793B" w:rsidP="00297FD4">
                            <w:pPr>
                              <w:pStyle w:val="Caption"/>
                              <w:spacing w:before="0"/>
                            </w:pPr>
                            <w:r>
                              <w:t xml:space="preserve">Figure </w:t>
                            </w:r>
                            <w:r w:rsidR="00994D21">
                              <w:fldChar w:fldCharType="begin"/>
                            </w:r>
                            <w:r w:rsidR="00994D21">
                              <w:instrText xml:space="preserve"> SEQ Figure \* ARABIC </w:instrText>
                            </w:r>
                            <w:r w:rsidR="00994D21">
                              <w:fldChar w:fldCharType="separate"/>
                            </w:r>
                            <w:r w:rsidR="00302A05">
                              <w:rPr>
                                <w:noProof/>
                              </w:rPr>
                              <w:t>5</w:t>
                            </w:r>
                            <w:r w:rsidR="00994D21">
                              <w:rPr>
                                <w:noProof/>
                              </w:rPr>
                              <w:fldChar w:fldCharType="end"/>
                            </w:r>
                            <w:r>
                              <w:t>: Symbolic Representation of XNOR Gat</w:t>
                            </w:r>
                            <w:r w:rsidR="00297FD4">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AD1F8" id="Text Box 24" o:spid="_x0000_s1030" type="#_x0000_t202" style="position:absolute;left:0;text-align:left;margin-left:247.1pt;margin-top:99.8pt;width:19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nLgIAAGY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8/cWZF&#10;QxrtVBfYZ+gYuYif1vmc0raOEkNHftJ58HtyRthdhU38EiBGcWL6fGU3VpPknN5M7ma3FJIUm328&#10;iT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" stroked="f">
                <v:textbox style="mso-fit-shape-to-text:t" inset="0,0,0,0">
                  <w:txbxContent>
                    <w:p w14:paraId="1F05514D" w14:textId="7D0955DD" w:rsidR="00297FD4" w:rsidRPr="00297FD4" w:rsidRDefault="002B793B" w:rsidP="00297FD4">
                      <w:pPr>
                        <w:pStyle w:val="Caption"/>
                        <w:spacing w:before="0"/>
                      </w:pPr>
                      <w:r>
                        <w:t xml:space="preserve">Figure </w:t>
                      </w:r>
                      <w:r w:rsidR="00994D21">
                        <w:fldChar w:fldCharType="begin"/>
                      </w:r>
                      <w:r w:rsidR="00994D21">
                        <w:instrText xml:space="preserve"> SEQ Figure \* ARABIC </w:instrText>
                      </w:r>
                      <w:r w:rsidR="00994D21">
                        <w:fldChar w:fldCharType="separate"/>
                      </w:r>
                      <w:r w:rsidR="00302A05">
                        <w:rPr>
                          <w:noProof/>
                        </w:rPr>
                        <w:t>5</w:t>
                      </w:r>
                      <w:r w:rsidR="00994D21">
                        <w:rPr>
                          <w:noProof/>
                        </w:rPr>
                        <w:fldChar w:fldCharType="end"/>
                      </w:r>
                      <w:r>
                        <w:t>: Symbolic Representation of XNOR Gat</w:t>
                      </w:r>
                      <w:r w:rsidR="00297FD4">
                        <w:t>e</w:t>
                      </w:r>
                    </w:p>
                  </w:txbxContent>
                </v:textbox>
                <w10:wrap type="square"/>
              </v:shape>
            </w:pict>
          </mc:Fallback>
        </mc:AlternateContent>
      </w:r>
      <w:r w:rsidR="00701034">
        <w:t>Its Truth Table is as follows</w:t>
      </w:r>
    </w:p>
    <w:tbl>
      <w:tblPr>
        <w:tblStyle w:val="GridTable1Light"/>
        <w:tblW w:w="0" w:type="auto"/>
        <w:tblInd w:w="605" w:type="dxa"/>
        <w:tblLook w:val="04A0" w:firstRow="1" w:lastRow="0" w:firstColumn="1" w:lastColumn="0" w:noHBand="0" w:noVBand="1"/>
      </w:tblPr>
      <w:tblGrid>
        <w:gridCol w:w="1114"/>
        <w:gridCol w:w="1114"/>
        <w:gridCol w:w="1840"/>
      </w:tblGrid>
      <w:tr w:rsidR="00701034" w14:paraId="39283603" w14:textId="77777777" w:rsidTr="00701034">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14" w:type="dxa"/>
          </w:tcPr>
          <w:p w14:paraId="7CC07110" w14:textId="77777777" w:rsidR="00701034" w:rsidRDefault="00701034" w:rsidP="00B04F06">
            <w:pPr>
              <w:pStyle w:val="ListParagraph"/>
              <w:numPr>
                <w:ilvl w:val="0"/>
                <w:numId w:val="0"/>
              </w:numPr>
              <w:jc w:val="center"/>
            </w:pPr>
            <w:r>
              <w:t>A</w:t>
            </w:r>
          </w:p>
        </w:tc>
        <w:tc>
          <w:tcPr>
            <w:tcW w:w="1114" w:type="dxa"/>
          </w:tcPr>
          <w:p w14:paraId="7DBE5DBB" w14:textId="77777777" w:rsidR="00701034" w:rsidRDefault="00701034" w:rsidP="00B04F06">
            <w:pPr>
              <w:pStyle w:val="ListParagraph"/>
              <w:numPr>
                <w:ilvl w:val="0"/>
                <w:numId w:val="0"/>
              </w:numPr>
              <w:jc w:val="center"/>
              <w:cnfStyle w:val="100000000000" w:firstRow="1" w:lastRow="0" w:firstColumn="0" w:lastColumn="0" w:oddVBand="0" w:evenVBand="0" w:oddHBand="0" w:evenHBand="0" w:firstRowFirstColumn="0" w:firstRowLastColumn="0" w:lastRowFirstColumn="0" w:lastRowLastColumn="0"/>
            </w:pPr>
            <w:r>
              <w:t>B</w:t>
            </w:r>
          </w:p>
        </w:tc>
        <w:tc>
          <w:tcPr>
            <w:tcW w:w="1840" w:type="dxa"/>
          </w:tcPr>
          <w:p w14:paraId="0B1ED6EF" w14:textId="7A696E40" w:rsidR="00701034" w:rsidRDefault="00701034" w:rsidP="00B04F06">
            <w:pPr>
              <w:pStyle w:val="ListParagraph"/>
              <w:numPr>
                <w:ilvl w:val="0"/>
                <w:numId w:val="0"/>
              </w:numPr>
              <w:jc w:val="center"/>
              <w:cnfStyle w:val="100000000000" w:firstRow="1" w:lastRow="0" w:firstColumn="0" w:lastColumn="0" w:oddVBand="0" w:evenVBand="0" w:oddHBand="0" w:evenHBand="0" w:firstRowFirstColumn="0" w:firstRowLastColumn="0" w:lastRowFirstColumn="0" w:lastRowLastColumn="0"/>
            </w:pPr>
            <w:r>
              <w:t xml:space="preserve">Y = </w:t>
            </w:r>
            <m:oMath>
              <m:r>
                <m:rPr>
                  <m:sty m:val="b"/>
                </m:rPr>
                <w:rPr>
                  <w:rFonts w:ascii="Cambria Math" w:hAnsi="Cambria Math" w:cstheme="minorHAnsi"/>
                </w:rPr>
                <m:t xml:space="preserve"> A XNOR B</m:t>
              </m:r>
            </m:oMath>
          </w:p>
        </w:tc>
      </w:tr>
      <w:tr w:rsidR="00701034" w14:paraId="65F5720B" w14:textId="77777777" w:rsidTr="00701034">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56ACEADA" w14:textId="77777777" w:rsidR="00701034" w:rsidRPr="00B9520F" w:rsidRDefault="00701034" w:rsidP="00B04F06">
            <w:pPr>
              <w:pStyle w:val="ListParagraph"/>
              <w:numPr>
                <w:ilvl w:val="0"/>
                <w:numId w:val="0"/>
              </w:numPr>
              <w:jc w:val="center"/>
              <w:rPr>
                <w:b w:val="0"/>
                <w:bCs w:val="0"/>
              </w:rPr>
            </w:pPr>
            <w:r w:rsidRPr="00B9520F">
              <w:rPr>
                <w:b w:val="0"/>
                <w:bCs w:val="0"/>
              </w:rPr>
              <w:t>0</w:t>
            </w:r>
          </w:p>
        </w:tc>
        <w:tc>
          <w:tcPr>
            <w:tcW w:w="1114" w:type="dxa"/>
          </w:tcPr>
          <w:p w14:paraId="42BA9E43" w14:textId="77777777" w:rsidR="00701034" w:rsidRDefault="00701034"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c>
          <w:tcPr>
            <w:tcW w:w="1840" w:type="dxa"/>
          </w:tcPr>
          <w:p w14:paraId="0C564DDB" w14:textId="77777777" w:rsidR="00701034" w:rsidRDefault="00701034"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r>
      <w:tr w:rsidR="00701034" w14:paraId="1C8F3802" w14:textId="77777777" w:rsidTr="00701034">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142505A3" w14:textId="1291FA73" w:rsidR="00701034" w:rsidRPr="00B9520F" w:rsidRDefault="00701034" w:rsidP="00B04F06">
            <w:pPr>
              <w:pStyle w:val="ListParagraph"/>
              <w:numPr>
                <w:ilvl w:val="0"/>
                <w:numId w:val="0"/>
              </w:numPr>
              <w:jc w:val="center"/>
              <w:rPr>
                <w:b w:val="0"/>
                <w:bCs w:val="0"/>
              </w:rPr>
            </w:pPr>
            <w:r w:rsidRPr="00B9520F">
              <w:rPr>
                <w:b w:val="0"/>
                <w:bCs w:val="0"/>
              </w:rPr>
              <w:t>0</w:t>
            </w:r>
          </w:p>
        </w:tc>
        <w:tc>
          <w:tcPr>
            <w:tcW w:w="1114" w:type="dxa"/>
          </w:tcPr>
          <w:p w14:paraId="6B55F86F" w14:textId="77777777" w:rsidR="00701034" w:rsidRDefault="00701034"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c>
          <w:tcPr>
            <w:tcW w:w="1840" w:type="dxa"/>
          </w:tcPr>
          <w:p w14:paraId="5C289955" w14:textId="797233ED" w:rsidR="00701034" w:rsidRDefault="00701034"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r>
      <w:tr w:rsidR="00701034" w14:paraId="5DD8006E" w14:textId="77777777" w:rsidTr="00701034">
        <w:trPr>
          <w:trHeight w:val="263"/>
        </w:trPr>
        <w:tc>
          <w:tcPr>
            <w:cnfStyle w:val="001000000000" w:firstRow="0" w:lastRow="0" w:firstColumn="1" w:lastColumn="0" w:oddVBand="0" w:evenVBand="0" w:oddHBand="0" w:evenHBand="0" w:firstRowFirstColumn="0" w:firstRowLastColumn="0" w:lastRowFirstColumn="0" w:lastRowLastColumn="0"/>
            <w:tcW w:w="1114" w:type="dxa"/>
          </w:tcPr>
          <w:p w14:paraId="3D646E4E" w14:textId="77777777" w:rsidR="00701034" w:rsidRPr="00B9520F" w:rsidRDefault="00701034" w:rsidP="00B04F06">
            <w:pPr>
              <w:pStyle w:val="ListParagraph"/>
              <w:numPr>
                <w:ilvl w:val="0"/>
                <w:numId w:val="0"/>
              </w:numPr>
              <w:jc w:val="center"/>
              <w:rPr>
                <w:b w:val="0"/>
                <w:bCs w:val="0"/>
              </w:rPr>
            </w:pPr>
            <w:r w:rsidRPr="00B9520F">
              <w:rPr>
                <w:b w:val="0"/>
                <w:bCs w:val="0"/>
              </w:rPr>
              <w:t>1</w:t>
            </w:r>
          </w:p>
        </w:tc>
        <w:tc>
          <w:tcPr>
            <w:tcW w:w="1114" w:type="dxa"/>
          </w:tcPr>
          <w:p w14:paraId="50E88E69" w14:textId="77777777" w:rsidR="00701034" w:rsidRDefault="00701034"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c>
          <w:tcPr>
            <w:tcW w:w="1840" w:type="dxa"/>
          </w:tcPr>
          <w:p w14:paraId="04AC3774" w14:textId="77777777" w:rsidR="00701034" w:rsidRDefault="00701034"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r>
      <w:tr w:rsidR="00701034" w14:paraId="4773B9FD" w14:textId="77777777" w:rsidTr="00701034">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42956B01" w14:textId="77777777" w:rsidR="00701034" w:rsidRPr="00B9520F" w:rsidRDefault="00701034" w:rsidP="00B04F06">
            <w:pPr>
              <w:pStyle w:val="ListParagraph"/>
              <w:numPr>
                <w:ilvl w:val="0"/>
                <w:numId w:val="0"/>
              </w:numPr>
              <w:jc w:val="center"/>
              <w:rPr>
                <w:b w:val="0"/>
                <w:bCs w:val="0"/>
              </w:rPr>
            </w:pPr>
            <w:r w:rsidRPr="00B9520F">
              <w:rPr>
                <w:b w:val="0"/>
                <w:bCs w:val="0"/>
              </w:rPr>
              <w:t>1</w:t>
            </w:r>
          </w:p>
        </w:tc>
        <w:tc>
          <w:tcPr>
            <w:tcW w:w="1114" w:type="dxa"/>
          </w:tcPr>
          <w:p w14:paraId="7936E68B" w14:textId="77777777" w:rsidR="00701034" w:rsidRDefault="00701034"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c>
          <w:tcPr>
            <w:tcW w:w="1840" w:type="dxa"/>
          </w:tcPr>
          <w:p w14:paraId="4A3752E3" w14:textId="77777777" w:rsidR="00701034" w:rsidRDefault="00701034"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r>
    </w:tbl>
    <w:p w14:paraId="6206F05E" w14:textId="2B2857AD" w:rsidR="00D25A28" w:rsidRDefault="00D25A28" w:rsidP="00D25A28"/>
    <w:p w14:paraId="45B86309" w14:textId="26A551EF" w:rsidR="00BA52B7" w:rsidRDefault="009B6656" w:rsidP="00BA52B7">
      <w:pPr>
        <w:pStyle w:val="ListParagraph"/>
        <w:numPr>
          <w:ilvl w:val="0"/>
          <w:numId w:val="12"/>
        </w:numPr>
      </w:pPr>
      <w:r>
        <w:t>A</w:t>
      </w:r>
      <w:r w:rsidRPr="009B6656">
        <w:t xml:space="preserve"> NAND gate (NOT-AND) is a logic gate which produces an output which is false only if all its inputs are true</w:t>
      </w:r>
      <w:r>
        <w:t xml:space="preserve">. </w:t>
      </w:r>
      <w:r w:rsidRPr="009B6656">
        <w:t>thus, its output is complementing to that of an AND gate.</w:t>
      </w:r>
    </w:p>
    <w:p w14:paraId="571E69C8" w14:textId="67900B60" w:rsidR="009B6656" w:rsidRDefault="00207F11" w:rsidP="009B6656">
      <w:pPr>
        <w:pStyle w:val="ListParagraph"/>
        <w:numPr>
          <w:ilvl w:val="1"/>
          <w:numId w:val="12"/>
        </w:numPr>
      </w:pPr>
      <w:r>
        <w:rPr>
          <w:noProof/>
        </w:rPr>
        <mc:AlternateContent>
          <mc:Choice Requires="wps">
            <w:drawing>
              <wp:anchor distT="0" distB="0" distL="114300" distR="114300" simplePos="0" relativeHeight="251675648" behindDoc="0" locked="0" layoutInCell="1" allowOverlap="1" wp14:anchorId="34196527" wp14:editId="3DCD5C4F">
                <wp:simplePos x="0" y="0"/>
                <wp:positionH relativeFrom="column">
                  <wp:posOffset>3129971</wp:posOffset>
                </wp:positionH>
                <wp:positionV relativeFrom="paragraph">
                  <wp:posOffset>1057910</wp:posOffset>
                </wp:positionV>
                <wp:extent cx="273494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734945" cy="635"/>
                        </a:xfrm>
                        <a:prstGeom prst="rect">
                          <a:avLst/>
                        </a:prstGeom>
                        <a:solidFill>
                          <a:prstClr val="white"/>
                        </a:solidFill>
                        <a:ln>
                          <a:noFill/>
                        </a:ln>
                      </wps:spPr>
                      <wps:txbx>
                        <w:txbxContent>
                          <w:p w14:paraId="50B2FF9D" w14:textId="2E11DC83" w:rsidR="00297FD4" w:rsidRPr="00C73AD9" w:rsidRDefault="00297FD4" w:rsidP="00297FD4">
                            <w:pPr>
                              <w:pStyle w:val="Caption"/>
                              <w:spacing w:before="0"/>
                              <w:rPr>
                                <w:color w:val="808080" w:themeColor="background1" w:themeShade="80"/>
                                <w:sz w:val="26"/>
                                <w:szCs w:val="26"/>
                              </w:rPr>
                            </w:pPr>
                            <w:r>
                              <w:t xml:space="preserve">Figure </w:t>
                            </w:r>
                            <w:r w:rsidR="00994D21">
                              <w:fldChar w:fldCharType="begin"/>
                            </w:r>
                            <w:r w:rsidR="00994D21">
                              <w:instrText xml:space="preserve"> SEQ Figure \* ARABIC </w:instrText>
                            </w:r>
                            <w:r w:rsidR="00994D21">
                              <w:fldChar w:fldCharType="separate"/>
                            </w:r>
                            <w:r w:rsidR="00302A05">
                              <w:rPr>
                                <w:noProof/>
                              </w:rPr>
                              <w:t>6</w:t>
                            </w:r>
                            <w:r w:rsidR="00994D21">
                              <w:rPr>
                                <w:noProof/>
                              </w:rPr>
                              <w:fldChar w:fldCharType="end"/>
                            </w:r>
                            <w:r>
                              <w:t>: Symbolic Representations of NAND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96527" id="Text Box 26" o:spid="_x0000_s1031" type="#_x0000_t202" style="position:absolute;left:0;text-align:left;margin-left:246.45pt;margin-top:83.3pt;width:215.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" stroked="f">
                <v:textbox style="mso-fit-shape-to-text:t" inset="0,0,0,0">
                  <w:txbxContent>
                    <w:p w14:paraId="50B2FF9D" w14:textId="2E11DC83" w:rsidR="00297FD4" w:rsidRPr="00C73AD9" w:rsidRDefault="00297FD4" w:rsidP="00297FD4">
                      <w:pPr>
                        <w:pStyle w:val="Caption"/>
                        <w:spacing w:before="0"/>
                        <w:rPr>
                          <w:color w:val="808080" w:themeColor="background1" w:themeShade="80"/>
                          <w:sz w:val="26"/>
                          <w:szCs w:val="26"/>
                        </w:rPr>
                      </w:pPr>
                      <w:r>
                        <w:t xml:space="preserve">Figure </w:t>
                      </w:r>
                      <w:r w:rsidR="00994D21">
                        <w:fldChar w:fldCharType="begin"/>
                      </w:r>
                      <w:r w:rsidR="00994D21">
                        <w:instrText xml:space="preserve"> SEQ Figure \* ARABIC </w:instrText>
                      </w:r>
                      <w:r w:rsidR="00994D21">
                        <w:fldChar w:fldCharType="separate"/>
                      </w:r>
                      <w:r w:rsidR="00302A05">
                        <w:rPr>
                          <w:noProof/>
                        </w:rPr>
                        <w:t>6</w:t>
                      </w:r>
                      <w:r w:rsidR="00994D21">
                        <w:rPr>
                          <w:noProof/>
                        </w:rPr>
                        <w:fldChar w:fldCharType="end"/>
                      </w:r>
                      <w:r>
                        <w:t>: Symbolic Representations of NAND Gate</w:t>
                      </w:r>
                    </w:p>
                  </w:txbxContent>
                </v:textbox>
                <w10:wrap type="square"/>
              </v:shape>
            </w:pict>
          </mc:Fallback>
        </mc:AlternateContent>
      </w:r>
      <w:r w:rsidRPr="00297FD4">
        <w:rPr>
          <w:noProof/>
        </w:rPr>
        <w:drawing>
          <wp:anchor distT="0" distB="0" distL="114300" distR="114300" simplePos="0" relativeHeight="251673600" behindDoc="0" locked="0" layoutInCell="1" allowOverlap="1" wp14:anchorId="623E2C5D" wp14:editId="3A4C2C2C">
            <wp:simplePos x="0" y="0"/>
            <wp:positionH relativeFrom="margin">
              <wp:posOffset>3122019</wp:posOffset>
            </wp:positionH>
            <wp:positionV relativeFrom="paragraph">
              <wp:posOffset>296849</wp:posOffset>
            </wp:positionV>
            <wp:extent cx="2734945" cy="695960"/>
            <wp:effectExtent l="19050" t="19050" r="27305" b="279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34945" cy="6959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B6656">
        <w:t>Its Truth Table is as Follows</w:t>
      </w:r>
    </w:p>
    <w:tbl>
      <w:tblPr>
        <w:tblStyle w:val="GridTable1Light"/>
        <w:tblW w:w="0" w:type="auto"/>
        <w:tblInd w:w="605" w:type="dxa"/>
        <w:tblLook w:val="04A0" w:firstRow="1" w:lastRow="0" w:firstColumn="1" w:lastColumn="0" w:noHBand="0" w:noVBand="1"/>
      </w:tblPr>
      <w:tblGrid>
        <w:gridCol w:w="1114"/>
        <w:gridCol w:w="1114"/>
        <w:gridCol w:w="1840"/>
      </w:tblGrid>
      <w:tr w:rsidR="009B6656" w14:paraId="0687F5DA" w14:textId="77777777" w:rsidTr="00B04F06">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14" w:type="dxa"/>
          </w:tcPr>
          <w:p w14:paraId="0E86E594" w14:textId="77777777" w:rsidR="009B6656" w:rsidRDefault="009B6656" w:rsidP="00B04F06">
            <w:pPr>
              <w:pStyle w:val="ListParagraph"/>
              <w:numPr>
                <w:ilvl w:val="0"/>
                <w:numId w:val="0"/>
              </w:numPr>
              <w:jc w:val="center"/>
            </w:pPr>
            <w:r>
              <w:t>A</w:t>
            </w:r>
          </w:p>
        </w:tc>
        <w:tc>
          <w:tcPr>
            <w:tcW w:w="1114" w:type="dxa"/>
          </w:tcPr>
          <w:p w14:paraId="682210AA" w14:textId="77777777" w:rsidR="009B6656" w:rsidRDefault="009B6656" w:rsidP="00B04F06">
            <w:pPr>
              <w:pStyle w:val="ListParagraph"/>
              <w:numPr>
                <w:ilvl w:val="0"/>
                <w:numId w:val="0"/>
              </w:numPr>
              <w:jc w:val="center"/>
              <w:cnfStyle w:val="100000000000" w:firstRow="1" w:lastRow="0" w:firstColumn="0" w:lastColumn="0" w:oddVBand="0" w:evenVBand="0" w:oddHBand="0" w:evenHBand="0" w:firstRowFirstColumn="0" w:firstRowLastColumn="0" w:lastRowFirstColumn="0" w:lastRowLastColumn="0"/>
            </w:pPr>
            <w:r>
              <w:t>B</w:t>
            </w:r>
          </w:p>
        </w:tc>
        <w:tc>
          <w:tcPr>
            <w:tcW w:w="1840" w:type="dxa"/>
          </w:tcPr>
          <w:p w14:paraId="7DE648E8" w14:textId="4BAAC57E" w:rsidR="009B6656" w:rsidRDefault="009B6656" w:rsidP="00B04F06">
            <w:pPr>
              <w:pStyle w:val="ListParagraph"/>
              <w:numPr>
                <w:ilvl w:val="0"/>
                <w:numId w:val="0"/>
              </w:numPr>
              <w:jc w:val="center"/>
              <w:cnfStyle w:val="100000000000" w:firstRow="1" w:lastRow="0" w:firstColumn="0" w:lastColumn="0" w:oddVBand="0" w:evenVBand="0" w:oddHBand="0" w:evenHBand="0" w:firstRowFirstColumn="0" w:firstRowLastColumn="0" w:lastRowFirstColumn="0" w:lastRowLastColumn="0"/>
            </w:pPr>
            <w:r>
              <w:t xml:space="preserve">Y = </w:t>
            </w:r>
            <m:oMath>
              <m:r>
                <m:rPr>
                  <m:sty m:val="b"/>
                </m:rPr>
                <w:rPr>
                  <w:rFonts w:ascii="Cambria Math" w:hAnsi="Cambria Math" w:cstheme="minorHAnsi"/>
                </w:rPr>
                <m:t xml:space="preserve"> (A.B)'</m:t>
              </m:r>
            </m:oMath>
          </w:p>
        </w:tc>
      </w:tr>
      <w:tr w:rsidR="009B6656" w14:paraId="4F7B6D0E" w14:textId="77777777" w:rsidTr="00B04F06">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28EF728E" w14:textId="77777777" w:rsidR="009B6656" w:rsidRPr="00B9520F" w:rsidRDefault="009B6656" w:rsidP="00B04F06">
            <w:pPr>
              <w:pStyle w:val="ListParagraph"/>
              <w:numPr>
                <w:ilvl w:val="0"/>
                <w:numId w:val="0"/>
              </w:numPr>
              <w:jc w:val="center"/>
              <w:rPr>
                <w:b w:val="0"/>
                <w:bCs w:val="0"/>
              </w:rPr>
            </w:pPr>
            <w:r w:rsidRPr="00B9520F">
              <w:rPr>
                <w:b w:val="0"/>
                <w:bCs w:val="0"/>
              </w:rPr>
              <w:t>0</w:t>
            </w:r>
          </w:p>
        </w:tc>
        <w:tc>
          <w:tcPr>
            <w:tcW w:w="1114" w:type="dxa"/>
          </w:tcPr>
          <w:p w14:paraId="050A7A92" w14:textId="77777777" w:rsidR="009B6656" w:rsidRDefault="009B6656"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c>
          <w:tcPr>
            <w:tcW w:w="1840" w:type="dxa"/>
          </w:tcPr>
          <w:p w14:paraId="7E0CE35D" w14:textId="77777777" w:rsidR="009B6656" w:rsidRDefault="009B6656"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r>
      <w:tr w:rsidR="009B6656" w14:paraId="59875323" w14:textId="77777777" w:rsidTr="00B04F06">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4D139F1B" w14:textId="77777777" w:rsidR="009B6656" w:rsidRPr="00B9520F" w:rsidRDefault="009B6656" w:rsidP="00B04F06">
            <w:pPr>
              <w:pStyle w:val="ListParagraph"/>
              <w:numPr>
                <w:ilvl w:val="0"/>
                <w:numId w:val="0"/>
              </w:numPr>
              <w:jc w:val="center"/>
              <w:rPr>
                <w:b w:val="0"/>
                <w:bCs w:val="0"/>
              </w:rPr>
            </w:pPr>
            <w:r w:rsidRPr="00B9520F">
              <w:rPr>
                <w:b w:val="0"/>
                <w:bCs w:val="0"/>
              </w:rPr>
              <w:t>0</w:t>
            </w:r>
          </w:p>
        </w:tc>
        <w:tc>
          <w:tcPr>
            <w:tcW w:w="1114" w:type="dxa"/>
          </w:tcPr>
          <w:p w14:paraId="04CBB3AA" w14:textId="77777777" w:rsidR="009B6656" w:rsidRDefault="009B6656"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c>
          <w:tcPr>
            <w:tcW w:w="1840" w:type="dxa"/>
          </w:tcPr>
          <w:p w14:paraId="15B846F8" w14:textId="77777777" w:rsidR="009B6656" w:rsidRDefault="009B6656"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r>
      <w:tr w:rsidR="009B6656" w14:paraId="2FE5B72A" w14:textId="77777777" w:rsidTr="00B04F06">
        <w:trPr>
          <w:trHeight w:val="263"/>
        </w:trPr>
        <w:tc>
          <w:tcPr>
            <w:cnfStyle w:val="001000000000" w:firstRow="0" w:lastRow="0" w:firstColumn="1" w:lastColumn="0" w:oddVBand="0" w:evenVBand="0" w:oddHBand="0" w:evenHBand="0" w:firstRowFirstColumn="0" w:firstRowLastColumn="0" w:lastRowFirstColumn="0" w:lastRowLastColumn="0"/>
            <w:tcW w:w="1114" w:type="dxa"/>
          </w:tcPr>
          <w:p w14:paraId="378D44A6" w14:textId="77777777" w:rsidR="009B6656" w:rsidRPr="00B9520F" w:rsidRDefault="009B6656" w:rsidP="00B04F06">
            <w:pPr>
              <w:pStyle w:val="ListParagraph"/>
              <w:numPr>
                <w:ilvl w:val="0"/>
                <w:numId w:val="0"/>
              </w:numPr>
              <w:jc w:val="center"/>
              <w:rPr>
                <w:b w:val="0"/>
                <w:bCs w:val="0"/>
              </w:rPr>
            </w:pPr>
            <w:r w:rsidRPr="00B9520F">
              <w:rPr>
                <w:b w:val="0"/>
                <w:bCs w:val="0"/>
              </w:rPr>
              <w:t>1</w:t>
            </w:r>
          </w:p>
        </w:tc>
        <w:tc>
          <w:tcPr>
            <w:tcW w:w="1114" w:type="dxa"/>
          </w:tcPr>
          <w:p w14:paraId="418F7377" w14:textId="77777777" w:rsidR="009B6656" w:rsidRDefault="009B6656"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c>
          <w:tcPr>
            <w:tcW w:w="1840" w:type="dxa"/>
          </w:tcPr>
          <w:p w14:paraId="374D69EF" w14:textId="77777777" w:rsidR="009B6656" w:rsidRDefault="009B6656"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r>
      <w:tr w:rsidR="009B6656" w14:paraId="744D24D3" w14:textId="77777777" w:rsidTr="00B04F06">
        <w:trPr>
          <w:trHeight w:val="252"/>
        </w:trPr>
        <w:tc>
          <w:tcPr>
            <w:cnfStyle w:val="001000000000" w:firstRow="0" w:lastRow="0" w:firstColumn="1" w:lastColumn="0" w:oddVBand="0" w:evenVBand="0" w:oddHBand="0" w:evenHBand="0" w:firstRowFirstColumn="0" w:firstRowLastColumn="0" w:lastRowFirstColumn="0" w:lastRowLastColumn="0"/>
            <w:tcW w:w="1114" w:type="dxa"/>
          </w:tcPr>
          <w:p w14:paraId="1AB088B9" w14:textId="77777777" w:rsidR="009B6656" w:rsidRPr="00B9520F" w:rsidRDefault="009B6656" w:rsidP="00B04F06">
            <w:pPr>
              <w:pStyle w:val="ListParagraph"/>
              <w:numPr>
                <w:ilvl w:val="0"/>
                <w:numId w:val="0"/>
              </w:numPr>
              <w:jc w:val="center"/>
              <w:rPr>
                <w:b w:val="0"/>
                <w:bCs w:val="0"/>
              </w:rPr>
            </w:pPr>
            <w:r w:rsidRPr="00B9520F">
              <w:rPr>
                <w:b w:val="0"/>
                <w:bCs w:val="0"/>
              </w:rPr>
              <w:t>1</w:t>
            </w:r>
          </w:p>
        </w:tc>
        <w:tc>
          <w:tcPr>
            <w:tcW w:w="1114" w:type="dxa"/>
          </w:tcPr>
          <w:p w14:paraId="0179D91C" w14:textId="77777777" w:rsidR="009B6656" w:rsidRDefault="009B6656"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1</w:t>
            </w:r>
          </w:p>
        </w:tc>
        <w:tc>
          <w:tcPr>
            <w:tcW w:w="1840" w:type="dxa"/>
          </w:tcPr>
          <w:p w14:paraId="3A8AA79E" w14:textId="77777777" w:rsidR="009B6656" w:rsidRDefault="009B6656" w:rsidP="00B04F06">
            <w:pPr>
              <w:pStyle w:val="ListParagraph"/>
              <w:numPr>
                <w:ilvl w:val="0"/>
                <w:numId w:val="0"/>
              </w:numPr>
              <w:jc w:val="center"/>
              <w:cnfStyle w:val="000000000000" w:firstRow="0" w:lastRow="0" w:firstColumn="0" w:lastColumn="0" w:oddVBand="0" w:evenVBand="0" w:oddHBand="0" w:evenHBand="0" w:firstRowFirstColumn="0" w:firstRowLastColumn="0" w:lastRowFirstColumn="0" w:lastRowLastColumn="0"/>
            </w:pPr>
            <w:r>
              <w:t>0</w:t>
            </w:r>
          </w:p>
        </w:tc>
      </w:tr>
    </w:tbl>
    <w:p w14:paraId="1959AE3C" w14:textId="52A15EC7" w:rsidR="00D25A28" w:rsidRDefault="00D25A28" w:rsidP="00D25A28">
      <w:pPr>
        <w:pStyle w:val="Heading2"/>
      </w:pPr>
      <w:r>
        <w:lastRenderedPageBreak/>
        <w:t>Circuit Diagrams</w:t>
      </w:r>
    </w:p>
    <w:p w14:paraId="1097646C" w14:textId="67F2C8BB" w:rsidR="003210F4" w:rsidRDefault="00B11866" w:rsidP="00207F11">
      <w:r>
        <w:rPr>
          <w:noProof/>
        </w:rPr>
        <mc:AlternateContent>
          <mc:Choice Requires="wps">
            <w:drawing>
              <wp:anchor distT="0" distB="0" distL="114300" distR="114300" simplePos="0" relativeHeight="251686912" behindDoc="0" locked="0" layoutInCell="1" allowOverlap="1" wp14:anchorId="68832661" wp14:editId="1E5F21B5">
                <wp:simplePos x="0" y="0"/>
                <wp:positionH relativeFrom="column">
                  <wp:posOffset>4945987</wp:posOffset>
                </wp:positionH>
                <wp:positionV relativeFrom="paragraph">
                  <wp:posOffset>3520053</wp:posOffset>
                </wp:positionV>
                <wp:extent cx="98425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984250" cy="635"/>
                        </a:xfrm>
                        <a:prstGeom prst="rect">
                          <a:avLst/>
                        </a:prstGeom>
                        <a:solidFill>
                          <a:prstClr val="white"/>
                        </a:solidFill>
                        <a:ln>
                          <a:noFill/>
                        </a:ln>
                      </wps:spPr>
                      <wps:txbx>
                        <w:txbxContent>
                          <w:p w14:paraId="61CB0DB9" w14:textId="61F70184" w:rsidR="00AE7E69" w:rsidRPr="00135E6D" w:rsidRDefault="00AE7E69" w:rsidP="00AE7E69">
                            <w:pPr>
                              <w:pStyle w:val="Caption"/>
                              <w:spacing w:before="0"/>
                              <w:jc w:val="center"/>
                              <w:rPr>
                                <w:noProof/>
                                <w:color w:val="808080" w:themeColor="background1" w:themeShade="80"/>
                                <w:sz w:val="26"/>
                                <w:szCs w:val="26"/>
                              </w:rPr>
                            </w:pPr>
                            <w:r>
                              <w:t>Figure 9: NOR Gate using NAND Gates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32661" id="Text Box 36" o:spid="_x0000_s1032" type="#_x0000_t202" style="position:absolute;margin-left:389.45pt;margin-top:277.15pt;width: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X+xLQIAAGU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" stroked="f">
                <v:textbox style="mso-fit-shape-to-text:t" inset="0,0,0,0">
                  <w:txbxContent>
                    <w:p w14:paraId="61CB0DB9" w14:textId="61F70184" w:rsidR="00AE7E69" w:rsidRPr="00135E6D" w:rsidRDefault="00AE7E69" w:rsidP="00AE7E69">
                      <w:pPr>
                        <w:pStyle w:val="Caption"/>
                        <w:spacing w:before="0"/>
                        <w:jc w:val="center"/>
                        <w:rPr>
                          <w:noProof/>
                          <w:color w:val="808080" w:themeColor="background1" w:themeShade="80"/>
                          <w:sz w:val="26"/>
                          <w:szCs w:val="26"/>
                        </w:rPr>
                      </w:pPr>
                      <w:r>
                        <w:t>Figure 9: NOR Gate using NAND Gates</w:t>
                      </w:r>
                    </w:p>
                  </w:txbxContent>
                </v:textbox>
                <w10:wrap type="square"/>
              </v:shape>
            </w:pict>
          </mc:Fallback>
        </mc:AlternateContent>
      </w:r>
      <w:r w:rsidR="00AE7E69">
        <w:rPr>
          <w:noProof/>
        </w:rPr>
        <w:drawing>
          <wp:anchor distT="0" distB="0" distL="114300" distR="114300" simplePos="0" relativeHeight="251684864" behindDoc="0" locked="0" layoutInCell="1" allowOverlap="1" wp14:anchorId="6964D194" wp14:editId="71B55D9D">
            <wp:simplePos x="0" y="0"/>
            <wp:positionH relativeFrom="margin">
              <wp:align>right</wp:align>
            </wp:positionH>
            <wp:positionV relativeFrom="paragraph">
              <wp:posOffset>314573</wp:posOffset>
            </wp:positionV>
            <wp:extent cx="984250" cy="3188335"/>
            <wp:effectExtent l="19050" t="19050" r="25400" b="1206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4250" cy="31883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E7E69">
        <w:rPr>
          <w:noProof/>
        </w:rPr>
        <w:drawing>
          <wp:anchor distT="0" distB="0" distL="114300" distR="114300" simplePos="0" relativeHeight="251679744" behindDoc="0" locked="0" layoutInCell="1" allowOverlap="1" wp14:anchorId="4947E423" wp14:editId="5A0CB1D5">
            <wp:simplePos x="0" y="0"/>
            <wp:positionH relativeFrom="column">
              <wp:posOffset>2596515</wp:posOffset>
            </wp:positionH>
            <wp:positionV relativeFrom="paragraph">
              <wp:posOffset>335887</wp:posOffset>
            </wp:positionV>
            <wp:extent cx="1176655" cy="3154680"/>
            <wp:effectExtent l="19050" t="19050" r="23495" b="266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76655" cy="31546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E7E69">
        <w:rPr>
          <w:noProof/>
        </w:rPr>
        <w:drawing>
          <wp:anchor distT="0" distB="0" distL="114300" distR="114300" simplePos="0" relativeHeight="251676672" behindDoc="0" locked="0" layoutInCell="1" allowOverlap="1" wp14:anchorId="1BF6902F" wp14:editId="09F5EB20">
            <wp:simplePos x="0" y="0"/>
            <wp:positionH relativeFrom="margin">
              <wp:align>left</wp:align>
            </wp:positionH>
            <wp:positionV relativeFrom="paragraph">
              <wp:posOffset>356953</wp:posOffset>
            </wp:positionV>
            <wp:extent cx="1629410" cy="3132455"/>
            <wp:effectExtent l="19050" t="19050" r="27940" b="1079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42875" t="20886" r="29828" b="29233"/>
                    <a:stretch/>
                  </pic:blipFill>
                  <pic:spPr bwMode="auto">
                    <a:xfrm>
                      <a:off x="0" y="0"/>
                      <a:ext cx="1629410" cy="313245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7E69">
        <w:rPr>
          <w:noProof/>
        </w:rPr>
        <mc:AlternateContent>
          <mc:Choice Requires="wps">
            <w:drawing>
              <wp:anchor distT="0" distB="0" distL="114300" distR="114300" simplePos="0" relativeHeight="251683840" behindDoc="0" locked="0" layoutInCell="1" allowOverlap="1" wp14:anchorId="0DAA6673" wp14:editId="3586CECA">
                <wp:simplePos x="0" y="0"/>
                <wp:positionH relativeFrom="column">
                  <wp:posOffset>2592650</wp:posOffset>
                </wp:positionH>
                <wp:positionV relativeFrom="paragraph">
                  <wp:posOffset>3531953</wp:posOffset>
                </wp:positionV>
                <wp:extent cx="117665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176655" cy="635"/>
                        </a:xfrm>
                        <a:prstGeom prst="rect">
                          <a:avLst/>
                        </a:prstGeom>
                        <a:solidFill>
                          <a:prstClr val="white"/>
                        </a:solidFill>
                        <a:ln>
                          <a:noFill/>
                        </a:ln>
                      </wps:spPr>
                      <wps:txbx>
                        <w:txbxContent>
                          <w:p w14:paraId="427AC6AF" w14:textId="0D5EF224" w:rsidR="002609E4" w:rsidRPr="000D68EC" w:rsidRDefault="002609E4" w:rsidP="002609E4">
                            <w:pPr>
                              <w:pStyle w:val="Caption"/>
                              <w:spacing w:before="0"/>
                              <w:jc w:val="center"/>
                              <w:rPr>
                                <w:noProof/>
                                <w:color w:val="808080" w:themeColor="background1" w:themeShade="80"/>
                                <w:sz w:val="26"/>
                                <w:szCs w:val="26"/>
                              </w:rPr>
                            </w:pPr>
                            <w:r>
                              <w:t>Figure 8: OR Gate using NAND Gate</w:t>
                            </w:r>
                            <w:r w:rsidR="00AE7E69">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A6673" id="Text Box 34" o:spid="_x0000_s1033" type="#_x0000_t202" style="position:absolute;margin-left:204.15pt;margin-top:278.1pt;width:92.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VuLwIAAGYEAAAOAAAAZHJzL2Uyb0RvYy54bWysVMFu2zAMvQ/YPwi6L07aJR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" stroked="f">
                <v:textbox style="mso-fit-shape-to-text:t" inset="0,0,0,0">
                  <w:txbxContent>
                    <w:p w14:paraId="427AC6AF" w14:textId="0D5EF224" w:rsidR="002609E4" w:rsidRPr="000D68EC" w:rsidRDefault="002609E4" w:rsidP="002609E4">
                      <w:pPr>
                        <w:pStyle w:val="Caption"/>
                        <w:spacing w:before="0"/>
                        <w:jc w:val="center"/>
                        <w:rPr>
                          <w:noProof/>
                          <w:color w:val="808080" w:themeColor="background1" w:themeShade="80"/>
                          <w:sz w:val="26"/>
                          <w:szCs w:val="26"/>
                        </w:rPr>
                      </w:pPr>
                      <w:r>
                        <w:t>Figure 8: OR Gate using NAND Gate</w:t>
                      </w:r>
                      <w:r w:rsidR="00AE7E69">
                        <w:t>s</w:t>
                      </w:r>
                    </w:p>
                  </w:txbxContent>
                </v:textbox>
                <w10:wrap type="square"/>
              </v:shape>
            </w:pict>
          </mc:Fallback>
        </mc:AlternateContent>
      </w:r>
      <w:r w:rsidR="00AE7E69">
        <w:rPr>
          <w:noProof/>
        </w:rPr>
        <mc:AlternateContent>
          <mc:Choice Requires="wps">
            <w:drawing>
              <wp:anchor distT="0" distB="0" distL="114300" distR="114300" simplePos="0" relativeHeight="251681792" behindDoc="0" locked="0" layoutInCell="1" allowOverlap="1" wp14:anchorId="0F0E463F" wp14:editId="4BF7E40D">
                <wp:simplePos x="0" y="0"/>
                <wp:positionH relativeFrom="margin">
                  <wp:align>left</wp:align>
                </wp:positionH>
                <wp:positionV relativeFrom="paragraph">
                  <wp:posOffset>3543190</wp:posOffset>
                </wp:positionV>
                <wp:extent cx="1629410" cy="635"/>
                <wp:effectExtent l="0" t="0" r="8890" b="0"/>
                <wp:wrapSquare wrapText="bothSides"/>
                <wp:docPr id="33" name="Text Box 33"/>
                <wp:cNvGraphicFramePr/>
                <a:graphic xmlns:a="http://schemas.openxmlformats.org/drawingml/2006/main">
                  <a:graphicData uri="http://schemas.microsoft.com/office/word/2010/wordprocessingShape">
                    <wps:wsp>
                      <wps:cNvSpPr txBox="1"/>
                      <wps:spPr>
                        <a:xfrm>
                          <a:off x="0" y="0"/>
                          <a:ext cx="1629410" cy="635"/>
                        </a:xfrm>
                        <a:prstGeom prst="rect">
                          <a:avLst/>
                        </a:prstGeom>
                        <a:solidFill>
                          <a:prstClr val="white"/>
                        </a:solidFill>
                        <a:ln>
                          <a:noFill/>
                        </a:ln>
                      </wps:spPr>
                      <wps:txbx>
                        <w:txbxContent>
                          <w:p w14:paraId="606EAE7C" w14:textId="2CF51784" w:rsidR="000F3130" w:rsidRPr="00DB297C" w:rsidRDefault="000F3130" w:rsidP="000F3130">
                            <w:pPr>
                              <w:pStyle w:val="Caption"/>
                              <w:spacing w:before="0"/>
                              <w:jc w:val="center"/>
                              <w:rPr>
                                <w:noProof/>
                                <w:color w:val="808080" w:themeColor="background1" w:themeShade="80"/>
                                <w:sz w:val="26"/>
                                <w:szCs w:val="26"/>
                              </w:rPr>
                            </w:pPr>
                            <w:r>
                              <w:t>Figure 7: AND Gate using NAND Gates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E463F" id="Text Box 33" o:spid="_x0000_s1034" type="#_x0000_t202" style="position:absolute;margin-left:0;margin-top:279pt;width:128.3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nYULwIAAGY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" stroked="f">
                <v:textbox style="mso-fit-shape-to-text:t" inset="0,0,0,0">
                  <w:txbxContent>
                    <w:p w14:paraId="606EAE7C" w14:textId="2CF51784" w:rsidR="000F3130" w:rsidRPr="00DB297C" w:rsidRDefault="000F3130" w:rsidP="000F3130">
                      <w:pPr>
                        <w:pStyle w:val="Caption"/>
                        <w:spacing w:before="0"/>
                        <w:jc w:val="center"/>
                        <w:rPr>
                          <w:noProof/>
                          <w:color w:val="808080" w:themeColor="background1" w:themeShade="80"/>
                          <w:sz w:val="26"/>
                          <w:szCs w:val="26"/>
                        </w:rPr>
                      </w:pPr>
                      <w:r>
                        <w:t>Figure 7: AND Gate using NAND Gates</w:t>
                      </w:r>
                    </w:p>
                  </w:txbxContent>
                </v:textbox>
                <w10:wrap type="square" anchorx="margin"/>
              </v:shape>
            </w:pict>
          </mc:Fallback>
        </mc:AlternateContent>
      </w:r>
      <w:r w:rsidR="00D25A28">
        <w:tab/>
      </w:r>
      <w:r w:rsidR="00BA52B7">
        <w:t>The Following Circuits were made for the following Gate</w:t>
      </w:r>
      <w:r w:rsidR="00ED5BD6">
        <w:t>s</w:t>
      </w:r>
      <w:r w:rsidR="00BA52B7">
        <w:t xml:space="preserve"> (using NAND Gate)</w:t>
      </w:r>
    </w:p>
    <w:p w14:paraId="247C65F5" w14:textId="65C05F46" w:rsidR="003210F4" w:rsidRDefault="008F3D23">
      <w:r>
        <w:rPr>
          <w:noProof/>
        </w:rPr>
        <mc:AlternateContent>
          <mc:Choice Requires="wps">
            <w:drawing>
              <wp:anchor distT="0" distB="0" distL="114300" distR="114300" simplePos="0" relativeHeight="251693056" behindDoc="0" locked="0" layoutInCell="1" allowOverlap="1" wp14:anchorId="2635163E" wp14:editId="7A11601E">
                <wp:simplePos x="0" y="0"/>
                <wp:positionH relativeFrom="column">
                  <wp:posOffset>3734739</wp:posOffset>
                </wp:positionH>
                <wp:positionV relativeFrom="paragraph">
                  <wp:posOffset>6761590</wp:posOffset>
                </wp:positionV>
                <wp:extent cx="1152525" cy="635"/>
                <wp:effectExtent l="0" t="0" r="9525" b="0"/>
                <wp:wrapSquare wrapText="bothSides"/>
                <wp:docPr id="40" name="Text Box 40"/>
                <wp:cNvGraphicFramePr/>
                <a:graphic xmlns:a="http://schemas.openxmlformats.org/drawingml/2006/main">
                  <a:graphicData uri="http://schemas.microsoft.com/office/word/2010/wordprocessingShape">
                    <wps:wsp>
                      <wps:cNvSpPr txBox="1"/>
                      <wps:spPr>
                        <a:xfrm>
                          <a:off x="0" y="0"/>
                          <a:ext cx="1152525" cy="635"/>
                        </a:xfrm>
                        <a:prstGeom prst="rect">
                          <a:avLst/>
                        </a:prstGeom>
                        <a:solidFill>
                          <a:prstClr val="white"/>
                        </a:solidFill>
                        <a:ln>
                          <a:noFill/>
                        </a:ln>
                      </wps:spPr>
                      <wps:txbx>
                        <w:txbxContent>
                          <w:p w14:paraId="2BB7A5BA" w14:textId="4B3F1468" w:rsidR="003210F4" w:rsidRPr="00A550E3" w:rsidRDefault="003210F4" w:rsidP="003210F4">
                            <w:pPr>
                              <w:pStyle w:val="Caption"/>
                              <w:spacing w:before="0"/>
                              <w:jc w:val="center"/>
                              <w:rPr>
                                <w:noProof/>
                                <w:color w:val="808080" w:themeColor="background1" w:themeShade="80"/>
                                <w:sz w:val="26"/>
                                <w:szCs w:val="26"/>
                              </w:rPr>
                            </w:pPr>
                            <w:r>
                              <w:t>Figure 11: XNOR Gate using NAND Gates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35163E" id="Text Box 40" o:spid="_x0000_s1035" type="#_x0000_t202" style="position:absolute;margin-left:294.05pt;margin-top:532.4pt;width:90.7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" stroked="f">
                <v:textbox style="mso-fit-shape-to-text:t" inset="0,0,0,0">
                  <w:txbxContent>
                    <w:p w14:paraId="2BB7A5BA" w14:textId="4B3F1468" w:rsidR="003210F4" w:rsidRPr="00A550E3" w:rsidRDefault="003210F4" w:rsidP="003210F4">
                      <w:pPr>
                        <w:pStyle w:val="Caption"/>
                        <w:spacing w:before="0"/>
                        <w:jc w:val="center"/>
                        <w:rPr>
                          <w:noProof/>
                          <w:color w:val="808080" w:themeColor="background1" w:themeShade="80"/>
                          <w:sz w:val="26"/>
                          <w:szCs w:val="26"/>
                        </w:rPr>
                      </w:pPr>
                      <w:r>
                        <w:t>Figure 11: XNOR Gate using NAND Gates</w:t>
                      </w:r>
                    </w:p>
                  </w:txbxContent>
                </v:textbox>
                <w10:wrap type="square"/>
              </v:shape>
            </w:pict>
          </mc:Fallback>
        </mc:AlternateContent>
      </w:r>
      <w:r>
        <w:rPr>
          <w:noProof/>
        </w:rPr>
        <w:drawing>
          <wp:anchor distT="0" distB="0" distL="114300" distR="114300" simplePos="0" relativeHeight="251691008" behindDoc="0" locked="0" layoutInCell="1" allowOverlap="1" wp14:anchorId="2E54608D" wp14:editId="7C0A9CC5">
            <wp:simplePos x="0" y="0"/>
            <wp:positionH relativeFrom="column">
              <wp:posOffset>3782088</wp:posOffset>
            </wp:positionH>
            <wp:positionV relativeFrom="paragraph">
              <wp:posOffset>3596420</wp:posOffset>
            </wp:positionV>
            <wp:extent cx="1096010" cy="3140710"/>
            <wp:effectExtent l="19050" t="19050" r="27940" b="215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6010" cy="31407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6A8F5663" wp14:editId="03F294AC">
                <wp:simplePos x="0" y="0"/>
                <wp:positionH relativeFrom="column">
                  <wp:posOffset>1407878</wp:posOffset>
                </wp:positionH>
                <wp:positionV relativeFrom="paragraph">
                  <wp:posOffset>6648367</wp:posOffset>
                </wp:positionV>
                <wp:extent cx="12319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1231900" cy="635"/>
                        </a:xfrm>
                        <a:prstGeom prst="rect">
                          <a:avLst/>
                        </a:prstGeom>
                        <a:solidFill>
                          <a:prstClr val="white"/>
                        </a:solidFill>
                        <a:ln>
                          <a:noFill/>
                        </a:ln>
                      </wps:spPr>
                      <wps:txbx>
                        <w:txbxContent>
                          <w:p w14:paraId="343A456A" w14:textId="0EF9A81E" w:rsidR="00B11866" w:rsidRPr="004F1158" w:rsidRDefault="00B11866" w:rsidP="00B11866">
                            <w:pPr>
                              <w:pStyle w:val="Caption"/>
                              <w:spacing w:before="0"/>
                              <w:jc w:val="center"/>
                              <w:rPr>
                                <w:noProof/>
                                <w:color w:val="808080" w:themeColor="background1" w:themeShade="80"/>
                                <w:sz w:val="26"/>
                                <w:szCs w:val="26"/>
                              </w:rPr>
                            </w:pPr>
                            <w:r>
                              <w:t>Figure 10: XOR Gate using NAND Gates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F5663" id="Text Box 38" o:spid="_x0000_s1036" type="#_x0000_t202" style="position:absolute;margin-left:110.85pt;margin-top:523.5pt;width:9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" stroked="f">
                <v:textbox style="mso-fit-shape-to-text:t" inset="0,0,0,0">
                  <w:txbxContent>
                    <w:p w14:paraId="343A456A" w14:textId="0EF9A81E" w:rsidR="00B11866" w:rsidRPr="004F1158" w:rsidRDefault="00B11866" w:rsidP="00B11866">
                      <w:pPr>
                        <w:pStyle w:val="Caption"/>
                        <w:spacing w:before="0"/>
                        <w:jc w:val="center"/>
                        <w:rPr>
                          <w:noProof/>
                          <w:color w:val="808080" w:themeColor="background1" w:themeShade="80"/>
                          <w:sz w:val="26"/>
                          <w:szCs w:val="26"/>
                        </w:rPr>
                      </w:pPr>
                      <w:r>
                        <w:t>Figure 10: XOR Gate using NAND Gates</w:t>
                      </w:r>
                    </w:p>
                  </w:txbxContent>
                </v:textbox>
                <w10:wrap type="square"/>
              </v:shape>
            </w:pict>
          </mc:Fallback>
        </mc:AlternateContent>
      </w:r>
      <w:r>
        <w:rPr>
          <w:noProof/>
        </w:rPr>
        <w:drawing>
          <wp:anchor distT="0" distB="0" distL="114300" distR="114300" simplePos="0" relativeHeight="251687936" behindDoc="0" locked="0" layoutInCell="1" allowOverlap="1" wp14:anchorId="36E05FD3" wp14:editId="567F9385">
            <wp:simplePos x="0" y="0"/>
            <wp:positionH relativeFrom="column">
              <wp:posOffset>1396697</wp:posOffset>
            </wp:positionH>
            <wp:positionV relativeFrom="paragraph">
              <wp:posOffset>3621626</wp:posOffset>
            </wp:positionV>
            <wp:extent cx="1231900" cy="3005455"/>
            <wp:effectExtent l="19050" t="19050" r="25400" b="2349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flipH="1">
                      <a:off x="0" y="0"/>
                      <a:ext cx="1231900" cy="30054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210F4">
        <w:br w:type="page"/>
      </w:r>
    </w:p>
    <w:p w14:paraId="6C3A842D" w14:textId="63FE6D95" w:rsidR="00297FD4" w:rsidRDefault="00207F11" w:rsidP="008F3D23">
      <w:pPr>
        <w:pStyle w:val="Heading2"/>
      </w:pPr>
      <w:r>
        <w:rPr>
          <w:noProof/>
        </w:rPr>
        <w:lastRenderedPageBreak/>
        <mc:AlternateContent>
          <mc:Choice Requires="wps">
            <w:drawing>
              <wp:anchor distT="0" distB="0" distL="114300" distR="114300" simplePos="0" relativeHeight="251678720" behindDoc="0" locked="0" layoutInCell="1" allowOverlap="1" wp14:anchorId="784D0DAC" wp14:editId="5CB00095">
                <wp:simplePos x="0" y="0"/>
                <wp:positionH relativeFrom="column">
                  <wp:posOffset>450850</wp:posOffset>
                </wp:positionH>
                <wp:positionV relativeFrom="paragraph">
                  <wp:posOffset>3606165</wp:posOffset>
                </wp:positionV>
                <wp:extent cx="16294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29410" cy="635"/>
                        </a:xfrm>
                        <a:prstGeom prst="rect">
                          <a:avLst/>
                        </a:prstGeom>
                        <a:solidFill>
                          <a:prstClr val="white"/>
                        </a:solidFill>
                        <a:ln>
                          <a:noFill/>
                        </a:ln>
                      </wps:spPr>
                      <wps:txbx>
                        <w:txbxContent>
                          <w:p w14:paraId="075DCD16" w14:textId="60E3FBFB" w:rsidR="00207F11" w:rsidRPr="0081169C" w:rsidRDefault="00207F11" w:rsidP="00207F11">
                            <w:pPr>
                              <w:pStyle w:val="Caption"/>
                              <w:spacing w:before="0"/>
                              <w:jc w:val="center"/>
                              <w:rPr>
                                <w:noProof/>
                                <w:color w:val="808080" w:themeColor="background1" w:themeShade="80"/>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D0DAC" id="Text Box 29" o:spid="_x0000_s1037" type="#_x0000_t202" style="position:absolute;margin-left:35.5pt;margin-top:283.95pt;width:128.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iTLgIAAGcEAAAOAAAAZHJzL2Uyb0RvYy54bWysVMFu2zAMvQ/YPwi6L06yLViN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" stroked="f">
                <v:textbox style="mso-fit-shape-to-text:t" inset="0,0,0,0">
                  <w:txbxContent>
                    <w:p w14:paraId="075DCD16" w14:textId="60E3FBFB" w:rsidR="00207F11" w:rsidRPr="0081169C" w:rsidRDefault="00207F11" w:rsidP="00207F11">
                      <w:pPr>
                        <w:pStyle w:val="Caption"/>
                        <w:spacing w:before="0"/>
                        <w:jc w:val="center"/>
                        <w:rPr>
                          <w:noProof/>
                          <w:color w:val="808080" w:themeColor="background1" w:themeShade="80"/>
                          <w:sz w:val="26"/>
                          <w:szCs w:val="26"/>
                        </w:rPr>
                      </w:pPr>
                    </w:p>
                  </w:txbxContent>
                </v:textbox>
                <w10:wrap type="square"/>
              </v:shape>
            </w:pict>
          </mc:Fallback>
        </mc:AlternateContent>
      </w:r>
      <w:r w:rsidR="008F3D23">
        <w:t>Input/Output</w:t>
      </w:r>
    </w:p>
    <w:p w14:paraId="1B2ECB95" w14:textId="47A935F0" w:rsidR="008F3D23" w:rsidRDefault="007463E9" w:rsidP="008F3D23">
      <w:pPr>
        <w:pStyle w:val="ListParagraph"/>
        <w:numPr>
          <w:ilvl w:val="0"/>
          <w:numId w:val="15"/>
        </w:numPr>
      </w:pPr>
      <w:r>
        <w:rPr>
          <w:noProof/>
        </w:rPr>
        <mc:AlternateContent>
          <mc:Choice Requires="wps">
            <w:drawing>
              <wp:anchor distT="0" distB="0" distL="114300" distR="114300" simplePos="0" relativeHeight="251705344" behindDoc="1" locked="0" layoutInCell="1" allowOverlap="1" wp14:anchorId="621A379D" wp14:editId="76DC7BED">
                <wp:simplePos x="0" y="0"/>
                <wp:positionH relativeFrom="column">
                  <wp:posOffset>4832350</wp:posOffset>
                </wp:positionH>
                <wp:positionV relativeFrom="paragraph">
                  <wp:posOffset>3657876</wp:posOffset>
                </wp:positionV>
                <wp:extent cx="1080770" cy="635"/>
                <wp:effectExtent l="0" t="0" r="5080" b="0"/>
                <wp:wrapTight wrapText="bothSides">
                  <wp:wrapPolygon edited="0">
                    <wp:start x="0" y="0"/>
                    <wp:lineTo x="0" y="20250"/>
                    <wp:lineTo x="21321" y="20250"/>
                    <wp:lineTo x="21321"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1080770" cy="635"/>
                        </a:xfrm>
                        <a:prstGeom prst="rect">
                          <a:avLst/>
                        </a:prstGeom>
                        <a:solidFill>
                          <a:prstClr val="white"/>
                        </a:solidFill>
                        <a:ln>
                          <a:noFill/>
                        </a:ln>
                      </wps:spPr>
                      <wps:txbx>
                        <w:txbxContent>
                          <w:p w14:paraId="5DA9922B" w14:textId="72DFDE39" w:rsidR="007463E9" w:rsidRPr="00EE1818" w:rsidRDefault="007463E9" w:rsidP="007463E9">
                            <w:pPr>
                              <w:pStyle w:val="Caption"/>
                              <w:spacing w:before="0"/>
                              <w:jc w:val="center"/>
                              <w:rPr>
                                <w:noProof/>
                                <w:color w:val="808080" w:themeColor="background1" w:themeShade="80"/>
                                <w:sz w:val="26"/>
                                <w:szCs w:val="26"/>
                              </w:rPr>
                            </w:pPr>
                            <w:r>
                              <w:t>Figure 15: Output for 1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1A379D" id="Text Box 48" o:spid="_x0000_s1038" type="#_x0000_t202" style="position:absolute;left:0;text-align:left;margin-left:380.5pt;margin-top:4in;width:85.1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" stroked="f">
                <v:textbox style="mso-fit-shape-to-text:t" inset="0,0,0,0">
                  <w:txbxContent>
                    <w:p w14:paraId="5DA9922B" w14:textId="72DFDE39" w:rsidR="007463E9" w:rsidRPr="00EE1818" w:rsidRDefault="007463E9" w:rsidP="007463E9">
                      <w:pPr>
                        <w:pStyle w:val="Caption"/>
                        <w:spacing w:before="0"/>
                        <w:jc w:val="center"/>
                        <w:rPr>
                          <w:noProof/>
                          <w:color w:val="808080" w:themeColor="background1" w:themeShade="80"/>
                          <w:sz w:val="26"/>
                          <w:szCs w:val="26"/>
                        </w:rPr>
                      </w:pPr>
                      <w:r>
                        <w:t>Figure 15: Output for 1 1</w:t>
                      </w:r>
                    </w:p>
                  </w:txbxContent>
                </v:textbox>
                <w10:wrap type="tight"/>
              </v:shape>
            </w:pict>
          </mc:Fallback>
        </mc:AlternateContent>
      </w:r>
      <w:r>
        <w:rPr>
          <w:noProof/>
        </w:rPr>
        <w:drawing>
          <wp:anchor distT="0" distB="0" distL="114300" distR="114300" simplePos="0" relativeHeight="251703296" behindDoc="1" locked="0" layoutInCell="1" allowOverlap="1" wp14:anchorId="7C8EBBF6" wp14:editId="49870C44">
            <wp:simplePos x="0" y="0"/>
            <wp:positionH relativeFrom="margin">
              <wp:align>right</wp:align>
            </wp:positionH>
            <wp:positionV relativeFrom="paragraph">
              <wp:posOffset>214878</wp:posOffset>
            </wp:positionV>
            <wp:extent cx="1130935" cy="3405505"/>
            <wp:effectExtent l="19050" t="19050" r="12065" b="23495"/>
            <wp:wrapTight wrapText="bothSides">
              <wp:wrapPolygon edited="0">
                <wp:start x="-364" y="-121"/>
                <wp:lineTo x="-364" y="21628"/>
                <wp:lineTo x="21467" y="21628"/>
                <wp:lineTo x="21467" y="-121"/>
                <wp:lineTo x="-364" y="-121"/>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30935" cy="3405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1" locked="0" layoutInCell="1" allowOverlap="1" wp14:anchorId="5FC225F4" wp14:editId="3D8E41FE">
                <wp:simplePos x="0" y="0"/>
                <wp:positionH relativeFrom="column">
                  <wp:posOffset>3177926</wp:posOffset>
                </wp:positionH>
                <wp:positionV relativeFrom="paragraph">
                  <wp:posOffset>3649345</wp:posOffset>
                </wp:positionV>
                <wp:extent cx="1113155" cy="635"/>
                <wp:effectExtent l="0" t="0" r="0" b="0"/>
                <wp:wrapTight wrapText="bothSides">
                  <wp:wrapPolygon edited="0">
                    <wp:start x="0" y="0"/>
                    <wp:lineTo x="0" y="20250"/>
                    <wp:lineTo x="21070" y="20250"/>
                    <wp:lineTo x="21070"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1113155" cy="635"/>
                        </a:xfrm>
                        <a:prstGeom prst="rect">
                          <a:avLst/>
                        </a:prstGeom>
                        <a:solidFill>
                          <a:prstClr val="white"/>
                        </a:solidFill>
                        <a:ln>
                          <a:noFill/>
                        </a:ln>
                      </wps:spPr>
                      <wps:txbx>
                        <w:txbxContent>
                          <w:p w14:paraId="2E35F36D" w14:textId="58A65D6F" w:rsidR="00C91E9A" w:rsidRPr="00640601" w:rsidRDefault="00C91E9A" w:rsidP="00C91E9A">
                            <w:pPr>
                              <w:pStyle w:val="Caption"/>
                              <w:spacing w:before="0"/>
                              <w:jc w:val="center"/>
                              <w:rPr>
                                <w:noProof/>
                                <w:color w:val="808080" w:themeColor="background1" w:themeShade="80"/>
                                <w:sz w:val="26"/>
                                <w:szCs w:val="26"/>
                              </w:rPr>
                            </w:pPr>
                            <w:r>
                              <w:t>Figure 14: Output for 1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C225F4" id="Text Box 46" o:spid="_x0000_s1039" type="#_x0000_t202" style="position:absolute;left:0;text-align:left;margin-left:250.25pt;margin-top:287.35pt;width:87.6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" stroked="f">
                <v:textbox style="mso-fit-shape-to-text:t" inset="0,0,0,0">
                  <w:txbxContent>
                    <w:p w14:paraId="2E35F36D" w14:textId="58A65D6F" w:rsidR="00C91E9A" w:rsidRPr="00640601" w:rsidRDefault="00C91E9A" w:rsidP="00C91E9A">
                      <w:pPr>
                        <w:pStyle w:val="Caption"/>
                        <w:spacing w:before="0"/>
                        <w:jc w:val="center"/>
                        <w:rPr>
                          <w:noProof/>
                          <w:color w:val="808080" w:themeColor="background1" w:themeShade="80"/>
                          <w:sz w:val="26"/>
                          <w:szCs w:val="26"/>
                        </w:rPr>
                      </w:pPr>
                      <w:r>
                        <w:t>Figure 14: Output for 1 0</w:t>
                      </w:r>
                    </w:p>
                  </w:txbxContent>
                </v:textbox>
                <w10:wrap type="tight"/>
              </v:shape>
            </w:pict>
          </mc:Fallback>
        </mc:AlternateContent>
      </w:r>
      <w:r>
        <w:rPr>
          <w:noProof/>
        </w:rPr>
        <mc:AlternateContent>
          <mc:Choice Requires="wps">
            <w:drawing>
              <wp:anchor distT="0" distB="0" distL="114300" distR="114300" simplePos="0" relativeHeight="251699200" behindDoc="0" locked="0" layoutInCell="1" allowOverlap="1" wp14:anchorId="27BF5231" wp14:editId="74649647">
                <wp:simplePos x="0" y="0"/>
                <wp:positionH relativeFrom="column">
                  <wp:posOffset>1614060</wp:posOffset>
                </wp:positionH>
                <wp:positionV relativeFrom="paragraph">
                  <wp:posOffset>3649980</wp:posOffset>
                </wp:positionV>
                <wp:extent cx="108013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080135" cy="635"/>
                        </a:xfrm>
                        <a:prstGeom prst="rect">
                          <a:avLst/>
                        </a:prstGeom>
                        <a:solidFill>
                          <a:prstClr val="white"/>
                        </a:solidFill>
                        <a:ln>
                          <a:noFill/>
                        </a:ln>
                      </wps:spPr>
                      <wps:txbx>
                        <w:txbxContent>
                          <w:p w14:paraId="20D7A612" w14:textId="7F0A8CD4" w:rsidR="0065146E" w:rsidRPr="000F2CF1" w:rsidRDefault="0065146E" w:rsidP="0065146E">
                            <w:pPr>
                              <w:pStyle w:val="Caption"/>
                              <w:spacing w:before="0"/>
                              <w:jc w:val="center"/>
                              <w:rPr>
                                <w:noProof/>
                                <w:color w:val="808080" w:themeColor="background1" w:themeShade="80"/>
                                <w:sz w:val="26"/>
                                <w:szCs w:val="26"/>
                              </w:rPr>
                            </w:pPr>
                            <w:r>
                              <w:t>Figure 13: Output for 0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F5231" id="Text Box 44" o:spid="_x0000_s1040" type="#_x0000_t202" style="position:absolute;left:0;text-align:left;margin-left:127.1pt;margin-top:287.4pt;width:85.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" stroked="f">
                <v:textbox style="mso-fit-shape-to-text:t" inset="0,0,0,0">
                  <w:txbxContent>
                    <w:p w14:paraId="20D7A612" w14:textId="7F0A8CD4" w:rsidR="0065146E" w:rsidRPr="000F2CF1" w:rsidRDefault="0065146E" w:rsidP="0065146E">
                      <w:pPr>
                        <w:pStyle w:val="Caption"/>
                        <w:spacing w:before="0"/>
                        <w:jc w:val="center"/>
                        <w:rPr>
                          <w:noProof/>
                          <w:color w:val="808080" w:themeColor="background1" w:themeShade="80"/>
                          <w:sz w:val="26"/>
                          <w:szCs w:val="26"/>
                        </w:rPr>
                      </w:pPr>
                      <w:r>
                        <w:t>Figure 13: Output for 0 1</w:t>
                      </w:r>
                    </w:p>
                  </w:txbxContent>
                </v:textbox>
                <w10:wrap type="square"/>
              </v:shape>
            </w:pict>
          </mc:Fallback>
        </mc:AlternateContent>
      </w:r>
      <w:r>
        <w:rPr>
          <w:noProof/>
        </w:rPr>
        <w:drawing>
          <wp:anchor distT="0" distB="0" distL="114300" distR="114300" simplePos="0" relativeHeight="251697152" behindDoc="0" locked="0" layoutInCell="1" allowOverlap="1" wp14:anchorId="250FD3C1" wp14:editId="0E4E4C0F">
            <wp:simplePos x="0" y="0"/>
            <wp:positionH relativeFrom="column">
              <wp:posOffset>1629962</wp:posOffset>
            </wp:positionH>
            <wp:positionV relativeFrom="paragraph">
              <wp:posOffset>240665</wp:posOffset>
            </wp:positionV>
            <wp:extent cx="1080135" cy="3352165"/>
            <wp:effectExtent l="19050" t="19050" r="24765" b="1968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0135" cy="33521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24048311" wp14:editId="49DE626A">
            <wp:simplePos x="0" y="0"/>
            <wp:positionH relativeFrom="column">
              <wp:posOffset>3157441</wp:posOffset>
            </wp:positionH>
            <wp:positionV relativeFrom="paragraph">
              <wp:posOffset>234315</wp:posOffset>
            </wp:positionV>
            <wp:extent cx="1177290" cy="3359785"/>
            <wp:effectExtent l="19050" t="19050" r="22860" b="12065"/>
            <wp:wrapTight wrapText="bothSides">
              <wp:wrapPolygon edited="0">
                <wp:start x="-350" y="-122"/>
                <wp:lineTo x="-350" y="21555"/>
                <wp:lineTo x="21670" y="21555"/>
                <wp:lineTo x="21670" y="-122"/>
                <wp:lineTo x="-350" y="-122"/>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7290" cy="3359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12A78">
        <w:rPr>
          <w:noProof/>
        </w:rPr>
        <mc:AlternateContent>
          <mc:Choice Requires="wps">
            <w:drawing>
              <wp:anchor distT="0" distB="0" distL="114300" distR="114300" simplePos="0" relativeHeight="251696128" behindDoc="0" locked="0" layoutInCell="1" allowOverlap="1" wp14:anchorId="006DBCA2" wp14:editId="487282C8">
                <wp:simplePos x="0" y="0"/>
                <wp:positionH relativeFrom="column">
                  <wp:posOffset>19050</wp:posOffset>
                </wp:positionH>
                <wp:positionV relativeFrom="paragraph">
                  <wp:posOffset>3658870</wp:posOffset>
                </wp:positionV>
                <wp:extent cx="117221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1172210" cy="635"/>
                        </a:xfrm>
                        <a:prstGeom prst="rect">
                          <a:avLst/>
                        </a:prstGeom>
                        <a:solidFill>
                          <a:prstClr val="white"/>
                        </a:solidFill>
                        <a:ln>
                          <a:noFill/>
                        </a:ln>
                      </wps:spPr>
                      <wps:txbx>
                        <w:txbxContent>
                          <w:p w14:paraId="78D37041" w14:textId="32886EB1" w:rsidR="00412A78" w:rsidRPr="006C05C8" w:rsidRDefault="00412A78" w:rsidP="00412A78">
                            <w:pPr>
                              <w:pStyle w:val="Caption"/>
                              <w:spacing w:before="0"/>
                              <w:jc w:val="center"/>
                              <w:rPr>
                                <w:noProof/>
                                <w:color w:val="808080" w:themeColor="background1" w:themeShade="80"/>
                                <w:sz w:val="26"/>
                                <w:szCs w:val="26"/>
                              </w:rPr>
                            </w:pPr>
                            <w:r>
                              <w:t xml:space="preserve">Figure 12: Output </w:t>
                            </w:r>
                            <w:r w:rsidR="0065146E">
                              <w:t>for 0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DBCA2" id="Text Box 42" o:spid="_x0000_s1041" type="#_x0000_t202" style="position:absolute;left:0;text-align:left;margin-left:1.5pt;margin-top:288.1pt;width:92.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" stroked="f">
                <v:textbox style="mso-fit-shape-to-text:t" inset="0,0,0,0">
                  <w:txbxContent>
                    <w:p w14:paraId="78D37041" w14:textId="32886EB1" w:rsidR="00412A78" w:rsidRPr="006C05C8" w:rsidRDefault="00412A78" w:rsidP="00412A78">
                      <w:pPr>
                        <w:pStyle w:val="Caption"/>
                        <w:spacing w:before="0"/>
                        <w:jc w:val="center"/>
                        <w:rPr>
                          <w:noProof/>
                          <w:color w:val="808080" w:themeColor="background1" w:themeShade="80"/>
                          <w:sz w:val="26"/>
                          <w:szCs w:val="26"/>
                        </w:rPr>
                      </w:pPr>
                      <w:r>
                        <w:t xml:space="preserve">Figure 12: Output </w:t>
                      </w:r>
                      <w:r w:rsidR="0065146E">
                        <w:t>for 0 0</w:t>
                      </w:r>
                    </w:p>
                  </w:txbxContent>
                </v:textbox>
                <w10:wrap type="square"/>
              </v:shape>
            </w:pict>
          </mc:Fallback>
        </mc:AlternateContent>
      </w:r>
      <w:r w:rsidR="00412A78">
        <w:rPr>
          <w:noProof/>
        </w:rPr>
        <w:drawing>
          <wp:anchor distT="0" distB="0" distL="114300" distR="114300" simplePos="0" relativeHeight="251694080" behindDoc="0" locked="0" layoutInCell="1" allowOverlap="1" wp14:anchorId="53B126A5" wp14:editId="0FC89F9D">
            <wp:simplePos x="0" y="0"/>
            <wp:positionH relativeFrom="margin">
              <wp:align>left</wp:align>
            </wp:positionH>
            <wp:positionV relativeFrom="paragraph">
              <wp:posOffset>254690</wp:posOffset>
            </wp:positionV>
            <wp:extent cx="1172210" cy="3347085"/>
            <wp:effectExtent l="19050" t="19050" r="27940" b="2476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2210" cy="33470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F3D23">
        <w:t>AND Gate</w:t>
      </w:r>
      <w:r w:rsidR="00B561B3">
        <w:t xml:space="preserve"> from NAND Gates</w:t>
      </w:r>
    </w:p>
    <w:p w14:paraId="3AE5F0DE" w14:textId="71229FCD" w:rsidR="007463E9" w:rsidRDefault="007463E9" w:rsidP="007463E9"/>
    <w:p w14:paraId="79E3796B" w14:textId="0CAB38FD" w:rsidR="007808BA" w:rsidRDefault="007808BA" w:rsidP="007463E9"/>
    <w:p w14:paraId="2CF286E5" w14:textId="431B49B2" w:rsidR="007808BA" w:rsidRDefault="007808BA" w:rsidP="007463E9"/>
    <w:p w14:paraId="4AE390FC" w14:textId="1C49475A" w:rsidR="007808BA" w:rsidRDefault="007808BA" w:rsidP="007463E9"/>
    <w:p w14:paraId="4046E3ED" w14:textId="57BD4214" w:rsidR="007808BA" w:rsidRDefault="007808BA" w:rsidP="007463E9"/>
    <w:p w14:paraId="549EC38C" w14:textId="3657EBE8" w:rsidR="007808BA" w:rsidRDefault="007808BA" w:rsidP="007463E9"/>
    <w:p w14:paraId="210332A1" w14:textId="7C7C8FC8" w:rsidR="007808BA" w:rsidRDefault="007808BA" w:rsidP="007463E9"/>
    <w:p w14:paraId="08F6C8DD" w14:textId="68312779" w:rsidR="007808BA" w:rsidRDefault="007808BA" w:rsidP="007463E9"/>
    <w:p w14:paraId="3E36DD5F" w14:textId="70F171FE" w:rsidR="007808BA" w:rsidRDefault="007808BA" w:rsidP="007463E9"/>
    <w:p w14:paraId="345569AE" w14:textId="4B51BC5F" w:rsidR="007808BA" w:rsidRDefault="007808BA" w:rsidP="007463E9"/>
    <w:p w14:paraId="3D03823D" w14:textId="7E45C5DE" w:rsidR="007808BA" w:rsidRDefault="007808BA" w:rsidP="007463E9"/>
    <w:p w14:paraId="31D830EA" w14:textId="00C02FF9" w:rsidR="007808BA" w:rsidRDefault="007808BA" w:rsidP="007463E9"/>
    <w:p w14:paraId="2684C83F" w14:textId="2100EF06" w:rsidR="007808BA" w:rsidRDefault="007808BA" w:rsidP="007463E9"/>
    <w:p w14:paraId="3DD92A3F" w14:textId="0DDCB7FA" w:rsidR="005A4967" w:rsidRDefault="005A4967" w:rsidP="007808BA">
      <w:pPr>
        <w:pStyle w:val="ListParagraph"/>
        <w:numPr>
          <w:ilvl w:val="0"/>
          <w:numId w:val="15"/>
        </w:numPr>
      </w:pPr>
      <w:r>
        <w:rPr>
          <w:noProof/>
        </w:rPr>
        <mc:AlternateContent>
          <mc:Choice Requires="wps">
            <w:drawing>
              <wp:anchor distT="0" distB="0" distL="114300" distR="114300" simplePos="0" relativeHeight="251717632" behindDoc="0" locked="0" layoutInCell="1" allowOverlap="1" wp14:anchorId="4BD2375D" wp14:editId="05B64C1A">
                <wp:simplePos x="0" y="0"/>
                <wp:positionH relativeFrom="column">
                  <wp:posOffset>5205730</wp:posOffset>
                </wp:positionH>
                <wp:positionV relativeFrom="paragraph">
                  <wp:posOffset>3397250</wp:posOffset>
                </wp:positionV>
                <wp:extent cx="603885" cy="460375"/>
                <wp:effectExtent l="0" t="0" r="5715" b="0"/>
                <wp:wrapSquare wrapText="bothSides"/>
                <wp:docPr id="56" name="Text Box 56"/>
                <wp:cNvGraphicFramePr/>
                <a:graphic xmlns:a="http://schemas.openxmlformats.org/drawingml/2006/main">
                  <a:graphicData uri="http://schemas.microsoft.com/office/word/2010/wordprocessingShape">
                    <wps:wsp>
                      <wps:cNvSpPr txBox="1"/>
                      <wps:spPr>
                        <a:xfrm>
                          <a:off x="0" y="0"/>
                          <a:ext cx="603885" cy="460375"/>
                        </a:xfrm>
                        <a:prstGeom prst="rect">
                          <a:avLst/>
                        </a:prstGeom>
                        <a:solidFill>
                          <a:prstClr val="white"/>
                        </a:solidFill>
                        <a:ln>
                          <a:noFill/>
                        </a:ln>
                      </wps:spPr>
                      <wps:txbx>
                        <w:txbxContent>
                          <w:p w14:paraId="4F9522A4" w14:textId="7D05FE71" w:rsidR="005A4967" w:rsidRPr="00E366FF" w:rsidRDefault="005A4967" w:rsidP="005A4967">
                            <w:pPr>
                              <w:pStyle w:val="Caption"/>
                              <w:spacing w:before="0"/>
                              <w:jc w:val="center"/>
                              <w:rPr>
                                <w:noProof/>
                                <w:color w:val="808080" w:themeColor="background1" w:themeShade="80"/>
                                <w:sz w:val="26"/>
                                <w:szCs w:val="26"/>
                              </w:rPr>
                            </w:pPr>
                            <w:r>
                              <w:t>Figure 19: Output for 1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2375D" id="Text Box 56" o:spid="_x0000_s1042" type="#_x0000_t202" style="position:absolute;left:0;text-align:left;margin-left:409.9pt;margin-top:267.5pt;width:47.55pt;height:36.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" stroked="f">
                <v:textbox inset="0,0,0,0">
                  <w:txbxContent>
                    <w:p w14:paraId="4F9522A4" w14:textId="7D05FE71" w:rsidR="005A4967" w:rsidRPr="00E366FF" w:rsidRDefault="005A4967" w:rsidP="005A4967">
                      <w:pPr>
                        <w:pStyle w:val="Caption"/>
                        <w:spacing w:before="0"/>
                        <w:jc w:val="center"/>
                        <w:rPr>
                          <w:noProof/>
                          <w:color w:val="808080" w:themeColor="background1" w:themeShade="80"/>
                          <w:sz w:val="26"/>
                          <w:szCs w:val="26"/>
                        </w:rPr>
                      </w:pPr>
                      <w:r>
                        <w:t>Figure 19: Output for 1 1</w:t>
                      </w:r>
                    </w:p>
                  </w:txbxContent>
                </v:textbox>
                <w10:wrap type="square"/>
              </v:shape>
            </w:pict>
          </mc:Fallback>
        </mc:AlternateContent>
      </w:r>
      <w:r>
        <w:rPr>
          <w:noProof/>
        </w:rPr>
        <w:drawing>
          <wp:anchor distT="0" distB="0" distL="114300" distR="114300" simplePos="0" relativeHeight="251715584" behindDoc="0" locked="0" layoutInCell="1" allowOverlap="1" wp14:anchorId="05FD27AA" wp14:editId="33FA908C">
            <wp:simplePos x="0" y="0"/>
            <wp:positionH relativeFrom="margin">
              <wp:align>right</wp:align>
            </wp:positionH>
            <wp:positionV relativeFrom="paragraph">
              <wp:posOffset>217170</wp:posOffset>
            </wp:positionV>
            <wp:extent cx="897890" cy="3154045"/>
            <wp:effectExtent l="19050" t="19050" r="16510" b="2730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7890" cy="31540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830E4">
        <w:rPr>
          <w:noProof/>
        </w:rPr>
        <mc:AlternateContent>
          <mc:Choice Requires="wps">
            <w:drawing>
              <wp:anchor distT="0" distB="0" distL="114300" distR="114300" simplePos="0" relativeHeight="251714560" behindDoc="0" locked="0" layoutInCell="1" allowOverlap="1" wp14:anchorId="5080E9A5" wp14:editId="112FEBDF">
                <wp:simplePos x="0" y="0"/>
                <wp:positionH relativeFrom="column">
                  <wp:posOffset>3496310</wp:posOffset>
                </wp:positionH>
                <wp:positionV relativeFrom="paragraph">
                  <wp:posOffset>3381375</wp:posOffset>
                </wp:positionV>
                <wp:extent cx="588010" cy="476885"/>
                <wp:effectExtent l="0" t="0" r="2540" b="0"/>
                <wp:wrapSquare wrapText="bothSides"/>
                <wp:docPr id="54" name="Text Box 54"/>
                <wp:cNvGraphicFramePr/>
                <a:graphic xmlns:a="http://schemas.openxmlformats.org/drawingml/2006/main">
                  <a:graphicData uri="http://schemas.microsoft.com/office/word/2010/wordprocessingShape">
                    <wps:wsp>
                      <wps:cNvSpPr txBox="1"/>
                      <wps:spPr>
                        <a:xfrm>
                          <a:off x="0" y="0"/>
                          <a:ext cx="588010" cy="476885"/>
                        </a:xfrm>
                        <a:prstGeom prst="rect">
                          <a:avLst/>
                        </a:prstGeom>
                        <a:solidFill>
                          <a:prstClr val="white"/>
                        </a:solidFill>
                        <a:ln>
                          <a:noFill/>
                        </a:ln>
                      </wps:spPr>
                      <wps:txbx>
                        <w:txbxContent>
                          <w:p w14:paraId="72891061" w14:textId="50121AFC" w:rsidR="00F830E4" w:rsidRPr="007C7D73" w:rsidRDefault="00F830E4" w:rsidP="00F830E4">
                            <w:pPr>
                              <w:pStyle w:val="Caption"/>
                              <w:spacing w:before="0"/>
                              <w:jc w:val="center"/>
                              <w:rPr>
                                <w:noProof/>
                                <w:color w:val="808080" w:themeColor="background1" w:themeShade="80"/>
                                <w:sz w:val="26"/>
                                <w:szCs w:val="26"/>
                              </w:rPr>
                            </w:pPr>
                            <w:r>
                              <w:t>Figure 18: Output for 1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0E9A5" id="Text Box 54" o:spid="_x0000_s1043" type="#_x0000_t202" style="position:absolute;left:0;text-align:left;margin-left:275.3pt;margin-top:266.25pt;width:46.3pt;height:37.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" stroked="f">
                <v:textbox inset="0,0,0,0">
                  <w:txbxContent>
                    <w:p w14:paraId="72891061" w14:textId="50121AFC" w:rsidR="00F830E4" w:rsidRPr="007C7D73" w:rsidRDefault="00F830E4" w:rsidP="00F830E4">
                      <w:pPr>
                        <w:pStyle w:val="Caption"/>
                        <w:spacing w:before="0"/>
                        <w:jc w:val="center"/>
                        <w:rPr>
                          <w:noProof/>
                          <w:color w:val="808080" w:themeColor="background1" w:themeShade="80"/>
                          <w:sz w:val="26"/>
                          <w:szCs w:val="26"/>
                        </w:rPr>
                      </w:pPr>
                      <w:r>
                        <w:t>Figure 18: Output for 1 0</w:t>
                      </w:r>
                    </w:p>
                  </w:txbxContent>
                </v:textbox>
                <w10:wrap type="square"/>
              </v:shape>
            </w:pict>
          </mc:Fallback>
        </mc:AlternateContent>
      </w:r>
      <w:r w:rsidR="00F830E4">
        <w:rPr>
          <w:noProof/>
        </w:rPr>
        <mc:AlternateContent>
          <mc:Choice Requires="wps">
            <w:drawing>
              <wp:anchor distT="0" distB="0" distL="114300" distR="114300" simplePos="0" relativeHeight="251711488" behindDoc="0" locked="0" layoutInCell="1" allowOverlap="1" wp14:anchorId="5BD8BBF7" wp14:editId="598232A1">
                <wp:simplePos x="0" y="0"/>
                <wp:positionH relativeFrom="column">
                  <wp:posOffset>1818640</wp:posOffset>
                </wp:positionH>
                <wp:positionV relativeFrom="paragraph">
                  <wp:posOffset>3405505</wp:posOffset>
                </wp:positionV>
                <wp:extent cx="596265" cy="47688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96265" cy="476885"/>
                        </a:xfrm>
                        <a:prstGeom prst="rect">
                          <a:avLst/>
                        </a:prstGeom>
                        <a:solidFill>
                          <a:prstClr val="white"/>
                        </a:solidFill>
                        <a:ln>
                          <a:noFill/>
                        </a:ln>
                      </wps:spPr>
                      <wps:txbx>
                        <w:txbxContent>
                          <w:p w14:paraId="2F728C5F" w14:textId="09E34079" w:rsidR="008119A5" w:rsidRPr="00F066A2" w:rsidRDefault="008119A5" w:rsidP="008119A5">
                            <w:pPr>
                              <w:pStyle w:val="Caption"/>
                              <w:spacing w:before="0"/>
                              <w:jc w:val="center"/>
                              <w:rPr>
                                <w:noProof/>
                                <w:color w:val="808080" w:themeColor="background1" w:themeShade="80"/>
                                <w:sz w:val="26"/>
                                <w:szCs w:val="26"/>
                              </w:rPr>
                            </w:pPr>
                            <w:r>
                              <w:t>Figure 17: Output for 0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8BBF7" id="Text Box 52" o:spid="_x0000_s1044" type="#_x0000_t202" style="position:absolute;left:0;text-align:left;margin-left:143.2pt;margin-top:268.15pt;width:46.95pt;height:37.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E+MgIAAGkEAAAOAAAAZHJzL2Uyb0RvYy54bWysVMGO2jAQvVfqP1i+lwAql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" stroked="f">
                <v:textbox inset="0,0,0,0">
                  <w:txbxContent>
                    <w:p w14:paraId="2F728C5F" w14:textId="09E34079" w:rsidR="008119A5" w:rsidRPr="00F066A2" w:rsidRDefault="008119A5" w:rsidP="008119A5">
                      <w:pPr>
                        <w:pStyle w:val="Caption"/>
                        <w:spacing w:before="0"/>
                        <w:jc w:val="center"/>
                        <w:rPr>
                          <w:noProof/>
                          <w:color w:val="808080" w:themeColor="background1" w:themeShade="80"/>
                          <w:sz w:val="26"/>
                          <w:szCs w:val="26"/>
                        </w:rPr>
                      </w:pPr>
                      <w:r>
                        <w:t>Figure 17: Output for 0 1</w:t>
                      </w:r>
                    </w:p>
                  </w:txbxContent>
                </v:textbox>
                <w10:wrap type="square"/>
              </v:shape>
            </w:pict>
          </mc:Fallback>
        </mc:AlternateContent>
      </w:r>
      <w:r w:rsidR="00F830E4">
        <w:rPr>
          <w:noProof/>
        </w:rPr>
        <w:drawing>
          <wp:anchor distT="0" distB="0" distL="114300" distR="114300" simplePos="0" relativeHeight="251712512" behindDoc="0" locked="0" layoutInCell="1" allowOverlap="1" wp14:anchorId="171AAD4C" wp14:editId="24FF6BDB">
            <wp:simplePos x="0" y="0"/>
            <wp:positionH relativeFrom="column">
              <wp:posOffset>3377068</wp:posOffset>
            </wp:positionH>
            <wp:positionV relativeFrom="paragraph">
              <wp:posOffset>224790</wp:posOffset>
            </wp:positionV>
            <wp:extent cx="906145" cy="3139440"/>
            <wp:effectExtent l="19050" t="19050" r="27305" b="2286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6145" cy="31394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119A5">
        <w:rPr>
          <w:noProof/>
        </w:rPr>
        <w:drawing>
          <wp:anchor distT="0" distB="0" distL="114300" distR="114300" simplePos="0" relativeHeight="251709440" behindDoc="0" locked="0" layoutInCell="1" allowOverlap="1" wp14:anchorId="132E3588" wp14:editId="2CCDB52C">
            <wp:simplePos x="0" y="0"/>
            <wp:positionH relativeFrom="column">
              <wp:posOffset>1675323</wp:posOffset>
            </wp:positionH>
            <wp:positionV relativeFrom="paragraph">
              <wp:posOffset>224790</wp:posOffset>
            </wp:positionV>
            <wp:extent cx="877570" cy="3156585"/>
            <wp:effectExtent l="19050" t="19050" r="17780" b="2476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7570" cy="31565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47140">
        <w:rPr>
          <w:noProof/>
        </w:rPr>
        <mc:AlternateContent>
          <mc:Choice Requires="wps">
            <w:drawing>
              <wp:anchor distT="0" distB="0" distL="114300" distR="114300" simplePos="0" relativeHeight="251708416" behindDoc="0" locked="0" layoutInCell="1" allowOverlap="1" wp14:anchorId="69F532B5" wp14:editId="3BFC24C5">
                <wp:simplePos x="0" y="0"/>
                <wp:positionH relativeFrom="margin">
                  <wp:posOffset>119270</wp:posOffset>
                </wp:positionH>
                <wp:positionV relativeFrom="paragraph">
                  <wp:posOffset>3379746</wp:posOffset>
                </wp:positionV>
                <wp:extent cx="596265" cy="47688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96265" cy="476885"/>
                        </a:xfrm>
                        <a:prstGeom prst="rect">
                          <a:avLst/>
                        </a:prstGeom>
                        <a:solidFill>
                          <a:prstClr val="white"/>
                        </a:solidFill>
                        <a:ln>
                          <a:noFill/>
                        </a:ln>
                      </wps:spPr>
                      <wps:txbx>
                        <w:txbxContent>
                          <w:p w14:paraId="7A266EA2" w14:textId="136AAFE9" w:rsidR="00147140" w:rsidRPr="00E27B16" w:rsidRDefault="00147140" w:rsidP="004A4B3B">
                            <w:pPr>
                              <w:pStyle w:val="Caption"/>
                              <w:spacing w:before="0"/>
                              <w:jc w:val="center"/>
                              <w:rPr>
                                <w:noProof/>
                                <w:color w:val="808080" w:themeColor="background1" w:themeShade="80"/>
                                <w:sz w:val="26"/>
                                <w:szCs w:val="26"/>
                              </w:rPr>
                            </w:pPr>
                            <w:r>
                              <w:t xml:space="preserve">Figure </w:t>
                            </w:r>
                            <w:r w:rsidR="004A4B3B">
                              <w:t>16</w:t>
                            </w:r>
                            <w:r>
                              <w:t>: Output for 0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532B5" id="Text Box 50" o:spid="_x0000_s1045" type="#_x0000_t202" style="position:absolute;left:0;text-align:left;margin-left:9.4pt;margin-top:266.1pt;width:46.95pt;height:37.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" stroked="f">
                <v:textbox inset="0,0,0,0">
                  <w:txbxContent>
                    <w:p w14:paraId="7A266EA2" w14:textId="136AAFE9" w:rsidR="00147140" w:rsidRPr="00E27B16" w:rsidRDefault="00147140" w:rsidP="004A4B3B">
                      <w:pPr>
                        <w:pStyle w:val="Caption"/>
                        <w:spacing w:before="0"/>
                        <w:jc w:val="center"/>
                        <w:rPr>
                          <w:noProof/>
                          <w:color w:val="808080" w:themeColor="background1" w:themeShade="80"/>
                          <w:sz w:val="26"/>
                          <w:szCs w:val="26"/>
                        </w:rPr>
                      </w:pPr>
                      <w:r>
                        <w:t xml:space="preserve">Figure </w:t>
                      </w:r>
                      <w:r w:rsidR="004A4B3B">
                        <w:t>16</w:t>
                      </w:r>
                      <w:r>
                        <w:t>: Output for 0 0</w:t>
                      </w:r>
                    </w:p>
                  </w:txbxContent>
                </v:textbox>
                <w10:wrap type="square" anchorx="margin"/>
              </v:shape>
            </w:pict>
          </mc:Fallback>
        </mc:AlternateContent>
      </w:r>
      <w:r w:rsidR="00147140">
        <w:rPr>
          <w:noProof/>
        </w:rPr>
        <w:drawing>
          <wp:anchor distT="0" distB="0" distL="114300" distR="114300" simplePos="0" relativeHeight="251706368" behindDoc="0" locked="0" layoutInCell="1" allowOverlap="1" wp14:anchorId="6ABC5BA3" wp14:editId="58EB34BD">
            <wp:simplePos x="0" y="0"/>
            <wp:positionH relativeFrom="margin">
              <wp:align>left</wp:align>
            </wp:positionH>
            <wp:positionV relativeFrom="paragraph">
              <wp:posOffset>232079</wp:posOffset>
            </wp:positionV>
            <wp:extent cx="802640" cy="3140710"/>
            <wp:effectExtent l="19050" t="19050" r="16510" b="2159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0922" cy="321063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C6E35">
        <w:t>OR Gate using NAND Gates</w:t>
      </w:r>
    </w:p>
    <w:p w14:paraId="678AB45B" w14:textId="77777777" w:rsidR="005A4967" w:rsidRDefault="005A4967">
      <w:r>
        <w:br w:type="page"/>
      </w:r>
    </w:p>
    <w:p w14:paraId="2A5EB1EE" w14:textId="123D4355" w:rsidR="007808BA" w:rsidRDefault="008A4A2A" w:rsidP="007808BA">
      <w:pPr>
        <w:pStyle w:val="ListParagraph"/>
        <w:numPr>
          <w:ilvl w:val="0"/>
          <w:numId w:val="15"/>
        </w:numPr>
      </w:pPr>
      <w:r>
        <w:rPr>
          <w:noProof/>
        </w:rPr>
        <w:lastRenderedPageBreak/>
        <mc:AlternateContent>
          <mc:Choice Requires="wps">
            <w:drawing>
              <wp:anchor distT="0" distB="0" distL="114300" distR="114300" simplePos="0" relativeHeight="251729920" behindDoc="0" locked="0" layoutInCell="1" allowOverlap="1" wp14:anchorId="4959344B" wp14:editId="3DA872D1">
                <wp:simplePos x="0" y="0"/>
                <wp:positionH relativeFrom="column">
                  <wp:posOffset>5190049</wp:posOffset>
                </wp:positionH>
                <wp:positionV relativeFrom="paragraph">
                  <wp:posOffset>3496227</wp:posOffset>
                </wp:positionV>
                <wp:extent cx="603885" cy="635"/>
                <wp:effectExtent l="0" t="0" r="5715" b="0"/>
                <wp:wrapSquare wrapText="bothSides"/>
                <wp:docPr id="64" name="Text Box 64"/>
                <wp:cNvGraphicFramePr/>
                <a:graphic xmlns:a="http://schemas.openxmlformats.org/drawingml/2006/main">
                  <a:graphicData uri="http://schemas.microsoft.com/office/word/2010/wordprocessingShape">
                    <wps:wsp>
                      <wps:cNvSpPr txBox="1"/>
                      <wps:spPr>
                        <a:xfrm>
                          <a:off x="0" y="0"/>
                          <a:ext cx="603885" cy="635"/>
                        </a:xfrm>
                        <a:prstGeom prst="rect">
                          <a:avLst/>
                        </a:prstGeom>
                        <a:solidFill>
                          <a:prstClr val="white"/>
                        </a:solidFill>
                        <a:ln>
                          <a:noFill/>
                        </a:ln>
                      </wps:spPr>
                      <wps:txbx>
                        <w:txbxContent>
                          <w:p w14:paraId="1827538A" w14:textId="3F28FEC7" w:rsidR="008A4A2A" w:rsidRPr="009A2095" w:rsidRDefault="008A4A2A" w:rsidP="008A4A2A">
                            <w:pPr>
                              <w:pStyle w:val="Caption"/>
                              <w:spacing w:before="0"/>
                              <w:jc w:val="center"/>
                              <w:rPr>
                                <w:noProof/>
                                <w:color w:val="808080" w:themeColor="background1" w:themeShade="80"/>
                                <w:sz w:val="26"/>
                                <w:szCs w:val="26"/>
                              </w:rPr>
                            </w:pPr>
                            <w:r>
                              <w:t>Figure 23: Output for 1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59344B" id="Text Box 64" o:spid="_x0000_s1046" type="#_x0000_t202" style="position:absolute;left:0;text-align:left;margin-left:408.65pt;margin-top:275.3pt;width:47.5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" stroked="f">
                <v:textbox style="mso-fit-shape-to-text:t" inset="0,0,0,0">
                  <w:txbxContent>
                    <w:p w14:paraId="1827538A" w14:textId="3F28FEC7" w:rsidR="008A4A2A" w:rsidRPr="009A2095" w:rsidRDefault="008A4A2A" w:rsidP="008A4A2A">
                      <w:pPr>
                        <w:pStyle w:val="Caption"/>
                        <w:spacing w:before="0"/>
                        <w:jc w:val="center"/>
                        <w:rPr>
                          <w:noProof/>
                          <w:color w:val="808080" w:themeColor="background1" w:themeShade="80"/>
                          <w:sz w:val="26"/>
                          <w:szCs w:val="26"/>
                        </w:rPr>
                      </w:pPr>
                      <w:r>
                        <w:t>Figure 23: Output for 1 1</w:t>
                      </w:r>
                    </w:p>
                  </w:txbxContent>
                </v:textbox>
                <w10:wrap type="square"/>
              </v:shape>
            </w:pict>
          </mc:Fallback>
        </mc:AlternateContent>
      </w:r>
      <w:r>
        <w:rPr>
          <w:noProof/>
        </w:rPr>
        <w:drawing>
          <wp:anchor distT="0" distB="0" distL="114300" distR="114300" simplePos="0" relativeHeight="251724800" behindDoc="0" locked="0" layoutInCell="1" allowOverlap="1" wp14:anchorId="3572882F" wp14:editId="201D911D">
            <wp:simplePos x="0" y="0"/>
            <wp:positionH relativeFrom="column">
              <wp:posOffset>3432175</wp:posOffset>
            </wp:positionH>
            <wp:positionV relativeFrom="paragraph">
              <wp:posOffset>217777</wp:posOffset>
            </wp:positionV>
            <wp:extent cx="994410" cy="3243580"/>
            <wp:effectExtent l="19050" t="19050" r="15240" b="1397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4410" cy="32435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15AF54E1" wp14:editId="6E8743AA">
            <wp:simplePos x="0" y="0"/>
            <wp:positionH relativeFrom="margin">
              <wp:align>right</wp:align>
            </wp:positionH>
            <wp:positionV relativeFrom="paragraph">
              <wp:posOffset>231803</wp:posOffset>
            </wp:positionV>
            <wp:extent cx="883920" cy="3251835"/>
            <wp:effectExtent l="19050" t="19050" r="11430" b="2476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3920" cy="32518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05B23">
        <w:rPr>
          <w:noProof/>
        </w:rPr>
        <mc:AlternateContent>
          <mc:Choice Requires="wps">
            <w:drawing>
              <wp:anchor distT="0" distB="0" distL="114300" distR="114300" simplePos="0" relativeHeight="251723776" behindDoc="0" locked="0" layoutInCell="1" allowOverlap="1" wp14:anchorId="4C9BE8D4" wp14:editId="5C638E47">
                <wp:simplePos x="0" y="0"/>
                <wp:positionH relativeFrom="column">
                  <wp:posOffset>1818640</wp:posOffset>
                </wp:positionH>
                <wp:positionV relativeFrom="paragraph">
                  <wp:posOffset>3448630</wp:posOffset>
                </wp:positionV>
                <wp:extent cx="588010" cy="635"/>
                <wp:effectExtent l="0" t="0" r="2540" b="0"/>
                <wp:wrapSquare wrapText="bothSides"/>
                <wp:docPr id="60" name="Text Box 60"/>
                <wp:cNvGraphicFramePr/>
                <a:graphic xmlns:a="http://schemas.openxmlformats.org/drawingml/2006/main">
                  <a:graphicData uri="http://schemas.microsoft.com/office/word/2010/wordprocessingShape">
                    <wps:wsp>
                      <wps:cNvSpPr txBox="1"/>
                      <wps:spPr>
                        <a:xfrm>
                          <a:off x="0" y="0"/>
                          <a:ext cx="588010" cy="635"/>
                        </a:xfrm>
                        <a:prstGeom prst="rect">
                          <a:avLst/>
                        </a:prstGeom>
                        <a:solidFill>
                          <a:prstClr val="white"/>
                        </a:solidFill>
                        <a:ln>
                          <a:noFill/>
                        </a:ln>
                      </wps:spPr>
                      <wps:txbx>
                        <w:txbxContent>
                          <w:p w14:paraId="47ADC2F2" w14:textId="1A0C7C00" w:rsidR="00205B23" w:rsidRPr="00205299" w:rsidRDefault="00205B23" w:rsidP="00205B23">
                            <w:pPr>
                              <w:pStyle w:val="Caption"/>
                              <w:spacing w:before="0"/>
                              <w:jc w:val="center"/>
                              <w:rPr>
                                <w:noProof/>
                                <w:color w:val="808080" w:themeColor="background1" w:themeShade="80"/>
                                <w:sz w:val="26"/>
                                <w:szCs w:val="26"/>
                              </w:rPr>
                            </w:pPr>
                            <w:r>
                              <w:t>Figure 21: Output for 0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9BE8D4" id="Text Box 60" o:spid="_x0000_s1047" type="#_x0000_t202" style="position:absolute;left:0;text-align:left;margin-left:143.2pt;margin-top:271.55pt;width:46.3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" stroked="f">
                <v:textbox style="mso-fit-shape-to-text:t" inset="0,0,0,0">
                  <w:txbxContent>
                    <w:p w14:paraId="47ADC2F2" w14:textId="1A0C7C00" w:rsidR="00205B23" w:rsidRPr="00205299" w:rsidRDefault="00205B23" w:rsidP="00205B23">
                      <w:pPr>
                        <w:pStyle w:val="Caption"/>
                        <w:spacing w:before="0"/>
                        <w:jc w:val="center"/>
                        <w:rPr>
                          <w:noProof/>
                          <w:color w:val="808080" w:themeColor="background1" w:themeShade="80"/>
                          <w:sz w:val="26"/>
                          <w:szCs w:val="26"/>
                        </w:rPr>
                      </w:pPr>
                      <w:r>
                        <w:t>Figure 21: Output for 0 1</w:t>
                      </w:r>
                    </w:p>
                  </w:txbxContent>
                </v:textbox>
                <w10:wrap type="square"/>
              </v:shape>
            </w:pict>
          </mc:Fallback>
        </mc:AlternateContent>
      </w:r>
      <w:r w:rsidR="00205B23">
        <w:rPr>
          <w:noProof/>
        </w:rPr>
        <w:drawing>
          <wp:anchor distT="0" distB="0" distL="114300" distR="114300" simplePos="0" relativeHeight="251721728" behindDoc="0" locked="0" layoutInCell="1" allowOverlap="1" wp14:anchorId="015BF322" wp14:editId="21F8201E">
            <wp:simplePos x="0" y="0"/>
            <wp:positionH relativeFrom="column">
              <wp:posOffset>1659283</wp:posOffset>
            </wp:positionH>
            <wp:positionV relativeFrom="paragraph">
              <wp:posOffset>228600</wp:posOffset>
            </wp:positionV>
            <wp:extent cx="956945" cy="3198495"/>
            <wp:effectExtent l="19050" t="19050" r="14605" b="209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6945" cy="31984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33C23">
        <w:rPr>
          <w:noProof/>
        </w:rPr>
        <mc:AlternateContent>
          <mc:Choice Requires="wps">
            <w:drawing>
              <wp:anchor distT="0" distB="0" distL="114300" distR="114300" simplePos="0" relativeHeight="251720704" behindDoc="0" locked="0" layoutInCell="1" allowOverlap="1" wp14:anchorId="7E2A7FBF" wp14:editId="5E2037FC">
                <wp:simplePos x="0" y="0"/>
                <wp:positionH relativeFrom="column">
                  <wp:posOffset>148811</wp:posOffset>
                </wp:positionH>
                <wp:positionV relativeFrom="paragraph">
                  <wp:posOffset>3440678</wp:posOffset>
                </wp:positionV>
                <wp:extent cx="58039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80390" cy="635"/>
                        </a:xfrm>
                        <a:prstGeom prst="rect">
                          <a:avLst/>
                        </a:prstGeom>
                        <a:solidFill>
                          <a:prstClr val="white"/>
                        </a:solidFill>
                        <a:ln>
                          <a:noFill/>
                        </a:ln>
                      </wps:spPr>
                      <wps:txbx>
                        <w:txbxContent>
                          <w:p w14:paraId="4B744761" w14:textId="7D0EDFE1" w:rsidR="00133C23" w:rsidRPr="00A57BE7" w:rsidRDefault="00133C23" w:rsidP="00133C23">
                            <w:pPr>
                              <w:pStyle w:val="Caption"/>
                              <w:spacing w:before="0"/>
                              <w:jc w:val="center"/>
                              <w:rPr>
                                <w:noProof/>
                                <w:color w:val="808080" w:themeColor="background1" w:themeShade="80"/>
                                <w:sz w:val="26"/>
                                <w:szCs w:val="26"/>
                              </w:rPr>
                            </w:pPr>
                            <w:r>
                              <w:t>Figure 20: Output for 0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2A7FBF" id="Text Box 58" o:spid="_x0000_s1048" type="#_x0000_t202" style="position:absolute;left:0;text-align:left;margin-left:11.7pt;margin-top:270.9pt;width:45.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MPDLgIAAGYEAAAOAAAAZHJzL2Uyb0RvYy54bWysVMFu2zAMvQ/YPwi6L05SpO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" stroked="f">
                <v:textbox style="mso-fit-shape-to-text:t" inset="0,0,0,0">
                  <w:txbxContent>
                    <w:p w14:paraId="4B744761" w14:textId="7D0EDFE1" w:rsidR="00133C23" w:rsidRPr="00A57BE7" w:rsidRDefault="00133C23" w:rsidP="00133C23">
                      <w:pPr>
                        <w:pStyle w:val="Caption"/>
                        <w:spacing w:before="0"/>
                        <w:jc w:val="center"/>
                        <w:rPr>
                          <w:noProof/>
                          <w:color w:val="808080" w:themeColor="background1" w:themeShade="80"/>
                          <w:sz w:val="26"/>
                          <w:szCs w:val="26"/>
                        </w:rPr>
                      </w:pPr>
                      <w:r>
                        <w:t>Figure 20: Output for 0 0</w:t>
                      </w:r>
                    </w:p>
                  </w:txbxContent>
                </v:textbox>
                <w10:wrap type="square"/>
              </v:shape>
            </w:pict>
          </mc:Fallback>
        </mc:AlternateContent>
      </w:r>
      <w:r w:rsidR="00133C23">
        <w:rPr>
          <w:noProof/>
        </w:rPr>
        <w:drawing>
          <wp:anchor distT="0" distB="0" distL="114300" distR="114300" simplePos="0" relativeHeight="251718656" behindDoc="0" locked="0" layoutInCell="1" allowOverlap="1" wp14:anchorId="7DD9D838" wp14:editId="1C0F5A51">
            <wp:simplePos x="0" y="0"/>
            <wp:positionH relativeFrom="margin">
              <wp:align>left</wp:align>
            </wp:positionH>
            <wp:positionV relativeFrom="paragraph">
              <wp:posOffset>230588</wp:posOffset>
            </wp:positionV>
            <wp:extent cx="872490" cy="3195955"/>
            <wp:effectExtent l="19050" t="19050" r="22860" b="2349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9803" cy="322294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A0F3C">
        <w:t>NOR Gate using NAND Gates</w:t>
      </w:r>
    </w:p>
    <w:p w14:paraId="5BDB2212" w14:textId="58D685BD" w:rsidR="008A4A2A" w:rsidRDefault="008A4A2A" w:rsidP="008A4A2A"/>
    <w:p w14:paraId="38D581FF" w14:textId="71E8E169" w:rsidR="008A4A2A" w:rsidRDefault="008A4A2A" w:rsidP="008A4A2A"/>
    <w:p w14:paraId="0E1C67D1" w14:textId="72C77B57" w:rsidR="008A4A2A" w:rsidRDefault="008A4A2A" w:rsidP="008A4A2A"/>
    <w:p w14:paraId="69D39E35" w14:textId="76693CC7" w:rsidR="008A4A2A" w:rsidRDefault="008A4A2A" w:rsidP="008A4A2A"/>
    <w:p w14:paraId="3E4DA337" w14:textId="437B57D0" w:rsidR="008A4A2A" w:rsidRDefault="008A4A2A" w:rsidP="008A4A2A"/>
    <w:p w14:paraId="6DE49070" w14:textId="74861CA2" w:rsidR="008A4A2A" w:rsidRDefault="008A4A2A" w:rsidP="008A4A2A"/>
    <w:p w14:paraId="58056E1C" w14:textId="635DFA5E" w:rsidR="008A4A2A" w:rsidRDefault="008A4A2A" w:rsidP="008A4A2A"/>
    <w:p w14:paraId="275ACBF4" w14:textId="614F2761" w:rsidR="008A4A2A" w:rsidRDefault="008A4A2A" w:rsidP="008A4A2A"/>
    <w:p w14:paraId="34A6A8FA" w14:textId="78AD5882" w:rsidR="008A4A2A" w:rsidRDefault="008A4A2A" w:rsidP="008A4A2A"/>
    <w:p w14:paraId="2D295D54" w14:textId="26EE1AC9" w:rsidR="008A4A2A" w:rsidRDefault="008A4A2A" w:rsidP="008A4A2A"/>
    <w:p w14:paraId="17865E80" w14:textId="534CD344" w:rsidR="008A4A2A" w:rsidRDefault="00B86DD5" w:rsidP="008A4A2A">
      <w:r>
        <w:rPr>
          <w:noProof/>
        </w:rPr>
        <mc:AlternateContent>
          <mc:Choice Requires="wps">
            <w:drawing>
              <wp:anchor distT="0" distB="0" distL="114300" distR="114300" simplePos="0" relativeHeight="251726848" behindDoc="0" locked="0" layoutInCell="1" allowOverlap="1" wp14:anchorId="335383B3" wp14:editId="26BD3295">
                <wp:simplePos x="0" y="0"/>
                <wp:positionH relativeFrom="column">
                  <wp:posOffset>3583305</wp:posOffset>
                </wp:positionH>
                <wp:positionV relativeFrom="paragraph">
                  <wp:posOffset>148842</wp:posOffset>
                </wp:positionV>
                <wp:extent cx="61214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612140" cy="635"/>
                        </a:xfrm>
                        <a:prstGeom prst="rect">
                          <a:avLst/>
                        </a:prstGeom>
                        <a:solidFill>
                          <a:prstClr val="white"/>
                        </a:solidFill>
                        <a:ln>
                          <a:noFill/>
                        </a:ln>
                      </wps:spPr>
                      <wps:txbx>
                        <w:txbxContent>
                          <w:p w14:paraId="5771AB9B" w14:textId="3471D6B7" w:rsidR="00C105D0" w:rsidRPr="00EE2CFF" w:rsidRDefault="00C105D0" w:rsidP="00C105D0">
                            <w:pPr>
                              <w:pStyle w:val="Caption"/>
                              <w:spacing w:before="0"/>
                              <w:jc w:val="center"/>
                              <w:rPr>
                                <w:noProof/>
                                <w:color w:val="808080" w:themeColor="background1" w:themeShade="80"/>
                                <w:sz w:val="26"/>
                                <w:szCs w:val="26"/>
                              </w:rPr>
                            </w:pPr>
                            <w:r>
                              <w:t>Figure 22: Output for 1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5383B3" id="Text Box 62" o:spid="_x0000_s1049" type="#_x0000_t202" style="position:absolute;margin-left:282.15pt;margin-top:11.7pt;width:48.2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liLgIAAGYEAAAOAAAAZHJzL2Uyb0RvYy54bWysVMFu2zAMvQ/YPwi6L07SL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" stroked="f">
                <v:textbox style="mso-fit-shape-to-text:t" inset="0,0,0,0">
                  <w:txbxContent>
                    <w:p w14:paraId="5771AB9B" w14:textId="3471D6B7" w:rsidR="00C105D0" w:rsidRPr="00EE2CFF" w:rsidRDefault="00C105D0" w:rsidP="00C105D0">
                      <w:pPr>
                        <w:pStyle w:val="Caption"/>
                        <w:spacing w:before="0"/>
                        <w:jc w:val="center"/>
                        <w:rPr>
                          <w:noProof/>
                          <w:color w:val="808080" w:themeColor="background1" w:themeShade="80"/>
                          <w:sz w:val="26"/>
                          <w:szCs w:val="26"/>
                        </w:rPr>
                      </w:pPr>
                      <w:r>
                        <w:t>Figure 22: Output for 1 0</w:t>
                      </w:r>
                    </w:p>
                  </w:txbxContent>
                </v:textbox>
                <w10:wrap type="square"/>
              </v:shape>
            </w:pict>
          </mc:Fallback>
        </mc:AlternateContent>
      </w:r>
    </w:p>
    <w:p w14:paraId="7E049FA5" w14:textId="58F6C8A9" w:rsidR="008A4A2A" w:rsidRDefault="008A4A2A" w:rsidP="008A4A2A"/>
    <w:p w14:paraId="0DE54080" w14:textId="36AC69A7" w:rsidR="008A4A2A" w:rsidRDefault="008A4A2A" w:rsidP="008A4A2A"/>
    <w:p w14:paraId="1CF8C823" w14:textId="0393BD94" w:rsidR="007C628F" w:rsidRDefault="00B66E74" w:rsidP="008A4A2A">
      <w:pPr>
        <w:pStyle w:val="ListParagraph"/>
        <w:numPr>
          <w:ilvl w:val="0"/>
          <w:numId w:val="15"/>
        </w:numPr>
      </w:pPr>
      <w:r>
        <w:rPr>
          <w:noProof/>
        </w:rPr>
        <mc:AlternateContent>
          <mc:Choice Requires="wps">
            <w:drawing>
              <wp:anchor distT="0" distB="0" distL="114300" distR="114300" simplePos="0" relativeHeight="251732992" behindDoc="0" locked="0" layoutInCell="1" allowOverlap="1" wp14:anchorId="4BFE5366" wp14:editId="6B7936AA">
                <wp:simplePos x="0" y="0"/>
                <wp:positionH relativeFrom="column">
                  <wp:posOffset>124460</wp:posOffset>
                </wp:positionH>
                <wp:positionV relativeFrom="paragraph">
                  <wp:posOffset>3309620</wp:posOffset>
                </wp:positionV>
                <wp:extent cx="110490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3BB8DEFE" w14:textId="04A1E19C" w:rsidR="00960EFF" w:rsidRPr="00E37B77" w:rsidRDefault="00960EFF" w:rsidP="005A4863">
                            <w:pPr>
                              <w:pStyle w:val="Caption"/>
                              <w:spacing w:before="0"/>
                              <w:jc w:val="center"/>
                              <w:rPr>
                                <w:noProof/>
                                <w:color w:val="808080" w:themeColor="background1" w:themeShade="80"/>
                                <w:sz w:val="26"/>
                                <w:szCs w:val="26"/>
                              </w:rPr>
                            </w:pPr>
                            <w:r>
                              <w:t xml:space="preserve">Figure </w:t>
                            </w:r>
                            <w:r w:rsidR="005A4863">
                              <w:t>24</w:t>
                            </w:r>
                            <w:r>
                              <w:t xml:space="preserve">: Output </w:t>
                            </w:r>
                            <w:r w:rsidR="008E02CB">
                              <w:t>for</w:t>
                            </w:r>
                            <w:r>
                              <w:t xml:space="preserve"> 0 0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FE5366" id="Text Box 66" o:spid="_x0000_s1050" type="#_x0000_t202" style="position:absolute;left:0;text-align:left;margin-left:9.8pt;margin-top:260.6pt;width:87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" stroked="f">
                <v:textbox style="mso-fit-shape-to-text:t" inset="0,0,0,0">
                  <w:txbxContent>
                    <w:p w14:paraId="3BB8DEFE" w14:textId="04A1E19C" w:rsidR="00960EFF" w:rsidRPr="00E37B77" w:rsidRDefault="00960EFF" w:rsidP="005A4863">
                      <w:pPr>
                        <w:pStyle w:val="Caption"/>
                        <w:spacing w:before="0"/>
                        <w:jc w:val="center"/>
                        <w:rPr>
                          <w:noProof/>
                          <w:color w:val="808080" w:themeColor="background1" w:themeShade="80"/>
                          <w:sz w:val="26"/>
                          <w:szCs w:val="26"/>
                        </w:rPr>
                      </w:pPr>
                      <w:r>
                        <w:t xml:space="preserve">Figure </w:t>
                      </w:r>
                      <w:r w:rsidR="005A4863">
                        <w:t>24</w:t>
                      </w:r>
                      <w:r>
                        <w:t xml:space="preserve">: Output </w:t>
                      </w:r>
                      <w:r w:rsidR="008E02CB">
                        <w:t>for</w:t>
                      </w:r>
                      <w:r>
                        <w:t xml:space="preserve"> 0 0</w:t>
                      </w:r>
                    </w:p>
                  </w:txbxContent>
                </v:textbox>
                <w10:wrap type="square"/>
              </v:shape>
            </w:pict>
          </mc:Fallback>
        </mc:AlternateContent>
      </w:r>
      <w:r w:rsidR="00AD7258">
        <w:rPr>
          <w:noProof/>
        </w:rPr>
        <w:drawing>
          <wp:anchor distT="0" distB="0" distL="114300" distR="114300" simplePos="0" relativeHeight="251737088" behindDoc="0" locked="0" layoutInCell="1" allowOverlap="1" wp14:anchorId="3CB035C2" wp14:editId="1E4870A4">
            <wp:simplePos x="0" y="0"/>
            <wp:positionH relativeFrom="column">
              <wp:posOffset>3201560</wp:posOffset>
            </wp:positionH>
            <wp:positionV relativeFrom="paragraph">
              <wp:posOffset>222885</wp:posOffset>
            </wp:positionV>
            <wp:extent cx="1240790" cy="3088005"/>
            <wp:effectExtent l="19050" t="19050" r="16510" b="1714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40790" cy="30880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D7258">
        <w:rPr>
          <w:noProof/>
        </w:rPr>
        <w:drawing>
          <wp:anchor distT="0" distB="0" distL="114300" distR="114300" simplePos="0" relativeHeight="251734016" behindDoc="0" locked="0" layoutInCell="1" allowOverlap="1" wp14:anchorId="7327B3A4" wp14:editId="634CE3FF">
            <wp:simplePos x="0" y="0"/>
            <wp:positionH relativeFrom="column">
              <wp:posOffset>1622536</wp:posOffset>
            </wp:positionH>
            <wp:positionV relativeFrom="paragraph">
              <wp:posOffset>238125</wp:posOffset>
            </wp:positionV>
            <wp:extent cx="1287780" cy="3068955"/>
            <wp:effectExtent l="19050" t="19050" r="26670" b="1714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87780" cy="30689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C628F">
        <w:rPr>
          <w:noProof/>
        </w:rPr>
        <mc:AlternateContent>
          <mc:Choice Requires="wps">
            <w:drawing>
              <wp:anchor distT="0" distB="0" distL="114300" distR="114300" simplePos="0" relativeHeight="251742208" behindDoc="0" locked="0" layoutInCell="1" allowOverlap="1" wp14:anchorId="26A0FE01" wp14:editId="35EEE424">
                <wp:simplePos x="0" y="0"/>
                <wp:positionH relativeFrom="column">
                  <wp:posOffset>4744526</wp:posOffset>
                </wp:positionH>
                <wp:positionV relativeFrom="paragraph">
                  <wp:posOffset>3339382</wp:posOffset>
                </wp:positionV>
                <wp:extent cx="1144905"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1144905" cy="635"/>
                        </a:xfrm>
                        <a:prstGeom prst="rect">
                          <a:avLst/>
                        </a:prstGeom>
                        <a:solidFill>
                          <a:prstClr val="white"/>
                        </a:solidFill>
                        <a:ln>
                          <a:noFill/>
                        </a:ln>
                      </wps:spPr>
                      <wps:txbx>
                        <w:txbxContent>
                          <w:p w14:paraId="698CCA3F" w14:textId="60461251" w:rsidR="007C628F" w:rsidRPr="001B2861" w:rsidRDefault="007C628F" w:rsidP="007C628F">
                            <w:pPr>
                              <w:pStyle w:val="Caption"/>
                              <w:spacing w:before="0"/>
                              <w:jc w:val="center"/>
                              <w:rPr>
                                <w:noProof/>
                                <w:color w:val="808080" w:themeColor="background1" w:themeShade="80"/>
                                <w:sz w:val="26"/>
                                <w:szCs w:val="26"/>
                              </w:rPr>
                            </w:pPr>
                            <w:r>
                              <w:t>Figure 27: Output for 1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A0FE01" id="Text Box 72" o:spid="_x0000_s1051" type="#_x0000_t202" style="position:absolute;left:0;text-align:left;margin-left:373.6pt;margin-top:262.95pt;width:90.1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" stroked="f">
                <v:textbox style="mso-fit-shape-to-text:t" inset="0,0,0,0">
                  <w:txbxContent>
                    <w:p w14:paraId="698CCA3F" w14:textId="60461251" w:rsidR="007C628F" w:rsidRPr="001B2861" w:rsidRDefault="007C628F" w:rsidP="007C628F">
                      <w:pPr>
                        <w:pStyle w:val="Caption"/>
                        <w:spacing w:before="0"/>
                        <w:jc w:val="center"/>
                        <w:rPr>
                          <w:noProof/>
                          <w:color w:val="808080" w:themeColor="background1" w:themeShade="80"/>
                          <w:sz w:val="26"/>
                          <w:szCs w:val="26"/>
                        </w:rPr>
                      </w:pPr>
                      <w:r>
                        <w:t>Figure 27: Output for 1 1</w:t>
                      </w:r>
                    </w:p>
                  </w:txbxContent>
                </v:textbox>
                <w10:wrap type="square"/>
              </v:shape>
            </w:pict>
          </mc:Fallback>
        </mc:AlternateContent>
      </w:r>
      <w:r w:rsidR="007C628F">
        <w:rPr>
          <w:noProof/>
        </w:rPr>
        <w:drawing>
          <wp:anchor distT="0" distB="0" distL="114300" distR="114300" simplePos="0" relativeHeight="251740160" behindDoc="0" locked="0" layoutInCell="1" allowOverlap="1" wp14:anchorId="63F229A7" wp14:editId="24EEED2F">
            <wp:simplePos x="0" y="0"/>
            <wp:positionH relativeFrom="margin">
              <wp:align>right</wp:align>
            </wp:positionH>
            <wp:positionV relativeFrom="paragraph">
              <wp:posOffset>222885</wp:posOffset>
            </wp:positionV>
            <wp:extent cx="1280160" cy="3103880"/>
            <wp:effectExtent l="19050" t="19050" r="15240" b="2032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80160" cy="31038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60EFF">
        <w:rPr>
          <w:noProof/>
        </w:rPr>
        <w:drawing>
          <wp:anchor distT="0" distB="0" distL="114300" distR="114300" simplePos="0" relativeHeight="251730944" behindDoc="0" locked="0" layoutInCell="1" allowOverlap="1" wp14:anchorId="3B02DDE0" wp14:editId="3E8C2754">
            <wp:simplePos x="0" y="0"/>
            <wp:positionH relativeFrom="margin">
              <wp:align>left</wp:align>
            </wp:positionH>
            <wp:positionV relativeFrom="paragraph">
              <wp:posOffset>230008</wp:posOffset>
            </wp:positionV>
            <wp:extent cx="1280160" cy="3060700"/>
            <wp:effectExtent l="19050" t="19050" r="15240" b="2540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80160" cy="3060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E75A2">
        <w:t>XOR Gate using NAND Gates</w:t>
      </w:r>
    </w:p>
    <w:p w14:paraId="1332A202" w14:textId="0EE55430" w:rsidR="007C628F" w:rsidRDefault="00AD7258">
      <w:r>
        <w:rPr>
          <w:noProof/>
        </w:rPr>
        <mc:AlternateContent>
          <mc:Choice Requires="wps">
            <w:drawing>
              <wp:anchor distT="0" distB="0" distL="114300" distR="114300" simplePos="0" relativeHeight="251739136" behindDoc="0" locked="0" layoutInCell="1" allowOverlap="1" wp14:anchorId="6E6C068A" wp14:editId="58126B2D">
                <wp:simplePos x="0" y="0"/>
                <wp:positionH relativeFrom="column">
                  <wp:posOffset>3210118</wp:posOffset>
                </wp:positionH>
                <wp:positionV relativeFrom="paragraph">
                  <wp:posOffset>3019425</wp:posOffset>
                </wp:positionV>
                <wp:extent cx="1168400"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1168400" cy="635"/>
                        </a:xfrm>
                        <a:prstGeom prst="rect">
                          <a:avLst/>
                        </a:prstGeom>
                        <a:solidFill>
                          <a:prstClr val="white"/>
                        </a:solidFill>
                        <a:ln>
                          <a:noFill/>
                        </a:ln>
                      </wps:spPr>
                      <wps:txbx>
                        <w:txbxContent>
                          <w:p w14:paraId="06B8A395" w14:textId="4717AECB" w:rsidR="001C504A" w:rsidRPr="00CA1294" w:rsidRDefault="001C504A" w:rsidP="001C504A">
                            <w:pPr>
                              <w:pStyle w:val="Caption"/>
                              <w:spacing w:before="0"/>
                              <w:jc w:val="center"/>
                              <w:rPr>
                                <w:noProof/>
                                <w:color w:val="808080" w:themeColor="background1" w:themeShade="80"/>
                                <w:sz w:val="26"/>
                                <w:szCs w:val="26"/>
                              </w:rPr>
                            </w:pPr>
                            <w:r>
                              <w:t>Figure 26: Output for 1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6C068A" id="Text Box 70" o:spid="_x0000_s1052" type="#_x0000_t202" style="position:absolute;margin-left:252.75pt;margin-top:237.75pt;width:92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" stroked="f">
                <v:textbox style="mso-fit-shape-to-text:t" inset="0,0,0,0">
                  <w:txbxContent>
                    <w:p w14:paraId="06B8A395" w14:textId="4717AECB" w:rsidR="001C504A" w:rsidRPr="00CA1294" w:rsidRDefault="001C504A" w:rsidP="001C504A">
                      <w:pPr>
                        <w:pStyle w:val="Caption"/>
                        <w:spacing w:before="0"/>
                        <w:jc w:val="center"/>
                        <w:rPr>
                          <w:noProof/>
                          <w:color w:val="808080" w:themeColor="background1" w:themeShade="80"/>
                          <w:sz w:val="26"/>
                          <w:szCs w:val="26"/>
                        </w:rPr>
                      </w:pPr>
                      <w:r>
                        <w:t>Figure 26: Output for 1 0</w:t>
                      </w:r>
                    </w:p>
                  </w:txbxContent>
                </v:textbox>
                <w10:wrap type="square"/>
              </v:shape>
            </w:pict>
          </mc:Fallback>
        </mc:AlternateContent>
      </w:r>
      <w:r>
        <w:rPr>
          <w:noProof/>
        </w:rPr>
        <mc:AlternateContent>
          <mc:Choice Requires="wps">
            <w:drawing>
              <wp:anchor distT="0" distB="0" distL="114300" distR="114300" simplePos="0" relativeHeight="251736064" behindDoc="0" locked="0" layoutInCell="1" allowOverlap="1" wp14:anchorId="7C2F4D80" wp14:editId="62623907">
                <wp:simplePos x="0" y="0"/>
                <wp:positionH relativeFrom="column">
                  <wp:posOffset>1715273</wp:posOffset>
                </wp:positionH>
                <wp:positionV relativeFrom="paragraph">
                  <wp:posOffset>3020060</wp:posOffset>
                </wp:positionV>
                <wp:extent cx="1152525" cy="635"/>
                <wp:effectExtent l="0" t="0" r="9525" b="0"/>
                <wp:wrapSquare wrapText="bothSides"/>
                <wp:docPr id="68" name="Text Box 68"/>
                <wp:cNvGraphicFramePr/>
                <a:graphic xmlns:a="http://schemas.openxmlformats.org/drawingml/2006/main">
                  <a:graphicData uri="http://schemas.microsoft.com/office/word/2010/wordprocessingShape">
                    <wps:wsp>
                      <wps:cNvSpPr txBox="1"/>
                      <wps:spPr>
                        <a:xfrm>
                          <a:off x="0" y="0"/>
                          <a:ext cx="1152525" cy="635"/>
                        </a:xfrm>
                        <a:prstGeom prst="rect">
                          <a:avLst/>
                        </a:prstGeom>
                        <a:solidFill>
                          <a:prstClr val="white"/>
                        </a:solidFill>
                        <a:ln>
                          <a:noFill/>
                        </a:ln>
                      </wps:spPr>
                      <wps:txbx>
                        <w:txbxContent>
                          <w:p w14:paraId="56EC0C83" w14:textId="78691AFA" w:rsidR="008E02CB" w:rsidRPr="009A6E46" w:rsidRDefault="008E02CB" w:rsidP="008E02CB">
                            <w:pPr>
                              <w:pStyle w:val="Caption"/>
                              <w:spacing w:before="0"/>
                              <w:jc w:val="center"/>
                              <w:rPr>
                                <w:noProof/>
                                <w:color w:val="808080" w:themeColor="background1" w:themeShade="80"/>
                                <w:sz w:val="26"/>
                                <w:szCs w:val="26"/>
                              </w:rPr>
                            </w:pPr>
                            <w:r>
                              <w:t>Figure 25: Output for 0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2F4D80" id="Text Box 68" o:spid="_x0000_s1053" type="#_x0000_t202" style="position:absolute;margin-left:135.05pt;margin-top:237.8pt;width:90.7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" stroked="f">
                <v:textbox style="mso-fit-shape-to-text:t" inset="0,0,0,0">
                  <w:txbxContent>
                    <w:p w14:paraId="56EC0C83" w14:textId="78691AFA" w:rsidR="008E02CB" w:rsidRPr="009A6E46" w:rsidRDefault="008E02CB" w:rsidP="008E02CB">
                      <w:pPr>
                        <w:pStyle w:val="Caption"/>
                        <w:spacing w:before="0"/>
                        <w:jc w:val="center"/>
                        <w:rPr>
                          <w:noProof/>
                          <w:color w:val="808080" w:themeColor="background1" w:themeShade="80"/>
                          <w:sz w:val="26"/>
                          <w:szCs w:val="26"/>
                        </w:rPr>
                      </w:pPr>
                      <w:r>
                        <w:t>Figure 25: Output for 0 1</w:t>
                      </w:r>
                    </w:p>
                  </w:txbxContent>
                </v:textbox>
                <w10:wrap type="square"/>
              </v:shape>
            </w:pict>
          </mc:Fallback>
        </mc:AlternateContent>
      </w:r>
      <w:r w:rsidR="007C628F">
        <w:br w:type="page"/>
      </w:r>
    </w:p>
    <w:p w14:paraId="763D71D2" w14:textId="401066F0" w:rsidR="008A4A2A" w:rsidRDefault="00D8654E" w:rsidP="008A4A2A">
      <w:pPr>
        <w:pStyle w:val="ListParagraph"/>
        <w:numPr>
          <w:ilvl w:val="0"/>
          <w:numId w:val="15"/>
        </w:numPr>
      </w:pPr>
      <w:r>
        <w:rPr>
          <w:noProof/>
        </w:rPr>
        <w:lastRenderedPageBreak/>
        <mc:AlternateContent>
          <mc:Choice Requires="wps">
            <w:drawing>
              <wp:anchor distT="0" distB="0" distL="114300" distR="114300" simplePos="0" relativeHeight="251754496" behindDoc="0" locked="0" layoutInCell="1" allowOverlap="1" wp14:anchorId="0FFF965A" wp14:editId="039205C8">
                <wp:simplePos x="0" y="0"/>
                <wp:positionH relativeFrom="column">
                  <wp:posOffset>4752340</wp:posOffset>
                </wp:positionH>
                <wp:positionV relativeFrom="paragraph">
                  <wp:posOffset>3614420</wp:posOffset>
                </wp:positionV>
                <wp:extent cx="1192530"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1192530" cy="635"/>
                        </a:xfrm>
                        <a:prstGeom prst="rect">
                          <a:avLst/>
                        </a:prstGeom>
                        <a:solidFill>
                          <a:prstClr val="white"/>
                        </a:solidFill>
                        <a:ln>
                          <a:noFill/>
                        </a:ln>
                      </wps:spPr>
                      <wps:txbx>
                        <w:txbxContent>
                          <w:p w14:paraId="551EB2D3" w14:textId="7D5127D3" w:rsidR="00D8654E" w:rsidRPr="00CD0236" w:rsidRDefault="00D8654E" w:rsidP="00D8654E">
                            <w:pPr>
                              <w:pStyle w:val="Caption"/>
                              <w:spacing w:before="0"/>
                              <w:jc w:val="center"/>
                              <w:rPr>
                                <w:noProof/>
                                <w:color w:val="808080" w:themeColor="background1" w:themeShade="80"/>
                                <w:sz w:val="26"/>
                                <w:szCs w:val="26"/>
                              </w:rPr>
                            </w:pPr>
                            <w:r>
                              <w:t>Figure31: Output for   1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F965A" id="Text Box 80" o:spid="_x0000_s1054" type="#_x0000_t202" style="position:absolute;left:0;text-align:left;margin-left:374.2pt;margin-top:284.6pt;width:93.9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" stroked="f">
                <v:textbox style="mso-fit-shape-to-text:t" inset="0,0,0,0">
                  <w:txbxContent>
                    <w:p w14:paraId="551EB2D3" w14:textId="7D5127D3" w:rsidR="00D8654E" w:rsidRPr="00CD0236" w:rsidRDefault="00D8654E" w:rsidP="00D8654E">
                      <w:pPr>
                        <w:pStyle w:val="Caption"/>
                        <w:spacing w:before="0"/>
                        <w:jc w:val="center"/>
                        <w:rPr>
                          <w:noProof/>
                          <w:color w:val="808080" w:themeColor="background1" w:themeShade="80"/>
                          <w:sz w:val="26"/>
                          <w:szCs w:val="26"/>
                        </w:rPr>
                      </w:pPr>
                      <w:r>
                        <w:t>Figure31: Output for   1 1</w:t>
                      </w:r>
                    </w:p>
                  </w:txbxContent>
                </v:textbox>
                <w10:wrap type="square"/>
              </v:shape>
            </w:pict>
          </mc:Fallback>
        </mc:AlternateContent>
      </w:r>
      <w:r>
        <w:rPr>
          <w:noProof/>
        </w:rPr>
        <w:drawing>
          <wp:anchor distT="0" distB="0" distL="114300" distR="114300" simplePos="0" relativeHeight="251752448" behindDoc="0" locked="0" layoutInCell="1" allowOverlap="1" wp14:anchorId="395B6777" wp14:editId="4DC1B59C">
            <wp:simplePos x="0" y="0"/>
            <wp:positionH relativeFrom="margin">
              <wp:posOffset>4752340</wp:posOffset>
            </wp:positionH>
            <wp:positionV relativeFrom="paragraph">
              <wp:posOffset>329289</wp:posOffset>
            </wp:positionV>
            <wp:extent cx="1192530" cy="3228340"/>
            <wp:effectExtent l="19050" t="19050" r="26670" b="1016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92530" cy="32283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9376" behindDoc="0" locked="0" layoutInCell="1" allowOverlap="1" wp14:anchorId="6919C66D" wp14:editId="258D7476">
            <wp:simplePos x="0" y="0"/>
            <wp:positionH relativeFrom="column">
              <wp:posOffset>3265805</wp:posOffset>
            </wp:positionH>
            <wp:positionV relativeFrom="paragraph">
              <wp:posOffset>323546</wp:posOffset>
            </wp:positionV>
            <wp:extent cx="1208405" cy="3218180"/>
            <wp:effectExtent l="19050" t="19050" r="10795" b="2032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8405" cy="32181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4375E">
        <w:rPr>
          <w:noProof/>
        </w:rPr>
        <mc:AlternateContent>
          <mc:Choice Requires="wps">
            <w:drawing>
              <wp:anchor distT="0" distB="0" distL="114300" distR="114300" simplePos="0" relativeHeight="251751424" behindDoc="0" locked="0" layoutInCell="1" allowOverlap="1" wp14:anchorId="508E22AF" wp14:editId="0EFFA1E5">
                <wp:simplePos x="0" y="0"/>
                <wp:positionH relativeFrom="column">
                  <wp:posOffset>3265805</wp:posOffset>
                </wp:positionH>
                <wp:positionV relativeFrom="paragraph">
                  <wp:posOffset>3590925</wp:posOffset>
                </wp:positionV>
                <wp:extent cx="1208405"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1208405" cy="635"/>
                        </a:xfrm>
                        <a:prstGeom prst="rect">
                          <a:avLst/>
                        </a:prstGeom>
                        <a:solidFill>
                          <a:prstClr val="white"/>
                        </a:solidFill>
                        <a:ln>
                          <a:noFill/>
                        </a:ln>
                      </wps:spPr>
                      <wps:txbx>
                        <w:txbxContent>
                          <w:p w14:paraId="640E4F3F" w14:textId="4C3BFE58" w:rsidR="00B4375E" w:rsidRPr="00055B78" w:rsidRDefault="00B4375E" w:rsidP="00D8654E">
                            <w:pPr>
                              <w:pStyle w:val="Caption"/>
                              <w:spacing w:before="0"/>
                              <w:jc w:val="center"/>
                              <w:rPr>
                                <w:noProof/>
                                <w:color w:val="808080" w:themeColor="background1" w:themeShade="80"/>
                                <w:sz w:val="26"/>
                                <w:szCs w:val="26"/>
                              </w:rPr>
                            </w:pPr>
                            <w:r>
                              <w:t xml:space="preserve">Figure </w:t>
                            </w:r>
                            <w:r w:rsidR="00D8654E">
                              <w:t>30</w:t>
                            </w:r>
                            <w:r>
                              <w:t xml:space="preserve">: Output for </w:t>
                            </w:r>
                            <w:r w:rsidR="00D8654E">
                              <w:t xml:space="preserve">  </w:t>
                            </w:r>
                            <w:r>
                              <w:t>1 0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E22AF" id="Text Box 78" o:spid="_x0000_s1055" type="#_x0000_t202" style="position:absolute;left:0;text-align:left;margin-left:257.15pt;margin-top:282.75pt;width:95.1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" stroked="f">
                <v:textbox style="mso-fit-shape-to-text:t" inset="0,0,0,0">
                  <w:txbxContent>
                    <w:p w14:paraId="640E4F3F" w14:textId="4C3BFE58" w:rsidR="00B4375E" w:rsidRPr="00055B78" w:rsidRDefault="00B4375E" w:rsidP="00D8654E">
                      <w:pPr>
                        <w:pStyle w:val="Caption"/>
                        <w:spacing w:before="0"/>
                        <w:jc w:val="center"/>
                        <w:rPr>
                          <w:noProof/>
                          <w:color w:val="808080" w:themeColor="background1" w:themeShade="80"/>
                          <w:sz w:val="26"/>
                          <w:szCs w:val="26"/>
                        </w:rPr>
                      </w:pPr>
                      <w:r>
                        <w:t xml:space="preserve">Figure </w:t>
                      </w:r>
                      <w:r w:rsidR="00D8654E">
                        <w:t>30</w:t>
                      </w:r>
                      <w:r>
                        <w:t xml:space="preserve">: Output for </w:t>
                      </w:r>
                      <w:r w:rsidR="00D8654E">
                        <w:t xml:space="preserve">  </w:t>
                      </w:r>
                      <w:r>
                        <w:t>1 0</w:t>
                      </w:r>
                    </w:p>
                  </w:txbxContent>
                </v:textbox>
                <w10:wrap type="square"/>
              </v:shape>
            </w:pict>
          </mc:Fallback>
        </mc:AlternateContent>
      </w:r>
      <w:r w:rsidR="00AD7258">
        <w:rPr>
          <w:noProof/>
        </w:rPr>
        <mc:AlternateContent>
          <mc:Choice Requires="wps">
            <w:drawing>
              <wp:anchor distT="0" distB="0" distL="114300" distR="114300" simplePos="0" relativeHeight="251748352" behindDoc="0" locked="0" layoutInCell="1" allowOverlap="1" wp14:anchorId="64FC55D9" wp14:editId="66B18F7D">
                <wp:simplePos x="0" y="0"/>
                <wp:positionH relativeFrom="column">
                  <wp:posOffset>1587500</wp:posOffset>
                </wp:positionH>
                <wp:positionV relativeFrom="paragraph">
                  <wp:posOffset>3601085</wp:posOffset>
                </wp:positionV>
                <wp:extent cx="1192530"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1192530" cy="635"/>
                        </a:xfrm>
                        <a:prstGeom prst="rect">
                          <a:avLst/>
                        </a:prstGeom>
                        <a:solidFill>
                          <a:prstClr val="white"/>
                        </a:solidFill>
                        <a:ln>
                          <a:noFill/>
                        </a:ln>
                      </wps:spPr>
                      <wps:txbx>
                        <w:txbxContent>
                          <w:p w14:paraId="6F375F40" w14:textId="0320F43B" w:rsidR="00AD7258" w:rsidRPr="000A2773" w:rsidRDefault="00AD7258" w:rsidP="00AD7258">
                            <w:pPr>
                              <w:pStyle w:val="Caption"/>
                              <w:spacing w:before="0"/>
                              <w:jc w:val="center"/>
                              <w:rPr>
                                <w:noProof/>
                                <w:color w:val="808080" w:themeColor="background1" w:themeShade="80"/>
                                <w:sz w:val="26"/>
                                <w:szCs w:val="26"/>
                              </w:rPr>
                            </w:pPr>
                            <w:r>
                              <w:t>Figure 29: Output for  0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C55D9" id="Text Box 76" o:spid="_x0000_s1056" type="#_x0000_t202" style="position:absolute;left:0;text-align:left;margin-left:125pt;margin-top:283.55pt;width:93.9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" stroked="f">
                <v:textbox style="mso-fit-shape-to-text:t" inset="0,0,0,0">
                  <w:txbxContent>
                    <w:p w14:paraId="6F375F40" w14:textId="0320F43B" w:rsidR="00AD7258" w:rsidRPr="000A2773" w:rsidRDefault="00AD7258" w:rsidP="00AD7258">
                      <w:pPr>
                        <w:pStyle w:val="Caption"/>
                        <w:spacing w:before="0"/>
                        <w:jc w:val="center"/>
                        <w:rPr>
                          <w:noProof/>
                          <w:color w:val="808080" w:themeColor="background1" w:themeShade="80"/>
                          <w:sz w:val="26"/>
                          <w:szCs w:val="26"/>
                        </w:rPr>
                      </w:pPr>
                      <w:r>
                        <w:t>Figure 29: Output for  0 1</w:t>
                      </w:r>
                    </w:p>
                  </w:txbxContent>
                </v:textbox>
                <w10:wrap type="square"/>
              </v:shape>
            </w:pict>
          </mc:Fallback>
        </mc:AlternateContent>
      </w:r>
      <w:r w:rsidR="00AD7258">
        <w:rPr>
          <w:noProof/>
        </w:rPr>
        <w:drawing>
          <wp:anchor distT="0" distB="0" distL="114300" distR="114300" simplePos="0" relativeHeight="251746304" behindDoc="0" locked="0" layoutInCell="1" allowOverlap="1" wp14:anchorId="5BBCED9E" wp14:editId="5CC0425A">
            <wp:simplePos x="0" y="0"/>
            <wp:positionH relativeFrom="column">
              <wp:posOffset>1587887</wp:posOffset>
            </wp:positionH>
            <wp:positionV relativeFrom="paragraph">
              <wp:posOffset>331470</wp:posOffset>
            </wp:positionV>
            <wp:extent cx="1192530" cy="3212465"/>
            <wp:effectExtent l="19050" t="19050" r="26670" b="2603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92530" cy="32124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259C7">
        <w:rPr>
          <w:noProof/>
        </w:rPr>
        <mc:AlternateContent>
          <mc:Choice Requires="wps">
            <w:drawing>
              <wp:anchor distT="0" distB="0" distL="114300" distR="114300" simplePos="0" relativeHeight="251745280" behindDoc="0" locked="0" layoutInCell="1" allowOverlap="1" wp14:anchorId="509D412B" wp14:editId="46FFAB6F">
                <wp:simplePos x="0" y="0"/>
                <wp:positionH relativeFrom="column">
                  <wp:posOffset>19050</wp:posOffset>
                </wp:positionH>
                <wp:positionV relativeFrom="paragraph">
                  <wp:posOffset>3590290</wp:posOffset>
                </wp:positionV>
                <wp:extent cx="1152525"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1152525" cy="635"/>
                        </a:xfrm>
                        <a:prstGeom prst="rect">
                          <a:avLst/>
                        </a:prstGeom>
                        <a:solidFill>
                          <a:prstClr val="white"/>
                        </a:solidFill>
                        <a:ln>
                          <a:noFill/>
                        </a:ln>
                      </wps:spPr>
                      <wps:txbx>
                        <w:txbxContent>
                          <w:p w14:paraId="6C0A6536" w14:textId="33CFAD12" w:rsidR="00F259C7" w:rsidRPr="00EF47F3" w:rsidRDefault="00F259C7" w:rsidP="00F259C7">
                            <w:pPr>
                              <w:pStyle w:val="Caption"/>
                              <w:spacing w:before="0"/>
                              <w:jc w:val="center"/>
                              <w:rPr>
                                <w:noProof/>
                                <w:color w:val="808080" w:themeColor="background1" w:themeShade="80"/>
                                <w:sz w:val="26"/>
                                <w:szCs w:val="26"/>
                              </w:rPr>
                            </w:pPr>
                            <w:r>
                              <w:t>Figure 28: Output for 0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D412B" id="Text Box 74" o:spid="_x0000_s1057" type="#_x0000_t202" style="position:absolute;left:0;text-align:left;margin-left:1.5pt;margin-top:282.7pt;width:90.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" stroked="f">
                <v:textbox style="mso-fit-shape-to-text:t" inset="0,0,0,0">
                  <w:txbxContent>
                    <w:p w14:paraId="6C0A6536" w14:textId="33CFAD12" w:rsidR="00F259C7" w:rsidRPr="00EF47F3" w:rsidRDefault="00F259C7" w:rsidP="00F259C7">
                      <w:pPr>
                        <w:pStyle w:val="Caption"/>
                        <w:spacing w:before="0"/>
                        <w:jc w:val="center"/>
                        <w:rPr>
                          <w:noProof/>
                          <w:color w:val="808080" w:themeColor="background1" w:themeShade="80"/>
                          <w:sz w:val="26"/>
                          <w:szCs w:val="26"/>
                        </w:rPr>
                      </w:pPr>
                      <w:r>
                        <w:t>Figure 28: Output for 0 0</w:t>
                      </w:r>
                    </w:p>
                  </w:txbxContent>
                </v:textbox>
                <w10:wrap type="square"/>
              </v:shape>
            </w:pict>
          </mc:Fallback>
        </mc:AlternateContent>
      </w:r>
      <w:r w:rsidR="00F259C7">
        <w:rPr>
          <w:noProof/>
        </w:rPr>
        <w:drawing>
          <wp:anchor distT="0" distB="0" distL="114300" distR="114300" simplePos="0" relativeHeight="251743232" behindDoc="0" locked="0" layoutInCell="1" allowOverlap="1" wp14:anchorId="0B52FDD5" wp14:editId="6DFD2362">
            <wp:simplePos x="0" y="0"/>
            <wp:positionH relativeFrom="margin">
              <wp:align>left</wp:align>
            </wp:positionH>
            <wp:positionV relativeFrom="paragraph">
              <wp:posOffset>326003</wp:posOffset>
            </wp:positionV>
            <wp:extent cx="1152525" cy="3207385"/>
            <wp:effectExtent l="19050" t="19050" r="28575" b="1206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59664" cy="32267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337F8">
        <w:t>XNOR Gate using NAND Gates</w:t>
      </w:r>
    </w:p>
    <w:p w14:paraId="5049CB78" w14:textId="615E8E39" w:rsidR="00B73A46" w:rsidRDefault="00B73A46" w:rsidP="00B73A46"/>
    <w:p w14:paraId="03830591" w14:textId="54792B85" w:rsidR="00B73A46" w:rsidRDefault="00B73A46" w:rsidP="00B73A46"/>
    <w:p w14:paraId="722E2F20" w14:textId="77777777" w:rsidR="00D47EBF" w:rsidRDefault="00D47EBF">
      <w:r>
        <w:br w:type="page"/>
      </w:r>
    </w:p>
    <w:p w14:paraId="4CA8086B" w14:textId="37930A8A" w:rsidR="00B73A46" w:rsidRDefault="00D47EBF" w:rsidP="00D47EBF">
      <w:pPr>
        <w:pStyle w:val="Heading1"/>
      </w:pPr>
      <w:r>
        <w:lastRenderedPageBreak/>
        <w:t>Experiment 1(b)</w:t>
      </w:r>
    </w:p>
    <w:p w14:paraId="1F083331" w14:textId="0BDBCEF9" w:rsidR="00D47EBF" w:rsidRDefault="00D47EBF" w:rsidP="00D47EBF">
      <w:pPr>
        <w:pStyle w:val="Heading2"/>
      </w:pPr>
      <w:r>
        <w:t>Objective</w:t>
      </w:r>
    </w:p>
    <w:p w14:paraId="0A9FE7A6" w14:textId="41235A83" w:rsidR="00D47EBF" w:rsidRDefault="009B514A" w:rsidP="00D47EBF">
      <w:r>
        <w:tab/>
        <w:t>Realization of Half Adder, Full Adder, Half Subtractor, and Full Subtractor</w:t>
      </w:r>
      <w:r w:rsidR="00990FBD">
        <w:t xml:space="preserve"> using two input NAND Gates</w:t>
      </w:r>
    </w:p>
    <w:p w14:paraId="32D46045" w14:textId="5F44D9F2" w:rsidR="00990FBD" w:rsidRDefault="00990FBD" w:rsidP="00F87414">
      <w:pPr>
        <w:pStyle w:val="Heading2"/>
      </w:pPr>
      <w:r>
        <w:t>Theory</w:t>
      </w:r>
    </w:p>
    <w:p w14:paraId="5529424D" w14:textId="08FE908D" w:rsidR="004C5390" w:rsidRDefault="004C5390" w:rsidP="004C5390">
      <w:pPr>
        <w:pStyle w:val="ListParagraph"/>
        <w:numPr>
          <w:ilvl w:val="0"/>
          <w:numId w:val="17"/>
        </w:numPr>
      </w:pPr>
      <w:r>
        <w:rPr>
          <w:noProof/>
        </w:rPr>
        <mc:AlternateContent>
          <mc:Choice Requires="wps">
            <w:drawing>
              <wp:anchor distT="0" distB="0" distL="114300" distR="114300" simplePos="0" relativeHeight="251760640" behindDoc="0" locked="0" layoutInCell="1" allowOverlap="1" wp14:anchorId="64830237" wp14:editId="07186F45">
                <wp:simplePos x="0" y="0"/>
                <wp:positionH relativeFrom="column">
                  <wp:posOffset>3591560</wp:posOffset>
                </wp:positionH>
                <wp:positionV relativeFrom="paragraph">
                  <wp:posOffset>1823085</wp:posOffset>
                </wp:positionV>
                <wp:extent cx="1891030"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1891030" cy="635"/>
                        </a:xfrm>
                        <a:prstGeom prst="rect">
                          <a:avLst/>
                        </a:prstGeom>
                        <a:solidFill>
                          <a:prstClr val="white"/>
                        </a:solidFill>
                        <a:ln>
                          <a:noFill/>
                        </a:ln>
                      </wps:spPr>
                      <wps:txbx>
                        <w:txbxContent>
                          <w:p w14:paraId="53F4AC60" w14:textId="4DDAB674" w:rsidR="004C5390" w:rsidRPr="005A3C46" w:rsidRDefault="004C5390" w:rsidP="004C5390">
                            <w:pPr>
                              <w:pStyle w:val="Caption"/>
                              <w:spacing w:before="0"/>
                              <w:jc w:val="center"/>
                              <w:rPr>
                                <w:color w:val="808080" w:themeColor="background1" w:themeShade="80"/>
                                <w:sz w:val="26"/>
                                <w:szCs w:val="26"/>
                              </w:rPr>
                            </w:pPr>
                            <w:r>
                              <w:t>Figure 2: Realization of Half Adder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30237" id="Text Box 84" o:spid="_x0000_s1058" type="#_x0000_t202" style="position:absolute;left:0;text-align:left;margin-left:282.8pt;margin-top:143.55pt;width:148.9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" stroked="f">
                <v:textbox style="mso-fit-shape-to-text:t" inset="0,0,0,0">
                  <w:txbxContent>
                    <w:p w14:paraId="53F4AC60" w14:textId="4DDAB674" w:rsidR="004C5390" w:rsidRPr="005A3C46" w:rsidRDefault="004C5390" w:rsidP="004C5390">
                      <w:pPr>
                        <w:pStyle w:val="Caption"/>
                        <w:spacing w:before="0"/>
                        <w:jc w:val="center"/>
                        <w:rPr>
                          <w:color w:val="808080" w:themeColor="background1" w:themeShade="80"/>
                          <w:sz w:val="26"/>
                          <w:szCs w:val="26"/>
                        </w:rPr>
                      </w:pPr>
                      <w:r>
                        <w:t>Figure 2: Realization of Half Adder</w:t>
                      </w:r>
                    </w:p>
                  </w:txbxContent>
                </v:textbox>
                <w10:wrap type="square"/>
              </v:shape>
            </w:pict>
          </mc:Fallback>
        </mc:AlternateContent>
      </w:r>
      <w:r w:rsidRPr="004C5390">
        <w:rPr>
          <w:noProof/>
        </w:rPr>
        <w:drawing>
          <wp:anchor distT="0" distB="0" distL="114300" distR="114300" simplePos="0" relativeHeight="251758592" behindDoc="0" locked="0" layoutInCell="1" allowOverlap="1" wp14:anchorId="2DBD1D0A" wp14:editId="0B4F7043">
            <wp:simplePos x="0" y="0"/>
            <wp:positionH relativeFrom="column">
              <wp:posOffset>3591754</wp:posOffset>
            </wp:positionH>
            <wp:positionV relativeFrom="paragraph">
              <wp:posOffset>518712</wp:posOffset>
            </wp:positionV>
            <wp:extent cx="1891030" cy="1247775"/>
            <wp:effectExtent l="19050" t="19050" r="13970" b="2857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4125" t="15910" r="1498" b="21664"/>
                    <a:stretch/>
                  </pic:blipFill>
                  <pic:spPr bwMode="auto">
                    <a:xfrm>
                      <a:off x="0" y="0"/>
                      <a:ext cx="1891030" cy="124777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061AA8" w:rsidRPr="00061AA8">
        <w:t>Half adder is a combinational arithmetic circuit that adds two numbers and produces a sum bit (S) and carry bit (C) as the output</w:t>
      </w:r>
      <w:r w:rsidR="00AC6597">
        <w:t>.</w:t>
      </w:r>
      <w:r w:rsidRPr="004C5390">
        <w:rPr>
          <w:noProof/>
        </w:rPr>
        <w:t xml:space="preserve"> </w:t>
      </w:r>
    </w:p>
    <w:tbl>
      <w:tblPr>
        <w:tblStyle w:val="TableGrid"/>
        <w:tblW w:w="3776" w:type="dxa"/>
        <w:tblInd w:w="580" w:type="dxa"/>
        <w:tblLook w:val="04A0" w:firstRow="1" w:lastRow="0" w:firstColumn="1" w:lastColumn="0" w:noHBand="0" w:noVBand="1"/>
      </w:tblPr>
      <w:tblGrid>
        <w:gridCol w:w="944"/>
        <w:gridCol w:w="944"/>
        <w:gridCol w:w="944"/>
        <w:gridCol w:w="944"/>
      </w:tblGrid>
      <w:tr w:rsidR="00323FF8" w14:paraId="54B2865D" w14:textId="77777777" w:rsidTr="00AC6597">
        <w:trPr>
          <w:trHeight w:val="356"/>
        </w:trPr>
        <w:tc>
          <w:tcPr>
            <w:tcW w:w="1888" w:type="dxa"/>
            <w:gridSpan w:val="2"/>
          </w:tcPr>
          <w:p w14:paraId="00C55EC8" w14:textId="3D227C2F" w:rsidR="00323FF8" w:rsidRPr="00323FF8" w:rsidRDefault="00323FF8" w:rsidP="00323FF8">
            <w:pPr>
              <w:jc w:val="center"/>
              <w:rPr>
                <w:b/>
                <w:bCs/>
              </w:rPr>
            </w:pPr>
            <w:r w:rsidRPr="00323FF8">
              <w:rPr>
                <w:b/>
                <w:bCs/>
              </w:rPr>
              <w:t>Inputs</w:t>
            </w:r>
          </w:p>
        </w:tc>
        <w:tc>
          <w:tcPr>
            <w:tcW w:w="1888" w:type="dxa"/>
            <w:gridSpan w:val="2"/>
          </w:tcPr>
          <w:p w14:paraId="4182DF04" w14:textId="461E402E" w:rsidR="00323FF8" w:rsidRPr="00323FF8" w:rsidRDefault="00323FF8" w:rsidP="00323FF8">
            <w:pPr>
              <w:jc w:val="center"/>
              <w:rPr>
                <w:b/>
                <w:bCs/>
              </w:rPr>
            </w:pPr>
            <w:r w:rsidRPr="00323FF8">
              <w:rPr>
                <w:b/>
                <w:bCs/>
              </w:rPr>
              <w:t>Outputs</w:t>
            </w:r>
          </w:p>
        </w:tc>
      </w:tr>
      <w:tr w:rsidR="00323FF8" w14:paraId="6DCB302F" w14:textId="77777777" w:rsidTr="00AC6597">
        <w:trPr>
          <w:trHeight w:val="356"/>
        </w:trPr>
        <w:tc>
          <w:tcPr>
            <w:tcW w:w="944" w:type="dxa"/>
          </w:tcPr>
          <w:p w14:paraId="5FD98123" w14:textId="296BBAE0" w:rsidR="00323FF8" w:rsidRPr="00323FF8" w:rsidRDefault="00AC6597" w:rsidP="00323FF8">
            <w:pPr>
              <w:jc w:val="center"/>
              <w:rPr>
                <w:b/>
                <w:bCs/>
              </w:rPr>
            </w:pPr>
            <w:r>
              <w:rPr>
                <w:b/>
                <w:bCs/>
              </w:rPr>
              <w:t xml:space="preserve"> </w:t>
            </w:r>
            <w:r w:rsidR="00032043">
              <w:rPr>
                <w:b/>
                <w:bCs/>
              </w:rPr>
              <w:t>x</w:t>
            </w:r>
          </w:p>
        </w:tc>
        <w:tc>
          <w:tcPr>
            <w:tcW w:w="944" w:type="dxa"/>
          </w:tcPr>
          <w:p w14:paraId="363C1660" w14:textId="69ED7A10" w:rsidR="00323FF8" w:rsidRPr="00323FF8" w:rsidRDefault="00032043" w:rsidP="00323FF8">
            <w:pPr>
              <w:jc w:val="center"/>
              <w:rPr>
                <w:b/>
                <w:bCs/>
              </w:rPr>
            </w:pPr>
            <w:r>
              <w:rPr>
                <w:b/>
                <w:bCs/>
              </w:rPr>
              <w:t>y</w:t>
            </w:r>
          </w:p>
        </w:tc>
        <w:tc>
          <w:tcPr>
            <w:tcW w:w="944" w:type="dxa"/>
          </w:tcPr>
          <w:p w14:paraId="3A33219D" w14:textId="4A41D47A" w:rsidR="00323FF8" w:rsidRPr="00323FF8" w:rsidRDefault="00AC6597" w:rsidP="00323FF8">
            <w:pPr>
              <w:jc w:val="center"/>
              <w:rPr>
                <w:b/>
                <w:bCs/>
              </w:rPr>
            </w:pPr>
            <w:r>
              <w:rPr>
                <w:b/>
                <w:bCs/>
              </w:rPr>
              <w:t>C</w:t>
            </w:r>
          </w:p>
        </w:tc>
        <w:tc>
          <w:tcPr>
            <w:tcW w:w="944" w:type="dxa"/>
          </w:tcPr>
          <w:p w14:paraId="569D5B7A" w14:textId="283A1DB7" w:rsidR="00323FF8" w:rsidRPr="00323FF8" w:rsidRDefault="00AC6597" w:rsidP="00323FF8">
            <w:pPr>
              <w:jc w:val="center"/>
              <w:rPr>
                <w:b/>
                <w:bCs/>
              </w:rPr>
            </w:pPr>
            <w:r>
              <w:rPr>
                <w:b/>
                <w:bCs/>
              </w:rPr>
              <w:t>S</w:t>
            </w:r>
          </w:p>
        </w:tc>
      </w:tr>
      <w:tr w:rsidR="00323FF8" w14:paraId="638B7E74" w14:textId="77777777" w:rsidTr="00AC6597">
        <w:trPr>
          <w:trHeight w:val="356"/>
        </w:trPr>
        <w:tc>
          <w:tcPr>
            <w:tcW w:w="944" w:type="dxa"/>
          </w:tcPr>
          <w:p w14:paraId="27046540" w14:textId="5D724D88" w:rsidR="00323FF8" w:rsidRDefault="00C766AE" w:rsidP="00323FF8">
            <w:pPr>
              <w:jc w:val="center"/>
            </w:pPr>
            <w:r>
              <w:t>0</w:t>
            </w:r>
          </w:p>
        </w:tc>
        <w:tc>
          <w:tcPr>
            <w:tcW w:w="944" w:type="dxa"/>
          </w:tcPr>
          <w:p w14:paraId="6EAD0A8F" w14:textId="2A7C6268" w:rsidR="00323FF8" w:rsidRDefault="00C766AE" w:rsidP="00323FF8">
            <w:pPr>
              <w:jc w:val="center"/>
            </w:pPr>
            <w:r>
              <w:t>0</w:t>
            </w:r>
          </w:p>
        </w:tc>
        <w:tc>
          <w:tcPr>
            <w:tcW w:w="944" w:type="dxa"/>
          </w:tcPr>
          <w:p w14:paraId="7F7B06A2" w14:textId="4577F40E" w:rsidR="00323FF8" w:rsidRDefault="00C766AE" w:rsidP="00323FF8">
            <w:pPr>
              <w:jc w:val="center"/>
            </w:pPr>
            <w:r>
              <w:t>0</w:t>
            </w:r>
          </w:p>
        </w:tc>
        <w:tc>
          <w:tcPr>
            <w:tcW w:w="944" w:type="dxa"/>
          </w:tcPr>
          <w:p w14:paraId="2DBA6A44" w14:textId="25DA9CFF" w:rsidR="00323FF8" w:rsidRDefault="00C766AE" w:rsidP="00323FF8">
            <w:pPr>
              <w:jc w:val="center"/>
            </w:pPr>
            <w:r>
              <w:t>0</w:t>
            </w:r>
          </w:p>
        </w:tc>
      </w:tr>
      <w:tr w:rsidR="00323FF8" w14:paraId="156A6D2C" w14:textId="77777777" w:rsidTr="00AC6597">
        <w:trPr>
          <w:trHeight w:val="371"/>
        </w:trPr>
        <w:tc>
          <w:tcPr>
            <w:tcW w:w="944" w:type="dxa"/>
          </w:tcPr>
          <w:p w14:paraId="797F1A7A" w14:textId="0515428F" w:rsidR="00323FF8" w:rsidRDefault="00C766AE" w:rsidP="00323FF8">
            <w:pPr>
              <w:jc w:val="center"/>
            </w:pPr>
            <w:r>
              <w:t>0</w:t>
            </w:r>
          </w:p>
        </w:tc>
        <w:tc>
          <w:tcPr>
            <w:tcW w:w="944" w:type="dxa"/>
          </w:tcPr>
          <w:p w14:paraId="1C27C192" w14:textId="00D7F9AA" w:rsidR="00323FF8" w:rsidRDefault="00C766AE" w:rsidP="00323FF8">
            <w:pPr>
              <w:jc w:val="center"/>
            </w:pPr>
            <w:r>
              <w:t>1</w:t>
            </w:r>
          </w:p>
        </w:tc>
        <w:tc>
          <w:tcPr>
            <w:tcW w:w="944" w:type="dxa"/>
          </w:tcPr>
          <w:p w14:paraId="3C39AC45" w14:textId="0F1A9D27" w:rsidR="00323FF8" w:rsidRDefault="00AC6597" w:rsidP="00323FF8">
            <w:pPr>
              <w:jc w:val="center"/>
            </w:pPr>
            <w:r>
              <w:t>0</w:t>
            </w:r>
          </w:p>
        </w:tc>
        <w:tc>
          <w:tcPr>
            <w:tcW w:w="944" w:type="dxa"/>
          </w:tcPr>
          <w:p w14:paraId="0B92AFAE" w14:textId="510DC2B1" w:rsidR="00323FF8" w:rsidRDefault="00AC6597" w:rsidP="00323FF8">
            <w:pPr>
              <w:jc w:val="center"/>
            </w:pPr>
            <w:r>
              <w:t>1</w:t>
            </w:r>
          </w:p>
        </w:tc>
      </w:tr>
      <w:tr w:rsidR="00323FF8" w14:paraId="782A309D" w14:textId="77777777" w:rsidTr="00AC6597">
        <w:trPr>
          <w:trHeight w:val="356"/>
        </w:trPr>
        <w:tc>
          <w:tcPr>
            <w:tcW w:w="944" w:type="dxa"/>
          </w:tcPr>
          <w:p w14:paraId="2EEAE4FC" w14:textId="7A454F8E" w:rsidR="00323FF8" w:rsidRDefault="00C766AE" w:rsidP="00323FF8">
            <w:pPr>
              <w:jc w:val="center"/>
            </w:pPr>
            <w:r>
              <w:t>1</w:t>
            </w:r>
          </w:p>
        </w:tc>
        <w:tc>
          <w:tcPr>
            <w:tcW w:w="944" w:type="dxa"/>
          </w:tcPr>
          <w:p w14:paraId="045F73A3" w14:textId="7891A5FA" w:rsidR="00323FF8" w:rsidRDefault="00C766AE" w:rsidP="00323FF8">
            <w:pPr>
              <w:jc w:val="center"/>
            </w:pPr>
            <w:r>
              <w:t>0</w:t>
            </w:r>
          </w:p>
        </w:tc>
        <w:tc>
          <w:tcPr>
            <w:tcW w:w="944" w:type="dxa"/>
          </w:tcPr>
          <w:p w14:paraId="5CE3F0C1" w14:textId="0B0B8BBB" w:rsidR="00323FF8" w:rsidRDefault="00AC6597" w:rsidP="00323FF8">
            <w:pPr>
              <w:jc w:val="center"/>
            </w:pPr>
            <w:r>
              <w:t>0</w:t>
            </w:r>
          </w:p>
        </w:tc>
        <w:tc>
          <w:tcPr>
            <w:tcW w:w="944" w:type="dxa"/>
          </w:tcPr>
          <w:p w14:paraId="2F981353" w14:textId="17F2EF92" w:rsidR="00323FF8" w:rsidRDefault="00AC6597" w:rsidP="00323FF8">
            <w:pPr>
              <w:jc w:val="center"/>
            </w:pPr>
            <w:r>
              <w:t>1</w:t>
            </w:r>
          </w:p>
        </w:tc>
      </w:tr>
      <w:tr w:rsidR="00323FF8" w14:paraId="7C56D9D2" w14:textId="77777777" w:rsidTr="00AC6597">
        <w:trPr>
          <w:trHeight w:val="356"/>
        </w:trPr>
        <w:tc>
          <w:tcPr>
            <w:tcW w:w="944" w:type="dxa"/>
          </w:tcPr>
          <w:p w14:paraId="0597F299" w14:textId="5009FEAF" w:rsidR="00323FF8" w:rsidRDefault="00C766AE" w:rsidP="00323FF8">
            <w:pPr>
              <w:jc w:val="center"/>
            </w:pPr>
            <w:r>
              <w:t>1</w:t>
            </w:r>
          </w:p>
        </w:tc>
        <w:tc>
          <w:tcPr>
            <w:tcW w:w="944" w:type="dxa"/>
          </w:tcPr>
          <w:p w14:paraId="314278ED" w14:textId="06996302" w:rsidR="00323FF8" w:rsidRDefault="00C766AE" w:rsidP="00323FF8">
            <w:pPr>
              <w:jc w:val="center"/>
            </w:pPr>
            <w:r>
              <w:t>1</w:t>
            </w:r>
          </w:p>
        </w:tc>
        <w:tc>
          <w:tcPr>
            <w:tcW w:w="944" w:type="dxa"/>
          </w:tcPr>
          <w:p w14:paraId="5E25EF6B" w14:textId="54FC3F01" w:rsidR="00323FF8" w:rsidRDefault="00AC6597" w:rsidP="00323FF8">
            <w:pPr>
              <w:jc w:val="center"/>
            </w:pPr>
            <w:r>
              <w:t>1</w:t>
            </w:r>
          </w:p>
        </w:tc>
        <w:tc>
          <w:tcPr>
            <w:tcW w:w="944" w:type="dxa"/>
          </w:tcPr>
          <w:p w14:paraId="705EB51C" w14:textId="5DDD83C3" w:rsidR="00323FF8" w:rsidRDefault="00AC6597" w:rsidP="00323FF8">
            <w:pPr>
              <w:jc w:val="center"/>
            </w:pPr>
            <w:r>
              <w:t>0</w:t>
            </w:r>
          </w:p>
        </w:tc>
      </w:tr>
    </w:tbl>
    <w:p w14:paraId="18048FC8" w14:textId="61D9F35E" w:rsidR="00061AA8" w:rsidRDefault="00061AA8" w:rsidP="004C5390"/>
    <w:p w14:paraId="015A4394" w14:textId="2EABBD32" w:rsidR="004C5390" w:rsidRDefault="004C5390" w:rsidP="004C5390">
      <w:pPr>
        <w:pStyle w:val="ListParagraph"/>
        <w:numPr>
          <w:ilvl w:val="1"/>
          <w:numId w:val="17"/>
        </w:numPr>
      </w:pPr>
      <w:r>
        <w:t>From Truth Table, we observe</w:t>
      </w:r>
      <w:r w:rsidR="00F87414">
        <w:t xml:space="preserve"> that </w:t>
      </w:r>
    </w:p>
    <w:p w14:paraId="50E2CD25" w14:textId="3529A0BF" w:rsidR="00F87414" w:rsidRPr="00A0448A" w:rsidRDefault="00F87414" w:rsidP="00F87414">
      <w:pPr>
        <w:pStyle w:val="ListParagraph"/>
        <w:numPr>
          <w:ilvl w:val="2"/>
          <w:numId w:val="17"/>
        </w:numPr>
      </w:pPr>
      <m:oMath>
        <m:r>
          <w:rPr>
            <w:rFonts w:ascii="Cambria Math" w:hAnsi="Cambria Math"/>
          </w:rPr>
          <m:t>C = x.y</m:t>
        </m:r>
      </m:oMath>
    </w:p>
    <w:p w14:paraId="19089B40" w14:textId="691A1A40" w:rsidR="00A0448A" w:rsidRPr="00496A06" w:rsidRDefault="00A0448A" w:rsidP="00F87414">
      <w:pPr>
        <w:pStyle w:val="ListParagraph"/>
        <w:numPr>
          <w:ilvl w:val="2"/>
          <w:numId w:val="17"/>
        </w:numPr>
      </w:pPr>
      <m:oMath>
        <m:r>
          <w:rPr>
            <w:rFonts w:ascii="Cambria Math" w:hAnsi="Cambria Math"/>
          </w:rPr>
          <m:t>S = x'.y + x.y'</m:t>
        </m:r>
        <m:r>
          <w:rPr>
            <w:rFonts w:ascii="Cambria Math" w:eastAsiaTheme="minorEastAsia" w:hAnsi="Cambria Math"/>
          </w:rPr>
          <m:t xml:space="preserve"> =x</m:t>
        </m:r>
        <m:r>
          <m:rPr>
            <m:sty m:val="b"/>
          </m:rPr>
          <w:rPr>
            <w:rFonts w:ascii="Cambria Math" w:hAnsi="Cambria Math" w:cstheme="minorHAnsi"/>
          </w:rPr>
          <m:t>⊕y</m:t>
        </m:r>
      </m:oMath>
      <w:r w:rsidRPr="008C28AF">
        <w:rPr>
          <w:rFonts w:cstheme="minorHAnsi"/>
        </w:rPr>
        <w:t xml:space="preserve"> </w:t>
      </w:r>
    </w:p>
    <w:p w14:paraId="296DEF27" w14:textId="4B0F01D7" w:rsidR="00496A06" w:rsidRDefault="00D539EB" w:rsidP="00496A06">
      <w:pPr>
        <w:pStyle w:val="ListParagraph"/>
        <w:numPr>
          <w:ilvl w:val="0"/>
          <w:numId w:val="17"/>
        </w:numPr>
      </w:pPr>
      <w:r w:rsidRPr="00D539EB">
        <w:t>Full Adder is the adder which adds three inputs and produces two outputs. The first two inputs are A and B and the third input is an input carry as C-IN. The output carry is designated as C-OUT and the normal output is designated as S which is SUM.</w:t>
      </w:r>
    </w:p>
    <w:tbl>
      <w:tblPr>
        <w:tblStyle w:val="TableGrid"/>
        <w:tblW w:w="0" w:type="auto"/>
        <w:tblLook w:val="04A0" w:firstRow="1" w:lastRow="0" w:firstColumn="1" w:lastColumn="0" w:noHBand="0" w:noVBand="1"/>
      </w:tblPr>
      <w:tblGrid>
        <w:gridCol w:w="1878"/>
        <w:gridCol w:w="1879"/>
        <w:gridCol w:w="1879"/>
        <w:gridCol w:w="1879"/>
        <w:gridCol w:w="1879"/>
      </w:tblGrid>
      <w:tr w:rsidR="00BC295A" w14:paraId="5D4D5137" w14:textId="77777777" w:rsidTr="00A17ABB">
        <w:tc>
          <w:tcPr>
            <w:tcW w:w="5636" w:type="dxa"/>
            <w:gridSpan w:val="3"/>
          </w:tcPr>
          <w:p w14:paraId="25449C07" w14:textId="421409E8" w:rsidR="00BC295A" w:rsidRPr="00BC295A" w:rsidRDefault="00BC295A" w:rsidP="00BC295A">
            <w:pPr>
              <w:jc w:val="center"/>
              <w:rPr>
                <w:b/>
                <w:bCs/>
              </w:rPr>
            </w:pPr>
            <w:r>
              <w:rPr>
                <w:b/>
                <w:bCs/>
              </w:rPr>
              <w:t>Inputs</w:t>
            </w:r>
          </w:p>
        </w:tc>
        <w:tc>
          <w:tcPr>
            <w:tcW w:w="3758" w:type="dxa"/>
            <w:gridSpan w:val="2"/>
          </w:tcPr>
          <w:p w14:paraId="4AEF66F3" w14:textId="32AC84EF" w:rsidR="00BC295A" w:rsidRPr="00BC295A" w:rsidRDefault="00BC295A" w:rsidP="00BC295A">
            <w:pPr>
              <w:jc w:val="center"/>
              <w:rPr>
                <w:b/>
                <w:bCs/>
              </w:rPr>
            </w:pPr>
            <w:r>
              <w:rPr>
                <w:b/>
                <w:bCs/>
              </w:rPr>
              <w:t>Outputs</w:t>
            </w:r>
          </w:p>
        </w:tc>
      </w:tr>
      <w:tr w:rsidR="00BC295A" w14:paraId="6B01BB86" w14:textId="77777777" w:rsidTr="00BC295A">
        <w:tc>
          <w:tcPr>
            <w:tcW w:w="1878" w:type="dxa"/>
          </w:tcPr>
          <w:p w14:paraId="7A319C1E" w14:textId="1F7487E3" w:rsidR="00BC295A" w:rsidRPr="00BC295A" w:rsidRDefault="00BC295A" w:rsidP="00BC295A">
            <w:pPr>
              <w:jc w:val="center"/>
              <w:rPr>
                <w:b/>
                <w:bCs/>
              </w:rPr>
            </w:pPr>
            <w:r>
              <w:rPr>
                <w:b/>
                <w:bCs/>
              </w:rPr>
              <w:t>A</w:t>
            </w:r>
          </w:p>
        </w:tc>
        <w:tc>
          <w:tcPr>
            <w:tcW w:w="1879" w:type="dxa"/>
          </w:tcPr>
          <w:p w14:paraId="5C3F35BD" w14:textId="548DD8BE" w:rsidR="00BC295A" w:rsidRPr="00BC295A" w:rsidRDefault="00BC295A" w:rsidP="00BC295A">
            <w:pPr>
              <w:jc w:val="center"/>
              <w:rPr>
                <w:b/>
                <w:bCs/>
              </w:rPr>
            </w:pPr>
            <w:r>
              <w:rPr>
                <w:b/>
                <w:bCs/>
              </w:rPr>
              <w:t>B</w:t>
            </w:r>
          </w:p>
        </w:tc>
        <w:tc>
          <w:tcPr>
            <w:tcW w:w="1879" w:type="dxa"/>
          </w:tcPr>
          <w:p w14:paraId="7FFD83D3" w14:textId="616DB454" w:rsidR="00BC295A" w:rsidRPr="00BC295A" w:rsidRDefault="00BC295A" w:rsidP="00BC295A">
            <w:pPr>
              <w:jc w:val="center"/>
              <w:rPr>
                <w:b/>
                <w:bCs/>
              </w:rPr>
            </w:pPr>
            <w:r>
              <w:rPr>
                <w:b/>
                <w:bCs/>
              </w:rPr>
              <w:t>C - In</w:t>
            </w:r>
          </w:p>
        </w:tc>
        <w:tc>
          <w:tcPr>
            <w:tcW w:w="1879" w:type="dxa"/>
          </w:tcPr>
          <w:p w14:paraId="3BB732A2" w14:textId="78D882D0" w:rsidR="00BC295A" w:rsidRPr="00BC295A" w:rsidRDefault="00BC295A" w:rsidP="00BC295A">
            <w:pPr>
              <w:jc w:val="center"/>
              <w:rPr>
                <w:b/>
                <w:bCs/>
              </w:rPr>
            </w:pPr>
            <w:r>
              <w:rPr>
                <w:b/>
                <w:bCs/>
              </w:rPr>
              <w:t>Sum</w:t>
            </w:r>
          </w:p>
        </w:tc>
        <w:tc>
          <w:tcPr>
            <w:tcW w:w="1879" w:type="dxa"/>
          </w:tcPr>
          <w:p w14:paraId="7E1E49CA" w14:textId="11BCF403" w:rsidR="00BC295A" w:rsidRPr="00BC295A" w:rsidRDefault="003F3078" w:rsidP="00BC295A">
            <w:pPr>
              <w:jc w:val="center"/>
              <w:rPr>
                <w:b/>
                <w:bCs/>
              </w:rPr>
            </w:pPr>
            <w:r>
              <w:rPr>
                <w:b/>
                <w:bCs/>
              </w:rPr>
              <w:t xml:space="preserve">C </w:t>
            </w:r>
            <w:r w:rsidR="00BC295A">
              <w:rPr>
                <w:b/>
                <w:bCs/>
              </w:rPr>
              <w:t>- Out</w:t>
            </w:r>
          </w:p>
        </w:tc>
      </w:tr>
      <w:tr w:rsidR="00BC295A" w14:paraId="4FAA2F08" w14:textId="77777777" w:rsidTr="00BC295A">
        <w:tc>
          <w:tcPr>
            <w:tcW w:w="1878" w:type="dxa"/>
          </w:tcPr>
          <w:p w14:paraId="3C83E84F" w14:textId="48ABF267" w:rsidR="00BC295A" w:rsidRDefault="00BC295A" w:rsidP="00BC295A">
            <w:pPr>
              <w:jc w:val="center"/>
            </w:pPr>
            <w:r>
              <w:t>0</w:t>
            </w:r>
          </w:p>
        </w:tc>
        <w:tc>
          <w:tcPr>
            <w:tcW w:w="1879" w:type="dxa"/>
          </w:tcPr>
          <w:p w14:paraId="2B73F671" w14:textId="1F6F0E96" w:rsidR="00BC295A" w:rsidRDefault="00BC295A" w:rsidP="00BC295A">
            <w:pPr>
              <w:jc w:val="center"/>
            </w:pPr>
            <w:r>
              <w:t>0</w:t>
            </w:r>
          </w:p>
        </w:tc>
        <w:tc>
          <w:tcPr>
            <w:tcW w:w="1879" w:type="dxa"/>
          </w:tcPr>
          <w:p w14:paraId="1AC21B6E" w14:textId="33EF61E6" w:rsidR="00BC295A" w:rsidRDefault="00BC295A" w:rsidP="00BC295A">
            <w:pPr>
              <w:jc w:val="center"/>
            </w:pPr>
            <w:r>
              <w:t>0</w:t>
            </w:r>
          </w:p>
        </w:tc>
        <w:tc>
          <w:tcPr>
            <w:tcW w:w="1879" w:type="dxa"/>
          </w:tcPr>
          <w:p w14:paraId="23A2FE4A" w14:textId="2C9326B3" w:rsidR="00BC295A" w:rsidRDefault="003F3078" w:rsidP="00BC295A">
            <w:pPr>
              <w:jc w:val="center"/>
            </w:pPr>
            <w:r>
              <w:t>0</w:t>
            </w:r>
          </w:p>
        </w:tc>
        <w:tc>
          <w:tcPr>
            <w:tcW w:w="1879" w:type="dxa"/>
          </w:tcPr>
          <w:p w14:paraId="3F02209E" w14:textId="1FA2388B" w:rsidR="00BC295A" w:rsidRDefault="001C497A" w:rsidP="00BC295A">
            <w:pPr>
              <w:jc w:val="center"/>
            </w:pPr>
            <w:r>
              <w:t>0</w:t>
            </w:r>
          </w:p>
        </w:tc>
      </w:tr>
      <w:tr w:rsidR="00BC295A" w14:paraId="32717D44" w14:textId="77777777" w:rsidTr="00BC295A">
        <w:tc>
          <w:tcPr>
            <w:tcW w:w="1878" w:type="dxa"/>
          </w:tcPr>
          <w:p w14:paraId="4EDB1362" w14:textId="077F24E0" w:rsidR="00BC295A" w:rsidRDefault="00BC295A" w:rsidP="00BC295A">
            <w:pPr>
              <w:jc w:val="center"/>
            </w:pPr>
            <w:r>
              <w:t>0</w:t>
            </w:r>
          </w:p>
        </w:tc>
        <w:tc>
          <w:tcPr>
            <w:tcW w:w="1879" w:type="dxa"/>
          </w:tcPr>
          <w:p w14:paraId="45836966" w14:textId="642435BA" w:rsidR="00BC295A" w:rsidRDefault="00BC295A" w:rsidP="00BC295A">
            <w:pPr>
              <w:jc w:val="center"/>
            </w:pPr>
            <w:r>
              <w:t>0</w:t>
            </w:r>
          </w:p>
        </w:tc>
        <w:tc>
          <w:tcPr>
            <w:tcW w:w="1879" w:type="dxa"/>
          </w:tcPr>
          <w:p w14:paraId="5D6F3CE1" w14:textId="018B9418" w:rsidR="00BC295A" w:rsidRDefault="00BC295A" w:rsidP="00BC295A">
            <w:pPr>
              <w:jc w:val="center"/>
            </w:pPr>
            <w:r>
              <w:t>1</w:t>
            </w:r>
          </w:p>
        </w:tc>
        <w:tc>
          <w:tcPr>
            <w:tcW w:w="1879" w:type="dxa"/>
          </w:tcPr>
          <w:p w14:paraId="0F7F60E1" w14:textId="24407878" w:rsidR="00BC295A" w:rsidRDefault="003F3078" w:rsidP="00BC295A">
            <w:pPr>
              <w:jc w:val="center"/>
            </w:pPr>
            <w:r>
              <w:t>1</w:t>
            </w:r>
          </w:p>
        </w:tc>
        <w:tc>
          <w:tcPr>
            <w:tcW w:w="1879" w:type="dxa"/>
          </w:tcPr>
          <w:p w14:paraId="24B442C0" w14:textId="2D5FF374" w:rsidR="00BC295A" w:rsidRDefault="001C497A" w:rsidP="00BC295A">
            <w:pPr>
              <w:jc w:val="center"/>
            </w:pPr>
            <w:r>
              <w:t>0</w:t>
            </w:r>
          </w:p>
        </w:tc>
      </w:tr>
      <w:tr w:rsidR="00BC295A" w14:paraId="4884FD9B" w14:textId="77777777" w:rsidTr="00BC295A">
        <w:tc>
          <w:tcPr>
            <w:tcW w:w="1878" w:type="dxa"/>
          </w:tcPr>
          <w:p w14:paraId="46DF786A" w14:textId="33B6557B" w:rsidR="00BC295A" w:rsidRDefault="00BC295A" w:rsidP="00BC295A">
            <w:pPr>
              <w:jc w:val="center"/>
            </w:pPr>
            <w:r>
              <w:t>0</w:t>
            </w:r>
          </w:p>
        </w:tc>
        <w:tc>
          <w:tcPr>
            <w:tcW w:w="1879" w:type="dxa"/>
          </w:tcPr>
          <w:p w14:paraId="061B44C4" w14:textId="5C2E1BFA" w:rsidR="00BC295A" w:rsidRDefault="00BC295A" w:rsidP="00BC295A">
            <w:pPr>
              <w:jc w:val="center"/>
            </w:pPr>
            <w:r>
              <w:t>1</w:t>
            </w:r>
          </w:p>
        </w:tc>
        <w:tc>
          <w:tcPr>
            <w:tcW w:w="1879" w:type="dxa"/>
          </w:tcPr>
          <w:p w14:paraId="5F29C6E7" w14:textId="62BD0088" w:rsidR="00BC295A" w:rsidRDefault="00BC295A" w:rsidP="00BC295A">
            <w:pPr>
              <w:jc w:val="center"/>
            </w:pPr>
            <w:r>
              <w:t>0</w:t>
            </w:r>
          </w:p>
        </w:tc>
        <w:tc>
          <w:tcPr>
            <w:tcW w:w="1879" w:type="dxa"/>
          </w:tcPr>
          <w:p w14:paraId="60C0727E" w14:textId="585A6C75" w:rsidR="00BC295A" w:rsidRDefault="003F3078" w:rsidP="00BC295A">
            <w:pPr>
              <w:jc w:val="center"/>
            </w:pPr>
            <w:r>
              <w:t>1</w:t>
            </w:r>
          </w:p>
        </w:tc>
        <w:tc>
          <w:tcPr>
            <w:tcW w:w="1879" w:type="dxa"/>
          </w:tcPr>
          <w:p w14:paraId="51F53F2A" w14:textId="550B8381" w:rsidR="00BC295A" w:rsidRDefault="001C497A" w:rsidP="00BC295A">
            <w:pPr>
              <w:jc w:val="center"/>
            </w:pPr>
            <w:r>
              <w:t>0</w:t>
            </w:r>
          </w:p>
        </w:tc>
      </w:tr>
      <w:tr w:rsidR="00BC295A" w14:paraId="29090D11" w14:textId="77777777" w:rsidTr="00BC295A">
        <w:tc>
          <w:tcPr>
            <w:tcW w:w="1878" w:type="dxa"/>
          </w:tcPr>
          <w:p w14:paraId="31020ADC" w14:textId="74FA1AAF" w:rsidR="00BC295A" w:rsidRDefault="00BC295A" w:rsidP="00BC295A">
            <w:pPr>
              <w:jc w:val="center"/>
            </w:pPr>
            <w:r>
              <w:t>0</w:t>
            </w:r>
          </w:p>
        </w:tc>
        <w:tc>
          <w:tcPr>
            <w:tcW w:w="1879" w:type="dxa"/>
          </w:tcPr>
          <w:p w14:paraId="366774D0" w14:textId="6FF425E0" w:rsidR="00BC295A" w:rsidRDefault="00BC295A" w:rsidP="00BC295A">
            <w:pPr>
              <w:jc w:val="center"/>
            </w:pPr>
            <w:r>
              <w:t>1</w:t>
            </w:r>
          </w:p>
        </w:tc>
        <w:tc>
          <w:tcPr>
            <w:tcW w:w="1879" w:type="dxa"/>
          </w:tcPr>
          <w:p w14:paraId="39F90FB4" w14:textId="07CA5ADF" w:rsidR="00BC295A" w:rsidRDefault="00BC295A" w:rsidP="00BC295A">
            <w:pPr>
              <w:jc w:val="center"/>
            </w:pPr>
            <w:r>
              <w:t>1</w:t>
            </w:r>
          </w:p>
        </w:tc>
        <w:tc>
          <w:tcPr>
            <w:tcW w:w="1879" w:type="dxa"/>
          </w:tcPr>
          <w:p w14:paraId="22DC3273" w14:textId="1FFFAEAE" w:rsidR="00BC295A" w:rsidRDefault="003F3078" w:rsidP="00BC295A">
            <w:pPr>
              <w:jc w:val="center"/>
            </w:pPr>
            <w:r>
              <w:t>0</w:t>
            </w:r>
          </w:p>
        </w:tc>
        <w:tc>
          <w:tcPr>
            <w:tcW w:w="1879" w:type="dxa"/>
          </w:tcPr>
          <w:p w14:paraId="7488393F" w14:textId="499A5FB8" w:rsidR="00BC295A" w:rsidRDefault="001C497A" w:rsidP="00BC295A">
            <w:pPr>
              <w:jc w:val="center"/>
            </w:pPr>
            <w:r>
              <w:t>1</w:t>
            </w:r>
          </w:p>
        </w:tc>
      </w:tr>
      <w:tr w:rsidR="00BC295A" w14:paraId="6DF0FFCF" w14:textId="77777777" w:rsidTr="00BC295A">
        <w:tc>
          <w:tcPr>
            <w:tcW w:w="1878" w:type="dxa"/>
          </w:tcPr>
          <w:p w14:paraId="5B46FD4C" w14:textId="39DEA4F5" w:rsidR="00BC295A" w:rsidRDefault="00BC295A" w:rsidP="00BC295A">
            <w:pPr>
              <w:jc w:val="center"/>
            </w:pPr>
            <w:r>
              <w:t>1</w:t>
            </w:r>
          </w:p>
        </w:tc>
        <w:tc>
          <w:tcPr>
            <w:tcW w:w="1879" w:type="dxa"/>
          </w:tcPr>
          <w:p w14:paraId="4D702852" w14:textId="045DFD56" w:rsidR="00BC295A" w:rsidRDefault="00BC295A" w:rsidP="00BC295A">
            <w:pPr>
              <w:jc w:val="center"/>
            </w:pPr>
            <w:r>
              <w:t>0</w:t>
            </w:r>
          </w:p>
        </w:tc>
        <w:tc>
          <w:tcPr>
            <w:tcW w:w="1879" w:type="dxa"/>
          </w:tcPr>
          <w:p w14:paraId="62C7B837" w14:textId="1B2CD5C4" w:rsidR="00BC295A" w:rsidRDefault="003F3078" w:rsidP="00BC295A">
            <w:pPr>
              <w:jc w:val="center"/>
            </w:pPr>
            <w:r>
              <w:t>0</w:t>
            </w:r>
          </w:p>
        </w:tc>
        <w:tc>
          <w:tcPr>
            <w:tcW w:w="1879" w:type="dxa"/>
          </w:tcPr>
          <w:p w14:paraId="22F2FB6F" w14:textId="2EDD0B73" w:rsidR="00BC295A" w:rsidRDefault="003F3078" w:rsidP="00BC295A">
            <w:pPr>
              <w:jc w:val="center"/>
            </w:pPr>
            <w:r>
              <w:t>1</w:t>
            </w:r>
          </w:p>
        </w:tc>
        <w:tc>
          <w:tcPr>
            <w:tcW w:w="1879" w:type="dxa"/>
          </w:tcPr>
          <w:p w14:paraId="5EA4A8EA" w14:textId="1F3B1B76" w:rsidR="00BC295A" w:rsidRDefault="001C497A" w:rsidP="00BC295A">
            <w:pPr>
              <w:jc w:val="center"/>
            </w:pPr>
            <w:r>
              <w:t>0</w:t>
            </w:r>
          </w:p>
        </w:tc>
      </w:tr>
      <w:tr w:rsidR="00BC295A" w14:paraId="549B954F" w14:textId="77777777" w:rsidTr="00BC295A">
        <w:tc>
          <w:tcPr>
            <w:tcW w:w="1878" w:type="dxa"/>
          </w:tcPr>
          <w:p w14:paraId="51928A21" w14:textId="2D6B2EBC" w:rsidR="00BC295A" w:rsidRDefault="00BC295A" w:rsidP="00BC295A">
            <w:pPr>
              <w:jc w:val="center"/>
            </w:pPr>
            <w:r>
              <w:t>1</w:t>
            </w:r>
          </w:p>
        </w:tc>
        <w:tc>
          <w:tcPr>
            <w:tcW w:w="1879" w:type="dxa"/>
          </w:tcPr>
          <w:p w14:paraId="7DC9FD69" w14:textId="24CC8291" w:rsidR="00BC295A" w:rsidRDefault="00BC295A" w:rsidP="00BC295A">
            <w:pPr>
              <w:jc w:val="center"/>
            </w:pPr>
            <w:r>
              <w:t>0</w:t>
            </w:r>
          </w:p>
        </w:tc>
        <w:tc>
          <w:tcPr>
            <w:tcW w:w="1879" w:type="dxa"/>
          </w:tcPr>
          <w:p w14:paraId="490B94CA" w14:textId="221170FC" w:rsidR="00BC295A" w:rsidRDefault="003F3078" w:rsidP="00BC295A">
            <w:pPr>
              <w:jc w:val="center"/>
            </w:pPr>
            <w:r>
              <w:t>1</w:t>
            </w:r>
          </w:p>
        </w:tc>
        <w:tc>
          <w:tcPr>
            <w:tcW w:w="1879" w:type="dxa"/>
          </w:tcPr>
          <w:p w14:paraId="5C57D5BC" w14:textId="710D0421" w:rsidR="00BC295A" w:rsidRDefault="003F3078" w:rsidP="00BC295A">
            <w:pPr>
              <w:jc w:val="center"/>
            </w:pPr>
            <w:r>
              <w:t>0</w:t>
            </w:r>
          </w:p>
        </w:tc>
        <w:tc>
          <w:tcPr>
            <w:tcW w:w="1879" w:type="dxa"/>
          </w:tcPr>
          <w:p w14:paraId="30AF6AA9" w14:textId="458DE890" w:rsidR="00BC295A" w:rsidRDefault="001C497A" w:rsidP="00BC295A">
            <w:pPr>
              <w:jc w:val="center"/>
            </w:pPr>
            <w:r>
              <w:t>1</w:t>
            </w:r>
          </w:p>
        </w:tc>
      </w:tr>
      <w:tr w:rsidR="00BC295A" w14:paraId="70D47FDD" w14:textId="77777777" w:rsidTr="00BC295A">
        <w:tc>
          <w:tcPr>
            <w:tcW w:w="1878" w:type="dxa"/>
          </w:tcPr>
          <w:p w14:paraId="6FBBCF36" w14:textId="03ECB313" w:rsidR="00BC295A" w:rsidRDefault="00BC295A" w:rsidP="00BC295A">
            <w:pPr>
              <w:jc w:val="center"/>
            </w:pPr>
            <w:r>
              <w:t>1</w:t>
            </w:r>
          </w:p>
        </w:tc>
        <w:tc>
          <w:tcPr>
            <w:tcW w:w="1879" w:type="dxa"/>
          </w:tcPr>
          <w:p w14:paraId="130950D1" w14:textId="54B9C29A" w:rsidR="00BC295A" w:rsidRDefault="00BC295A" w:rsidP="00BC295A">
            <w:pPr>
              <w:jc w:val="center"/>
            </w:pPr>
            <w:r>
              <w:t>1</w:t>
            </w:r>
          </w:p>
        </w:tc>
        <w:tc>
          <w:tcPr>
            <w:tcW w:w="1879" w:type="dxa"/>
          </w:tcPr>
          <w:p w14:paraId="676E21B0" w14:textId="1228308B" w:rsidR="00BC295A" w:rsidRDefault="003F3078" w:rsidP="00BC295A">
            <w:pPr>
              <w:jc w:val="center"/>
            </w:pPr>
            <w:r>
              <w:t>0</w:t>
            </w:r>
          </w:p>
        </w:tc>
        <w:tc>
          <w:tcPr>
            <w:tcW w:w="1879" w:type="dxa"/>
          </w:tcPr>
          <w:p w14:paraId="070F4CE2" w14:textId="1B645F86" w:rsidR="00BC295A" w:rsidRDefault="003F3078" w:rsidP="00BC295A">
            <w:pPr>
              <w:jc w:val="center"/>
            </w:pPr>
            <w:r>
              <w:t>0</w:t>
            </w:r>
          </w:p>
        </w:tc>
        <w:tc>
          <w:tcPr>
            <w:tcW w:w="1879" w:type="dxa"/>
          </w:tcPr>
          <w:p w14:paraId="71053BD0" w14:textId="701FB3D3" w:rsidR="00BC295A" w:rsidRDefault="001C497A" w:rsidP="00BC295A">
            <w:pPr>
              <w:jc w:val="center"/>
            </w:pPr>
            <w:r>
              <w:t>1</w:t>
            </w:r>
          </w:p>
        </w:tc>
      </w:tr>
      <w:tr w:rsidR="00BC295A" w14:paraId="72B0C54D" w14:textId="77777777" w:rsidTr="00BC295A">
        <w:tc>
          <w:tcPr>
            <w:tcW w:w="1878" w:type="dxa"/>
          </w:tcPr>
          <w:p w14:paraId="233A314E" w14:textId="2A9E8C09" w:rsidR="00BC295A" w:rsidRDefault="00BC295A" w:rsidP="00BC295A">
            <w:pPr>
              <w:jc w:val="center"/>
            </w:pPr>
            <w:r>
              <w:t>1</w:t>
            </w:r>
          </w:p>
        </w:tc>
        <w:tc>
          <w:tcPr>
            <w:tcW w:w="1879" w:type="dxa"/>
          </w:tcPr>
          <w:p w14:paraId="0A824618" w14:textId="756B642F" w:rsidR="00BC295A" w:rsidRDefault="00BC295A" w:rsidP="00BC295A">
            <w:pPr>
              <w:jc w:val="center"/>
            </w:pPr>
            <w:r>
              <w:t>1</w:t>
            </w:r>
          </w:p>
        </w:tc>
        <w:tc>
          <w:tcPr>
            <w:tcW w:w="1879" w:type="dxa"/>
          </w:tcPr>
          <w:p w14:paraId="42C7C882" w14:textId="2ADAF26E" w:rsidR="00BC295A" w:rsidRDefault="003F3078" w:rsidP="00BC295A">
            <w:pPr>
              <w:jc w:val="center"/>
            </w:pPr>
            <w:r>
              <w:t>1</w:t>
            </w:r>
          </w:p>
        </w:tc>
        <w:tc>
          <w:tcPr>
            <w:tcW w:w="1879" w:type="dxa"/>
          </w:tcPr>
          <w:p w14:paraId="0563E923" w14:textId="74B16321" w:rsidR="00BC295A" w:rsidRDefault="003F3078" w:rsidP="00BC295A">
            <w:pPr>
              <w:jc w:val="center"/>
            </w:pPr>
            <w:r>
              <w:t>1</w:t>
            </w:r>
          </w:p>
        </w:tc>
        <w:tc>
          <w:tcPr>
            <w:tcW w:w="1879" w:type="dxa"/>
          </w:tcPr>
          <w:p w14:paraId="64F3A93F" w14:textId="0B42ABDA" w:rsidR="00BC295A" w:rsidRDefault="001C497A" w:rsidP="00BC295A">
            <w:pPr>
              <w:jc w:val="center"/>
            </w:pPr>
            <w:r>
              <w:t>1</w:t>
            </w:r>
          </w:p>
        </w:tc>
      </w:tr>
    </w:tbl>
    <w:p w14:paraId="19C680C8" w14:textId="17C789F6" w:rsidR="00BC295A" w:rsidRDefault="00BC295A" w:rsidP="00BC295A">
      <w:pPr>
        <w:jc w:val="center"/>
      </w:pPr>
    </w:p>
    <w:p w14:paraId="5D046BF2" w14:textId="3F24AEF8" w:rsidR="001C497A" w:rsidRDefault="003876BE" w:rsidP="001C497A">
      <w:pPr>
        <w:pStyle w:val="ListParagraph"/>
        <w:numPr>
          <w:ilvl w:val="1"/>
          <w:numId w:val="17"/>
        </w:numPr>
      </w:pPr>
      <w:r>
        <w:rPr>
          <w:noProof/>
        </w:rPr>
        <w:lastRenderedPageBreak/>
        <mc:AlternateContent>
          <mc:Choice Requires="wps">
            <w:drawing>
              <wp:anchor distT="0" distB="0" distL="114300" distR="114300" simplePos="0" relativeHeight="251763712" behindDoc="0" locked="0" layoutInCell="1" allowOverlap="1" wp14:anchorId="67204735" wp14:editId="01DBBE63">
                <wp:simplePos x="0" y="0"/>
                <wp:positionH relativeFrom="column">
                  <wp:posOffset>-10160</wp:posOffset>
                </wp:positionH>
                <wp:positionV relativeFrom="paragraph">
                  <wp:posOffset>2849245</wp:posOffset>
                </wp:positionV>
                <wp:extent cx="5971540" cy="63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C6B1876" w14:textId="622BA34D" w:rsidR="003876BE" w:rsidRPr="000F5AF7" w:rsidRDefault="003876BE" w:rsidP="003876BE">
                            <w:pPr>
                              <w:pStyle w:val="Caption"/>
                              <w:spacing w:before="0"/>
                              <w:jc w:val="center"/>
                              <w:rPr>
                                <w:color w:val="808080" w:themeColor="background1" w:themeShade="80"/>
                                <w:sz w:val="26"/>
                                <w:szCs w:val="26"/>
                              </w:rPr>
                            </w:pPr>
                            <w:r>
                              <w:t>Figure 3: Realization of Full Adder as the cascaded form of Two Half Adders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04735" id="Text Box 86" o:spid="_x0000_s1059" type="#_x0000_t202" style="position:absolute;left:0;text-align:left;margin-left:-.8pt;margin-top:224.35pt;width:470.2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" stroked="f">
                <v:textbox style="mso-fit-shape-to-text:t" inset="0,0,0,0">
                  <w:txbxContent>
                    <w:p w14:paraId="3C6B1876" w14:textId="622BA34D" w:rsidR="003876BE" w:rsidRPr="000F5AF7" w:rsidRDefault="003876BE" w:rsidP="003876BE">
                      <w:pPr>
                        <w:pStyle w:val="Caption"/>
                        <w:spacing w:before="0"/>
                        <w:jc w:val="center"/>
                        <w:rPr>
                          <w:color w:val="808080" w:themeColor="background1" w:themeShade="80"/>
                          <w:sz w:val="26"/>
                          <w:szCs w:val="26"/>
                        </w:rPr>
                      </w:pPr>
                      <w:r>
                        <w:t>Figure 3: Realization of Full Adder as the cascaded form of Two Half Adders</w:t>
                      </w:r>
                    </w:p>
                  </w:txbxContent>
                </v:textbox>
                <w10:wrap type="square"/>
              </v:shape>
            </w:pict>
          </mc:Fallback>
        </mc:AlternateContent>
      </w:r>
      <w:r w:rsidRPr="003876BE">
        <w:rPr>
          <w:noProof/>
        </w:rPr>
        <w:drawing>
          <wp:anchor distT="0" distB="0" distL="114300" distR="114300" simplePos="0" relativeHeight="251761664" behindDoc="0" locked="0" layoutInCell="1" allowOverlap="1" wp14:anchorId="64993F45" wp14:editId="377925DD">
            <wp:simplePos x="0" y="0"/>
            <wp:positionH relativeFrom="margin">
              <wp:align>right</wp:align>
            </wp:positionH>
            <wp:positionV relativeFrom="paragraph">
              <wp:posOffset>490689</wp:posOffset>
            </wp:positionV>
            <wp:extent cx="5971540" cy="2301875"/>
            <wp:effectExtent l="19050" t="19050" r="10160" b="222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71540" cy="2301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C497A">
        <w:t xml:space="preserve">As Full Adder is used in Binary Addition, we can cascade two </w:t>
      </w:r>
      <w:r>
        <w:t>Half Adders to form a Full Adder</w:t>
      </w:r>
      <w:r w:rsidRPr="003876BE">
        <w:rPr>
          <w:noProof/>
        </w:rPr>
        <w:t xml:space="preserve"> </w:t>
      </w:r>
    </w:p>
    <w:p w14:paraId="7D592C71" w14:textId="4DDAFA3C" w:rsidR="003876BE" w:rsidRDefault="00F8719A" w:rsidP="003876BE">
      <w:pPr>
        <w:pStyle w:val="ListParagraph"/>
        <w:numPr>
          <w:ilvl w:val="0"/>
          <w:numId w:val="17"/>
        </w:numPr>
      </w:pPr>
      <w:r>
        <w:rPr>
          <w:noProof/>
        </w:rPr>
        <mc:AlternateContent>
          <mc:Choice Requires="wps">
            <w:drawing>
              <wp:anchor distT="0" distB="0" distL="114300" distR="114300" simplePos="0" relativeHeight="251766784" behindDoc="0" locked="0" layoutInCell="1" allowOverlap="1" wp14:anchorId="64BEAD61" wp14:editId="2F87894D">
                <wp:simplePos x="0" y="0"/>
                <wp:positionH relativeFrom="column">
                  <wp:posOffset>3685540</wp:posOffset>
                </wp:positionH>
                <wp:positionV relativeFrom="paragraph">
                  <wp:posOffset>4667885</wp:posOffset>
                </wp:positionV>
                <wp:extent cx="2275840"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2275840" cy="635"/>
                        </a:xfrm>
                        <a:prstGeom prst="rect">
                          <a:avLst/>
                        </a:prstGeom>
                        <a:solidFill>
                          <a:prstClr val="white"/>
                        </a:solidFill>
                        <a:ln>
                          <a:noFill/>
                        </a:ln>
                      </wps:spPr>
                      <wps:txbx>
                        <w:txbxContent>
                          <w:p w14:paraId="4EEAC82A" w14:textId="119BCF96" w:rsidR="00F8719A" w:rsidRPr="00BF02DF" w:rsidRDefault="00F8719A" w:rsidP="00F8719A">
                            <w:pPr>
                              <w:pStyle w:val="Caption"/>
                              <w:spacing w:before="0"/>
                              <w:jc w:val="center"/>
                              <w:rPr>
                                <w:color w:val="808080" w:themeColor="background1" w:themeShade="80"/>
                                <w:sz w:val="26"/>
                                <w:szCs w:val="26"/>
                              </w:rPr>
                            </w:pPr>
                            <w:r>
                              <w:t>Figure 4: Realization of Half Subtractor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EAD61" id="Text Box 88" o:spid="_x0000_s1060" type="#_x0000_t202" style="position:absolute;left:0;text-align:left;margin-left:290.2pt;margin-top:367.55pt;width:179.2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" stroked="f">
                <v:textbox style="mso-fit-shape-to-text:t" inset="0,0,0,0">
                  <w:txbxContent>
                    <w:p w14:paraId="4EEAC82A" w14:textId="119BCF96" w:rsidR="00F8719A" w:rsidRPr="00BF02DF" w:rsidRDefault="00F8719A" w:rsidP="00F8719A">
                      <w:pPr>
                        <w:pStyle w:val="Caption"/>
                        <w:spacing w:before="0"/>
                        <w:jc w:val="center"/>
                        <w:rPr>
                          <w:color w:val="808080" w:themeColor="background1" w:themeShade="80"/>
                          <w:sz w:val="26"/>
                          <w:szCs w:val="26"/>
                        </w:rPr>
                      </w:pPr>
                      <w:r>
                        <w:t>Figure 4: Realization of Half Subtractor</w:t>
                      </w:r>
                    </w:p>
                  </w:txbxContent>
                </v:textbox>
                <w10:wrap type="square"/>
              </v:shape>
            </w:pict>
          </mc:Fallback>
        </mc:AlternateContent>
      </w:r>
      <w:r w:rsidR="00DF35E7" w:rsidRPr="00DF35E7">
        <w:rPr>
          <w:noProof/>
        </w:rPr>
        <w:drawing>
          <wp:anchor distT="0" distB="0" distL="114300" distR="114300" simplePos="0" relativeHeight="251764736" behindDoc="0" locked="0" layoutInCell="1" allowOverlap="1" wp14:anchorId="19920AA2" wp14:editId="22E901DC">
            <wp:simplePos x="0" y="0"/>
            <wp:positionH relativeFrom="margin">
              <wp:align>right</wp:align>
            </wp:positionH>
            <wp:positionV relativeFrom="paragraph">
              <wp:posOffset>3285794</wp:posOffset>
            </wp:positionV>
            <wp:extent cx="2275840" cy="1325245"/>
            <wp:effectExtent l="19050" t="19050" r="10160" b="2730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275840" cy="1325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224A0" w:rsidRPr="008224A0">
        <w:t>A half subtractor is a logical circuit that performs a subtraction operation on two binary digits. The half subtractor produces a sum and a borrow bit for the next stage.</w:t>
      </w:r>
      <w:r w:rsidR="00DF35E7" w:rsidRPr="00DF35E7">
        <w:rPr>
          <w:noProof/>
        </w:rPr>
        <w:t xml:space="preserve"> </w:t>
      </w:r>
    </w:p>
    <w:tbl>
      <w:tblPr>
        <w:tblStyle w:val="TableGrid"/>
        <w:tblW w:w="0" w:type="auto"/>
        <w:tblInd w:w="720" w:type="dxa"/>
        <w:tblLook w:val="04A0" w:firstRow="1" w:lastRow="0" w:firstColumn="1" w:lastColumn="0" w:noHBand="0" w:noVBand="1"/>
      </w:tblPr>
      <w:tblGrid>
        <w:gridCol w:w="966"/>
        <w:gridCol w:w="967"/>
        <w:gridCol w:w="1283"/>
        <w:gridCol w:w="1623"/>
      </w:tblGrid>
      <w:tr w:rsidR="004B1440" w14:paraId="2788E4EC" w14:textId="77777777" w:rsidTr="00590418">
        <w:trPr>
          <w:trHeight w:val="352"/>
        </w:trPr>
        <w:tc>
          <w:tcPr>
            <w:tcW w:w="1933" w:type="dxa"/>
            <w:gridSpan w:val="2"/>
          </w:tcPr>
          <w:p w14:paraId="2EF30A29" w14:textId="21AAEDD1" w:rsidR="004B1440" w:rsidRPr="004B1440" w:rsidRDefault="004B1440" w:rsidP="004B1440">
            <w:pPr>
              <w:pStyle w:val="ListParagraph"/>
              <w:numPr>
                <w:ilvl w:val="0"/>
                <w:numId w:val="0"/>
              </w:numPr>
              <w:jc w:val="center"/>
              <w:rPr>
                <w:b/>
                <w:bCs/>
              </w:rPr>
            </w:pPr>
            <w:r>
              <w:rPr>
                <w:b/>
                <w:bCs/>
              </w:rPr>
              <w:t>Input</w:t>
            </w:r>
          </w:p>
        </w:tc>
        <w:tc>
          <w:tcPr>
            <w:tcW w:w="2723" w:type="dxa"/>
            <w:gridSpan w:val="2"/>
          </w:tcPr>
          <w:p w14:paraId="03EC9E7D" w14:textId="064EF35B" w:rsidR="004B1440" w:rsidRPr="004B1440" w:rsidRDefault="004B1440" w:rsidP="004B1440">
            <w:pPr>
              <w:pStyle w:val="ListParagraph"/>
              <w:numPr>
                <w:ilvl w:val="0"/>
                <w:numId w:val="0"/>
              </w:numPr>
              <w:jc w:val="center"/>
              <w:rPr>
                <w:b/>
                <w:bCs/>
              </w:rPr>
            </w:pPr>
            <w:r>
              <w:rPr>
                <w:b/>
                <w:bCs/>
              </w:rPr>
              <w:t>Output</w:t>
            </w:r>
          </w:p>
        </w:tc>
      </w:tr>
      <w:tr w:rsidR="004B1440" w14:paraId="4E25AD22" w14:textId="77777777" w:rsidTr="00590418">
        <w:trPr>
          <w:trHeight w:val="352"/>
        </w:trPr>
        <w:tc>
          <w:tcPr>
            <w:tcW w:w="966" w:type="dxa"/>
          </w:tcPr>
          <w:p w14:paraId="49C2FE76" w14:textId="7880C991" w:rsidR="004B1440" w:rsidRPr="004B1440" w:rsidRDefault="00493A53" w:rsidP="004B1440">
            <w:pPr>
              <w:pStyle w:val="ListParagraph"/>
              <w:numPr>
                <w:ilvl w:val="0"/>
                <w:numId w:val="0"/>
              </w:numPr>
              <w:jc w:val="center"/>
              <w:rPr>
                <w:b/>
                <w:bCs/>
              </w:rPr>
            </w:pPr>
            <w:r>
              <w:rPr>
                <w:b/>
                <w:bCs/>
              </w:rPr>
              <w:t>x</w:t>
            </w:r>
          </w:p>
        </w:tc>
        <w:tc>
          <w:tcPr>
            <w:tcW w:w="967" w:type="dxa"/>
          </w:tcPr>
          <w:p w14:paraId="58A8CEB4" w14:textId="0C5B91A0" w:rsidR="004B1440" w:rsidRPr="004B1440" w:rsidRDefault="00493A53" w:rsidP="00493A53">
            <w:pPr>
              <w:pStyle w:val="ListParagraph"/>
              <w:numPr>
                <w:ilvl w:val="0"/>
                <w:numId w:val="0"/>
              </w:numPr>
              <w:jc w:val="center"/>
              <w:rPr>
                <w:b/>
                <w:bCs/>
              </w:rPr>
            </w:pPr>
            <w:r>
              <w:rPr>
                <w:b/>
                <w:bCs/>
              </w:rPr>
              <w:t>y</w:t>
            </w:r>
          </w:p>
        </w:tc>
        <w:tc>
          <w:tcPr>
            <w:tcW w:w="1202" w:type="dxa"/>
          </w:tcPr>
          <w:p w14:paraId="5F0EC76D" w14:textId="14820DE2" w:rsidR="004B1440" w:rsidRPr="004B1440" w:rsidRDefault="00493A53" w:rsidP="00493A53">
            <w:pPr>
              <w:pStyle w:val="ListParagraph"/>
              <w:numPr>
                <w:ilvl w:val="0"/>
                <w:numId w:val="0"/>
              </w:numPr>
              <w:jc w:val="center"/>
              <w:rPr>
                <w:b/>
                <w:bCs/>
              </w:rPr>
            </w:pPr>
            <w:r>
              <w:rPr>
                <w:b/>
                <w:bCs/>
              </w:rPr>
              <w:t>Borrow</w:t>
            </w:r>
            <w:r w:rsidR="008D3C4D">
              <w:rPr>
                <w:b/>
                <w:bCs/>
              </w:rPr>
              <w:t>(B)</w:t>
            </w:r>
          </w:p>
        </w:tc>
        <w:tc>
          <w:tcPr>
            <w:tcW w:w="1521" w:type="dxa"/>
          </w:tcPr>
          <w:p w14:paraId="550579FC" w14:textId="044AE6E2" w:rsidR="004B1440" w:rsidRPr="004B1440" w:rsidRDefault="00493A53" w:rsidP="004B1440">
            <w:pPr>
              <w:pStyle w:val="ListParagraph"/>
              <w:numPr>
                <w:ilvl w:val="0"/>
                <w:numId w:val="0"/>
              </w:numPr>
              <w:jc w:val="center"/>
              <w:rPr>
                <w:b/>
                <w:bCs/>
              </w:rPr>
            </w:pPr>
            <w:r>
              <w:rPr>
                <w:b/>
                <w:bCs/>
              </w:rPr>
              <w:t>Difference</w:t>
            </w:r>
            <w:r w:rsidR="00590418">
              <w:rPr>
                <w:b/>
                <w:bCs/>
              </w:rPr>
              <w:t>(D)</w:t>
            </w:r>
          </w:p>
        </w:tc>
      </w:tr>
      <w:tr w:rsidR="004B1440" w14:paraId="668A7C41" w14:textId="77777777" w:rsidTr="00590418">
        <w:trPr>
          <w:trHeight w:val="352"/>
        </w:trPr>
        <w:tc>
          <w:tcPr>
            <w:tcW w:w="966" w:type="dxa"/>
          </w:tcPr>
          <w:p w14:paraId="166FE378" w14:textId="5206A5C3" w:rsidR="004B1440" w:rsidRDefault="00493A53" w:rsidP="004B1440">
            <w:pPr>
              <w:pStyle w:val="ListParagraph"/>
              <w:numPr>
                <w:ilvl w:val="0"/>
                <w:numId w:val="0"/>
              </w:numPr>
              <w:jc w:val="center"/>
            </w:pPr>
            <w:r>
              <w:t>0</w:t>
            </w:r>
          </w:p>
        </w:tc>
        <w:tc>
          <w:tcPr>
            <w:tcW w:w="967" w:type="dxa"/>
          </w:tcPr>
          <w:p w14:paraId="5D763E92" w14:textId="7BBCCBD7" w:rsidR="004B1440" w:rsidRDefault="00493A53" w:rsidP="004B1440">
            <w:pPr>
              <w:pStyle w:val="ListParagraph"/>
              <w:numPr>
                <w:ilvl w:val="0"/>
                <w:numId w:val="0"/>
              </w:numPr>
              <w:jc w:val="center"/>
            </w:pPr>
            <w:r>
              <w:t>0</w:t>
            </w:r>
          </w:p>
        </w:tc>
        <w:tc>
          <w:tcPr>
            <w:tcW w:w="1202" w:type="dxa"/>
          </w:tcPr>
          <w:p w14:paraId="1C4B47ED" w14:textId="413A323A" w:rsidR="004B1440" w:rsidRDefault="00493A53" w:rsidP="004B1440">
            <w:pPr>
              <w:pStyle w:val="ListParagraph"/>
              <w:numPr>
                <w:ilvl w:val="0"/>
                <w:numId w:val="0"/>
              </w:numPr>
              <w:jc w:val="center"/>
            </w:pPr>
            <w:r>
              <w:t>0</w:t>
            </w:r>
          </w:p>
        </w:tc>
        <w:tc>
          <w:tcPr>
            <w:tcW w:w="1521" w:type="dxa"/>
          </w:tcPr>
          <w:p w14:paraId="0F12FD42" w14:textId="33196723" w:rsidR="004B1440" w:rsidRDefault="00493A53" w:rsidP="004B1440">
            <w:pPr>
              <w:pStyle w:val="ListParagraph"/>
              <w:numPr>
                <w:ilvl w:val="0"/>
                <w:numId w:val="0"/>
              </w:numPr>
              <w:jc w:val="center"/>
            </w:pPr>
            <w:r>
              <w:t>0</w:t>
            </w:r>
          </w:p>
        </w:tc>
      </w:tr>
      <w:tr w:rsidR="004B1440" w14:paraId="6E636DA2" w14:textId="77777777" w:rsidTr="00590418">
        <w:trPr>
          <w:trHeight w:val="366"/>
        </w:trPr>
        <w:tc>
          <w:tcPr>
            <w:tcW w:w="966" w:type="dxa"/>
          </w:tcPr>
          <w:p w14:paraId="69CDBB0D" w14:textId="64121A88" w:rsidR="004B1440" w:rsidRDefault="00493A53" w:rsidP="004B1440">
            <w:pPr>
              <w:pStyle w:val="ListParagraph"/>
              <w:numPr>
                <w:ilvl w:val="0"/>
                <w:numId w:val="0"/>
              </w:numPr>
              <w:jc w:val="center"/>
            </w:pPr>
            <w:r>
              <w:t>0</w:t>
            </w:r>
          </w:p>
        </w:tc>
        <w:tc>
          <w:tcPr>
            <w:tcW w:w="967" w:type="dxa"/>
          </w:tcPr>
          <w:p w14:paraId="148DE214" w14:textId="14E4E94D" w:rsidR="004B1440" w:rsidRDefault="00493A53" w:rsidP="004B1440">
            <w:pPr>
              <w:pStyle w:val="ListParagraph"/>
              <w:numPr>
                <w:ilvl w:val="0"/>
                <w:numId w:val="0"/>
              </w:numPr>
              <w:jc w:val="center"/>
            </w:pPr>
            <w:r>
              <w:t>1</w:t>
            </w:r>
          </w:p>
        </w:tc>
        <w:tc>
          <w:tcPr>
            <w:tcW w:w="1202" w:type="dxa"/>
          </w:tcPr>
          <w:p w14:paraId="2226D283" w14:textId="70A5AD30" w:rsidR="004B1440" w:rsidRDefault="00493A53" w:rsidP="004B1440">
            <w:pPr>
              <w:pStyle w:val="ListParagraph"/>
              <w:numPr>
                <w:ilvl w:val="0"/>
                <w:numId w:val="0"/>
              </w:numPr>
              <w:jc w:val="center"/>
            </w:pPr>
            <w:r>
              <w:t>1</w:t>
            </w:r>
          </w:p>
        </w:tc>
        <w:tc>
          <w:tcPr>
            <w:tcW w:w="1521" w:type="dxa"/>
          </w:tcPr>
          <w:p w14:paraId="4666BCBD" w14:textId="709682CD" w:rsidR="004B1440" w:rsidRDefault="00493A53" w:rsidP="004B1440">
            <w:pPr>
              <w:pStyle w:val="ListParagraph"/>
              <w:numPr>
                <w:ilvl w:val="0"/>
                <w:numId w:val="0"/>
              </w:numPr>
              <w:jc w:val="center"/>
            </w:pPr>
            <w:r>
              <w:t>1</w:t>
            </w:r>
          </w:p>
        </w:tc>
      </w:tr>
      <w:tr w:rsidR="004B1440" w14:paraId="72975829" w14:textId="77777777" w:rsidTr="00590418">
        <w:trPr>
          <w:trHeight w:val="352"/>
        </w:trPr>
        <w:tc>
          <w:tcPr>
            <w:tcW w:w="966" w:type="dxa"/>
          </w:tcPr>
          <w:p w14:paraId="7771CAEC" w14:textId="2590B471" w:rsidR="004B1440" w:rsidRDefault="00493A53" w:rsidP="004B1440">
            <w:pPr>
              <w:pStyle w:val="ListParagraph"/>
              <w:numPr>
                <w:ilvl w:val="0"/>
                <w:numId w:val="0"/>
              </w:numPr>
              <w:jc w:val="center"/>
            </w:pPr>
            <w:r>
              <w:t>1</w:t>
            </w:r>
          </w:p>
        </w:tc>
        <w:tc>
          <w:tcPr>
            <w:tcW w:w="967" w:type="dxa"/>
          </w:tcPr>
          <w:p w14:paraId="6382AF4D" w14:textId="2CD6DB8E" w:rsidR="004B1440" w:rsidRDefault="00493A53" w:rsidP="004B1440">
            <w:pPr>
              <w:pStyle w:val="ListParagraph"/>
              <w:numPr>
                <w:ilvl w:val="0"/>
                <w:numId w:val="0"/>
              </w:numPr>
              <w:jc w:val="center"/>
            </w:pPr>
            <w:r>
              <w:t>0</w:t>
            </w:r>
          </w:p>
        </w:tc>
        <w:tc>
          <w:tcPr>
            <w:tcW w:w="1202" w:type="dxa"/>
          </w:tcPr>
          <w:p w14:paraId="278C08A5" w14:textId="1EF20DA4" w:rsidR="004B1440" w:rsidRDefault="00493A53" w:rsidP="004B1440">
            <w:pPr>
              <w:pStyle w:val="ListParagraph"/>
              <w:numPr>
                <w:ilvl w:val="0"/>
                <w:numId w:val="0"/>
              </w:numPr>
              <w:jc w:val="center"/>
            </w:pPr>
            <w:r>
              <w:t>0</w:t>
            </w:r>
          </w:p>
        </w:tc>
        <w:tc>
          <w:tcPr>
            <w:tcW w:w="1521" w:type="dxa"/>
          </w:tcPr>
          <w:p w14:paraId="42347C74" w14:textId="5924F18D" w:rsidR="004B1440" w:rsidRDefault="00493A53" w:rsidP="004B1440">
            <w:pPr>
              <w:pStyle w:val="ListParagraph"/>
              <w:numPr>
                <w:ilvl w:val="0"/>
                <w:numId w:val="0"/>
              </w:numPr>
              <w:jc w:val="center"/>
            </w:pPr>
            <w:r>
              <w:t>1</w:t>
            </w:r>
          </w:p>
        </w:tc>
      </w:tr>
      <w:tr w:rsidR="004B1440" w14:paraId="50C10092" w14:textId="77777777" w:rsidTr="00590418">
        <w:trPr>
          <w:trHeight w:val="352"/>
        </w:trPr>
        <w:tc>
          <w:tcPr>
            <w:tcW w:w="966" w:type="dxa"/>
          </w:tcPr>
          <w:p w14:paraId="331E1DEC" w14:textId="3B670F25" w:rsidR="004B1440" w:rsidRDefault="00493A53" w:rsidP="004B1440">
            <w:pPr>
              <w:pStyle w:val="ListParagraph"/>
              <w:numPr>
                <w:ilvl w:val="0"/>
                <w:numId w:val="0"/>
              </w:numPr>
              <w:jc w:val="center"/>
            </w:pPr>
            <w:r>
              <w:t>1</w:t>
            </w:r>
          </w:p>
        </w:tc>
        <w:tc>
          <w:tcPr>
            <w:tcW w:w="967" w:type="dxa"/>
          </w:tcPr>
          <w:p w14:paraId="256EB87C" w14:textId="49B1B359" w:rsidR="004B1440" w:rsidRDefault="00493A53" w:rsidP="004B1440">
            <w:pPr>
              <w:pStyle w:val="ListParagraph"/>
              <w:numPr>
                <w:ilvl w:val="0"/>
                <w:numId w:val="0"/>
              </w:numPr>
              <w:jc w:val="center"/>
            </w:pPr>
            <w:r>
              <w:t>1</w:t>
            </w:r>
          </w:p>
        </w:tc>
        <w:tc>
          <w:tcPr>
            <w:tcW w:w="1202" w:type="dxa"/>
          </w:tcPr>
          <w:p w14:paraId="23A8270B" w14:textId="47020227" w:rsidR="004B1440" w:rsidRDefault="00493A53" w:rsidP="004B1440">
            <w:pPr>
              <w:pStyle w:val="ListParagraph"/>
              <w:numPr>
                <w:ilvl w:val="0"/>
                <w:numId w:val="0"/>
              </w:numPr>
              <w:jc w:val="center"/>
            </w:pPr>
            <w:r>
              <w:t>0</w:t>
            </w:r>
          </w:p>
        </w:tc>
        <w:tc>
          <w:tcPr>
            <w:tcW w:w="1521" w:type="dxa"/>
          </w:tcPr>
          <w:p w14:paraId="04EE9B1B" w14:textId="79538A75" w:rsidR="004B1440" w:rsidRDefault="00493A53" w:rsidP="004B1440">
            <w:pPr>
              <w:pStyle w:val="ListParagraph"/>
              <w:numPr>
                <w:ilvl w:val="0"/>
                <w:numId w:val="0"/>
              </w:numPr>
              <w:jc w:val="center"/>
            </w:pPr>
            <w:r>
              <w:t>0</w:t>
            </w:r>
          </w:p>
        </w:tc>
      </w:tr>
    </w:tbl>
    <w:p w14:paraId="16702B65" w14:textId="041E07B0" w:rsidR="004B1440" w:rsidRDefault="004B1440" w:rsidP="004B1440">
      <w:pPr>
        <w:pStyle w:val="ListParagraph"/>
        <w:numPr>
          <w:ilvl w:val="0"/>
          <w:numId w:val="0"/>
        </w:numPr>
        <w:ind w:left="720"/>
      </w:pPr>
    </w:p>
    <w:p w14:paraId="73F6EEEE" w14:textId="77777777" w:rsidR="008D3C4D" w:rsidRDefault="008D3C4D" w:rsidP="008D3C4D">
      <w:pPr>
        <w:pStyle w:val="ListParagraph"/>
        <w:numPr>
          <w:ilvl w:val="1"/>
          <w:numId w:val="17"/>
        </w:numPr>
      </w:pPr>
      <w:r>
        <w:t xml:space="preserve">From Truth Table, we observe that </w:t>
      </w:r>
    </w:p>
    <w:p w14:paraId="63391B57" w14:textId="32DAED35" w:rsidR="008D3C4D" w:rsidRPr="00A0448A" w:rsidRDefault="008D3C4D" w:rsidP="008D3C4D">
      <w:pPr>
        <w:pStyle w:val="ListParagraph"/>
        <w:numPr>
          <w:ilvl w:val="2"/>
          <w:numId w:val="17"/>
        </w:numPr>
      </w:pPr>
      <m:oMath>
        <m:r>
          <w:rPr>
            <w:rFonts w:ascii="Cambria Math" w:hAnsi="Cambria Math"/>
          </w:rPr>
          <m:t>B = x'.y</m:t>
        </m:r>
      </m:oMath>
    </w:p>
    <w:p w14:paraId="20DAD49D" w14:textId="65AF2BA7" w:rsidR="008D3C4D" w:rsidRPr="00496A06" w:rsidRDefault="00590418" w:rsidP="008D3C4D">
      <w:pPr>
        <w:pStyle w:val="ListParagraph"/>
        <w:numPr>
          <w:ilvl w:val="2"/>
          <w:numId w:val="17"/>
        </w:numPr>
      </w:pPr>
      <m:oMath>
        <m:r>
          <w:rPr>
            <w:rFonts w:ascii="Cambria Math" w:hAnsi="Cambria Math"/>
          </w:rPr>
          <m:t>D = x'.y + x.y'</m:t>
        </m:r>
        <m:r>
          <w:rPr>
            <w:rFonts w:ascii="Cambria Math" w:eastAsiaTheme="minorEastAsia" w:hAnsi="Cambria Math"/>
          </w:rPr>
          <m:t xml:space="preserve"> =x</m:t>
        </m:r>
        <m:r>
          <m:rPr>
            <m:sty m:val="b"/>
          </m:rPr>
          <w:rPr>
            <w:rFonts w:ascii="Cambria Math" w:hAnsi="Cambria Math" w:cstheme="minorHAnsi"/>
          </w:rPr>
          <m:t>⊕y</m:t>
        </m:r>
      </m:oMath>
      <w:r w:rsidR="008D3C4D" w:rsidRPr="008C28AF">
        <w:rPr>
          <w:rFonts w:cstheme="minorHAnsi"/>
        </w:rPr>
        <w:t xml:space="preserve"> </w:t>
      </w:r>
    </w:p>
    <w:p w14:paraId="0F19AB74" w14:textId="0C2A95FD" w:rsidR="00590418" w:rsidRDefault="00590418">
      <w:r>
        <w:br w:type="page"/>
      </w:r>
    </w:p>
    <w:p w14:paraId="4C1390CC" w14:textId="63AAC0B4" w:rsidR="00936031" w:rsidRDefault="0043023F" w:rsidP="00936031">
      <w:pPr>
        <w:pStyle w:val="ListParagraph"/>
        <w:numPr>
          <w:ilvl w:val="0"/>
          <w:numId w:val="17"/>
        </w:numPr>
      </w:pPr>
      <w:r w:rsidRPr="0043023F">
        <w:lastRenderedPageBreak/>
        <w:t>A full subtractor is a combinational circuit that performs subtraction of two bits, one is minuend and other is subtrahend, considering borrow of the previous adjacent lower minuend bit.</w:t>
      </w:r>
    </w:p>
    <w:tbl>
      <w:tblPr>
        <w:tblStyle w:val="TableGrid"/>
        <w:tblW w:w="0" w:type="auto"/>
        <w:tblLook w:val="04A0" w:firstRow="1" w:lastRow="0" w:firstColumn="1" w:lastColumn="0" w:noHBand="0" w:noVBand="1"/>
      </w:tblPr>
      <w:tblGrid>
        <w:gridCol w:w="1878"/>
        <w:gridCol w:w="1879"/>
        <w:gridCol w:w="1879"/>
        <w:gridCol w:w="1879"/>
        <w:gridCol w:w="1879"/>
      </w:tblGrid>
      <w:tr w:rsidR="00936031" w14:paraId="2764B8E9" w14:textId="77777777" w:rsidTr="00B04F06">
        <w:tc>
          <w:tcPr>
            <w:tcW w:w="5636" w:type="dxa"/>
            <w:gridSpan w:val="3"/>
          </w:tcPr>
          <w:p w14:paraId="25A6AEC3" w14:textId="77777777" w:rsidR="00936031" w:rsidRPr="00BC295A" w:rsidRDefault="00936031" w:rsidP="00B04F06">
            <w:pPr>
              <w:jc w:val="center"/>
              <w:rPr>
                <w:b/>
                <w:bCs/>
              </w:rPr>
            </w:pPr>
            <w:r>
              <w:rPr>
                <w:b/>
                <w:bCs/>
              </w:rPr>
              <w:t>Inputs</w:t>
            </w:r>
          </w:p>
        </w:tc>
        <w:tc>
          <w:tcPr>
            <w:tcW w:w="3758" w:type="dxa"/>
            <w:gridSpan w:val="2"/>
          </w:tcPr>
          <w:p w14:paraId="068B41B7" w14:textId="77777777" w:rsidR="00936031" w:rsidRPr="00BC295A" w:rsidRDefault="00936031" w:rsidP="00B04F06">
            <w:pPr>
              <w:jc w:val="center"/>
              <w:rPr>
                <w:b/>
                <w:bCs/>
              </w:rPr>
            </w:pPr>
            <w:r>
              <w:rPr>
                <w:b/>
                <w:bCs/>
              </w:rPr>
              <w:t>Outputs</w:t>
            </w:r>
          </w:p>
        </w:tc>
      </w:tr>
      <w:tr w:rsidR="00936031" w14:paraId="4F1903D4" w14:textId="77777777" w:rsidTr="00B04F06">
        <w:tc>
          <w:tcPr>
            <w:tcW w:w="1878" w:type="dxa"/>
          </w:tcPr>
          <w:p w14:paraId="5E169BA8" w14:textId="77777777" w:rsidR="00936031" w:rsidRPr="00BC295A" w:rsidRDefault="00936031" w:rsidP="00B04F06">
            <w:pPr>
              <w:jc w:val="center"/>
              <w:rPr>
                <w:b/>
                <w:bCs/>
              </w:rPr>
            </w:pPr>
            <w:r>
              <w:rPr>
                <w:b/>
                <w:bCs/>
              </w:rPr>
              <w:t>A</w:t>
            </w:r>
          </w:p>
        </w:tc>
        <w:tc>
          <w:tcPr>
            <w:tcW w:w="1879" w:type="dxa"/>
          </w:tcPr>
          <w:p w14:paraId="245E7425" w14:textId="77777777" w:rsidR="00936031" w:rsidRPr="00BC295A" w:rsidRDefault="00936031" w:rsidP="00B04F06">
            <w:pPr>
              <w:jc w:val="center"/>
              <w:rPr>
                <w:b/>
                <w:bCs/>
              </w:rPr>
            </w:pPr>
            <w:r>
              <w:rPr>
                <w:b/>
                <w:bCs/>
              </w:rPr>
              <w:t>B</w:t>
            </w:r>
          </w:p>
        </w:tc>
        <w:tc>
          <w:tcPr>
            <w:tcW w:w="1879" w:type="dxa"/>
          </w:tcPr>
          <w:p w14:paraId="569A696F" w14:textId="5F3CC570" w:rsidR="00936031" w:rsidRPr="00BC295A" w:rsidRDefault="0043023F" w:rsidP="00B04F06">
            <w:pPr>
              <w:jc w:val="center"/>
              <w:rPr>
                <w:b/>
                <w:bCs/>
              </w:rPr>
            </w:pPr>
            <w:r>
              <w:rPr>
                <w:b/>
                <w:bCs/>
              </w:rPr>
              <w:t>B</w:t>
            </w:r>
            <w:r w:rsidR="00936031">
              <w:rPr>
                <w:b/>
                <w:bCs/>
              </w:rPr>
              <w:t xml:space="preserve"> - In</w:t>
            </w:r>
          </w:p>
        </w:tc>
        <w:tc>
          <w:tcPr>
            <w:tcW w:w="1879" w:type="dxa"/>
          </w:tcPr>
          <w:p w14:paraId="7CCBB7CA" w14:textId="7F6796BB" w:rsidR="00936031" w:rsidRPr="00BC295A" w:rsidRDefault="00541C84" w:rsidP="00B04F06">
            <w:pPr>
              <w:jc w:val="center"/>
              <w:rPr>
                <w:b/>
                <w:bCs/>
              </w:rPr>
            </w:pPr>
            <w:r>
              <w:rPr>
                <w:b/>
                <w:bCs/>
              </w:rPr>
              <w:t>Difference (D)</w:t>
            </w:r>
          </w:p>
        </w:tc>
        <w:tc>
          <w:tcPr>
            <w:tcW w:w="1879" w:type="dxa"/>
          </w:tcPr>
          <w:p w14:paraId="2E56B2E0" w14:textId="7C7FB809" w:rsidR="00936031" w:rsidRPr="00BC295A" w:rsidRDefault="0043023F" w:rsidP="00B04F06">
            <w:pPr>
              <w:jc w:val="center"/>
              <w:rPr>
                <w:b/>
                <w:bCs/>
              </w:rPr>
            </w:pPr>
            <w:r>
              <w:rPr>
                <w:b/>
                <w:bCs/>
              </w:rPr>
              <w:t>B</w:t>
            </w:r>
            <w:r w:rsidR="00936031">
              <w:rPr>
                <w:b/>
                <w:bCs/>
              </w:rPr>
              <w:t xml:space="preserve"> - Out</w:t>
            </w:r>
          </w:p>
        </w:tc>
      </w:tr>
      <w:tr w:rsidR="00936031" w14:paraId="1547A6C9" w14:textId="77777777" w:rsidTr="00B04F06">
        <w:tc>
          <w:tcPr>
            <w:tcW w:w="1878" w:type="dxa"/>
          </w:tcPr>
          <w:p w14:paraId="0DB4CEA9" w14:textId="77777777" w:rsidR="00936031" w:rsidRDefault="00936031" w:rsidP="00B04F06">
            <w:pPr>
              <w:jc w:val="center"/>
            </w:pPr>
            <w:r>
              <w:t>0</w:t>
            </w:r>
          </w:p>
        </w:tc>
        <w:tc>
          <w:tcPr>
            <w:tcW w:w="1879" w:type="dxa"/>
          </w:tcPr>
          <w:p w14:paraId="6C68D96C" w14:textId="77777777" w:rsidR="00936031" w:rsidRDefault="00936031" w:rsidP="00B04F06">
            <w:pPr>
              <w:jc w:val="center"/>
            </w:pPr>
            <w:r>
              <w:t>0</w:t>
            </w:r>
          </w:p>
        </w:tc>
        <w:tc>
          <w:tcPr>
            <w:tcW w:w="1879" w:type="dxa"/>
          </w:tcPr>
          <w:p w14:paraId="0D69EEA3" w14:textId="77777777" w:rsidR="00936031" w:rsidRDefault="00936031" w:rsidP="00B04F06">
            <w:pPr>
              <w:jc w:val="center"/>
            </w:pPr>
            <w:r>
              <w:t>0</w:t>
            </w:r>
          </w:p>
        </w:tc>
        <w:tc>
          <w:tcPr>
            <w:tcW w:w="1879" w:type="dxa"/>
          </w:tcPr>
          <w:p w14:paraId="33F493FF" w14:textId="77777777" w:rsidR="00936031" w:rsidRDefault="00936031" w:rsidP="00B04F06">
            <w:pPr>
              <w:jc w:val="center"/>
            </w:pPr>
            <w:r>
              <w:t>0</w:t>
            </w:r>
          </w:p>
        </w:tc>
        <w:tc>
          <w:tcPr>
            <w:tcW w:w="1879" w:type="dxa"/>
          </w:tcPr>
          <w:p w14:paraId="48DE5AA1" w14:textId="77777777" w:rsidR="00936031" w:rsidRDefault="00936031" w:rsidP="00B04F06">
            <w:pPr>
              <w:jc w:val="center"/>
            </w:pPr>
            <w:r>
              <w:t>0</w:t>
            </w:r>
          </w:p>
        </w:tc>
      </w:tr>
      <w:tr w:rsidR="00936031" w14:paraId="62C7E139" w14:textId="77777777" w:rsidTr="00B04F06">
        <w:tc>
          <w:tcPr>
            <w:tcW w:w="1878" w:type="dxa"/>
          </w:tcPr>
          <w:p w14:paraId="78D62DC1" w14:textId="77777777" w:rsidR="00936031" w:rsidRDefault="00936031" w:rsidP="00B04F06">
            <w:pPr>
              <w:jc w:val="center"/>
            </w:pPr>
            <w:r>
              <w:t>0</w:t>
            </w:r>
          </w:p>
        </w:tc>
        <w:tc>
          <w:tcPr>
            <w:tcW w:w="1879" w:type="dxa"/>
          </w:tcPr>
          <w:p w14:paraId="4BA642EB" w14:textId="77777777" w:rsidR="00936031" w:rsidRDefault="00936031" w:rsidP="00B04F06">
            <w:pPr>
              <w:jc w:val="center"/>
            </w:pPr>
            <w:r>
              <w:t>0</w:t>
            </w:r>
          </w:p>
        </w:tc>
        <w:tc>
          <w:tcPr>
            <w:tcW w:w="1879" w:type="dxa"/>
          </w:tcPr>
          <w:p w14:paraId="44620A50" w14:textId="77777777" w:rsidR="00936031" w:rsidRDefault="00936031" w:rsidP="00B04F06">
            <w:pPr>
              <w:jc w:val="center"/>
            </w:pPr>
            <w:r>
              <w:t>1</w:t>
            </w:r>
          </w:p>
        </w:tc>
        <w:tc>
          <w:tcPr>
            <w:tcW w:w="1879" w:type="dxa"/>
          </w:tcPr>
          <w:p w14:paraId="003269D8" w14:textId="77777777" w:rsidR="00936031" w:rsidRDefault="00936031" w:rsidP="00B04F06">
            <w:pPr>
              <w:jc w:val="center"/>
            </w:pPr>
            <w:r>
              <w:t>1</w:t>
            </w:r>
          </w:p>
        </w:tc>
        <w:tc>
          <w:tcPr>
            <w:tcW w:w="1879" w:type="dxa"/>
          </w:tcPr>
          <w:p w14:paraId="29134196" w14:textId="41413791" w:rsidR="00936031" w:rsidRDefault="004D65BF" w:rsidP="00B04F06">
            <w:pPr>
              <w:jc w:val="center"/>
            </w:pPr>
            <w:r>
              <w:t>1</w:t>
            </w:r>
          </w:p>
        </w:tc>
      </w:tr>
      <w:tr w:rsidR="00936031" w14:paraId="50DC7673" w14:textId="77777777" w:rsidTr="00B04F06">
        <w:tc>
          <w:tcPr>
            <w:tcW w:w="1878" w:type="dxa"/>
          </w:tcPr>
          <w:p w14:paraId="291825BE" w14:textId="77777777" w:rsidR="00936031" w:rsidRDefault="00936031" w:rsidP="00B04F06">
            <w:pPr>
              <w:jc w:val="center"/>
            </w:pPr>
            <w:r>
              <w:t>0</w:t>
            </w:r>
          </w:p>
        </w:tc>
        <w:tc>
          <w:tcPr>
            <w:tcW w:w="1879" w:type="dxa"/>
          </w:tcPr>
          <w:p w14:paraId="1E6CC24B" w14:textId="77777777" w:rsidR="00936031" w:rsidRDefault="00936031" w:rsidP="00B04F06">
            <w:pPr>
              <w:jc w:val="center"/>
            </w:pPr>
            <w:r>
              <w:t>1</w:t>
            </w:r>
          </w:p>
        </w:tc>
        <w:tc>
          <w:tcPr>
            <w:tcW w:w="1879" w:type="dxa"/>
          </w:tcPr>
          <w:p w14:paraId="4D6669AC" w14:textId="77777777" w:rsidR="00936031" w:rsidRDefault="00936031" w:rsidP="00B04F06">
            <w:pPr>
              <w:jc w:val="center"/>
            </w:pPr>
            <w:r>
              <w:t>0</w:t>
            </w:r>
          </w:p>
        </w:tc>
        <w:tc>
          <w:tcPr>
            <w:tcW w:w="1879" w:type="dxa"/>
          </w:tcPr>
          <w:p w14:paraId="6CF0CEB0" w14:textId="77777777" w:rsidR="00936031" w:rsidRDefault="00936031" w:rsidP="00B04F06">
            <w:pPr>
              <w:jc w:val="center"/>
            </w:pPr>
            <w:r>
              <w:t>1</w:t>
            </w:r>
          </w:p>
        </w:tc>
        <w:tc>
          <w:tcPr>
            <w:tcW w:w="1879" w:type="dxa"/>
          </w:tcPr>
          <w:p w14:paraId="6D3622A8" w14:textId="0041719E" w:rsidR="00936031" w:rsidRDefault="004D65BF" w:rsidP="00B04F06">
            <w:pPr>
              <w:jc w:val="center"/>
            </w:pPr>
            <w:r>
              <w:t>1</w:t>
            </w:r>
          </w:p>
        </w:tc>
      </w:tr>
      <w:tr w:rsidR="00936031" w14:paraId="67A71D69" w14:textId="77777777" w:rsidTr="00B04F06">
        <w:tc>
          <w:tcPr>
            <w:tcW w:w="1878" w:type="dxa"/>
          </w:tcPr>
          <w:p w14:paraId="34B8F783" w14:textId="77777777" w:rsidR="00936031" w:rsidRDefault="00936031" w:rsidP="00B04F06">
            <w:pPr>
              <w:jc w:val="center"/>
            </w:pPr>
            <w:r>
              <w:t>0</w:t>
            </w:r>
          </w:p>
        </w:tc>
        <w:tc>
          <w:tcPr>
            <w:tcW w:w="1879" w:type="dxa"/>
          </w:tcPr>
          <w:p w14:paraId="36FC3F59" w14:textId="77777777" w:rsidR="00936031" w:rsidRDefault="00936031" w:rsidP="00B04F06">
            <w:pPr>
              <w:jc w:val="center"/>
            </w:pPr>
            <w:r>
              <w:t>1</w:t>
            </w:r>
          </w:p>
        </w:tc>
        <w:tc>
          <w:tcPr>
            <w:tcW w:w="1879" w:type="dxa"/>
          </w:tcPr>
          <w:p w14:paraId="0616FC3F" w14:textId="77777777" w:rsidR="00936031" w:rsidRDefault="00936031" w:rsidP="00B04F06">
            <w:pPr>
              <w:jc w:val="center"/>
            </w:pPr>
            <w:r>
              <w:t>1</w:t>
            </w:r>
          </w:p>
        </w:tc>
        <w:tc>
          <w:tcPr>
            <w:tcW w:w="1879" w:type="dxa"/>
          </w:tcPr>
          <w:p w14:paraId="3AD7B83B" w14:textId="77777777" w:rsidR="00936031" w:rsidRDefault="00936031" w:rsidP="00B04F06">
            <w:pPr>
              <w:jc w:val="center"/>
            </w:pPr>
            <w:r>
              <w:t>0</w:t>
            </w:r>
          </w:p>
        </w:tc>
        <w:tc>
          <w:tcPr>
            <w:tcW w:w="1879" w:type="dxa"/>
          </w:tcPr>
          <w:p w14:paraId="00C383E2" w14:textId="77777777" w:rsidR="00936031" w:rsidRDefault="00936031" w:rsidP="00B04F06">
            <w:pPr>
              <w:jc w:val="center"/>
            </w:pPr>
            <w:r>
              <w:t>1</w:t>
            </w:r>
          </w:p>
        </w:tc>
      </w:tr>
      <w:tr w:rsidR="00936031" w14:paraId="7411FF02" w14:textId="77777777" w:rsidTr="00B04F06">
        <w:tc>
          <w:tcPr>
            <w:tcW w:w="1878" w:type="dxa"/>
          </w:tcPr>
          <w:p w14:paraId="11203AB6" w14:textId="77777777" w:rsidR="00936031" w:rsidRDefault="00936031" w:rsidP="00B04F06">
            <w:pPr>
              <w:jc w:val="center"/>
            </w:pPr>
            <w:r>
              <w:t>1</w:t>
            </w:r>
          </w:p>
        </w:tc>
        <w:tc>
          <w:tcPr>
            <w:tcW w:w="1879" w:type="dxa"/>
          </w:tcPr>
          <w:p w14:paraId="1C7916D6" w14:textId="77777777" w:rsidR="00936031" w:rsidRDefault="00936031" w:rsidP="00B04F06">
            <w:pPr>
              <w:jc w:val="center"/>
            </w:pPr>
            <w:r>
              <w:t>0</w:t>
            </w:r>
          </w:p>
        </w:tc>
        <w:tc>
          <w:tcPr>
            <w:tcW w:w="1879" w:type="dxa"/>
          </w:tcPr>
          <w:p w14:paraId="6C6DC47D" w14:textId="77777777" w:rsidR="00936031" w:rsidRDefault="00936031" w:rsidP="00B04F06">
            <w:pPr>
              <w:jc w:val="center"/>
            </w:pPr>
            <w:r>
              <w:t>0</w:t>
            </w:r>
          </w:p>
        </w:tc>
        <w:tc>
          <w:tcPr>
            <w:tcW w:w="1879" w:type="dxa"/>
          </w:tcPr>
          <w:p w14:paraId="4A17EAD1" w14:textId="77777777" w:rsidR="00936031" w:rsidRDefault="00936031" w:rsidP="00B04F06">
            <w:pPr>
              <w:jc w:val="center"/>
            </w:pPr>
            <w:r>
              <w:t>1</w:t>
            </w:r>
          </w:p>
        </w:tc>
        <w:tc>
          <w:tcPr>
            <w:tcW w:w="1879" w:type="dxa"/>
          </w:tcPr>
          <w:p w14:paraId="12983410" w14:textId="77777777" w:rsidR="00936031" w:rsidRDefault="00936031" w:rsidP="00B04F06">
            <w:pPr>
              <w:jc w:val="center"/>
            </w:pPr>
            <w:r>
              <w:t>0</w:t>
            </w:r>
          </w:p>
        </w:tc>
      </w:tr>
      <w:tr w:rsidR="00936031" w14:paraId="479D4F99" w14:textId="77777777" w:rsidTr="00B04F06">
        <w:tc>
          <w:tcPr>
            <w:tcW w:w="1878" w:type="dxa"/>
          </w:tcPr>
          <w:p w14:paraId="7170EE94" w14:textId="77777777" w:rsidR="00936031" w:rsidRDefault="00936031" w:rsidP="00B04F06">
            <w:pPr>
              <w:jc w:val="center"/>
            </w:pPr>
            <w:r>
              <w:t>1</w:t>
            </w:r>
          </w:p>
        </w:tc>
        <w:tc>
          <w:tcPr>
            <w:tcW w:w="1879" w:type="dxa"/>
          </w:tcPr>
          <w:p w14:paraId="147D918A" w14:textId="77777777" w:rsidR="00936031" w:rsidRDefault="00936031" w:rsidP="00B04F06">
            <w:pPr>
              <w:jc w:val="center"/>
            </w:pPr>
            <w:r>
              <w:t>0</w:t>
            </w:r>
          </w:p>
        </w:tc>
        <w:tc>
          <w:tcPr>
            <w:tcW w:w="1879" w:type="dxa"/>
          </w:tcPr>
          <w:p w14:paraId="304512A8" w14:textId="77777777" w:rsidR="00936031" w:rsidRDefault="00936031" w:rsidP="00B04F06">
            <w:pPr>
              <w:jc w:val="center"/>
            </w:pPr>
            <w:r>
              <w:t>1</w:t>
            </w:r>
          </w:p>
        </w:tc>
        <w:tc>
          <w:tcPr>
            <w:tcW w:w="1879" w:type="dxa"/>
          </w:tcPr>
          <w:p w14:paraId="64E9815C" w14:textId="77777777" w:rsidR="00936031" w:rsidRDefault="00936031" w:rsidP="00B04F06">
            <w:pPr>
              <w:jc w:val="center"/>
            </w:pPr>
            <w:r>
              <w:t>0</w:t>
            </w:r>
          </w:p>
        </w:tc>
        <w:tc>
          <w:tcPr>
            <w:tcW w:w="1879" w:type="dxa"/>
          </w:tcPr>
          <w:p w14:paraId="6D148774" w14:textId="2ECA8F31" w:rsidR="00936031" w:rsidRDefault="004D65BF" w:rsidP="00B04F06">
            <w:pPr>
              <w:jc w:val="center"/>
            </w:pPr>
            <w:r>
              <w:t>0</w:t>
            </w:r>
          </w:p>
        </w:tc>
      </w:tr>
      <w:tr w:rsidR="00936031" w14:paraId="39F95EBD" w14:textId="77777777" w:rsidTr="00B04F06">
        <w:tc>
          <w:tcPr>
            <w:tcW w:w="1878" w:type="dxa"/>
          </w:tcPr>
          <w:p w14:paraId="79036E21" w14:textId="77777777" w:rsidR="00936031" w:rsidRDefault="00936031" w:rsidP="00B04F06">
            <w:pPr>
              <w:jc w:val="center"/>
            </w:pPr>
            <w:r>
              <w:t>1</w:t>
            </w:r>
          </w:p>
        </w:tc>
        <w:tc>
          <w:tcPr>
            <w:tcW w:w="1879" w:type="dxa"/>
          </w:tcPr>
          <w:p w14:paraId="13A4E81E" w14:textId="77777777" w:rsidR="00936031" w:rsidRDefault="00936031" w:rsidP="00B04F06">
            <w:pPr>
              <w:jc w:val="center"/>
            </w:pPr>
            <w:r>
              <w:t>1</w:t>
            </w:r>
          </w:p>
        </w:tc>
        <w:tc>
          <w:tcPr>
            <w:tcW w:w="1879" w:type="dxa"/>
          </w:tcPr>
          <w:p w14:paraId="386991C1" w14:textId="77777777" w:rsidR="00936031" w:rsidRDefault="00936031" w:rsidP="00B04F06">
            <w:pPr>
              <w:jc w:val="center"/>
            </w:pPr>
            <w:r>
              <w:t>0</w:t>
            </w:r>
          </w:p>
        </w:tc>
        <w:tc>
          <w:tcPr>
            <w:tcW w:w="1879" w:type="dxa"/>
          </w:tcPr>
          <w:p w14:paraId="45095E32" w14:textId="77777777" w:rsidR="00936031" w:rsidRDefault="00936031" w:rsidP="00B04F06">
            <w:pPr>
              <w:jc w:val="center"/>
            </w:pPr>
            <w:r>
              <w:t>0</w:t>
            </w:r>
          </w:p>
        </w:tc>
        <w:tc>
          <w:tcPr>
            <w:tcW w:w="1879" w:type="dxa"/>
          </w:tcPr>
          <w:p w14:paraId="136F9024" w14:textId="661FEA22" w:rsidR="00936031" w:rsidRDefault="004D65BF" w:rsidP="00B04F06">
            <w:pPr>
              <w:jc w:val="center"/>
            </w:pPr>
            <w:r>
              <w:t>0</w:t>
            </w:r>
          </w:p>
        </w:tc>
      </w:tr>
      <w:tr w:rsidR="00936031" w14:paraId="784949E0" w14:textId="77777777" w:rsidTr="00B04F06">
        <w:tc>
          <w:tcPr>
            <w:tcW w:w="1878" w:type="dxa"/>
          </w:tcPr>
          <w:p w14:paraId="2EB45233" w14:textId="77777777" w:rsidR="00936031" w:rsidRDefault="00936031" w:rsidP="00B04F06">
            <w:pPr>
              <w:jc w:val="center"/>
            </w:pPr>
            <w:r>
              <w:t>1</w:t>
            </w:r>
          </w:p>
        </w:tc>
        <w:tc>
          <w:tcPr>
            <w:tcW w:w="1879" w:type="dxa"/>
          </w:tcPr>
          <w:p w14:paraId="56C24AB0" w14:textId="77777777" w:rsidR="00936031" w:rsidRDefault="00936031" w:rsidP="00B04F06">
            <w:pPr>
              <w:jc w:val="center"/>
            </w:pPr>
            <w:r>
              <w:t>1</w:t>
            </w:r>
          </w:p>
        </w:tc>
        <w:tc>
          <w:tcPr>
            <w:tcW w:w="1879" w:type="dxa"/>
          </w:tcPr>
          <w:p w14:paraId="76B82BCF" w14:textId="77777777" w:rsidR="00936031" w:rsidRDefault="00936031" w:rsidP="00B04F06">
            <w:pPr>
              <w:jc w:val="center"/>
            </w:pPr>
            <w:r>
              <w:t>1</w:t>
            </w:r>
          </w:p>
        </w:tc>
        <w:tc>
          <w:tcPr>
            <w:tcW w:w="1879" w:type="dxa"/>
          </w:tcPr>
          <w:p w14:paraId="1275974B" w14:textId="77777777" w:rsidR="00936031" w:rsidRDefault="00936031" w:rsidP="00B04F06">
            <w:pPr>
              <w:jc w:val="center"/>
            </w:pPr>
            <w:r>
              <w:t>1</w:t>
            </w:r>
          </w:p>
        </w:tc>
        <w:tc>
          <w:tcPr>
            <w:tcW w:w="1879" w:type="dxa"/>
          </w:tcPr>
          <w:p w14:paraId="4439CBB9" w14:textId="77777777" w:rsidR="00936031" w:rsidRDefault="00936031" w:rsidP="00B04F06">
            <w:pPr>
              <w:jc w:val="center"/>
            </w:pPr>
            <w:r>
              <w:t>1</w:t>
            </w:r>
          </w:p>
        </w:tc>
      </w:tr>
    </w:tbl>
    <w:p w14:paraId="2EA41621" w14:textId="77777777" w:rsidR="00936031" w:rsidRDefault="00936031" w:rsidP="00936031">
      <w:pPr>
        <w:jc w:val="center"/>
      </w:pPr>
    </w:p>
    <w:p w14:paraId="67F1BE49" w14:textId="291ABC23" w:rsidR="0027719B" w:rsidRDefault="00F34A6D" w:rsidP="00936031">
      <w:pPr>
        <w:pStyle w:val="ListParagraph"/>
        <w:numPr>
          <w:ilvl w:val="1"/>
          <w:numId w:val="17"/>
        </w:numPr>
        <w:rPr>
          <w:noProof/>
        </w:rPr>
      </w:pPr>
      <w:r w:rsidRPr="003876BE">
        <w:rPr>
          <w:noProof/>
        </w:rPr>
        <w:drawing>
          <wp:anchor distT="0" distB="0" distL="114300" distR="114300" simplePos="0" relativeHeight="251768832" behindDoc="0" locked="0" layoutInCell="1" allowOverlap="1" wp14:anchorId="11678D85" wp14:editId="355DF48F">
            <wp:simplePos x="0" y="0"/>
            <wp:positionH relativeFrom="margin">
              <wp:posOffset>803910</wp:posOffset>
            </wp:positionH>
            <wp:positionV relativeFrom="paragraph">
              <wp:posOffset>492125</wp:posOffset>
            </wp:positionV>
            <wp:extent cx="4342765" cy="2301875"/>
            <wp:effectExtent l="19050" t="19050" r="19685" b="2222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45">
                      <a:extLst>
                        <a:ext uri="{28A0092B-C50C-407E-A947-70E740481C1C}">
                          <a14:useLocalDpi xmlns:a14="http://schemas.microsoft.com/office/drawing/2010/main" val="0"/>
                        </a:ext>
                      </a:extLst>
                    </a:blip>
                    <a:stretch>
                      <a:fillRect/>
                    </a:stretch>
                  </pic:blipFill>
                  <pic:spPr>
                    <a:xfrm>
                      <a:off x="0" y="0"/>
                      <a:ext cx="4342765" cy="2301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36031">
        <w:rPr>
          <w:noProof/>
        </w:rPr>
        <mc:AlternateContent>
          <mc:Choice Requires="wps">
            <w:drawing>
              <wp:anchor distT="0" distB="0" distL="114300" distR="114300" simplePos="0" relativeHeight="251769856" behindDoc="0" locked="0" layoutInCell="1" allowOverlap="1" wp14:anchorId="401DEF9B" wp14:editId="0DBFFD5D">
                <wp:simplePos x="0" y="0"/>
                <wp:positionH relativeFrom="column">
                  <wp:posOffset>-10160</wp:posOffset>
                </wp:positionH>
                <wp:positionV relativeFrom="paragraph">
                  <wp:posOffset>2849245</wp:posOffset>
                </wp:positionV>
                <wp:extent cx="5971540"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5533CFD9" w14:textId="70AFF343" w:rsidR="00936031" w:rsidRPr="000F5AF7" w:rsidRDefault="00936031" w:rsidP="00936031">
                            <w:pPr>
                              <w:pStyle w:val="Caption"/>
                              <w:spacing w:before="0"/>
                              <w:jc w:val="center"/>
                              <w:rPr>
                                <w:color w:val="808080" w:themeColor="background1" w:themeShade="80"/>
                                <w:sz w:val="26"/>
                                <w:szCs w:val="26"/>
                              </w:rPr>
                            </w:pPr>
                            <w:r>
                              <w:t xml:space="preserve">Figure </w:t>
                            </w:r>
                            <w:r w:rsidR="00F34A6D">
                              <w:t>5</w:t>
                            </w:r>
                            <w:r>
                              <w:t xml:space="preserve">: Realization of Full </w:t>
                            </w:r>
                            <w:r w:rsidR="00F34A6D">
                              <w:t>Subtractor</w:t>
                            </w:r>
                            <w:r>
                              <w:t xml:space="preserve"> as the cascaded form of Two Half </w:t>
                            </w:r>
                            <w:r w:rsidR="00F34A6D">
                              <w:t>Subtractors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DEF9B" id="Text Box 89" o:spid="_x0000_s1061" type="#_x0000_t202" style="position:absolute;left:0;text-align:left;margin-left:-.8pt;margin-top:224.35pt;width:470.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" stroked="f">
                <v:textbox style="mso-fit-shape-to-text:t" inset="0,0,0,0">
                  <w:txbxContent>
                    <w:p w14:paraId="5533CFD9" w14:textId="70AFF343" w:rsidR="00936031" w:rsidRPr="000F5AF7" w:rsidRDefault="00936031" w:rsidP="00936031">
                      <w:pPr>
                        <w:pStyle w:val="Caption"/>
                        <w:spacing w:before="0"/>
                        <w:jc w:val="center"/>
                        <w:rPr>
                          <w:color w:val="808080" w:themeColor="background1" w:themeShade="80"/>
                          <w:sz w:val="26"/>
                          <w:szCs w:val="26"/>
                        </w:rPr>
                      </w:pPr>
                      <w:r>
                        <w:t xml:space="preserve">Figure </w:t>
                      </w:r>
                      <w:r w:rsidR="00F34A6D">
                        <w:t>5</w:t>
                      </w:r>
                      <w:r>
                        <w:t xml:space="preserve">: Realization of Full </w:t>
                      </w:r>
                      <w:r w:rsidR="00F34A6D">
                        <w:t>Subtractor</w:t>
                      </w:r>
                      <w:r>
                        <w:t xml:space="preserve"> as the cascaded form of Two Half </w:t>
                      </w:r>
                      <w:r w:rsidR="00F34A6D">
                        <w:t>Subtractors</w:t>
                      </w:r>
                    </w:p>
                  </w:txbxContent>
                </v:textbox>
                <w10:wrap type="square"/>
              </v:shape>
            </w:pict>
          </mc:Fallback>
        </mc:AlternateContent>
      </w:r>
      <w:r w:rsidR="00936031">
        <w:t xml:space="preserve">As Full </w:t>
      </w:r>
      <w:r w:rsidR="004D65BF">
        <w:t>Subtractor</w:t>
      </w:r>
      <w:r w:rsidR="00936031">
        <w:t xml:space="preserve"> is used in Binary </w:t>
      </w:r>
      <w:r w:rsidR="004D65BF">
        <w:t>Subtraction</w:t>
      </w:r>
      <w:r w:rsidR="00936031">
        <w:t xml:space="preserve">, we can cascade two Half </w:t>
      </w:r>
      <w:r w:rsidR="004D65BF">
        <w:t>Subtractor</w:t>
      </w:r>
      <w:r w:rsidR="00936031">
        <w:t xml:space="preserve"> to form a Full Adder</w:t>
      </w:r>
      <w:r w:rsidR="00936031" w:rsidRPr="003876BE">
        <w:rPr>
          <w:noProof/>
        </w:rPr>
        <w:t xml:space="preserve"> </w:t>
      </w:r>
    </w:p>
    <w:p w14:paraId="01B05B6B" w14:textId="77777777" w:rsidR="0027719B" w:rsidRDefault="0027719B">
      <w:pPr>
        <w:rPr>
          <w:noProof/>
        </w:rPr>
      </w:pPr>
      <w:r>
        <w:rPr>
          <w:noProof/>
        </w:rPr>
        <w:br w:type="page"/>
      </w:r>
    </w:p>
    <w:p w14:paraId="2F4FF29A" w14:textId="0CD86FF0" w:rsidR="00936031" w:rsidRDefault="008465B6" w:rsidP="007D3E35">
      <w:pPr>
        <w:pStyle w:val="Heading2"/>
        <w:ind w:left="720" w:hanging="720"/>
      </w:pPr>
      <w:r>
        <w:rPr>
          <w:noProof/>
        </w:rPr>
        <w:lastRenderedPageBreak/>
        <mc:AlternateContent>
          <mc:Choice Requires="wpi">
            <w:drawing>
              <wp:anchor distT="0" distB="0" distL="114300" distR="114300" simplePos="0" relativeHeight="251932672" behindDoc="0" locked="0" layoutInCell="1" allowOverlap="1" wp14:anchorId="6D6179C3" wp14:editId="60613BA3">
                <wp:simplePos x="0" y="0"/>
                <wp:positionH relativeFrom="column">
                  <wp:posOffset>3842385</wp:posOffset>
                </wp:positionH>
                <wp:positionV relativeFrom="paragraph">
                  <wp:posOffset>541020</wp:posOffset>
                </wp:positionV>
                <wp:extent cx="93765" cy="129960"/>
                <wp:effectExtent l="38100" t="38100" r="40005" b="41910"/>
                <wp:wrapNone/>
                <wp:docPr id="111" name="Ink 111"/>
                <wp:cNvGraphicFramePr/>
                <a:graphic xmlns:a="http://schemas.openxmlformats.org/drawingml/2006/main">
                  <a:graphicData uri="http://schemas.microsoft.com/office/word/2010/wordprocessingInk">
                    <w14:contentPart bwMode="auto" r:id="rId46">
                      <w14:nvContentPartPr>
                        <w14:cNvContentPartPr/>
                      </w14:nvContentPartPr>
                      <w14:xfrm>
                        <a:off x="0" y="0"/>
                        <a:ext cx="93765" cy="129960"/>
                      </w14:xfrm>
                    </w14:contentPart>
                  </a:graphicData>
                </a:graphic>
              </wp:anchor>
            </w:drawing>
          </mc:Choice>
          <mc:Fallback>
            <w:pict>
              <v:shapetype w14:anchorId="50E997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1" o:spid="_x0000_s1026" type="#_x0000_t75" style="position:absolute;margin-left:301.85pt;margin-top:41.9pt;width:8.8pt;height:11.6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">
                <v:imagedata r:id="rId47" o:title=""/>
              </v:shape>
            </w:pict>
          </mc:Fallback>
        </mc:AlternateContent>
      </w:r>
      <w:r>
        <w:rPr>
          <w:noProof/>
        </w:rPr>
        <mc:AlternateContent>
          <mc:Choice Requires="wpi">
            <w:drawing>
              <wp:anchor distT="0" distB="0" distL="114300" distR="114300" simplePos="0" relativeHeight="251929600" behindDoc="0" locked="0" layoutInCell="1" allowOverlap="1" wp14:anchorId="087E09F6" wp14:editId="34BB9BBB">
                <wp:simplePos x="0" y="0"/>
                <wp:positionH relativeFrom="column">
                  <wp:posOffset>3117215</wp:posOffset>
                </wp:positionH>
                <wp:positionV relativeFrom="paragraph">
                  <wp:posOffset>552450</wp:posOffset>
                </wp:positionV>
                <wp:extent cx="70000" cy="95250"/>
                <wp:effectExtent l="38100" t="38100" r="44450" b="57150"/>
                <wp:wrapNone/>
                <wp:docPr id="108" name="Ink 108"/>
                <wp:cNvGraphicFramePr/>
                <a:graphic xmlns:a="http://schemas.openxmlformats.org/drawingml/2006/main">
                  <a:graphicData uri="http://schemas.microsoft.com/office/word/2010/wordprocessingInk">
                    <w14:contentPart bwMode="auto" r:id="rId48">
                      <w14:nvContentPartPr>
                        <w14:cNvContentPartPr/>
                      </w14:nvContentPartPr>
                      <w14:xfrm>
                        <a:off x="0" y="0"/>
                        <a:ext cx="70000" cy="95250"/>
                      </w14:xfrm>
                    </w14:contentPart>
                  </a:graphicData>
                </a:graphic>
              </wp:anchor>
            </w:drawing>
          </mc:Choice>
          <mc:Fallback>
            <w:pict>
              <v:shape w14:anchorId="5AB404DC" id="Ink 108" o:spid="_x0000_s1026" type="#_x0000_t75" style="position:absolute;margin-left:244.75pt;margin-top:42.8pt;width:6.9pt;height:8.9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">
                <v:imagedata r:id="rId49" o:title=""/>
              </v:shape>
            </w:pict>
          </mc:Fallback>
        </mc:AlternateContent>
      </w:r>
      <w:r w:rsidR="007D3E35">
        <w:rPr>
          <w:noProof/>
        </w:rPr>
        <mc:AlternateContent>
          <mc:Choice Requires="wpi">
            <w:drawing>
              <wp:anchor distT="0" distB="0" distL="114300" distR="114300" simplePos="0" relativeHeight="251898880" behindDoc="0" locked="0" layoutInCell="1" allowOverlap="1" wp14:anchorId="3951F592" wp14:editId="56C4AA0B">
                <wp:simplePos x="0" y="0"/>
                <wp:positionH relativeFrom="column">
                  <wp:posOffset>5055235</wp:posOffset>
                </wp:positionH>
                <wp:positionV relativeFrom="paragraph">
                  <wp:posOffset>2960370</wp:posOffset>
                </wp:positionV>
                <wp:extent cx="351065" cy="106680"/>
                <wp:effectExtent l="57150" t="38100" r="49530" b="45720"/>
                <wp:wrapNone/>
                <wp:docPr id="213" name="Ink 213"/>
                <wp:cNvGraphicFramePr/>
                <a:graphic xmlns:a="http://schemas.openxmlformats.org/drawingml/2006/main">
                  <a:graphicData uri="http://schemas.microsoft.com/office/word/2010/wordprocessingInk">
                    <w14:contentPart bwMode="auto" r:id="rId50">
                      <w14:nvContentPartPr>
                        <w14:cNvContentPartPr/>
                      </w14:nvContentPartPr>
                      <w14:xfrm>
                        <a:off x="0" y="0"/>
                        <a:ext cx="351065" cy="106680"/>
                      </w14:xfrm>
                    </w14:contentPart>
                  </a:graphicData>
                </a:graphic>
              </wp:anchor>
            </w:drawing>
          </mc:Choice>
          <mc:Fallback>
            <w:pict>
              <v:shapetype w14:anchorId="04EFFD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3" o:spid="_x0000_s1026" type="#_x0000_t75" style="position:absolute;margin-left:397.35pt;margin-top:232.4pt;width:29.1pt;height:9.7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">
                <v:imagedata r:id="rId51" o:title=""/>
              </v:shape>
            </w:pict>
          </mc:Fallback>
        </mc:AlternateContent>
      </w:r>
      <w:r w:rsidR="007D3E35">
        <w:rPr>
          <w:noProof/>
        </w:rPr>
        <mc:AlternateContent>
          <mc:Choice Requires="wpi">
            <w:drawing>
              <wp:anchor distT="0" distB="0" distL="114300" distR="114300" simplePos="0" relativeHeight="251872256" behindDoc="0" locked="0" layoutInCell="1" allowOverlap="1" wp14:anchorId="11912694" wp14:editId="09FD65AE">
                <wp:simplePos x="0" y="0"/>
                <wp:positionH relativeFrom="column">
                  <wp:posOffset>4404185</wp:posOffset>
                </wp:positionH>
                <wp:positionV relativeFrom="paragraph">
                  <wp:posOffset>3473366</wp:posOffset>
                </wp:positionV>
                <wp:extent cx="108720" cy="131400"/>
                <wp:effectExtent l="19050" t="38100" r="43815" b="40640"/>
                <wp:wrapNone/>
                <wp:docPr id="187" name="Ink 187"/>
                <wp:cNvGraphicFramePr/>
                <a:graphic xmlns:a="http://schemas.openxmlformats.org/drawingml/2006/main">
                  <a:graphicData uri="http://schemas.microsoft.com/office/word/2010/wordprocessingInk">
                    <w14:contentPart bwMode="auto" r:id="rId52">
                      <w14:nvContentPartPr>
                        <w14:cNvContentPartPr/>
                      </w14:nvContentPartPr>
                      <w14:xfrm>
                        <a:off x="0" y="0"/>
                        <a:ext cx="108720" cy="131400"/>
                      </w14:xfrm>
                    </w14:contentPart>
                  </a:graphicData>
                </a:graphic>
              </wp:anchor>
            </w:drawing>
          </mc:Choice>
          <mc:Fallback>
            <w:pict>
              <v:shape w14:anchorId="29540AF1" id="Ink 187" o:spid="_x0000_s1026" type="#_x0000_t75" style="position:absolute;margin-left:346.1pt;margin-top:272.8pt;width:9.95pt;height:11.8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">
                <v:imagedata r:id="rId53" o:title=""/>
              </v:shape>
            </w:pict>
          </mc:Fallback>
        </mc:AlternateContent>
      </w:r>
      <w:r w:rsidR="007D3E35">
        <w:rPr>
          <w:noProof/>
        </w:rPr>
        <mc:AlternateContent>
          <mc:Choice Requires="wpi">
            <w:drawing>
              <wp:anchor distT="0" distB="0" distL="114300" distR="114300" simplePos="0" relativeHeight="251871232" behindDoc="0" locked="0" layoutInCell="1" allowOverlap="1" wp14:anchorId="467D1118" wp14:editId="2243AFCC">
                <wp:simplePos x="0" y="0"/>
                <wp:positionH relativeFrom="column">
                  <wp:posOffset>4857750</wp:posOffset>
                </wp:positionH>
                <wp:positionV relativeFrom="paragraph">
                  <wp:posOffset>512445</wp:posOffset>
                </wp:positionV>
                <wp:extent cx="321765" cy="97440"/>
                <wp:effectExtent l="38100" t="38100" r="40640" b="55245"/>
                <wp:wrapNone/>
                <wp:docPr id="186" name="Ink 186"/>
                <wp:cNvGraphicFramePr/>
                <a:graphic xmlns:a="http://schemas.openxmlformats.org/drawingml/2006/main">
                  <a:graphicData uri="http://schemas.microsoft.com/office/word/2010/wordprocessingInk">
                    <w14:contentPart bwMode="auto" r:id="rId54">
                      <w14:nvContentPartPr>
                        <w14:cNvContentPartPr/>
                      </w14:nvContentPartPr>
                      <w14:xfrm>
                        <a:off x="0" y="0"/>
                        <a:ext cx="321765" cy="97440"/>
                      </w14:xfrm>
                    </w14:contentPart>
                  </a:graphicData>
                </a:graphic>
              </wp:anchor>
            </w:drawing>
          </mc:Choice>
          <mc:Fallback>
            <w:pict>
              <v:shape w14:anchorId="4150EF9B" id="Ink 186" o:spid="_x0000_s1026" type="#_x0000_t75" style="position:absolute;margin-left:381.8pt;margin-top:39.65pt;width:26.75pt;height:9.0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">
                <v:imagedata r:id="rId55" o:title=""/>
              </v:shape>
            </w:pict>
          </mc:Fallback>
        </mc:AlternateContent>
      </w:r>
      <w:r w:rsidR="007D3E35">
        <w:rPr>
          <w:noProof/>
        </w:rPr>
        <mc:AlternateContent>
          <mc:Choice Requires="wpi">
            <w:drawing>
              <wp:anchor distT="0" distB="0" distL="114300" distR="114300" simplePos="0" relativeHeight="251852800" behindDoc="0" locked="0" layoutInCell="1" allowOverlap="1" wp14:anchorId="0C92079D" wp14:editId="3EA78A1C">
                <wp:simplePos x="0" y="0"/>
                <wp:positionH relativeFrom="column">
                  <wp:posOffset>2390042</wp:posOffset>
                </wp:positionH>
                <wp:positionV relativeFrom="paragraph">
                  <wp:posOffset>3536913</wp:posOffset>
                </wp:positionV>
                <wp:extent cx="81000" cy="102960"/>
                <wp:effectExtent l="57150" t="38100" r="52705" b="49530"/>
                <wp:wrapNone/>
                <wp:docPr id="158" name="Ink 158"/>
                <wp:cNvGraphicFramePr/>
                <a:graphic xmlns:a="http://schemas.openxmlformats.org/drawingml/2006/main">
                  <a:graphicData uri="http://schemas.microsoft.com/office/word/2010/wordprocessingInk">
                    <w14:contentPart bwMode="auto" r:id="rId56">
                      <w14:nvContentPartPr>
                        <w14:cNvContentPartPr/>
                      </w14:nvContentPartPr>
                      <w14:xfrm>
                        <a:off x="0" y="0"/>
                        <a:ext cx="81000" cy="102960"/>
                      </w14:xfrm>
                    </w14:contentPart>
                  </a:graphicData>
                </a:graphic>
              </wp:anchor>
            </w:drawing>
          </mc:Choice>
          <mc:Fallback>
            <w:pict>
              <v:shapetype w14:anchorId="7E7F284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8" o:spid="_x0000_s1026" type="#_x0000_t75" style="position:absolute;margin-left:187.5pt;margin-top:277.8pt;width:7.8pt;height:9.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">
                <v:imagedata r:id="rId57" o:title=""/>
              </v:shape>
            </w:pict>
          </mc:Fallback>
        </mc:AlternateContent>
      </w:r>
      <w:r w:rsidR="007D3E35">
        <w:rPr>
          <w:noProof/>
        </w:rPr>
        <mc:AlternateContent>
          <mc:Choice Requires="wpi">
            <w:drawing>
              <wp:anchor distT="0" distB="0" distL="114300" distR="114300" simplePos="0" relativeHeight="251851776" behindDoc="0" locked="0" layoutInCell="1" allowOverlap="1" wp14:anchorId="781DD25D" wp14:editId="3C6A3894">
                <wp:simplePos x="0" y="0"/>
                <wp:positionH relativeFrom="column">
                  <wp:posOffset>852122</wp:posOffset>
                </wp:positionH>
                <wp:positionV relativeFrom="paragraph">
                  <wp:posOffset>3487953</wp:posOffset>
                </wp:positionV>
                <wp:extent cx="107640" cy="136080"/>
                <wp:effectExtent l="38100" t="38100" r="45085" b="54610"/>
                <wp:wrapNone/>
                <wp:docPr id="157" name="Ink 157"/>
                <wp:cNvGraphicFramePr/>
                <a:graphic xmlns:a="http://schemas.openxmlformats.org/drawingml/2006/main">
                  <a:graphicData uri="http://schemas.microsoft.com/office/word/2010/wordprocessingInk">
                    <w14:contentPart bwMode="auto" r:id="rId58">
                      <w14:nvContentPartPr>
                        <w14:cNvContentPartPr/>
                      </w14:nvContentPartPr>
                      <w14:xfrm>
                        <a:off x="0" y="0"/>
                        <a:ext cx="107640" cy="136080"/>
                      </w14:xfrm>
                    </w14:contentPart>
                  </a:graphicData>
                </a:graphic>
              </wp:anchor>
            </w:drawing>
          </mc:Choice>
          <mc:Fallback>
            <w:pict>
              <v:shape w14:anchorId="031D632D" id="Ink 157" o:spid="_x0000_s1026" type="#_x0000_t75" style="position:absolute;margin-left:66.4pt;margin-top:273.95pt;width:9.9pt;height:12.1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">
                <v:imagedata r:id="rId59" o:title=""/>
              </v:shape>
            </w:pict>
          </mc:Fallback>
        </mc:AlternateContent>
      </w:r>
      <w:r w:rsidR="007D3E35">
        <w:rPr>
          <w:noProof/>
        </w:rPr>
        <mc:AlternateContent>
          <mc:Choice Requires="wpi">
            <w:drawing>
              <wp:anchor distT="0" distB="0" distL="114300" distR="114300" simplePos="0" relativeHeight="251842560" behindDoc="0" locked="0" layoutInCell="1" allowOverlap="1" wp14:anchorId="5137D1AC" wp14:editId="52094887">
                <wp:simplePos x="0" y="0"/>
                <wp:positionH relativeFrom="column">
                  <wp:posOffset>1624330</wp:posOffset>
                </wp:positionH>
                <wp:positionV relativeFrom="paragraph">
                  <wp:posOffset>501650</wp:posOffset>
                </wp:positionV>
                <wp:extent cx="137645" cy="170465"/>
                <wp:effectExtent l="38100" t="38100" r="53340" b="58420"/>
                <wp:wrapNone/>
                <wp:docPr id="143" name="Ink 143"/>
                <wp:cNvGraphicFramePr/>
                <a:graphic xmlns:a="http://schemas.openxmlformats.org/drawingml/2006/main">
                  <a:graphicData uri="http://schemas.microsoft.com/office/word/2010/wordprocessingInk">
                    <w14:contentPart bwMode="auto" r:id="rId60">
                      <w14:nvContentPartPr>
                        <w14:cNvContentPartPr/>
                      </w14:nvContentPartPr>
                      <w14:xfrm>
                        <a:off x="0" y="0"/>
                        <a:ext cx="137645" cy="170465"/>
                      </w14:xfrm>
                    </w14:contentPart>
                  </a:graphicData>
                </a:graphic>
              </wp:anchor>
            </w:drawing>
          </mc:Choice>
          <mc:Fallback>
            <w:pict>
              <v:shape w14:anchorId="0FFF0CD2" id="Ink 143" o:spid="_x0000_s1026" type="#_x0000_t75" style="position:absolute;margin-left:127.2pt;margin-top:38.8pt;width:12.3pt;height:14.8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">
                <v:imagedata r:id="rId61" o:title=""/>
              </v:shape>
            </w:pict>
          </mc:Fallback>
        </mc:AlternateContent>
      </w:r>
      <w:r w:rsidR="007D3E35">
        <w:rPr>
          <w:noProof/>
        </w:rPr>
        <mc:AlternateContent>
          <mc:Choice Requires="wpi">
            <w:drawing>
              <wp:anchor distT="0" distB="0" distL="114300" distR="114300" simplePos="0" relativeHeight="251843584" behindDoc="0" locked="0" layoutInCell="1" allowOverlap="1" wp14:anchorId="48C99BA7" wp14:editId="493036D0">
                <wp:simplePos x="0" y="0"/>
                <wp:positionH relativeFrom="column">
                  <wp:posOffset>703580</wp:posOffset>
                </wp:positionH>
                <wp:positionV relativeFrom="paragraph">
                  <wp:posOffset>504825</wp:posOffset>
                </wp:positionV>
                <wp:extent cx="108000" cy="154940"/>
                <wp:effectExtent l="38100" t="57150" r="44450" b="54610"/>
                <wp:wrapNone/>
                <wp:docPr id="144" name="Ink 144"/>
                <wp:cNvGraphicFramePr/>
                <a:graphic xmlns:a="http://schemas.openxmlformats.org/drawingml/2006/main">
                  <a:graphicData uri="http://schemas.microsoft.com/office/word/2010/wordprocessingInk">
                    <w14:contentPart bwMode="auto" r:id="rId62">
                      <w14:nvContentPartPr>
                        <w14:cNvContentPartPr/>
                      </w14:nvContentPartPr>
                      <w14:xfrm>
                        <a:off x="0" y="0"/>
                        <a:ext cx="108000" cy="154940"/>
                      </w14:xfrm>
                    </w14:contentPart>
                  </a:graphicData>
                </a:graphic>
              </wp:anchor>
            </w:drawing>
          </mc:Choice>
          <mc:Fallback>
            <w:pict>
              <v:shape w14:anchorId="75F7A8C1" id="Ink 144" o:spid="_x0000_s1026" type="#_x0000_t75" style="position:absolute;margin-left:54.7pt;margin-top:39.05pt;width:9.9pt;height:13.6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">
                <v:imagedata r:id="rId63" o:title=""/>
              </v:shape>
            </w:pict>
          </mc:Fallback>
        </mc:AlternateContent>
      </w:r>
      <w:r w:rsidR="000C1DBE">
        <w:rPr>
          <w:noProof/>
        </w:rPr>
        <mc:AlternateContent>
          <mc:Choice Requires="wps">
            <w:drawing>
              <wp:anchor distT="0" distB="0" distL="114300" distR="114300" simplePos="0" relativeHeight="251776000" behindDoc="0" locked="0" layoutInCell="1" allowOverlap="1" wp14:anchorId="2C9F19D2" wp14:editId="59B3A63F">
                <wp:simplePos x="0" y="0"/>
                <wp:positionH relativeFrom="column">
                  <wp:posOffset>3075940</wp:posOffset>
                </wp:positionH>
                <wp:positionV relativeFrom="paragraph">
                  <wp:posOffset>3727450</wp:posOffset>
                </wp:positionV>
                <wp:extent cx="287147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871470" cy="635"/>
                        </a:xfrm>
                        <a:prstGeom prst="rect">
                          <a:avLst/>
                        </a:prstGeom>
                        <a:solidFill>
                          <a:prstClr val="white"/>
                        </a:solidFill>
                        <a:ln>
                          <a:noFill/>
                        </a:ln>
                      </wps:spPr>
                      <wps:txbx>
                        <w:txbxContent>
                          <w:p w14:paraId="51561D62" w14:textId="13E163FF" w:rsidR="000C1DBE" w:rsidRPr="005A44E8" w:rsidRDefault="000C1DBE" w:rsidP="000C1DBE">
                            <w:pPr>
                              <w:pStyle w:val="Caption"/>
                              <w:spacing w:before="0"/>
                              <w:jc w:val="center"/>
                              <w:rPr>
                                <w:bCs/>
                                <w:noProof/>
                                <w:sz w:val="36"/>
                                <w:szCs w:val="56"/>
                              </w:rPr>
                            </w:pPr>
                            <w:r>
                              <w:t xml:space="preserve">Figure </w:t>
                            </w:r>
                            <w:r w:rsidR="00994D21">
                              <w:fldChar w:fldCharType="begin"/>
                            </w:r>
                            <w:r w:rsidR="00994D21">
                              <w:instrText xml:space="preserve"> SEQ Figure \* ARABIC </w:instrText>
                            </w:r>
                            <w:r w:rsidR="00994D21">
                              <w:fldChar w:fldCharType="separate"/>
                            </w:r>
                            <w:r w:rsidR="00302A05">
                              <w:rPr>
                                <w:noProof/>
                              </w:rPr>
                              <w:t>7</w:t>
                            </w:r>
                            <w:r w:rsidR="00994D21">
                              <w:rPr>
                                <w:noProof/>
                              </w:rPr>
                              <w:fldChar w:fldCharType="end"/>
                            </w:r>
                            <w:r>
                              <w:t>: Full Adder Circuit. Here the Left Display is Sum(S) and right Display is Carry(C)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F19D2" id="Text Box 6" o:spid="_x0000_s1062" type="#_x0000_t202" style="position:absolute;left:0;text-align:left;margin-left:242.2pt;margin-top:293.5pt;width:226.1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3gLgIAAGUEAAAOAAAAZHJzL2Uyb0RvYy54bWysVMFu2zAMvQ/YPwi6L07SL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" stroked="f">
                <v:textbox style="mso-fit-shape-to-text:t" inset="0,0,0,0">
                  <w:txbxContent>
                    <w:p w14:paraId="51561D62" w14:textId="13E163FF" w:rsidR="000C1DBE" w:rsidRPr="005A44E8" w:rsidRDefault="000C1DBE" w:rsidP="000C1DBE">
                      <w:pPr>
                        <w:pStyle w:val="Caption"/>
                        <w:spacing w:before="0"/>
                        <w:jc w:val="center"/>
                        <w:rPr>
                          <w:bCs/>
                          <w:noProof/>
                          <w:sz w:val="36"/>
                          <w:szCs w:val="56"/>
                        </w:rPr>
                      </w:pPr>
                      <w:r>
                        <w:t xml:space="preserve">Figure </w:t>
                      </w:r>
                      <w:r w:rsidR="00994D21">
                        <w:fldChar w:fldCharType="begin"/>
                      </w:r>
                      <w:r w:rsidR="00994D21">
                        <w:instrText xml:space="preserve"> SEQ Figure \* ARABIC </w:instrText>
                      </w:r>
                      <w:r w:rsidR="00994D21">
                        <w:fldChar w:fldCharType="separate"/>
                      </w:r>
                      <w:r w:rsidR="00302A05">
                        <w:rPr>
                          <w:noProof/>
                        </w:rPr>
                        <w:t>7</w:t>
                      </w:r>
                      <w:r w:rsidR="00994D21">
                        <w:rPr>
                          <w:noProof/>
                        </w:rPr>
                        <w:fldChar w:fldCharType="end"/>
                      </w:r>
                      <w:r>
                        <w:t>: Full Adder Circuit. Here the Left Display is Sum(S) and right Display is Carry(C)</w:t>
                      </w:r>
                    </w:p>
                  </w:txbxContent>
                </v:textbox>
                <w10:wrap type="square"/>
              </v:shape>
            </w:pict>
          </mc:Fallback>
        </mc:AlternateContent>
      </w:r>
      <w:r w:rsidR="000C1DBE">
        <w:rPr>
          <w:noProof/>
        </w:rPr>
        <w:drawing>
          <wp:anchor distT="0" distB="0" distL="114300" distR="114300" simplePos="0" relativeHeight="251773952" behindDoc="0" locked="0" layoutInCell="1" allowOverlap="1" wp14:anchorId="426A856A" wp14:editId="1554794E">
            <wp:simplePos x="0" y="0"/>
            <wp:positionH relativeFrom="margin">
              <wp:align>right</wp:align>
            </wp:positionH>
            <wp:positionV relativeFrom="paragraph">
              <wp:posOffset>341630</wp:posOffset>
            </wp:positionV>
            <wp:extent cx="2871470" cy="3328670"/>
            <wp:effectExtent l="19050" t="19050" r="24130" b="2413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71470" cy="33286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7719B">
        <w:t>Circuits</w:t>
      </w:r>
    </w:p>
    <w:p w14:paraId="667F309D" w14:textId="34EB771D" w:rsidR="0027719B" w:rsidRPr="0027719B" w:rsidRDefault="008465B6" w:rsidP="0027719B">
      <w:r>
        <w:rPr>
          <w:noProof/>
        </w:rPr>
        <mc:AlternateContent>
          <mc:Choice Requires="wpi">
            <w:drawing>
              <wp:anchor distT="0" distB="0" distL="114300" distR="114300" simplePos="0" relativeHeight="251938816" behindDoc="0" locked="0" layoutInCell="1" allowOverlap="1" wp14:anchorId="48560A30" wp14:editId="427C0041">
                <wp:simplePos x="0" y="0"/>
                <wp:positionH relativeFrom="column">
                  <wp:posOffset>4702175</wp:posOffset>
                </wp:positionH>
                <wp:positionV relativeFrom="paragraph">
                  <wp:posOffset>3837305</wp:posOffset>
                </wp:positionV>
                <wp:extent cx="91730" cy="129090"/>
                <wp:effectExtent l="38100" t="38100" r="41910" b="42545"/>
                <wp:wrapNone/>
                <wp:docPr id="120" name="Ink 120"/>
                <wp:cNvGraphicFramePr/>
                <a:graphic xmlns:a="http://schemas.openxmlformats.org/drawingml/2006/main">
                  <a:graphicData uri="http://schemas.microsoft.com/office/word/2010/wordprocessingInk">
                    <w14:contentPart bwMode="auto" r:id="rId65">
                      <w14:nvContentPartPr>
                        <w14:cNvContentPartPr/>
                      </w14:nvContentPartPr>
                      <w14:xfrm>
                        <a:off x="0" y="0"/>
                        <a:ext cx="91730" cy="129090"/>
                      </w14:xfrm>
                    </w14:contentPart>
                  </a:graphicData>
                </a:graphic>
              </wp:anchor>
            </w:drawing>
          </mc:Choice>
          <mc:Fallback>
            <w:pict>
              <v:shape w14:anchorId="5948570C" id="Ink 120" o:spid="_x0000_s1026" type="#_x0000_t75" style="position:absolute;margin-left:369.55pt;margin-top:301.45pt;width:8.6pt;height:11.5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">
                <v:imagedata r:id="rId66" o:title=""/>
              </v:shape>
            </w:pict>
          </mc:Fallback>
        </mc:AlternateContent>
      </w:r>
      <w:r>
        <w:rPr>
          <w:noProof/>
        </w:rPr>
        <mc:AlternateContent>
          <mc:Choice Requires="wpi">
            <w:drawing>
              <wp:anchor distT="0" distB="0" distL="114300" distR="114300" simplePos="0" relativeHeight="251939840" behindDoc="0" locked="0" layoutInCell="1" allowOverlap="1" wp14:anchorId="68BEBDD9" wp14:editId="2A228326">
                <wp:simplePos x="0" y="0"/>
                <wp:positionH relativeFrom="column">
                  <wp:posOffset>3933825</wp:posOffset>
                </wp:positionH>
                <wp:positionV relativeFrom="paragraph">
                  <wp:posOffset>3855085</wp:posOffset>
                </wp:positionV>
                <wp:extent cx="73350" cy="106680"/>
                <wp:effectExtent l="38100" t="38100" r="41275" b="45720"/>
                <wp:wrapNone/>
                <wp:docPr id="121" name="Ink 121"/>
                <wp:cNvGraphicFramePr/>
                <a:graphic xmlns:a="http://schemas.openxmlformats.org/drawingml/2006/main">
                  <a:graphicData uri="http://schemas.microsoft.com/office/word/2010/wordprocessingInk">
                    <w14:contentPart bwMode="auto" r:id="rId67">
                      <w14:nvContentPartPr>
                        <w14:cNvContentPartPr/>
                      </w14:nvContentPartPr>
                      <w14:xfrm>
                        <a:off x="0" y="0"/>
                        <a:ext cx="73350" cy="106680"/>
                      </w14:xfrm>
                    </w14:contentPart>
                  </a:graphicData>
                </a:graphic>
              </wp:anchor>
            </w:drawing>
          </mc:Choice>
          <mc:Fallback>
            <w:pict>
              <v:shape w14:anchorId="28A16606" id="Ink 121" o:spid="_x0000_s1026" type="#_x0000_t75" style="position:absolute;margin-left:309.05pt;margin-top:302.85pt;width:7.2pt;height:9.8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">
                <v:imagedata r:id="rId68" o:title=""/>
              </v:shape>
            </w:pict>
          </mc:Fallback>
        </mc:AlternateContent>
      </w:r>
      <w:r w:rsidR="007D3E35">
        <w:rPr>
          <w:noProof/>
        </w:rPr>
        <mc:AlternateContent>
          <mc:Choice Requires="wpi">
            <w:drawing>
              <wp:anchor distT="0" distB="0" distL="114300" distR="114300" simplePos="0" relativeHeight="251906048" behindDoc="0" locked="0" layoutInCell="1" allowOverlap="1" wp14:anchorId="54813DCA" wp14:editId="3FDF474F">
                <wp:simplePos x="0" y="0"/>
                <wp:positionH relativeFrom="column">
                  <wp:posOffset>5434965</wp:posOffset>
                </wp:positionH>
                <wp:positionV relativeFrom="paragraph">
                  <wp:posOffset>3912235</wp:posOffset>
                </wp:positionV>
                <wp:extent cx="290025" cy="100965"/>
                <wp:effectExtent l="38100" t="38100" r="34290" b="51435"/>
                <wp:wrapNone/>
                <wp:docPr id="220" name="Ink 220"/>
                <wp:cNvGraphicFramePr/>
                <a:graphic xmlns:a="http://schemas.openxmlformats.org/drawingml/2006/main">
                  <a:graphicData uri="http://schemas.microsoft.com/office/word/2010/wordprocessingInk">
                    <w14:contentPart bwMode="auto" r:id="rId69">
                      <w14:nvContentPartPr>
                        <w14:cNvContentPartPr/>
                      </w14:nvContentPartPr>
                      <w14:xfrm>
                        <a:off x="0" y="0"/>
                        <a:ext cx="290025" cy="100965"/>
                      </w14:xfrm>
                    </w14:contentPart>
                  </a:graphicData>
                </a:graphic>
              </wp:anchor>
            </w:drawing>
          </mc:Choice>
          <mc:Fallback>
            <w:pict>
              <v:shape w14:anchorId="270BB1DF" id="Ink 220" o:spid="_x0000_s1026" type="#_x0000_t75" style="position:absolute;margin-left:427.25pt;margin-top:307.35pt;width:24.25pt;height:9.3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">
                <v:imagedata r:id="rId70" o:title=""/>
              </v:shape>
            </w:pict>
          </mc:Fallback>
        </mc:AlternateContent>
      </w:r>
      <w:r w:rsidR="007D3E35">
        <w:rPr>
          <w:noProof/>
        </w:rPr>
        <mc:AlternateContent>
          <mc:Choice Requires="wpi">
            <w:drawing>
              <wp:anchor distT="0" distB="0" distL="114300" distR="114300" simplePos="0" relativeHeight="251879424" behindDoc="0" locked="0" layoutInCell="1" allowOverlap="1" wp14:anchorId="0612797B" wp14:editId="3BB386DF">
                <wp:simplePos x="0" y="0"/>
                <wp:positionH relativeFrom="column">
                  <wp:posOffset>1913255</wp:posOffset>
                </wp:positionH>
                <wp:positionV relativeFrom="paragraph">
                  <wp:posOffset>3922395</wp:posOffset>
                </wp:positionV>
                <wp:extent cx="159450" cy="163080"/>
                <wp:effectExtent l="57150" t="38100" r="50165" b="46990"/>
                <wp:wrapNone/>
                <wp:docPr id="194" name="Ink 194"/>
                <wp:cNvGraphicFramePr/>
                <a:graphic xmlns:a="http://schemas.openxmlformats.org/drawingml/2006/main">
                  <a:graphicData uri="http://schemas.microsoft.com/office/word/2010/wordprocessingInk">
                    <w14:contentPart bwMode="auto" r:id="rId71">
                      <w14:nvContentPartPr>
                        <w14:cNvContentPartPr/>
                      </w14:nvContentPartPr>
                      <w14:xfrm>
                        <a:off x="0" y="0"/>
                        <a:ext cx="159450" cy="163080"/>
                      </w14:xfrm>
                    </w14:contentPart>
                  </a:graphicData>
                </a:graphic>
              </wp:anchor>
            </w:drawing>
          </mc:Choice>
          <mc:Fallback>
            <w:pict>
              <v:shape w14:anchorId="6CD66E5B" id="Ink 194" o:spid="_x0000_s1026" type="#_x0000_t75" style="position:absolute;margin-left:149.95pt;margin-top:308.15pt;width:13.95pt;height:14.3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">
                <v:imagedata r:id="rId72" o:title=""/>
              </v:shape>
            </w:pict>
          </mc:Fallback>
        </mc:AlternateContent>
      </w:r>
      <w:r w:rsidR="007D3E35">
        <w:rPr>
          <w:noProof/>
        </w:rPr>
        <mc:AlternateContent>
          <mc:Choice Requires="wpi">
            <w:drawing>
              <wp:anchor distT="0" distB="0" distL="114300" distR="114300" simplePos="0" relativeHeight="251877376" behindDoc="0" locked="0" layoutInCell="1" allowOverlap="1" wp14:anchorId="074DC45C" wp14:editId="27C840F4">
                <wp:simplePos x="0" y="0"/>
                <wp:positionH relativeFrom="column">
                  <wp:posOffset>566420</wp:posOffset>
                </wp:positionH>
                <wp:positionV relativeFrom="paragraph">
                  <wp:posOffset>3932555</wp:posOffset>
                </wp:positionV>
                <wp:extent cx="100220" cy="117720"/>
                <wp:effectExtent l="38100" t="57150" r="52705" b="53975"/>
                <wp:wrapNone/>
                <wp:docPr id="192" name="Ink 192"/>
                <wp:cNvGraphicFramePr/>
                <a:graphic xmlns:a="http://schemas.openxmlformats.org/drawingml/2006/main">
                  <a:graphicData uri="http://schemas.microsoft.com/office/word/2010/wordprocessingInk">
                    <w14:contentPart bwMode="auto" r:id="rId73">
                      <w14:nvContentPartPr>
                        <w14:cNvContentPartPr/>
                      </w14:nvContentPartPr>
                      <w14:xfrm>
                        <a:off x="0" y="0"/>
                        <a:ext cx="100220" cy="117720"/>
                      </w14:xfrm>
                    </w14:contentPart>
                  </a:graphicData>
                </a:graphic>
              </wp:anchor>
            </w:drawing>
          </mc:Choice>
          <mc:Fallback>
            <w:pict>
              <v:shape w14:anchorId="3779D1CE" id="Ink 192" o:spid="_x0000_s1026" type="#_x0000_t75" style="position:absolute;margin-left:43.9pt;margin-top:308.95pt;width:9.35pt;height:10.6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">
                <v:imagedata r:id="rId74" o:title=""/>
              </v:shape>
            </w:pict>
          </mc:Fallback>
        </mc:AlternateContent>
      </w:r>
      <w:r w:rsidR="00935522">
        <w:rPr>
          <w:noProof/>
        </w:rPr>
        <mc:AlternateContent>
          <mc:Choice Requires="wps">
            <w:drawing>
              <wp:anchor distT="0" distB="0" distL="114300" distR="114300" simplePos="0" relativeHeight="251782144" behindDoc="0" locked="0" layoutInCell="1" allowOverlap="1" wp14:anchorId="20FAC147" wp14:editId="5DF6D26C">
                <wp:simplePos x="0" y="0"/>
                <wp:positionH relativeFrom="column">
                  <wp:posOffset>3609340</wp:posOffset>
                </wp:positionH>
                <wp:positionV relativeFrom="paragraph">
                  <wp:posOffset>7413625</wp:posOffset>
                </wp:positionV>
                <wp:extent cx="235077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350770" cy="635"/>
                        </a:xfrm>
                        <a:prstGeom prst="rect">
                          <a:avLst/>
                        </a:prstGeom>
                        <a:solidFill>
                          <a:prstClr val="white"/>
                        </a:solidFill>
                        <a:ln>
                          <a:noFill/>
                        </a:ln>
                      </wps:spPr>
                      <wps:txbx>
                        <w:txbxContent>
                          <w:p w14:paraId="0F326125" w14:textId="5687DDC8" w:rsidR="00935522" w:rsidRPr="009F7E3C" w:rsidRDefault="00935522" w:rsidP="00935522">
                            <w:pPr>
                              <w:pStyle w:val="Caption"/>
                              <w:spacing w:before="0"/>
                              <w:jc w:val="center"/>
                              <w:rPr>
                                <w:noProof/>
                                <w:color w:val="808080" w:themeColor="background1" w:themeShade="80"/>
                                <w:sz w:val="26"/>
                                <w:szCs w:val="26"/>
                              </w:rPr>
                            </w:pPr>
                            <w:r>
                              <w:t>Figure 9: Full Subtractor Circuit. Here Left Display is Difference(D) and Right Display is B-out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AC147" id="Text Box 11" o:spid="_x0000_s1063" type="#_x0000_t202" style="position:absolute;margin-left:284.2pt;margin-top:583.75pt;width:185.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" stroked="f">
                <v:textbox style="mso-fit-shape-to-text:t" inset="0,0,0,0">
                  <w:txbxContent>
                    <w:p w14:paraId="0F326125" w14:textId="5687DDC8" w:rsidR="00935522" w:rsidRPr="009F7E3C" w:rsidRDefault="00935522" w:rsidP="00935522">
                      <w:pPr>
                        <w:pStyle w:val="Caption"/>
                        <w:spacing w:before="0"/>
                        <w:jc w:val="center"/>
                        <w:rPr>
                          <w:noProof/>
                          <w:color w:val="808080" w:themeColor="background1" w:themeShade="80"/>
                          <w:sz w:val="26"/>
                          <w:szCs w:val="26"/>
                        </w:rPr>
                      </w:pPr>
                      <w:r>
                        <w:t>Figure 9: Full Subtractor Circuit. Here Left Display is Difference(D) and Right Display is B-out</w:t>
                      </w:r>
                    </w:p>
                  </w:txbxContent>
                </v:textbox>
                <w10:wrap type="square"/>
              </v:shape>
            </w:pict>
          </mc:Fallback>
        </mc:AlternateContent>
      </w:r>
      <w:r w:rsidR="00935522">
        <w:rPr>
          <w:noProof/>
        </w:rPr>
        <w:drawing>
          <wp:anchor distT="0" distB="0" distL="114300" distR="114300" simplePos="0" relativeHeight="251780096" behindDoc="0" locked="0" layoutInCell="1" allowOverlap="1" wp14:anchorId="20CDFC47" wp14:editId="173958A7">
            <wp:simplePos x="0" y="0"/>
            <wp:positionH relativeFrom="margin">
              <wp:align>right</wp:align>
            </wp:positionH>
            <wp:positionV relativeFrom="paragraph">
              <wp:posOffset>3760770</wp:posOffset>
            </wp:positionV>
            <wp:extent cx="2350858" cy="3613473"/>
            <wp:effectExtent l="19050" t="19050" r="11430" b="254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50858" cy="3613473"/>
                    </a:xfrm>
                    <a:prstGeom prst="rect">
                      <a:avLst/>
                    </a:prstGeom>
                    <a:noFill/>
                    <a:ln>
                      <a:solidFill>
                        <a:schemeClr val="tx1"/>
                      </a:solidFill>
                    </a:ln>
                  </pic:spPr>
                </pic:pic>
              </a:graphicData>
            </a:graphic>
          </wp:anchor>
        </w:drawing>
      </w:r>
      <w:r w:rsidR="00935522">
        <w:rPr>
          <w:noProof/>
        </w:rPr>
        <w:drawing>
          <wp:anchor distT="0" distB="0" distL="114300" distR="114300" simplePos="0" relativeHeight="251777024" behindDoc="0" locked="0" layoutInCell="1" allowOverlap="1" wp14:anchorId="02BC7476" wp14:editId="6E3AC7D2">
            <wp:simplePos x="0" y="0"/>
            <wp:positionH relativeFrom="margin">
              <wp:align>left</wp:align>
            </wp:positionH>
            <wp:positionV relativeFrom="paragraph">
              <wp:posOffset>3780442</wp:posOffset>
            </wp:positionV>
            <wp:extent cx="2527300" cy="3820795"/>
            <wp:effectExtent l="19050" t="19050" r="25400" b="273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27300" cy="38207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9267C">
        <w:rPr>
          <w:noProof/>
        </w:rPr>
        <mc:AlternateContent>
          <mc:Choice Requires="wps">
            <w:drawing>
              <wp:anchor distT="0" distB="0" distL="114300" distR="114300" simplePos="0" relativeHeight="251772928" behindDoc="0" locked="0" layoutInCell="1" allowOverlap="1" wp14:anchorId="26C666F7" wp14:editId="5F71CB7F">
                <wp:simplePos x="0" y="0"/>
                <wp:positionH relativeFrom="column">
                  <wp:posOffset>-3175</wp:posOffset>
                </wp:positionH>
                <wp:positionV relativeFrom="paragraph">
                  <wp:posOffset>3373120</wp:posOffset>
                </wp:positionV>
                <wp:extent cx="279209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792095" cy="635"/>
                        </a:xfrm>
                        <a:prstGeom prst="rect">
                          <a:avLst/>
                        </a:prstGeom>
                        <a:solidFill>
                          <a:prstClr val="white"/>
                        </a:solidFill>
                        <a:ln>
                          <a:noFill/>
                        </a:ln>
                      </wps:spPr>
                      <wps:txbx>
                        <w:txbxContent>
                          <w:p w14:paraId="4247A289" w14:textId="52BFDE0E" w:rsidR="0019267C" w:rsidRPr="00896CE3" w:rsidRDefault="0019267C" w:rsidP="0019267C">
                            <w:pPr>
                              <w:pStyle w:val="Caption"/>
                              <w:spacing w:before="0"/>
                              <w:jc w:val="center"/>
                              <w:rPr>
                                <w:noProof/>
                                <w:color w:val="808080" w:themeColor="background1" w:themeShade="80"/>
                                <w:sz w:val="26"/>
                                <w:szCs w:val="26"/>
                              </w:rPr>
                            </w:pPr>
                            <w:r>
                              <w:t>Figure 6: Half Adder Circuit. The Left Display is Carry(C) and the Right Display is Sum(S)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666F7" id="Text Box 4" o:spid="_x0000_s1064" type="#_x0000_t202" style="position:absolute;margin-left:-.25pt;margin-top:265.6pt;width:219.8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" stroked="f">
                <v:textbox style="mso-fit-shape-to-text:t" inset="0,0,0,0">
                  <w:txbxContent>
                    <w:p w14:paraId="4247A289" w14:textId="52BFDE0E" w:rsidR="0019267C" w:rsidRPr="00896CE3" w:rsidRDefault="0019267C" w:rsidP="0019267C">
                      <w:pPr>
                        <w:pStyle w:val="Caption"/>
                        <w:spacing w:before="0"/>
                        <w:jc w:val="center"/>
                        <w:rPr>
                          <w:noProof/>
                          <w:color w:val="808080" w:themeColor="background1" w:themeShade="80"/>
                          <w:sz w:val="26"/>
                          <w:szCs w:val="26"/>
                        </w:rPr>
                      </w:pPr>
                      <w:r>
                        <w:t>Figure 6: Half Adder Circuit. The Left Display is Carry(C) and the Right Display is Sum(S)</w:t>
                      </w:r>
                    </w:p>
                  </w:txbxContent>
                </v:textbox>
                <w10:wrap type="square"/>
              </v:shape>
            </w:pict>
          </mc:Fallback>
        </mc:AlternateContent>
      </w:r>
      <w:r w:rsidR="00C87102">
        <w:rPr>
          <w:noProof/>
        </w:rPr>
        <w:drawing>
          <wp:anchor distT="0" distB="0" distL="114300" distR="114300" simplePos="0" relativeHeight="251770880" behindDoc="0" locked="0" layoutInCell="1" allowOverlap="1" wp14:anchorId="7D44508D" wp14:editId="6634B117">
            <wp:simplePos x="0" y="0"/>
            <wp:positionH relativeFrom="column">
              <wp:posOffset>-3283</wp:posOffset>
            </wp:positionH>
            <wp:positionV relativeFrom="paragraph">
              <wp:posOffset>4062</wp:posOffset>
            </wp:positionV>
            <wp:extent cx="2792555" cy="3312700"/>
            <wp:effectExtent l="19050" t="19050" r="27305" b="215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92555" cy="3312700"/>
                    </a:xfrm>
                    <a:prstGeom prst="rect">
                      <a:avLst/>
                    </a:prstGeom>
                    <a:noFill/>
                    <a:ln>
                      <a:solidFill>
                        <a:schemeClr val="tx1"/>
                      </a:solidFill>
                    </a:ln>
                  </pic:spPr>
                </pic:pic>
              </a:graphicData>
            </a:graphic>
          </wp:anchor>
        </w:drawing>
      </w:r>
    </w:p>
    <w:p w14:paraId="58C8C919" w14:textId="26A9B329" w:rsidR="008D3C4D" w:rsidRDefault="007D3E35" w:rsidP="00021C75">
      <w:pPr>
        <w:pStyle w:val="Heading2"/>
      </w:pPr>
      <w:r>
        <w:rPr>
          <w:noProof/>
        </w:rPr>
        <mc:AlternateContent>
          <mc:Choice Requires="wpi">
            <w:drawing>
              <wp:anchor distT="0" distB="0" distL="114300" distR="114300" simplePos="0" relativeHeight="251919360" behindDoc="0" locked="0" layoutInCell="1" allowOverlap="1" wp14:anchorId="20CA67C0" wp14:editId="24C07D97">
                <wp:simplePos x="0" y="0"/>
                <wp:positionH relativeFrom="column">
                  <wp:posOffset>5541645</wp:posOffset>
                </wp:positionH>
                <wp:positionV relativeFrom="paragraph">
                  <wp:posOffset>3100070</wp:posOffset>
                </wp:positionV>
                <wp:extent cx="414785" cy="138430"/>
                <wp:effectExtent l="38100" t="38100" r="42545" b="52070"/>
                <wp:wrapNone/>
                <wp:docPr id="239" name="Ink 239"/>
                <wp:cNvGraphicFramePr/>
                <a:graphic xmlns:a="http://schemas.openxmlformats.org/drawingml/2006/main">
                  <a:graphicData uri="http://schemas.microsoft.com/office/word/2010/wordprocessingInk">
                    <w14:contentPart bwMode="auto" r:id="rId78">
                      <w14:nvContentPartPr>
                        <w14:cNvContentPartPr/>
                      </w14:nvContentPartPr>
                      <w14:xfrm>
                        <a:off x="0" y="0"/>
                        <a:ext cx="414785" cy="138430"/>
                      </w14:xfrm>
                    </w14:contentPart>
                  </a:graphicData>
                </a:graphic>
              </wp:anchor>
            </w:drawing>
          </mc:Choice>
          <mc:Fallback>
            <w:pict>
              <v:shape w14:anchorId="48F50A91" id="Ink 239" o:spid="_x0000_s1026" type="#_x0000_t75" style="position:absolute;margin-left:435.65pt;margin-top:243.4pt;width:34.05pt;height:12.3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">
                <v:imagedata r:id="rId79" o:title=""/>
              </v:shape>
            </w:pict>
          </mc:Fallback>
        </mc:AlternateContent>
      </w:r>
      <w:r>
        <w:rPr>
          <w:noProof/>
        </w:rPr>
        <mc:AlternateContent>
          <mc:Choice Requires="wpi">
            <w:drawing>
              <wp:anchor distT="0" distB="0" distL="114300" distR="114300" simplePos="0" relativeHeight="251910144" behindDoc="0" locked="0" layoutInCell="1" allowOverlap="1" wp14:anchorId="3C146AE8" wp14:editId="7D388178">
                <wp:simplePos x="0" y="0"/>
                <wp:positionH relativeFrom="column">
                  <wp:posOffset>4521835</wp:posOffset>
                </wp:positionH>
                <wp:positionV relativeFrom="paragraph">
                  <wp:posOffset>3123565</wp:posOffset>
                </wp:positionV>
                <wp:extent cx="111155" cy="118745"/>
                <wp:effectExtent l="38100" t="57150" r="22225" b="52705"/>
                <wp:wrapNone/>
                <wp:docPr id="224" name="Ink 224"/>
                <wp:cNvGraphicFramePr/>
                <a:graphic xmlns:a="http://schemas.openxmlformats.org/drawingml/2006/main">
                  <a:graphicData uri="http://schemas.microsoft.com/office/word/2010/wordprocessingInk">
                    <w14:contentPart bwMode="auto" r:id="rId80">
                      <w14:nvContentPartPr>
                        <w14:cNvContentPartPr/>
                      </w14:nvContentPartPr>
                      <w14:xfrm>
                        <a:off x="0" y="0"/>
                        <a:ext cx="111155" cy="118745"/>
                      </w14:xfrm>
                    </w14:contentPart>
                  </a:graphicData>
                </a:graphic>
              </wp:anchor>
            </w:drawing>
          </mc:Choice>
          <mc:Fallback>
            <w:pict>
              <v:shape w14:anchorId="5FC151B6" id="Ink 224" o:spid="_x0000_s1026" type="#_x0000_t75" style="position:absolute;margin-left:355.35pt;margin-top:245.25pt;width:10.15pt;height:10.7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">
                <v:imagedata r:id="rId81" o:title=""/>
              </v:shape>
            </w:pict>
          </mc:Fallback>
        </mc:AlternateContent>
      </w:r>
      <w:r>
        <w:rPr>
          <w:noProof/>
        </w:rPr>
        <mc:AlternateContent>
          <mc:Choice Requires="wpi">
            <w:drawing>
              <wp:anchor distT="0" distB="0" distL="114300" distR="114300" simplePos="0" relativeHeight="251884544" behindDoc="0" locked="0" layoutInCell="1" allowOverlap="1" wp14:anchorId="6F9CA6FF" wp14:editId="7A46B303">
                <wp:simplePos x="0" y="0"/>
                <wp:positionH relativeFrom="column">
                  <wp:posOffset>2355850</wp:posOffset>
                </wp:positionH>
                <wp:positionV relativeFrom="paragraph">
                  <wp:posOffset>3310255</wp:posOffset>
                </wp:positionV>
                <wp:extent cx="88600" cy="107950"/>
                <wp:effectExtent l="38100" t="38100" r="26035" b="44450"/>
                <wp:wrapNone/>
                <wp:docPr id="199" name="Ink 199"/>
                <wp:cNvGraphicFramePr/>
                <a:graphic xmlns:a="http://schemas.openxmlformats.org/drawingml/2006/main">
                  <a:graphicData uri="http://schemas.microsoft.com/office/word/2010/wordprocessingInk">
                    <w14:contentPart bwMode="auto" r:id="rId82">
                      <w14:nvContentPartPr>
                        <w14:cNvContentPartPr/>
                      </w14:nvContentPartPr>
                      <w14:xfrm>
                        <a:off x="0" y="0"/>
                        <a:ext cx="88600" cy="107950"/>
                      </w14:xfrm>
                    </w14:contentPart>
                  </a:graphicData>
                </a:graphic>
              </wp:anchor>
            </w:drawing>
          </mc:Choice>
          <mc:Fallback>
            <w:pict>
              <v:shape w14:anchorId="155A9E8B" id="Ink 199" o:spid="_x0000_s1026" type="#_x0000_t75" style="position:absolute;margin-left:184.8pt;margin-top:259.95pt;width:8.4pt;height:9.9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">
                <v:imagedata r:id="rId83" o:title=""/>
              </v:shape>
            </w:pict>
          </mc:Fallback>
        </mc:AlternateContent>
      </w:r>
      <w:r>
        <w:rPr>
          <w:noProof/>
        </w:rPr>
        <mc:AlternateContent>
          <mc:Choice Requires="wpi">
            <w:drawing>
              <wp:anchor distT="0" distB="0" distL="114300" distR="114300" simplePos="0" relativeHeight="251885568" behindDoc="0" locked="0" layoutInCell="1" allowOverlap="1" wp14:anchorId="437DBCE8" wp14:editId="054E774D">
                <wp:simplePos x="0" y="0"/>
                <wp:positionH relativeFrom="column">
                  <wp:posOffset>1071880</wp:posOffset>
                </wp:positionH>
                <wp:positionV relativeFrom="paragraph">
                  <wp:posOffset>3306445</wp:posOffset>
                </wp:positionV>
                <wp:extent cx="78880" cy="114840"/>
                <wp:effectExtent l="57150" t="38100" r="35560" b="57150"/>
                <wp:wrapNone/>
                <wp:docPr id="200" name="Ink 200"/>
                <wp:cNvGraphicFramePr/>
                <a:graphic xmlns:a="http://schemas.openxmlformats.org/drawingml/2006/main">
                  <a:graphicData uri="http://schemas.microsoft.com/office/word/2010/wordprocessingInk">
                    <w14:contentPart bwMode="auto" r:id="rId84">
                      <w14:nvContentPartPr>
                        <w14:cNvContentPartPr/>
                      </w14:nvContentPartPr>
                      <w14:xfrm>
                        <a:off x="0" y="0"/>
                        <a:ext cx="78880" cy="114840"/>
                      </w14:xfrm>
                    </w14:contentPart>
                  </a:graphicData>
                </a:graphic>
              </wp:anchor>
            </w:drawing>
          </mc:Choice>
          <mc:Fallback>
            <w:pict>
              <v:shape w14:anchorId="5D7642BE" id="Ink 200" o:spid="_x0000_s1026" type="#_x0000_t75" style="position:absolute;margin-left:83.7pt;margin-top:259.65pt;width:7.6pt;height:10.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">
                <v:imagedata r:id="rId85" o:title=""/>
              </v:shape>
            </w:pict>
          </mc:Fallback>
        </mc:AlternateContent>
      </w:r>
      <w:r w:rsidR="00021C75">
        <w:rPr>
          <w:noProof/>
        </w:rPr>
        <mc:AlternateContent>
          <mc:Choice Requires="wps">
            <w:drawing>
              <wp:anchor distT="0" distB="0" distL="114300" distR="114300" simplePos="0" relativeHeight="251779072" behindDoc="0" locked="0" layoutInCell="1" allowOverlap="1" wp14:anchorId="48F1459D" wp14:editId="462B8BEA">
                <wp:simplePos x="0" y="0"/>
                <wp:positionH relativeFrom="margin">
                  <wp:align>left</wp:align>
                </wp:positionH>
                <wp:positionV relativeFrom="paragraph">
                  <wp:posOffset>3567610</wp:posOffset>
                </wp:positionV>
                <wp:extent cx="2527300" cy="431165"/>
                <wp:effectExtent l="0" t="0" r="6350" b="6985"/>
                <wp:wrapSquare wrapText="bothSides"/>
                <wp:docPr id="9" name="Text Box 9"/>
                <wp:cNvGraphicFramePr/>
                <a:graphic xmlns:a="http://schemas.openxmlformats.org/drawingml/2006/main">
                  <a:graphicData uri="http://schemas.microsoft.com/office/word/2010/wordprocessingShape">
                    <wps:wsp>
                      <wps:cNvSpPr txBox="1"/>
                      <wps:spPr>
                        <a:xfrm>
                          <a:off x="0" y="0"/>
                          <a:ext cx="2527300" cy="431165"/>
                        </a:xfrm>
                        <a:prstGeom prst="rect">
                          <a:avLst/>
                        </a:prstGeom>
                        <a:solidFill>
                          <a:prstClr val="white"/>
                        </a:solidFill>
                        <a:ln>
                          <a:noFill/>
                        </a:ln>
                      </wps:spPr>
                      <wps:txbx>
                        <w:txbxContent>
                          <w:p w14:paraId="560D92F7" w14:textId="098E0D9D" w:rsidR="00C41FD7" w:rsidRPr="00C1284E" w:rsidRDefault="00C41FD7" w:rsidP="00C41FD7">
                            <w:pPr>
                              <w:pStyle w:val="Caption"/>
                              <w:spacing w:before="0"/>
                              <w:jc w:val="center"/>
                              <w:rPr>
                                <w:noProof/>
                                <w:color w:val="808080" w:themeColor="background1" w:themeShade="80"/>
                                <w:sz w:val="26"/>
                                <w:szCs w:val="26"/>
                              </w:rPr>
                            </w:pPr>
                            <w:r>
                              <w:t xml:space="preserve">Figure </w:t>
                            </w:r>
                            <w:r w:rsidR="00021C75">
                              <w:t>8</w:t>
                            </w:r>
                            <w:r>
                              <w:t>: Half Subtractor Circuit</w:t>
                            </w:r>
                            <w:r w:rsidR="00B72BEC">
                              <w:t>.</w:t>
                            </w:r>
                            <w:r>
                              <w:t xml:space="preserve"> Here the Left Display is Borrow(B) and Right Display is Difference(D)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F1459D" id="Text Box 9" o:spid="_x0000_s1065" type="#_x0000_t202" style="position:absolute;margin-left:0;margin-top:280.9pt;width:199pt;height:33.95pt;z-index:2517790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" stroked="f">
                <v:textbox inset="0,0,0,0">
                  <w:txbxContent>
                    <w:p w14:paraId="560D92F7" w14:textId="098E0D9D" w:rsidR="00C41FD7" w:rsidRPr="00C1284E" w:rsidRDefault="00C41FD7" w:rsidP="00C41FD7">
                      <w:pPr>
                        <w:pStyle w:val="Caption"/>
                        <w:spacing w:before="0"/>
                        <w:jc w:val="center"/>
                        <w:rPr>
                          <w:noProof/>
                          <w:color w:val="808080" w:themeColor="background1" w:themeShade="80"/>
                          <w:sz w:val="26"/>
                          <w:szCs w:val="26"/>
                        </w:rPr>
                      </w:pPr>
                      <w:r>
                        <w:t xml:space="preserve">Figure </w:t>
                      </w:r>
                      <w:r w:rsidR="00021C75">
                        <w:t>8</w:t>
                      </w:r>
                      <w:r>
                        <w:t>: Half Subtractor Circuit</w:t>
                      </w:r>
                      <w:r w:rsidR="00B72BEC">
                        <w:t>.</w:t>
                      </w:r>
                      <w:r>
                        <w:t xml:space="preserve"> Here the Left Display is Borrow(B) and Right Display is Difference(D)</w:t>
                      </w:r>
                    </w:p>
                  </w:txbxContent>
                </v:textbox>
                <w10:wrap type="square" anchorx="margin"/>
              </v:shape>
            </w:pict>
          </mc:Fallback>
        </mc:AlternateContent>
      </w:r>
      <w:r w:rsidR="00021C75">
        <w:br w:type="page"/>
      </w:r>
      <w:r w:rsidR="00021C75">
        <w:lastRenderedPageBreak/>
        <w:t>Outputs</w:t>
      </w:r>
    </w:p>
    <w:p w14:paraId="791CEEB3" w14:textId="40E664B1" w:rsidR="00021C75" w:rsidRDefault="00021C75" w:rsidP="00021C75">
      <w:pPr>
        <w:pStyle w:val="ListParagraph"/>
        <w:numPr>
          <w:ilvl w:val="0"/>
          <w:numId w:val="21"/>
        </w:numPr>
      </w:pPr>
      <w:r>
        <w:t>Half Adder</w:t>
      </w:r>
    </w:p>
    <w:p w14:paraId="5C8AF1C1" w14:textId="4040A92B" w:rsidR="00B7230D" w:rsidRDefault="007D3E35" w:rsidP="004F13F4">
      <w:pPr>
        <w:pStyle w:val="ListParagraph"/>
        <w:numPr>
          <w:ilvl w:val="1"/>
          <w:numId w:val="21"/>
        </w:numPr>
      </w:pPr>
      <w:r>
        <w:rPr>
          <w:noProof/>
        </w:rPr>
        <mc:AlternateContent>
          <mc:Choice Requires="wpi">
            <w:drawing>
              <wp:anchor distT="0" distB="0" distL="114300" distR="114300" simplePos="0" relativeHeight="251850752" behindDoc="0" locked="0" layoutInCell="1" allowOverlap="1" wp14:anchorId="0BA6A73F" wp14:editId="5EE25EA5">
                <wp:simplePos x="0" y="0"/>
                <wp:positionH relativeFrom="column">
                  <wp:posOffset>732710</wp:posOffset>
                </wp:positionH>
                <wp:positionV relativeFrom="paragraph">
                  <wp:posOffset>6968114</wp:posOffset>
                </wp:positionV>
                <wp:extent cx="127440" cy="124560"/>
                <wp:effectExtent l="57150" t="57150" r="44450" b="46990"/>
                <wp:wrapNone/>
                <wp:docPr id="155" name="Ink 155"/>
                <wp:cNvGraphicFramePr/>
                <a:graphic xmlns:a="http://schemas.openxmlformats.org/drawingml/2006/main">
                  <a:graphicData uri="http://schemas.microsoft.com/office/word/2010/wordprocessingInk">
                    <w14:contentPart bwMode="auto" r:id="rId86">
                      <w14:nvContentPartPr>
                        <w14:cNvContentPartPr/>
                      </w14:nvContentPartPr>
                      <w14:xfrm>
                        <a:off x="0" y="0"/>
                        <a:ext cx="127440" cy="124560"/>
                      </w14:xfrm>
                    </w14:contentPart>
                  </a:graphicData>
                </a:graphic>
              </wp:anchor>
            </w:drawing>
          </mc:Choice>
          <mc:Fallback>
            <w:pict>
              <v:shape w14:anchorId="205AC2E5" id="Ink 155" o:spid="_x0000_s1026" type="#_x0000_t75" style="position:absolute;margin-left:57pt;margin-top:547.95pt;width:11.45pt;height:11.2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">
                <v:imagedata r:id="rId87" o:title=""/>
              </v:shape>
            </w:pict>
          </mc:Fallback>
        </mc:AlternateContent>
      </w:r>
      <w:r>
        <w:rPr>
          <w:noProof/>
        </w:rPr>
        <mc:AlternateContent>
          <mc:Choice Requires="wpi">
            <w:drawing>
              <wp:anchor distT="0" distB="0" distL="114300" distR="114300" simplePos="0" relativeHeight="251849728" behindDoc="0" locked="0" layoutInCell="1" allowOverlap="1" wp14:anchorId="392CDD52" wp14:editId="38B91A99">
                <wp:simplePos x="0" y="0"/>
                <wp:positionH relativeFrom="column">
                  <wp:posOffset>4119935</wp:posOffset>
                </wp:positionH>
                <wp:positionV relativeFrom="paragraph">
                  <wp:posOffset>6969554</wp:posOffset>
                </wp:positionV>
                <wp:extent cx="149400" cy="153360"/>
                <wp:effectExtent l="38100" t="38100" r="41275" b="56515"/>
                <wp:wrapNone/>
                <wp:docPr id="154" name="Ink 154"/>
                <wp:cNvGraphicFramePr/>
                <a:graphic xmlns:a="http://schemas.openxmlformats.org/drawingml/2006/main">
                  <a:graphicData uri="http://schemas.microsoft.com/office/word/2010/wordprocessingInk">
                    <w14:contentPart bwMode="auto" r:id="rId88">
                      <w14:nvContentPartPr>
                        <w14:cNvContentPartPr/>
                      </w14:nvContentPartPr>
                      <w14:xfrm>
                        <a:off x="0" y="0"/>
                        <a:ext cx="149400" cy="153360"/>
                      </w14:xfrm>
                    </w14:contentPart>
                  </a:graphicData>
                </a:graphic>
              </wp:anchor>
            </w:drawing>
          </mc:Choice>
          <mc:Fallback>
            <w:pict>
              <v:shape w14:anchorId="728B9281" id="Ink 154" o:spid="_x0000_s1026" type="#_x0000_t75" style="position:absolute;margin-left:323.7pt;margin-top:548.1pt;width:13.15pt;height:13.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">
                <v:imagedata r:id="rId89" o:title=""/>
              </v:shape>
            </w:pict>
          </mc:Fallback>
        </mc:AlternateContent>
      </w:r>
      <w:r>
        <w:rPr>
          <w:noProof/>
        </w:rPr>
        <mc:AlternateContent>
          <mc:Choice Requires="wpi">
            <w:drawing>
              <wp:anchor distT="0" distB="0" distL="114300" distR="114300" simplePos="0" relativeHeight="251848704" behindDoc="0" locked="0" layoutInCell="1" allowOverlap="1" wp14:anchorId="5F33A6B9" wp14:editId="7C26233E">
                <wp:simplePos x="0" y="0"/>
                <wp:positionH relativeFrom="column">
                  <wp:posOffset>4037965</wp:posOffset>
                </wp:positionH>
                <wp:positionV relativeFrom="paragraph">
                  <wp:posOffset>4222115</wp:posOffset>
                </wp:positionV>
                <wp:extent cx="146685" cy="151920"/>
                <wp:effectExtent l="38100" t="38100" r="43815" b="57785"/>
                <wp:wrapNone/>
                <wp:docPr id="153" name="Ink 153"/>
                <wp:cNvGraphicFramePr/>
                <a:graphic xmlns:a="http://schemas.openxmlformats.org/drawingml/2006/main">
                  <a:graphicData uri="http://schemas.microsoft.com/office/word/2010/wordprocessingInk">
                    <w14:contentPart bwMode="auto" r:id="rId90">
                      <w14:nvContentPartPr>
                        <w14:cNvContentPartPr/>
                      </w14:nvContentPartPr>
                      <w14:xfrm>
                        <a:off x="0" y="0"/>
                        <a:ext cx="146685" cy="151920"/>
                      </w14:xfrm>
                    </w14:contentPart>
                  </a:graphicData>
                </a:graphic>
              </wp:anchor>
            </w:drawing>
          </mc:Choice>
          <mc:Fallback>
            <w:pict>
              <v:shape w14:anchorId="06BF15A4" id="Ink 153" o:spid="_x0000_s1026" type="#_x0000_t75" style="position:absolute;margin-left:317.25pt;margin-top:331.75pt;width:12.95pt;height:13.3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">
                <v:imagedata r:id="rId91" o:title=""/>
              </v:shape>
            </w:pict>
          </mc:Fallback>
        </mc:AlternateContent>
      </w:r>
      <w:r>
        <w:rPr>
          <w:noProof/>
        </w:rPr>
        <mc:AlternateContent>
          <mc:Choice Requires="wpi">
            <w:drawing>
              <wp:anchor distT="0" distB="0" distL="114300" distR="114300" simplePos="0" relativeHeight="251845632" behindDoc="0" locked="0" layoutInCell="1" allowOverlap="1" wp14:anchorId="0B171BF6" wp14:editId="3E75D1B4">
                <wp:simplePos x="0" y="0"/>
                <wp:positionH relativeFrom="column">
                  <wp:posOffset>4182106</wp:posOffset>
                </wp:positionH>
                <wp:positionV relativeFrom="paragraph">
                  <wp:posOffset>3514994</wp:posOffset>
                </wp:positionV>
                <wp:extent cx="122760" cy="98280"/>
                <wp:effectExtent l="57150" t="38100" r="48895" b="54610"/>
                <wp:wrapNone/>
                <wp:docPr id="150" name="Ink 150"/>
                <wp:cNvGraphicFramePr/>
                <a:graphic xmlns:a="http://schemas.openxmlformats.org/drawingml/2006/main">
                  <a:graphicData uri="http://schemas.microsoft.com/office/word/2010/wordprocessingInk">
                    <w14:contentPart bwMode="auto" r:id="rId92">
                      <w14:nvContentPartPr>
                        <w14:cNvContentPartPr/>
                      </w14:nvContentPartPr>
                      <w14:xfrm>
                        <a:off x="0" y="0"/>
                        <a:ext cx="122760" cy="98280"/>
                      </w14:xfrm>
                    </w14:contentPart>
                  </a:graphicData>
                </a:graphic>
              </wp:anchor>
            </w:drawing>
          </mc:Choice>
          <mc:Fallback>
            <w:pict>
              <v:shape w14:anchorId="78415DB0" id="Ink 150" o:spid="_x0000_s1026" type="#_x0000_t75" style="position:absolute;margin-left:328.6pt;margin-top:276.05pt;width:11.05pt;height:9.2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">
                <v:imagedata r:id="rId93" o:title=""/>
              </v:shape>
            </w:pict>
          </mc:Fallback>
        </mc:AlternateContent>
      </w:r>
      <w:r>
        <w:rPr>
          <w:noProof/>
        </w:rPr>
        <mc:AlternateContent>
          <mc:Choice Requires="wpi">
            <w:drawing>
              <wp:anchor distT="0" distB="0" distL="114300" distR="114300" simplePos="0" relativeHeight="251844608" behindDoc="0" locked="0" layoutInCell="1" allowOverlap="1" wp14:anchorId="17936797" wp14:editId="29BADEF8">
                <wp:simplePos x="0" y="0"/>
                <wp:positionH relativeFrom="column">
                  <wp:posOffset>710236</wp:posOffset>
                </wp:positionH>
                <wp:positionV relativeFrom="paragraph">
                  <wp:posOffset>3589176</wp:posOffset>
                </wp:positionV>
                <wp:extent cx="121320" cy="113040"/>
                <wp:effectExtent l="57150" t="38100" r="50165" b="39370"/>
                <wp:wrapNone/>
                <wp:docPr id="148" name="Ink 148"/>
                <wp:cNvGraphicFramePr/>
                <a:graphic xmlns:a="http://schemas.openxmlformats.org/drawingml/2006/main">
                  <a:graphicData uri="http://schemas.microsoft.com/office/word/2010/wordprocessingInk">
                    <w14:contentPart bwMode="auto" r:id="rId94">
                      <w14:nvContentPartPr>
                        <w14:cNvContentPartPr/>
                      </w14:nvContentPartPr>
                      <w14:xfrm>
                        <a:off x="0" y="0"/>
                        <a:ext cx="121320" cy="113040"/>
                      </w14:xfrm>
                    </w14:contentPart>
                  </a:graphicData>
                </a:graphic>
              </wp:anchor>
            </w:drawing>
          </mc:Choice>
          <mc:Fallback>
            <w:pict>
              <v:shape w14:anchorId="3BF98FB8" id="Ink 148" o:spid="_x0000_s1026" type="#_x0000_t75" style="position:absolute;margin-left:55.2pt;margin-top:281.9pt;width:10.95pt;height:10.3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">
                <v:imagedata r:id="rId95" o:title=""/>
              </v:shape>
            </w:pict>
          </mc:Fallback>
        </mc:AlternateContent>
      </w:r>
      <w:r>
        <w:rPr>
          <w:noProof/>
        </w:rPr>
        <mc:AlternateContent>
          <mc:Choice Requires="wpi">
            <w:drawing>
              <wp:anchor distT="0" distB="0" distL="114300" distR="114300" simplePos="0" relativeHeight="251837440" behindDoc="0" locked="0" layoutInCell="1" allowOverlap="1" wp14:anchorId="30AB41F9" wp14:editId="78EBB3EA">
                <wp:simplePos x="0" y="0"/>
                <wp:positionH relativeFrom="column">
                  <wp:posOffset>2285049</wp:posOffset>
                </wp:positionH>
                <wp:positionV relativeFrom="paragraph">
                  <wp:posOffset>6957564</wp:posOffset>
                </wp:positionV>
                <wp:extent cx="71280" cy="113760"/>
                <wp:effectExtent l="38100" t="38100" r="43180" b="57785"/>
                <wp:wrapNone/>
                <wp:docPr id="138" name="Ink 138"/>
                <wp:cNvGraphicFramePr/>
                <a:graphic xmlns:a="http://schemas.openxmlformats.org/drawingml/2006/main">
                  <a:graphicData uri="http://schemas.microsoft.com/office/word/2010/wordprocessingInk">
                    <w14:contentPart bwMode="auto" r:id="rId96">
                      <w14:nvContentPartPr>
                        <w14:cNvContentPartPr/>
                      </w14:nvContentPartPr>
                      <w14:xfrm>
                        <a:off x="0" y="0"/>
                        <a:ext cx="71280" cy="113760"/>
                      </w14:xfrm>
                    </w14:contentPart>
                  </a:graphicData>
                </a:graphic>
              </wp:anchor>
            </w:drawing>
          </mc:Choice>
          <mc:Fallback>
            <w:pict>
              <v:shape w14:anchorId="1014A21C" id="Ink 138" o:spid="_x0000_s1026" type="#_x0000_t75" style="position:absolute;margin-left:179.25pt;margin-top:547.15pt;width:7pt;height:10.3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">
                <v:imagedata r:id="rId97" o:title=""/>
              </v:shape>
            </w:pict>
          </mc:Fallback>
        </mc:AlternateContent>
      </w:r>
      <w:r>
        <w:rPr>
          <w:noProof/>
        </w:rPr>
        <mc:AlternateContent>
          <mc:Choice Requires="wpi">
            <w:drawing>
              <wp:anchor distT="0" distB="0" distL="114300" distR="114300" simplePos="0" relativeHeight="251832320" behindDoc="0" locked="0" layoutInCell="1" allowOverlap="1" wp14:anchorId="56042880" wp14:editId="1ACC54F8">
                <wp:simplePos x="0" y="0"/>
                <wp:positionH relativeFrom="column">
                  <wp:posOffset>1572895</wp:posOffset>
                </wp:positionH>
                <wp:positionV relativeFrom="paragraph">
                  <wp:posOffset>4135755</wp:posOffset>
                </wp:positionV>
                <wp:extent cx="141980" cy="135020"/>
                <wp:effectExtent l="38100" t="38100" r="48895" b="55880"/>
                <wp:wrapNone/>
                <wp:docPr id="133" name="Ink 133"/>
                <wp:cNvGraphicFramePr/>
                <a:graphic xmlns:a="http://schemas.openxmlformats.org/drawingml/2006/main">
                  <a:graphicData uri="http://schemas.microsoft.com/office/word/2010/wordprocessingInk">
                    <w14:contentPart bwMode="auto" r:id="rId98">
                      <w14:nvContentPartPr>
                        <w14:cNvContentPartPr/>
                      </w14:nvContentPartPr>
                      <w14:xfrm>
                        <a:off x="0" y="0"/>
                        <a:ext cx="141980" cy="135020"/>
                      </w14:xfrm>
                    </w14:contentPart>
                  </a:graphicData>
                </a:graphic>
              </wp:anchor>
            </w:drawing>
          </mc:Choice>
          <mc:Fallback>
            <w:pict>
              <v:shape w14:anchorId="678ED147" id="Ink 133" o:spid="_x0000_s1026" type="#_x0000_t75" style="position:absolute;margin-left:123.15pt;margin-top:324.95pt;width:12.6pt;height:12.0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">
                <v:imagedata r:id="rId99" o:title=""/>
              </v:shape>
            </w:pict>
          </mc:Fallback>
        </mc:AlternateContent>
      </w:r>
      <w:r>
        <w:rPr>
          <w:noProof/>
        </w:rPr>
        <mc:AlternateContent>
          <mc:Choice Requires="wpi">
            <w:drawing>
              <wp:anchor distT="0" distB="0" distL="114300" distR="114300" simplePos="0" relativeHeight="251833344" behindDoc="0" locked="0" layoutInCell="1" allowOverlap="1" wp14:anchorId="4D5F5015" wp14:editId="2BE46F5C">
                <wp:simplePos x="0" y="0"/>
                <wp:positionH relativeFrom="column">
                  <wp:posOffset>596265</wp:posOffset>
                </wp:positionH>
                <wp:positionV relativeFrom="paragraph">
                  <wp:posOffset>4126230</wp:posOffset>
                </wp:positionV>
                <wp:extent cx="78105" cy="107280"/>
                <wp:effectExtent l="57150" t="38100" r="55245" b="45720"/>
                <wp:wrapNone/>
                <wp:docPr id="134" name="Ink 134"/>
                <wp:cNvGraphicFramePr/>
                <a:graphic xmlns:a="http://schemas.openxmlformats.org/drawingml/2006/main">
                  <a:graphicData uri="http://schemas.microsoft.com/office/word/2010/wordprocessingInk">
                    <w14:contentPart bwMode="auto" r:id="rId100">
                      <w14:nvContentPartPr>
                        <w14:cNvContentPartPr/>
                      </w14:nvContentPartPr>
                      <w14:xfrm>
                        <a:off x="0" y="0"/>
                        <a:ext cx="78105" cy="107280"/>
                      </w14:xfrm>
                    </w14:contentPart>
                  </a:graphicData>
                </a:graphic>
              </wp:anchor>
            </w:drawing>
          </mc:Choice>
          <mc:Fallback>
            <w:pict>
              <v:shape w14:anchorId="28162DF8" id="Ink 134" o:spid="_x0000_s1026" type="#_x0000_t75" style="position:absolute;margin-left:46.25pt;margin-top:324.2pt;width:7.55pt;height:9.9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">
                <v:imagedata r:id="rId101" o:title=""/>
              </v:shape>
            </w:pict>
          </mc:Fallback>
        </mc:AlternateContent>
      </w:r>
      <w:r>
        <w:rPr>
          <w:noProof/>
        </w:rPr>
        <mc:AlternateContent>
          <mc:Choice Requires="wpi">
            <w:drawing>
              <wp:anchor distT="0" distB="0" distL="114300" distR="114300" simplePos="0" relativeHeight="251827200" behindDoc="0" locked="0" layoutInCell="1" allowOverlap="1" wp14:anchorId="67CB80F7" wp14:editId="0FA2A93A">
                <wp:simplePos x="0" y="0"/>
                <wp:positionH relativeFrom="column">
                  <wp:posOffset>5602647</wp:posOffset>
                </wp:positionH>
                <wp:positionV relativeFrom="paragraph">
                  <wp:posOffset>7023406</wp:posOffset>
                </wp:positionV>
                <wp:extent cx="119880" cy="120600"/>
                <wp:effectExtent l="57150" t="57150" r="52070" b="51435"/>
                <wp:wrapNone/>
                <wp:docPr id="128" name="Ink 128"/>
                <wp:cNvGraphicFramePr/>
                <a:graphic xmlns:a="http://schemas.openxmlformats.org/drawingml/2006/main">
                  <a:graphicData uri="http://schemas.microsoft.com/office/word/2010/wordprocessingInk">
                    <w14:contentPart bwMode="auto" r:id="rId102">
                      <w14:nvContentPartPr>
                        <w14:cNvContentPartPr/>
                      </w14:nvContentPartPr>
                      <w14:xfrm>
                        <a:off x="0" y="0"/>
                        <a:ext cx="119880" cy="120600"/>
                      </w14:xfrm>
                    </w14:contentPart>
                  </a:graphicData>
                </a:graphic>
              </wp:anchor>
            </w:drawing>
          </mc:Choice>
          <mc:Fallback>
            <w:pict>
              <v:shape w14:anchorId="117086A8" id="Ink 128" o:spid="_x0000_s1026" type="#_x0000_t75" style="position:absolute;margin-left:440.45pt;margin-top:552.3pt;width:10.9pt;height:10.9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">
                <v:imagedata r:id="rId103" o:title=""/>
              </v:shape>
            </w:pict>
          </mc:Fallback>
        </mc:AlternateContent>
      </w:r>
      <w:r>
        <w:rPr>
          <w:noProof/>
        </w:rPr>
        <mc:AlternateContent>
          <mc:Choice Requires="wpi">
            <w:drawing>
              <wp:anchor distT="0" distB="0" distL="114300" distR="114300" simplePos="0" relativeHeight="251823104" behindDoc="0" locked="0" layoutInCell="1" allowOverlap="1" wp14:anchorId="7BB3B269" wp14:editId="7C9C35A1">
                <wp:simplePos x="0" y="0"/>
                <wp:positionH relativeFrom="column">
                  <wp:posOffset>4926330</wp:posOffset>
                </wp:positionH>
                <wp:positionV relativeFrom="paragraph">
                  <wp:posOffset>4191635</wp:posOffset>
                </wp:positionV>
                <wp:extent cx="144645" cy="149435"/>
                <wp:effectExtent l="38100" t="38100" r="8255" b="41275"/>
                <wp:wrapNone/>
                <wp:docPr id="124" name="Ink 124"/>
                <wp:cNvGraphicFramePr/>
                <a:graphic xmlns:a="http://schemas.openxmlformats.org/drawingml/2006/main">
                  <a:graphicData uri="http://schemas.microsoft.com/office/word/2010/wordprocessingInk">
                    <w14:contentPart bwMode="auto" r:id="rId104">
                      <w14:nvContentPartPr>
                        <w14:cNvContentPartPr/>
                      </w14:nvContentPartPr>
                      <w14:xfrm>
                        <a:off x="0" y="0"/>
                        <a:ext cx="144645" cy="149435"/>
                      </w14:xfrm>
                    </w14:contentPart>
                  </a:graphicData>
                </a:graphic>
              </wp:anchor>
            </w:drawing>
          </mc:Choice>
          <mc:Fallback>
            <w:pict>
              <v:shape w14:anchorId="6888D08D" id="Ink 124" o:spid="_x0000_s1026" type="#_x0000_t75" style="position:absolute;margin-left:387.2pt;margin-top:329.35pt;width:12.85pt;height:13.1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">
                <v:imagedata r:id="rId105" o:title=""/>
              </v:shape>
            </w:pict>
          </mc:Fallback>
        </mc:AlternateContent>
      </w:r>
      <w:r>
        <w:rPr>
          <w:noProof/>
        </w:rPr>
        <mc:AlternateContent>
          <mc:Choice Requires="wpi">
            <w:drawing>
              <wp:anchor distT="0" distB="0" distL="114300" distR="114300" simplePos="0" relativeHeight="251816960" behindDoc="0" locked="0" layoutInCell="1" allowOverlap="1" wp14:anchorId="31E60A3F" wp14:editId="03A841C5">
                <wp:simplePos x="0" y="0"/>
                <wp:positionH relativeFrom="column">
                  <wp:posOffset>5686167</wp:posOffset>
                </wp:positionH>
                <wp:positionV relativeFrom="paragraph">
                  <wp:posOffset>3525699</wp:posOffset>
                </wp:positionV>
                <wp:extent cx="106200" cy="136440"/>
                <wp:effectExtent l="19050" t="38100" r="46355" b="54610"/>
                <wp:wrapNone/>
                <wp:docPr id="118" name="Ink 118"/>
                <wp:cNvGraphicFramePr/>
                <a:graphic xmlns:a="http://schemas.openxmlformats.org/drawingml/2006/main">
                  <a:graphicData uri="http://schemas.microsoft.com/office/word/2010/wordprocessingInk">
                    <w14:contentPart bwMode="auto" r:id="rId106">
                      <w14:nvContentPartPr>
                        <w14:cNvContentPartPr/>
                      </w14:nvContentPartPr>
                      <w14:xfrm>
                        <a:off x="0" y="0"/>
                        <a:ext cx="106200" cy="136440"/>
                      </w14:xfrm>
                    </w14:contentPart>
                  </a:graphicData>
                </a:graphic>
              </wp:anchor>
            </w:drawing>
          </mc:Choice>
          <mc:Fallback>
            <w:pict>
              <v:shape w14:anchorId="2C8E6299" id="Ink 118" o:spid="_x0000_s1026" type="#_x0000_t75" style="position:absolute;margin-left:447.05pt;margin-top:276.9pt;width:9.75pt;height:12.2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">
                <v:imagedata r:id="rId107" o:title=""/>
              </v:shape>
            </w:pict>
          </mc:Fallback>
        </mc:AlternateContent>
      </w:r>
      <w:r>
        <w:rPr>
          <w:noProof/>
        </w:rPr>
        <mc:AlternateContent>
          <mc:Choice Requires="wpi">
            <w:drawing>
              <wp:anchor distT="0" distB="0" distL="114300" distR="114300" simplePos="0" relativeHeight="251811840" behindDoc="0" locked="0" layoutInCell="1" allowOverlap="1" wp14:anchorId="600867BD" wp14:editId="10C350DA">
                <wp:simplePos x="0" y="0"/>
                <wp:positionH relativeFrom="column">
                  <wp:posOffset>5000625</wp:posOffset>
                </wp:positionH>
                <wp:positionV relativeFrom="paragraph">
                  <wp:posOffset>680085</wp:posOffset>
                </wp:positionV>
                <wp:extent cx="139845" cy="176905"/>
                <wp:effectExtent l="38100" t="38100" r="50800" b="52070"/>
                <wp:wrapNone/>
                <wp:docPr id="113" name="Ink 113"/>
                <wp:cNvGraphicFramePr/>
                <a:graphic xmlns:a="http://schemas.openxmlformats.org/drawingml/2006/main">
                  <a:graphicData uri="http://schemas.microsoft.com/office/word/2010/wordprocessingInk">
                    <w14:contentPart bwMode="auto" r:id="rId108">
                      <w14:nvContentPartPr>
                        <w14:cNvContentPartPr/>
                      </w14:nvContentPartPr>
                      <w14:xfrm>
                        <a:off x="0" y="0"/>
                        <a:ext cx="139845" cy="176905"/>
                      </w14:xfrm>
                    </w14:contentPart>
                  </a:graphicData>
                </a:graphic>
              </wp:anchor>
            </w:drawing>
          </mc:Choice>
          <mc:Fallback>
            <w:pict>
              <v:shape w14:anchorId="4764F83F" id="Ink 113" o:spid="_x0000_s1026" type="#_x0000_t75" style="position:absolute;margin-left:393.05pt;margin-top:52.85pt;width:12.4pt;height:15.3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">
                <v:imagedata r:id="rId109" o:title=""/>
              </v:shape>
            </w:pict>
          </mc:Fallback>
        </mc:AlternateContent>
      </w:r>
      <w:r>
        <w:rPr>
          <w:noProof/>
        </w:rPr>
        <mc:AlternateContent>
          <mc:Choice Requires="wpi">
            <w:drawing>
              <wp:anchor distT="0" distB="0" distL="114300" distR="114300" simplePos="0" relativeHeight="251812864" behindDoc="0" locked="0" layoutInCell="1" allowOverlap="1" wp14:anchorId="050EC4C4" wp14:editId="30016A40">
                <wp:simplePos x="0" y="0"/>
                <wp:positionH relativeFrom="column">
                  <wp:posOffset>4093845</wp:posOffset>
                </wp:positionH>
                <wp:positionV relativeFrom="paragraph">
                  <wp:posOffset>708025</wp:posOffset>
                </wp:positionV>
                <wp:extent cx="129540" cy="142240"/>
                <wp:effectExtent l="57150" t="38100" r="41910" b="48260"/>
                <wp:wrapNone/>
                <wp:docPr id="114" name="Ink 114"/>
                <wp:cNvGraphicFramePr/>
                <a:graphic xmlns:a="http://schemas.openxmlformats.org/drawingml/2006/main">
                  <a:graphicData uri="http://schemas.microsoft.com/office/word/2010/wordprocessingInk">
                    <w14:contentPart bwMode="auto" r:id="rId110">
                      <w14:nvContentPartPr>
                        <w14:cNvContentPartPr/>
                      </w14:nvContentPartPr>
                      <w14:xfrm>
                        <a:off x="0" y="0"/>
                        <a:ext cx="129540" cy="142240"/>
                      </w14:xfrm>
                    </w14:contentPart>
                  </a:graphicData>
                </a:graphic>
              </wp:anchor>
            </w:drawing>
          </mc:Choice>
          <mc:Fallback>
            <w:pict>
              <v:shape w14:anchorId="210B43A8" id="Ink 114" o:spid="_x0000_s1026" type="#_x0000_t75" style="position:absolute;margin-left:321.65pt;margin-top:55.05pt;width:11.6pt;height:12.6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">
                <v:imagedata r:id="rId111" o:title=""/>
              </v:shape>
            </w:pict>
          </mc:Fallback>
        </mc:AlternateContent>
      </w:r>
      <w:r>
        <w:rPr>
          <w:noProof/>
        </w:rPr>
        <mc:AlternateContent>
          <mc:Choice Requires="wpi">
            <w:drawing>
              <wp:anchor distT="0" distB="0" distL="114300" distR="114300" simplePos="0" relativeHeight="251806720" behindDoc="0" locked="0" layoutInCell="1" allowOverlap="1" wp14:anchorId="35C771D9" wp14:editId="5673E91D">
                <wp:simplePos x="0" y="0"/>
                <wp:positionH relativeFrom="column">
                  <wp:posOffset>1983494</wp:posOffset>
                </wp:positionH>
                <wp:positionV relativeFrom="paragraph">
                  <wp:posOffset>3605053</wp:posOffset>
                </wp:positionV>
                <wp:extent cx="118440" cy="100440"/>
                <wp:effectExtent l="38100" t="38100" r="53340" b="52070"/>
                <wp:wrapNone/>
                <wp:docPr id="107" name="Ink 107"/>
                <wp:cNvGraphicFramePr/>
                <a:graphic xmlns:a="http://schemas.openxmlformats.org/drawingml/2006/main">
                  <a:graphicData uri="http://schemas.microsoft.com/office/word/2010/wordprocessingInk">
                    <w14:contentPart bwMode="auto" r:id="rId112">
                      <w14:nvContentPartPr>
                        <w14:cNvContentPartPr/>
                      </w14:nvContentPartPr>
                      <w14:xfrm>
                        <a:off x="0" y="0"/>
                        <a:ext cx="118440" cy="100440"/>
                      </w14:xfrm>
                    </w14:contentPart>
                  </a:graphicData>
                </a:graphic>
              </wp:anchor>
            </w:drawing>
          </mc:Choice>
          <mc:Fallback>
            <w:pict>
              <v:shape w14:anchorId="00C51845" id="Ink 107" o:spid="_x0000_s1026" type="#_x0000_t75" style="position:absolute;margin-left:155.5pt;margin-top:283.15pt;width:10.75pt;height:9.3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">
                <v:imagedata r:id="rId113" o:title=""/>
              </v:shape>
            </w:pict>
          </mc:Fallback>
        </mc:AlternateContent>
      </w:r>
      <w:r>
        <w:rPr>
          <w:noProof/>
        </w:rPr>
        <mc:AlternateContent>
          <mc:Choice Requires="wpi">
            <w:drawing>
              <wp:anchor distT="0" distB="0" distL="114300" distR="114300" simplePos="0" relativeHeight="251802624" behindDoc="0" locked="0" layoutInCell="1" allowOverlap="1" wp14:anchorId="02123B8F" wp14:editId="78863439">
                <wp:simplePos x="0" y="0"/>
                <wp:positionH relativeFrom="column">
                  <wp:posOffset>1518285</wp:posOffset>
                </wp:positionH>
                <wp:positionV relativeFrom="paragraph">
                  <wp:posOffset>615950</wp:posOffset>
                </wp:positionV>
                <wp:extent cx="154745" cy="177090"/>
                <wp:effectExtent l="57150" t="38100" r="0" b="52070"/>
                <wp:wrapNone/>
                <wp:docPr id="103" name="Ink 103"/>
                <wp:cNvGraphicFramePr/>
                <a:graphic xmlns:a="http://schemas.openxmlformats.org/drawingml/2006/main">
                  <a:graphicData uri="http://schemas.microsoft.com/office/word/2010/wordprocessingInk">
                    <w14:contentPart bwMode="auto" r:id="rId114">
                      <w14:nvContentPartPr>
                        <w14:cNvContentPartPr/>
                      </w14:nvContentPartPr>
                      <w14:xfrm>
                        <a:off x="0" y="0"/>
                        <a:ext cx="154745" cy="177090"/>
                      </w14:xfrm>
                    </w14:contentPart>
                  </a:graphicData>
                </a:graphic>
              </wp:anchor>
            </w:drawing>
          </mc:Choice>
          <mc:Fallback>
            <w:pict>
              <v:shape w14:anchorId="50880435" id="Ink 103" o:spid="_x0000_s1026" type="#_x0000_t75" style="position:absolute;margin-left:118.85pt;margin-top:47.8pt;width:13.6pt;height:15.4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">
                <v:imagedata r:id="rId115" o:title=""/>
              </v:shape>
            </w:pict>
          </mc:Fallback>
        </mc:AlternateContent>
      </w:r>
      <w:r>
        <w:rPr>
          <w:noProof/>
        </w:rPr>
        <mc:AlternateContent>
          <mc:Choice Requires="wpi">
            <w:drawing>
              <wp:anchor distT="0" distB="0" distL="114300" distR="114300" simplePos="0" relativeHeight="251799552" behindDoc="0" locked="0" layoutInCell="1" allowOverlap="1" wp14:anchorId="7F8690A3" wp14:editId="2CB0F070">
                <wp:simplePos x="0" y="0"/>
                <wp:positionH relativeFrom="column">
                  <wp:posOffset>645795</wp:posOffset>
                </wp:positionH>
                <wp:positionV relativeFrom="paragraph">
                  <wp:posOffset>626745</wp:posOffset>
                </wp:positionV>
                <wp:extent cx="151620" cy="130810"/>
                <wp:effectExtent l="38100" t="38100" r="58420" b="40640"/>
                <wp:wrapNone/>
                <wp:docPr id="100" name="Ink 100"/>
                <wp:cNvGraphicFramePr/>
                <a:graphic xmlns:a="http://schemas.openxmlformats.org/drawingml/2006/main">
                  <a:graphicData uri="http://schemas.microsoft.com/office/word/2010/wordprocessingInk">
                    <w14:contentPart bwMode="auto" r:id="rId116">
                      <w14:nvContentPartPr>
                        <w14:cNvContentPartPr/>
                      </w14:nvContentPartPr>
                      <w14:xfrm>
                        <a:off x="0" y="0"/>
                        <a:ext cx="151620" cy="130810"/>
                      </w14:xfrm>
                    </w14:contentPart>
                  </a:graphicData>
                </a:graphic>
              </wp:anchor>
            </w:drawing>
          </mc:Choice>
          <mc:Fallback>
            <w:pict>
              <v:shape w14:anchorId="1BC7F076" id="Ink 100" o:spid="_x0000_s1026" type="#_x0000_t75" style="position:absolute;margin-left:50.15pt;margin-top:48.65pt;width:13.4pt;height:11.7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">
                <v:imagedata r:id="rId117" o:title=""/>
              </v:shape>
            </w:pict>
          </mc:Fallback>
        </mc:AlternateContent>
      </w:r>
      <w:r>
        <w:rPr>
          <w:noProof/>
        </w:rPr>
        <mc:AlternateContent>
          <mc:Choice Requires="wpi">
            <w:drawing>
              <wp:anchor distT="0" distB="0" distL="114300" distR="114300" simplePos="0" relativeHeight="251796480" behindDoc="0" locked="0" layoutInCell="1" allowOverlap="1" wp14:anchorId="20A49E56" wp14:editId="6B10FC56">
                <wp:simplePos x="0" y="0"/>
                <wp:positionH relativeFrom="column">
                  <wp:posOffset>-1803156</wp:posOffset>
                </wp:positionH>
                <wp:positionV relativeFrom="paragraph">
                  <wp:posOffset>922527</wp:posOffset>
                </wp:positionV>
                <wp:extent cx="360" cy="360"/>
                <wp:effectExtent l="0" t="0" r="0" b="0"/>
                <wp:wrapNone/>
                <wp:docPr id="27" name="Ink 27"/>
                <wp:cNvGraphicFramePr/>
                <a:graphic xmlns:a="http://schemas.openxmlformats.org/drawingml/2006/main">
                  <a:graphicData uri="http://schemas.microsoft.com/office/word/2010/wordprocessingInk">
                    <w14:contentPart bwMode="auto" r:id="rId118">
                      <w14:nvContentPartPr>
                        <w14:cNvContentPartPr/>
                      </w14:nvContentPartPr>
                      <w14:xfrm>
                        <a:off x="0" y="0"/>
                        <a:ext cx="360" cy="360"/>
                      </w14:xfrm>
                    </w14:contentPart>
                  </a:graphicData>
                </a:graphic>
              </wp:anchor>
            </w:drawing>
          </mc:Choice>
          <mc:Fallback>
            <w:pict>
              <v:shape w14:anchorId="14C0DE4F" id="Ink 27" o:spid="_x0000_s1026" type="#_x0000_t75" style="position:absolute;margin-left:-142.7pt;margin-top:71.95pt;width:1.45pt;height:1.4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">
                <v:imagedata r:id="rId119" o:title=""/>
              </v:shape>
            </w:pict>
          </mc:Fallback>
        </mc:AlternateContent>
      </w:r>
      <w:r w:rsidR="00D33323">
        <w:t xml:space="preserve">This </w:t>
      </w:r>
      <w:r w:rsidR="00BB0E04">
        <w:t>circuit take left input bit as ‘X’ and right input bit as ‘Y’, and outputs the sum ‘X+Y’</w:t>
      </w:r>
      <w:r w:rsidR="0048571C">
        <w:t xml:space="preserve"> in right output display and </w:t>
      </w:r>
      <w:r>
        <w:t>Carry</w:t>
      </w:r>
      <w:r w:rsidR="0048571C">
        <w:t xml:space="preserve"> in left output display</w:t>
      </w:r>
    </w:p>
    <w:p w14:paraId="34C2EA07" w14:textId="2DB6E1E9" w:rsidR="0048571C" w:rsidRDefault="004F13F4" w:rsidP="004F13F4">
      <w:r>
        <w:rPr>
          <w:noProof/>
        </w:rPr>
        <mc:AlternateContent>
          <mc:Choice Requires="wps">
            <w:drawing>
              <wp:anchor distT="0" distB="0" distL="114300" distR="114300" simplePos="0" relativeHeight="251785216" behindDoc="0" locked="0" layoutInCell="1" allowOverlap="1" wp14:anchorId="13AFBD40" wp14:editId="05D31B64">
                <wp:simplePos x="0" y="0"/>
                <wp:positionH relativeFrom="column">
                  <wp:posOffset>13970</wp:posOffset>
                </wp:positionH>
                <wp:positionV relativeFrom="page">
                  <wp:posOffset>5334000</wp:posOffset>
                </wp:positionV>
                <wp:extent cx="2559685" cy="163830"/>
                <wp:effectExtent l="0" t="0" r="0" b="7620"/>
                <wp:wrapTopAndBottom/>
                <wp:docPr id="20" name="Text Box 20"/>
                <wp:cNvGraphicFramePr/>
                <a:graphic xmlns:a="http://schemas.openxmlformats.org/drawingml/2006/main">
                  <a:graphicData uri="http://schemas.microsoft.com/office/word/2010/wordprocessingShape">
                    <wps:wsp>
                      <wps:cNvSpPr txBox="1"/>
                      <wps:spPr>
                        <a:xfrm>
                          <a:off x="0" y="0"/>
                          <a:ext cx="2559685" cy="163830"/>
                        </a:xfrm>
                        <a:prstGeom prst="rect">
                          <a:avLst/>
                        </a:prstGeom>
                        <a:solidFill>
                          <a:prstClr val="white"/>
                        </a:solidFill>
                        <a:ln>
                          <a:noFill/>
                        </a:ln>
                      </wps:spPr>
                      <wps:txbx>
                        <w:txbxContent>
                          <w:p w14:paraId="16857B9F" w14:textId="5E89EADC" w:rsidR="000637CA" w:rsidRPr="003E2974" w:rsidRDefault="000637CA" w:rsidP="000637CA">
                            <w:pPr>
                              <w:pStyle w:val="Caption"/>
                              <w:spacing w:before="0"/>
                              <w:jc w:val="center"/>
                              <w:rPr>
                                <w:noProof/>
                                <w:color w:val="808080" w:themeColor="background1" w:themeShade="80"/>
                                <w:sz w:val="26"/>
                                <w:szCs w:val="26"/>
                              </w:rPr>
                            </w:pPr>
                            <w:r>
                              <w:t xml:space="preserve">Figure 10: X=0, Y=0; </w:t>
                            </w:r>
                            <w:r w:rsidR="007D3E35">
                              <w:t>C</w:t>
                            </w:r>
                            <w:r>
                              <w:t>=0, S=0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FBD40" id="Text Box 20" o:spid="_x0000_s1066" type="#_x0000_t202" style="position:absolute;margin-left:1.1pt;margin-top:420pt;width:201.55pt;height:12.9pt;z-index:251785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6zMwIAAGoEAAAOAAAAZHJzL2Uyb0RvYy54bWysVFGPGiEQfm/S/0B4r6teNd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" stroked="f">
                <v:textbox inset="0,0,0,0">
                  <w:txbxContent>
                    <w:p w14:paraId="16857B9F" w14:textId="5E89EADC" w:rsidR="000637CA" w:rsidRPr="003E2974" w:rsidRDefault="000637CA" w:rsidP="000637CA">
                      <w:pPr>
                        <w:pStyle w:val="Caption"/>
                        <w:spacing w:before="0"/>
                        <w:jc w:val="center"/>
                        <w:rPr>
                          <w:noProof/>
                          <w:color w:val="808080" w:themeColor="background1" w:themeShade="80"/>
                          <w:sz w:val="26"/>
                          <w:szCs w:val="26"/>
                        </w:rPr>
                      </w:pPr>
                      <w:r>
                        <w:t xml:space="preserve">Figure 10: X=0, Y=0; </w:t>
                      </w:r>
                      <w:r w:rsidR="007D3E35">
                        <w:t>C</w:t>
                      </w:r>
                      <w:r>
                        <w:t>=0, S=0</w:t>
                      </w:r>
                    </w:p>
                  </w:txbxContent>
                </v:textbox>
                <w10:wrap type="topAndBottom" anchory="page"/>
              </v:shape>
            </w:pict>
          </mc:Fallback>
        </mc:AlternateContent>
      </w:r>
      <w:r w:rsidR="00D844A1">
        <w:rPr>
          <w:noProof/>
        </w:rPr>
        <mc:AlternateContent>
          <mc:Choice Requires="wps">
            <w:drawing>
              <wp:anchor distT="0" distB="0" distL="114300" distR="114300" simplePos="0" relativeHeight="251794432" behindDoc="0" locked="0" layoutInCell="1" allowOverlap="1" wp14:anchorId="7043AD4A" wp14:editId="001C8F26">
                <wp:simplePos x="0" y="0"/>
                <wp:positionH relativeFrom="column">
                  <wp:posOffset>3395345</wp:posOffset>
                </wp:positionH>
                <wp:positionV relativeFrom="page">
                  <wp:posOffset>8801100</wp:posOffset>
                </wp:positionV>
                <wp:extent cx="2556510" cy="231140"/>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2556510" cy="231140"/>
                        </a:xfrm>
                        <a:prstGeom prst="rect">
                          <a:avLst/>
                        </a:prstGeom>
                        <a:solidFill>
                          <a:prstClr val="white"/>
                        </a:solidFill>
                        <a:ln>
                          <a:noFill/>
                        </a:ln>
                      </wps:spPr>
                      <wps:txbx>
                        <w:txbxContent>
                          <w:p w14:paraId="3818D2FF" w14:textId="5E81A5B3" w:rsidR="00D844A1" w:rsidRPr="00BA28C3" w:rsidRDefault="00D844A1" w:rsidP="00923244">
                            <w:pPr>
                              <w:pStyle w:val="Caption"/>
                              <w:spacing w:before="0"/>
                              <w:jc w:val="center"/>
                              <w:rPr>
                                <w:noProof/>
                                <w:color w:val="808080" w:themeColor="background1" w:themeShade="80"/>
                                <w:sz w:val="26"/>
                                <w:szCs w:val="26"/>
                              </w:rPr>
                            </w:pPr>
                            <w:r>
                              <w:t>Figure 13</w:t>
                            </w:r>
                            <w:r w:rsidRPr="00C52206">
                              <w:t>:X=1, Y=</w:t>
                            </w:r>
                            <w:r>
                              <w:t>1</w:t>
                            </w:r>
                            <w:r w:rsidRPr="00C52206">
                              <w:t xml:space="preserve">; </w:t>
                            </w:r>
                            <w:r w:rsidR="007D3E35">
                              <w:t>C</w:t>
                            </w:r>
                            <w:r w:rsidRPr="00C52206">
                              <w:t>=</w:t>
                            </w:r>
                            <w:r>
                              <w:t>1</w:t>
                            </w:r>
                            <w:r w:rsidRPr="00C52206">
                              <w:t>, S=</w:t>
                            </w:r>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3AD4A" id="Text Box 92" o:spid="_x0000_s1067" type="#_x0000_t202" style="position:absolute;margin-left:267.35pt;margin-top:693pt;width:201.3pt;height:18.2pt;z-index:251794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" stroked="f">
                <v:textbox style="mso-fit-shape-to-text:t" inset="0,0,0,0">
                  <w:txbxContent>
                    <w:p w14:paraId="3818D2FF" w14:textId="5E81A5B3" w:rsidR="00D844A1" w:rsidRPr="00BA28C3" w:rsidRDefault="00D844A1" w:rsidP="00923244">
                      <w:pPr>
                        <w:pStyle w:val="Caption"/>
                        <w:spacing w:before="0"/>
                        <w:jc w:val="center"/>
                        <w:rPr>
                          <w:noProof/>
                          <w:color w:val="808080" w:themeColor="background1" w:themeShade="80"/>
                          <w:sz w:val="26"/>
                          <w:szCs w:val="26"/>
                        </w:rPr>
                      </w:pPr>
                      <w:r>
                        <w:t>Figure 13</w:t>
                      </w:r>
                      <w:r w:rsidRPr="00C52206">
                        <w:t>:X=1, Y=</w:t>
                      </w:r>
                      <w:r>
                        <w:t>1</w:t>
                      </w:r>
                      <w:r w:rsidRPr="00C52206">
                        <w:t xml:space="preserve">; </w:t>
                      </w:r>
                      <w:r w:rsidR="007D3E35">
                        <w:t>C</w:t>
                      </w:r>
                      <w:r w:rsidRPr="00C52206">
                        <w:t>=</w:t>
                      </w:r>
                      <w:r>
                        <w:t>1</w:t>
                      </w:r>
                      <w:r w:rsidRPr="00C52206">
                        <w:t>, S=</w:t>
                      </w:r>
                      <w:r>
                        <w:t>0</w:t>
                      </w:r>
                    </w:p>
                  </w:txbxContent>
                </v:textbox>
                <w10:wrap type="topAndBottom" anchory="page"/>
              </v:shape>
            </w:pict>
          </mc:Fallback>
        </mc:AlternateContent>
      </w:r>
      <w:r w:rsidR="00D844A1">
        <w:rPr>
          <w:noProof/>
        </w:rPr>
        <w:drawing>
          <wp:anchor distT="0" distB="0" distL="114300" distR="114300" simplePos="0" relativeHeight="251792384" behindDoc="1" locked="0" layoutInCell="1" allowOverlap="1" wp14:anchorId="7F7BE757" wp14:editId="6688A451">
            <wp:simplePos x="0" y="0"/>
            <wp:positionH relativeFrom="margin">
              <wp:posOffset>3395345</wp:posOffset>
            </wp:positionH>
            <wp:positionV relativeFrom="page">
              <wp:posOffset>5562600</wp:posOffset>
            </wp:positionV>
            <wp:extent cx="2556510" cy="3174365"/>
            <wp:effectExtent l="19050" t="19050" r="15240" b="2603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56510" cy="31743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929CF">
        <w:rPr>
          <w:noProof/>
        </w:rPr>
        <mc:AlternateContent>
          <mc:Choice Requires="wps">
            <w:drawing>
              <wp:anchor distT="0" distB="0" distL="114300" distR="114300" simplePos="0" relativeHeight="251791360" behindDoc="0" locked="0" layoutInCell="1" allowOverlap="1" wp14:anchorId="5FDA90F8" wp14:editId="6A27B292">
                <wp:simplePos x="0" y="0"/>
                <wp:positionH relativeFrom="column">
                  <wp:posOffset>23495</wp:posOffset>
                </wp:positionH>
                <wp:positionV relativeFrom="page">
                  <wp:posOffset>8772525</wp:posOffset>
                </wp:positionV>
                <wp:extent cx="2568575" cy="231140"/>
                <wp:effectExtent l="0" t="0" r="3175" b="0"/>
                <wp:wrapTopAndBottom/>
                <wp:docPr id="82" name="Text Box 82"/>
                <wp:cNvGraphicFramePr/>
                <a:graphic xmlns:a="http://schemas.openxmlformats.org/drawingml/2006/main">
                  <a:graphicData uri="http://schemas.microsoft.com/office/word/2010/wordprocessingShape">
                    <wps:wsp>
                      <wps:cNvSpPr txBox="1"/>
                      <wps:spPr>
                        <a:xfrm>
                          <a:off x="0" y="0"/>
                          <a:ext cx="2568575" cy="231140"/>
                        </a:xfrm>
                        <a:prstGeom prst="rect">
                          <a:avLst/>
                        </a:prstGeom>
                        <a:solidFill>
                          <a:prstClr val="white"/>
                        </a:solidFill>
                        <a:ln>
                          <a:noFill/>
                        </a:ln>
                      </wps:spPr>
                      <wps:txbx>
                        <w:txbxContent>
                          <w:p w14:paraId="76921719" w14:textId="64B1FD2D" w:rsidR="00B929CF" w:rsidRPr="00A77EAE" w:rsidRDefault="00B929CF" w:rsidP="00B929CF">
                            <w:pPr>
                              <w:pStyle w:val="Caption"/>
                              <w:spacing w:before="0"/>
                              <w:jc w:val="center"/>
                              <w:rPr>
                                <w:noProof/>
                                <w:color w:val="808080" w:themeColor="background1" w:themeShade="80"/>
                                <w:sz w:val="26"/>
                                <w:szCs w:val="26"/>
                              </w:rPr>
                            </w:pPr>
                            <w:r>
                              <w:t xml:space="preserve">Figure </w:t>
                            </w:r>
                            <w:r w:rsidR="00D844A1">
                              <w:t>12</w:t>
                            </w:r>
                            <w:r>
                              <w:t>:</w:t>
                            </w:r>
                            <w:r w:rsidRPr="007D76D8">
                              <w:t>X=</w:t>
                            </w:r>
                            <w:r>
                              <w:t>1</w:t>
                            </w:r>
                            <w:r w:rsidRPr="007D76D8">
                              <w:t xml:space="preserve">, Y=0; </w:t>
                            </w:r>
                            <w:r w:rsidR="007D3E35">
                              <w:t>C</w:t>
                            </w:r>
                            <w:r w:rsidRPr="007D76D8">
                              <w:t>=0, S=</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A90F8" id="Text Box 82" o:spid="_x0000_s1068" type="#_x0000_t202" style="position:absolute;margin-left:1.85pt;margin-top:690.75pt;width:202.25pt;height:18.2pt;z-index:251791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" stroked="f">
                <v:textbox style="mso-fit-shape-to-text:t" inset="0,0,0,0">
                  <w:txbxContent>
                    <w:p w14:paraId="76921719" w14:textId="64B1FD2D" w:rsidR="00B929CF" w:rsidRPr="00A77EAE" w:rsidRDefault="00B929CF" w:rsidP="00B929CF">
                      <w:pPr>
                        <w:pStyle w:val="Caption"/>
                        <w:spacing w:before="0"/>
                        <w:jc w:val="center"/>
                        <w:rPr>
                          <w:noProof/>
                          <w:color w:val="808080" w:themeColor="background1" w:themeShade="80"/>
                          <w:sz w:val="26"/>
                          <w:szCs w:val="26"/>
                        </w:rPr>
                      </w:pPr>
                      <w:r>
                        <w:t xml:space="preserve">Figure </w:t>
                      </w:r>
                      <w:r w:rsidR="00D844A1">
                        <w:t>12</w:t>
                      </w:r>
                      <w:r>
                        <w:t>:</w:t>
                      </w:r>
                      <w:r w:rsidRPr="007D76D8">
                        <w:t>X=</w:t>
                      </w:r>
                      <w:r>
                        <w:t>1</w:t>
                      </w:r>
                      <w:r w:rsidRPr="007D76D8">
                        <w:t xml:space="preserve">, Y=0; </w:t>
                      </w:r>
                      <w:r w:rsidR="007D3E35">
                        <w:t>C</w:t>
                      </w:r>
                      <w:r w:rsidRPr="007D76D8">
                        <w:t>=0, S=</w:t>
                      </w:r>
                      <w:r>
                        <w:t>1</w:t>
                      </w:r>
                    </w:p>
                  </w:txbxContent>
                </v:textbox>
                <w10:wrap type="topAndBottom" anchory="page"/>
              </v:shape>
            </w:pict>
          </mc:Fallback>
        </mc:AlternateContent>
      </w:r>
      <w:r w:rsidR="00B929CF">
        <w:rPr>
          <w:noProof/>
        </w:rPr>
        <w:drawing>
          <wp:anchor distT="0" distB="0" distL="114300" distR="114300" simplePos="0" relativeHeight="251789312" behindDoc="1" locked="0" layoutInCell="1" allowOverlap="1" wp14:anchorId="4A5247A9" wp14:editId="3353A451">
            <wp:simplePos x="0" y="0"/>
            <wp:positionH relativeFrom="margin">
              <wp:posOffset>13970</wp:posOffset>
            </wp:positionH>
            <wp:positionV relativeFrom="page">
              <wp:posOffset>5562600</wp:posOffset>
            </wp:positionV>
            <wp:extent cx="2568575" cy="3148330"/>
            <wp:effectExtent l="19050" t="19050" r="22225" b="1397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68575" cy="3148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062F7">
        <w:rPr>
          <w:noProof/>
        </w:rPr>
        <mc:AlternateContent>
          <mc:Choice Requires="wps">
            <w:drawing>
              <wp:anchor distT="0" distB="0" distL="114300" distR="114300" simplePos="0" relativeHeight="251788288" behindDoc="0" locked="0" layoutInCell="1" allowOverlap="1" wp14:anchorId="7F9B91A9" wp14:editId="64870910">
                <wp:simplePos x="0" y="0"/>
                <wp:positionH relativeFrom="column">
                  <wp:posOffset>3471545</wp:posOffset>
                </wp:positionH>
                <wp:positionV relativeFrom="page">
                  <wp:posOffset>5305425</wp:posOffset>
                </wp:positionV>
                <wp:extent cx="2494280" cy="231140"/>
                <wp:effectExtent l="0" t="0" r="1270" b="0"/>
                <wp:wrapTopAndBottom/>
                <wp:docPr id="31" name="Text Box 31"/>
                <wp:cNvGraphicFramePr/>
                <a:graphic xmlns:a="http://schemas.openxmlformats.org/drawingml/2006/main">
                  <a:graphicData uri="http://schemas.microsoft.com/office/word/2010/wordprocessingShape">
                    <wps:wsp>
                      <wps:cNvSpPr txBox="1"/>
                      <wps:spPr>
                        <a:xfrm>
                          <a:off x="0" y="0"/>
                          <a:ext cx="2494280" cy="231140"/>
                        </a:xfrm>
                        <a:prstGeom prst="rect">
                          <a:avLst/>
                        </a:prstGeom>
                        <a:solidFill>
                          <a:prstClr val="white"/>
                        </a:solidFill>
                        <a:ln>
                          <a:noFill/>
                        </a:ln>
                      </wps:spPr>
                      <wps:txbx>
                        <w:txbxContent>
                          <w:p w14:paraId="77B823E9" w14:textId="25178E0B" w:rsidR="00D062F7" w:rsidRPr="00493FA0" w:rsidRDefault="00D062F7" w:rsidP="00041DD6">
                            <w:pPr>
                              <w:pStyle w:val="Caption"/>
                              <w:spacing w:before="0"/>
                              <w:jc w:val="center"/>
                              <w:rPr>
                                <w:noProof/>
                                <w:color w:val="808080" w:themeColor="background1" w:themeShade="80"/>
                                <w:sz w:val="26"/>
                                <w:szCs w:val="26"/>
                              </w:rPr>
                            </w:pPr>
                            <w:r>
                              <w:t xml:space="preserve">Figure </w:t>
                            </w:r>
                            <w:r w:rsidR="00041DD6">
                              <w:t>11</w:t>
                            </w:r>
                            <w:r>
                              <w:t>:</w:t>
                            </w:r>
                            <w:r w:rsidRPr="00F972C3">
                              <w:t>X=0, Y=</w:t>
                            </w:r>
                            <w:r>
                              <w:t>1</w:t>
                            </w:r>
                            <w:r w:rsidRPr="00F972C3">
                              <w:t xml:space="preserve">; </w:t>
                            </w:r>
                            <w:r w:rsidR="007D3E35">
                              <w:t>C</w:t>
                            </w:r>
                            <w:r w:rsidRPr="00F972C3">
                              <w:t>=0, S=</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B91A9" id="Text Box 31" o:spid="_x0000_s1069" type="#_x0000_t202" style="position:absolute;margin-left:273.35pt;margin-top:417.75pt;width:196.4pt;height:18.2pt;z-index:2517882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" stroked="f">
                <v:textbox style="mso-fit-shape-to-text:t" inset="0,0,0,0">
                  <w:txbxContent>
                    <w:p w14:paraId="77B823E9" w14:textId="25178E0B" w:rsidR="00D062F7" w:rsidRPr="00493FA0" w:rsidRDefault="00D062F7" w:rsidP="00041DD6">
                      <w:pPr>
                        <w:pStyle w:val="Caption"/>
                        <w:spacing w:before="0"/>
                        <w:jc w:val="center"/>
                        <w:rPr>
                          <w:noProof/>
                          <w:color w:val="808080" w:themeColor="background1" w:themeShade="80"/>
                          <w:sz w:val="26"/>
                          <w:szCs w:val="26"/>
                        </w:rPr>
                      </w:pPr>
                      <w:r>
                        <w:t xml:space="preserve">Figure </w:t>
                      </w:r>
                      <w:r w:rsidR="00041DD6">
                        <w:t>11</w:t>
                      </w:r>
                      <w:r>
                        <w:t>:</w:t>
                      </w:r>
                      <w:r w:rsidRPr="00F972C3">
                        <w:t>X=0, Y=</w:t>
                      </w:r>
                      <w:r>
                        <w:t>1</w:t>
                      </w:r>
                      <w:r w:rsidRPr="00F972C3">
                        <w:t xml:space="preserve">; </w:t>
                      </w:r>
                      <w:r w:rsidR="007D3E35">
                        <w:t>C</w:t>
                      </w:r>
                      <w:r w:rsidRPr="00F972C3">
                        <w:t>=0, S=</w:t>
                      </w:r>
                      <w:r>
                        <w:t>1</w:t>
                      </w:r>
                    </w:p>
                  </w:txbxContent>
                </v:textbox>
                <w10:wrap type="topAndBottom" anchory="page"/>
              </v:shape>
            </w:pict>
          </mc:Fallback>
        </mc:AlternateContent>
      </w:r>
      <w:r w:rsidR="00D062F7">
        <w:rPr>
          <w:noProof/>
        </w:rPr>
        <w:drawing>
          <wp:anchor distT="0" distB="0" distL="114300" distR="114300" simplePos="0" relativeHeight="251786240" behindDoc="1" locked="0" layoutInCell="1" allowOverlap="1" wp14:anchorId="62C50B99" wp14:editId="6B696D23">
            <wp:simplePos x="0" y="0"/>
            <wp:positionH relativeFrom="margin">
              <wp:posOffset>3462020</wp:posOffset>
            </wp:positionH>
            <wp:positionV relativeFrom="page">
              <wp:posOffset>2114550</wp:posOffset>
            </wp:positionV>
            <wp:extent cx="2494280" cy="3131185"/>
            <wp:effectExtent l="19050" t="19050" r="20320" b="1206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94280" cy="31311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637CA">
        <w:rPr>
          <w:noProof/>
        </w:rPr>
        <w:drawing>
          <wp:anchor distT="0" distB="0" distL="114300" distR="114300" simplePos="0" relativeHeight="251795456" behindDoc="1" locked="0" layoutInCell="1" allowOverlap="1" wp14:anchorId="2B617BF0" wp14:editId="1EF7B776">
            <wp:simplePos x="0" y="0"/>
            <wp:positionH relativeFrom="column">
              <wp:posOffset>23495</wp:posOffset>
            </wp:positionH>
            <wp:positionV relativeFrom="page">
              <wp:posOffset>2095500</wp:posOffset>
            </wp:positionV>
            <wp:extent cx="2559685" cy="3182620"/>
            <wp:effectExtent l="19050" t="19050" r="12065" b="177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59685" cy="3182620"/>
                    </a:xfrm>
                    <a:prstGeom prst="rect">
                      <a:avLst/>
                    </a:prstGeom>
                    <a:noFill/>
                    <a:ln>
                      <a:solidFill>
                        <a:schemeClr val="tx1"/>
                      </a:solidFill>
                    </a:ln>
                  </pic:spPr>
                </pic:pic>
              </a:graphicData>
            </a:graphic>
          </wp:anchor>
        </w:drawing>
      </w:r>
    </w:p>
    <w:p w14:paraId="2089893D" w14:textId="108E9590" w:rsidR="00B7230D" w:rsidRDefault="00283602" w:rsidP="009B2F6A">
      <w:pPr>
        <w:pStyle w:val="ListParagraph"/>
        <w:numPr>
          <w:ilvl w:val="0"/>
          <w:numId w:val="21"/>
        </w:numPr>
      </w:pPr>
      <w:r w:rsidRPr="00283602">
        <w:rPr>
          <w:noProof/>
        </w:rPr>
        <w:lastRenderedPageBreak/>
        <mc:AlternateContent>
          <mc:Choice Requires="wpi">
            <w:drawing>
              <wp:anchor distT="0" distB="0" distL="114300" distR="114300" simplePos="0" relativeHeight="251991040" behindDoc="0" locked="0" layoutInCell="1" allowOverlap="1" wp14:anchorId="7D285D9C" wp14:editId="68BC235F">
                <wp:simplePos x="0" y="0"/>
                <wp:positionH relativeFrom="column">
                  <wp:posOffset>4938285</wp:posOffset>
                </wp:positionH>
                <wp:positionV relativeFrom="paragraph">
                  <wp:posOffset>6706870</wp:posOffset>
                </wp:positionV>
                <wp:extent cx="462280" cy="149225"/>
                <wp:effectExtent l="57150" t="38100" r="33020" b="41275"/>
                <wp:wrapNone/>
                <wp:docPr id="127" name="Ink 127"/>
                <wp:cNvGraphicFramePr/>
                <a:graphic xmlns:a="http://schemas.openxmlformats.org/drawingml/2006/main">
                  <a:graphicData uri="http://schemas.microsoft.com/office/word/2010/wordprocessingInk">
                    <w14:contentPart bwMode="auto" r:id="rId124">
                      <w14:nvContentPartPr>
                        <w14:cNvContentPartPr/>
                      </w14:nvContentPartPr>
                      <w14:xfrm>
                        <a:off x="0" y="0"/>
                        <a:ext cx="462280" cy="149225"/>
                      </w14:xfrm>
                    </w14:contentPart>
                  </a:graphicData>
                </a:graphic>
                <wp14:sizeRelV relativeFrom="margin">
                  <wp14:pctHeight>0</wp14:pctHeight>
                </wp14:sizeRelV>
              </wp:anchor>
            </w:drawing>
          </mc:Choice>
          <mc:Fallback>
            <w:pict>
              <v:shapetype w14:anchorId="388F14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7" o:spid="_x0000_s1026" type="#_x0000_t75" style="position:absolute;margin-left:388.15pt;margin-top:527.4pt;width:37.8pt;height:13.15pt;z-index:25199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">
                <v:imagedata r:id="rId125" o:title=""/>
              </v:shape>
            </w:pict>
          </mc:Fallback>
        </mc:AlternateContent>
      </w:r>
      <w:r w:rsidRPr="00283602">
        <w:rPr>
          <w:noProof/>
        </w:rPr>
        <mc:AlternateContent>
          <mc:Choice Requires="wpi">
            <w:drawing>
              <wp:anchor distT="0" distB="0" distL="114300" distR="114300" simplePos="0" relativeHeight="251986944" behindDoc="0" locked="0" layoutInCell="1" allowOverlap="1" wp14:anchorId="74D2AC89" wp14:editId="248BEE55">
                <wp:simplePos x="0" y="0"/>
                <wp:positionH relativeFrom="column">
                  <wp:posOffset>3916680</wp:posOffset>
                </wp:positionH>
                <wp:positionV relativeFrom="paragraph">
                  <wp:posOffset>4166870</wp:posOffset>
                </wp:positionV>
                <wp:extent cx="81915" cy="119380"/>
                <wp:effectExtent l="57150" t="57150" r="51435" b="52070"/>
                <wp:wrapNone/>
                <wp:docPr id="122" name="Ink 122"/>
                <wp:cNvGraphicFramePr/>
                <a:graphic xmlns:a="http://schemas.openxmlformats.org/drawingml/2006/main">
                  <a:graphicData uri="http://schemas.microsoft.com/office/word/2010/wordprocessingInk">
                    <w14:contentPart bwMode="auto" r:id="rId126">
                      <w14:nvContentPartPr>
                        <w14:cNvContentPartPr/>
                      </w14:nvContentPartPr>
                      <w14:xfrm>
                        <a:off x="0" y="0"/>
                        <a:ext cx="81915" cy="119380"/>
                      </w14:xfrm>
                    </w14:contentPart>
                  </a:graphicData>
                </a:graphic>
              </wp:anchor>
            </w:drawing>
          </mc:Choice>
          <mc:Fallback>
            <w:pict>
              <v:shape w14:anchorId="1A0693B9" id="Ink 122" o:spid="_x0000_s1026" type="#_x0000_t75" style="position:absolute;margin-left:307.75pt;margin-top:327.5pt;width:7.75pt;height:10.6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">
                <v:imagedata r:id="rId127" o:title=""/>
              </v:shape>
            </w:pict>
          </mc:Fallback>
        </mc:AlternateContent>
      </w:r>
      <w:r w:rsidRPr="00283602">
        <w:rPr>
          <w:noProof/>
        </w:rPr>
        <mc:AlternateContent>
          <mc:Choice Requires="wpi">
            <w:drawing>
              <wp:anchor distT="0" distB="0" distL="114300" distR="114300" simplePos="0" relativeHeight="251987968" behindDoc="0" locked="0" layoutInCell="1" allowOverlap="1" wp14:anchorId="031AA3E3" wp14:editId="26E11914">
                <wp:simplePos x="0" y="0"/>
                <wp:positionH relativeFrom="column">
                  <wp:posOffset>3388360</wp:posOffset>
                </wp:positionH>
                <wp:positionV relativeFrom="paragraph">
                  <wp:posOffset>4133215</wp:posOffset>
                </wp:positionV>
                <wp:extent cx="59690" cy="106680"/>
                <wp:effectExtent l="38100" t="38100" r="54610" b="45720"/>
                <wp:wrapNone/>
                <wp:docPr id="123" name="Ink 123"/>
                <wp:cNvGraphicFramePr/>
                <a:graphic xmlns:a="http://schemas.openxmlformats.org/drawingml/2006/main">
                  <a:graphicData uri="http://schemas.microsoft.com/office/word/2010/wordprocessingInk">
                    <w14:contentPart bwMode="auto" r:id="rId128">
                      <w14:nvContentPartPr>
                        <w14:cNvContentPartPr/>
                      </w14:nvContentPartPr>
                      <w14:xfrm>
                        <a:off x="0" y="0"/>
                        <a:ext cx="59690" cy="106680"/>
                      </w14:xfrm>
                    </w14:contentPart>
                  </a:graphicData>
                </a:graphic>
              </wp:anchor>
            </w:drawing>
          </mc:Choice>
          <mc:Fallback>
            <w:pict>
              <v:shape w14:anchorId="16CF188D" id="Ink 123" o:spid="_x0000_s1026" type="#_x0000_t75" style="position:absolute;margin-left:266.1pt;margin-top:324.75pt;width:6.1pt;height:9.8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">
                <v:imagedata r:id="rId129" o:title=""/>
              </v:shape>
            </w:pict>
          </mc:Fallback>
        </mc:AlternateContent>
      </w:r>
      <w:r w:rsidRPr="00283602">
        <w:rPr>
          <w:noProof/>
        </w:rPr>
        <mc:AlternateContent>
          <mc:Choice Requires="wpi">
            <w:drawing>
              <wp:anchor distT="0" distB="0" distL="114300" distR="114300" simplePos="0" relativeHeight="251988992" behindDoc="0" locked="0" layoutInCell="1" allowOverlap="1" wp14:anchorId="1F63DE72" wp14:editId="4AAE96EF">
                <wp:simplePos x="0" y="0"/>
                <wp:positionH relativeFrom="column">
                  <wp:posOffset>5017135</wp:posOffset>
                </wp:positionH>
                <wp:positionV relativeFrom="paragraph">
                  <wp:posOffset>4199255</wp:posOffset>
                </wp:positionV>
                <wp:extent cx="285750" cy="90805"/>
                <wp:effectExtent l="38100" t="38100" r="57150" b="42545"/>
                <wp:wrapNone/>
                <wp:docPr id="125" name="Ink 125"/>
                <wp:cNvGraphicFramePr/>
                <a:graphic xmlns:a="http://schemas.openxmlformats.org/drawingml/2006/main">
                  <a:graphicData uri="http://schemas.microsoft.com/office/word/2010/wordprocessingInk">
                    <w14:contentPart bwMode="auto" r:id="rId130">
                      <w14:nvContentPartPr>
                        <w14:cNvContentPartPr/>
                      </w14:nvContentPartPr>
                      <w14:xfrm>
                        <a:off x="0" y="0"/>
                        <a:ext cx="285750" cy="90805"/>
                      </w14:xfrm>
                    </w14:contentPart>
                  </a:graphicData>
                </a:graphic>
              </wp:anchor>
            </w:drawing>
          </mc:Choice>
          <mc:Fallback>
            <w:pict>
              <v:shape w14:anchorId="08636BAF" id="Ink 125" o:spid="_x0000_s1026" type="#_x0000_t75" style="position:absolute;margin-left:394.35pt;margin-top:329.95pt;width:23.9pt;height:8.5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">
                <v:imagedata r:id="rId131" o:title=""/>
              </v:shape>
            </w:pict>
          </mc:Fallback>
        </mc:AlternateContent>
      </w:r>
      <w:r w:rsidRPr="00283602">
        <w:rPr>
          <w:noProof/>
        </w:rPr>
        <mc:AlternateContent>
          <mc:Choice Requires="wpi">
            <w:drawing>
              <wp:anchor distT="0" distB="0" distL="114300" distR="114300" simplePos="0" relativeHeight="251990016" behindDoc="0" locked="0" layoutInCell="1" allowOverlap="1" wp14:anchorId="66138F10" wp14:editId="6936E33E">
                <wp:simplePos x="0" y="0"/>
                <wp:positionH relativeFrom="column">
                  <wp:posOffset>4433570</wp:posOffset>
                </wp:positionH>
                <wp:positionV relativeFrom="paragraph">
                  <wp:posOffset>6856095</wp:posOffset>
                </wp:positionV>
                <wp:extent cx="93345" cy="152400"/>
                <wp:effectExtent l="38100" t="38100" r="40005" b="57150"/>
                <wp:wrapNone/>
                <wp:docPr id="126" name="Ink 126"/>
                <wp:cNvGraphicFramePr/>
                <a:graphic xmlns:a="http://schemas.openxmlformats.org/drawingml/2006/main">
                  <a:graphicData uri="http://schemas.microsoft.com/office/word/2010/wordprocessingInk">
                    <w14:contentPart bwMode="auto" r:id="rId132">
                      <w14:nvContentPartPr>
                        <w14:cNvContentPartPr/>
                      </w14:nvContentPartPr>
                      <w14:xfrm>
                        <a:off x="0" y="0"/>
                        <a:ext cx="93345" cy="152400"/>
                      </w14:xfrm>
                    </w14:contentPart>
                  </a:graphicData>
                </a:graphic>
              </wp:anchor>
            </w:drawing>
          </mc:Choice>
          <mc:Fallback>
            <w:pict>
              <v:shape w14:anchorId="5AF15784" id="Ink 126" o:spid="_x0000_s1026" type="#_x0000_t75" style="position:absolute;margin-left:348.4pt;margin-top:539.15pt;width:8.7pt;height:13.4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">
                <v:imagedata r:id="rId133" o:title=""/>
              </v:shape>
            </w:pict>
          </mc:Fallback>
        </mc:AlternateContent>
      </w:r>
      <w:r w:rsidRPr="00283602">
        <w:rPr>
          <w:noProof/>
        </w:rPr>
        <mc:AlternateContent>
          <mc:Choice Requires="wpi">
            <w:drawing>
              <wp:anchor distT="0" distB="0" distL="114300" distR="114300" simplePos="0" relativeHeight="251981824" behindDoc="0" locked="0" layoutInCell="1" allowOverlap="1" wp14:anchorId="4F01DD09" wp14:editId="05E250E2">
                <wp:simplePos x="0" y="0"/>
                <wp:positionH relativeFrom="column">
                  <wp:posOffset>233680</wp:posOffset>
                </wp:positionH>
                <wp:positionV relativeFrom="paragraph">
                  <wp:posOffset>4116070</wp:posOffset>
                </wp:positionV>
                <wp:extent cx="59690" cy="106680"/>
                <wp:effectExtent l="38100" t="38100" r="54610" b="45720"/>
                <wp:wrapNone/>
                <wp:docPr id="115" name="Ink 115"/>
                <wp:cNvGraphicFramePr/>
                <a:graphic xmlns:a="http://schemas.openxmlformats.org/drawingml/2006/main">
                  <a:graphicData uri="http://schemas.microsoft.com/office/word/2010/wordprocessingInk">
                    <w14:contentPart bwMode="auto" r:id="rId134">
                      <w14:nvContentPartPr>
                        <w14:cNvContentPartPr/>
                      </w14:nvContentPartPr>
                      <w14:xfrm>
                        <a:off x="0" y="0"/>
                        <a:ext cx="59690" cy="106680"/>
                      </w14:xfrm>
                    </w14:contentPart>
                  </a:graphicData>
                </a:graphic>
              </wp:anchor>
            </w:drawing>
          </mc:Choice>
          <mc:Fallback>
            <w:pict>
              <v:shape w14:anchorId="7AD03D62" id="Ink 115" o:spid="_x0000_s1026" type="#_x0000_t75" style="position:absolute;margin-left:17.7pt;margin-top:323.4pt;width:6.1pt;height:9.8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">
                <v:imagedata r:id="rId129" o:title=""/>
              </v:shape>
            </w:pict>
          </mc:Fallback>
        </mc:AlternateContent>
      </w:r>
      <w:r w:rsidRPr="00283602">
        <w:rPr>
          <w:noProof/>
        </w:rPr>
        <mc:AlternateContent>
          <mc:Choice Requires="wpi">
            <w:drawing>
              <wp:anchor distT="0" distB="0" distL="114300" distR="114300" simplePos="0" relativeHeight="251984896" behindDoc="0" locked="0" layoutInCell="1" allowOverlap="1" wp14:anchorId="44207EDD" wp14:editId="5645A7B8">
                <wp:simplePos x="0" y="0"/>
                <wp:positionH relativeFrom="column">
                  <wp:posOffset>1819275</wp:posOffset>
                </wp:positionH>
                <wp:positionV relativeFrom="paragraph">
                  <wp:posOffset>6658610</wp:posOffset>
                </wp:positionV>
                <wp:extent cx="462280" cy="149225"/>
                <wp:effectExtent l="57150" t="38100" r="33020" b="41275"/>
                <wp:wrapNone/>
                <wp:docPr id="119" name="Ink 119"/>
                <wp:cNvGraphicFramePr/>
                <a:graphic xmlns:a="http://schemas.openxmlformats.org/drawingml/2006/main">
                  <a:graphicData uri="http://schemas.microsoft.com/office/word/2010/wordprocessingInk">
                    <w14:contentPart bwMode="auto" r:id="rId135">
                      <w14:nvContentPartPr>
                        <w14:cNvContentPartPr/>
                      </w14:nvContentPartPr>
                      <w14:xfrm>
                        <a:off x="0" y="0"/>
                        <a:ext cx="462280" cy="149225"/>
                      </w14:xfrm>
                    </w14:contentPart>
                  </a:graphicData>
                </a:graphic>
                <wp14:sizeRelV relativeFrom="margin">
                  <wp14:pctHeight>0</wp14:pctHeight>
                </wp14:sizeRelV>
              </wp:anchor>
            </w:drawing>
          </mc:Choice>
          <mc:Fallback>
            <w:pict>
              <v:shape w14:anchorId="4D8296C9" id="Ink 119" o:spid="_x0000_s1026" type="#_x0000_t75" style="position:absolute;margin-left:142.55pt;margin-top:523.6pt;width:37.8pt;height:13.1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">
                <v:imagedata r:id="rId125" o:title=""/>
              </v:shape>
            </w:pict>
          </mc:Fallback>
        </mc:AlternateContent>
      </w:r>
      <w:r w:rsidRPr="00283602">
        <w:rPr>
          <w:noProof/>
        </w:rPr>
        <mc:AlternateContent>
          <mc:Choice Requires="wpi">
            <w:drawing>
              <wp:anchor distT="0" distB="0" distL="114300" distR="114300" simplePos="0" relativeHeight="251983872" behindDoc="0" locked="0" layoutInCell="1" allowOverlap="1" wp14:anchorId="58E4F8CB" wp14:editId="494031D5">
                <wp:simplePos x="0" y="0"/>
                <wp:positionH relativeFrom="column">
                  <wp:posOffset>1250950</wp:posOffset>
                </wp:positionH>
                <wp:positionV relativeFrom="paragraph">
                  <wp:posOffset>6838950</wp:posOffset>
                </wp:positionV>
                <wp:extent cx="93345" cy="152400"/>
                <wp:effectExtent l="38100" t="38100" r="40005" b="57150"/>
                <wp:wrapNone/>
                <wp:docPr id="117" name="Ink 117"/>
                <wp:cNvGraphicFramePr/>
                <a:graphic xmlns:a="http://schemas.openxmlformats.org/drawingml/2006/main">
                  <a:graphicData uri="http://schemas.microsoft.com/office/word/2010/wordprocessingInk">
                    <w14:contentPart bwMode="auto" r:id="rId136">
                      <w14:nvContentPartPr>
                        <w14:cNvContentPartPr/>
                      </w14:nvContentPartPr>
                      <w14:xfrm>
                        <a:off x="0" y="0"/>
                        <a:ext cx="93345" cy="152400"/>
                      </w14:xfrm>
                    </w14:contentPart>
                  </a:graphicData>
                </a:graphic>
              </wp:anchor>
            </w:drawing>
          </mc:Choice>
          <mc:Fallback>
            <w:pict>
              <v:shape w14:anchorId="5EB20FB1" id="Ink 117" o:spid="_x0000_s1026" type="#_x0000_t75" style="position:absolute;margin-left:97.8pt;margin-top:537.8pt;width:8.7pt;height:13.4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">
                <v:imagedata r:id="rId133" o:title=""/>
              </v:shape>
            </w:pict>
          </mc:Fallback>
        </mc:AlternateContent>
      </w:r>
      <w:r w:rsidRPr="00283602">
        <w:rPr>
          <w:noProof/>
        </w:rPr>
        <mc:AlternateContent>
          <mc:Choice Requires="wpi">
            <w:drawing>
              <wp:anchor distT="0" distB="0" distL="114300" distR="114300" simplePos="0" relativeHeight="251982848" behindDoc="0" locked="0" layoutInCell="1" allowOverlap="1" wp14:anchorId="5839DB05" wp14:editId="3EC4991D">
                <wp:simplePos x="0" y="0"/>
                <wp:positionH relativeFrom="column">
                  <wp:posOffset>1834515</wp:posOffset>
                </wp:positionH>
                <wp:positionV relativeFrom="paragraph">
                  <wp:posOffset>4182110</wp:posOffset>
                </wp:positionV>
                <wp:extent cx="285750" cy="90805"/>
                <wp:effectExtent l="38100" t="38100" r="57150" b="42545"/>
                <wp:wrapNone/>
                <wp:docPr id="116" name="Ink 116"/>
                <wp:cNvGraphicFramePr/>
                <a:graphic xmlns:a="http://schemas.openxmlformats.org/drawingml/2006/main">
                  <a:graphicData uri="http://schemas.microsoft.com/office/word/2010/wordprocessingInk">
                    <w14:contentPart bwMode="auto" r:id="rId137">
                      <w14:nvContentPartPr>
                        <w14:cNvContentPartPr/>
                      </w14:nvContentPartPr>
                      <w14:xfrm>
                        <a:off x="0" y="0"/>
                        <a:ext cx="285750" cy="90805"/>
                      </w14:xfrm>
                    </w14:contentPart>
                  </a:graphicData>
                </a:graphic>
              </wp:anchor>
            </w:drawing>
          </mc:Choice>
          <mc:Fallback>
            <w:pict>
              <v:shape w14:anchorId="4271FCB9" id="Ink 116" o:spid="_x0000_s1026" type="#_x0000_t75" style="position:absolute;margin-left:143.75pt;margin-top:328.6pt;width:23.9pt;height:8.5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">
                <v:imagedata r:id="rId131" o:title=""/>
              </v:shape>
            </w:pict>
          </mc:Fallback>
        </mc:AlternateContent>
      </w:r>
      <w:r w:rsidRPr="00283602">
        <w:rPr>
          <w:noProof/>
        </w:rPr>
        <mc:AlternateContent>
          <mc:Choice Requires="wpi">
            <w:drawing>
              <wp:anchor distT="0" distB="0" distL="114300" distR="114300" simplePos="0" relativeHeight="251980800" behindDoc="0" locked="0" layoutInCell="1" allowOverlap="1" wp14:anchorId="2A5D4D54" wp14:editId="1732B41F">
                <wp:simplePos x="0" y="0"/>
                <wp:positionH relativeFrom="column">
                  <wp:posOffset>734612</wp:posOffset>
                </wp:positionH>
                <wp:positionV relativeFrom="paragraph">
                  <wp:posOffset>4149725</wp:posOffset>
                </wp:positionV>
                <wp:extent cx="82100" cy="119880"/>
                <wp:effectExtent l="57150" t="57150" r="51435" b="52070"/>
                <wp:wrapNone/>
                <wp:docPr id="112" name="Ink 112"/>
                <wp:cNvGraphicFramePr/>
                <a:graphic xmlns:a="http://schemas.openxmlformats.org/drawingml/2006/main">
                  <a:graphicData uri="http://schemas.microsoft.com/office/word/2010/wordprocessingInk">
                    <w14:contentPart bwMode="auto" r:id="rId138">
                      <w14:nvContentPartPr>
                        <w14:cNvContentPartPr/>
                      </w14:nvContentPartPr>
                      <w14:xfrm>
                        <a:off x="0" y="0"/>
                        <a:ext cx="82100" cy="119880"/>
                      </w14:xfrm>
                    </w14:contentPart>
                  </a:graphicData>
                </a:graphic>
              </wp:anchor>
            </w:drawing>
          </mc:Choice>
          <mc:Fallback>
            <w:pict>
              <v:shape w14:anchorId="183EA478" id="Ink 112" o:spid="_x0000_s1026" type="#_x0000_t75" style="position:absolute;margin-left:57.2pt;margin-top:326.1pt;width:7.75pt;height:10.7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">
                <v:imagedata r:id="rId139" o:title=""/>
              </v:shape>
            </w:pict>
          </mc:Fallback>
        </mc:AlternateContent>
      </w:r>
      <w:r>
        <w:rPr>
          <w:noProof/>
        </w:rPr>
        <mc:AlternateContent>
          <mc:Choice Requires="wps">
            <w:drawing>
              <wp:anchor distT="0" distB="0" distL="114300" distR="114300" simplePos="0" relativeHeight="251978752" behindDoc="0" locked="0" layoutInCell="1" allowOverlap="1" wp14:anchorId="592A0690" wp14:editId="0F34C0C9">
                <wp:simplePos x="0" y="0"/>
                <wp:positionH relativeFrom="column">
                  <wp:posOffset>3056890</wp:posOffset>
                </wp:positionH>
                <wp:positionV relativeFrom="paragraph">
                  <wp:posOffset>7567295</wp:posOffset>
                </wp:positionV>
                <wp:extent cx="2890520" cy="635"/>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14:paraId="1B18A8C7" w14:textId="1395D051" w:rsidR="00283602" w:rsidRPr="001F65D3" w:rsidRDefault="00283602" w:rsidP="00283602">
                            <w:pPr>
                              <w:pStyle w:val="Caption"/>
                              <w:spacing w:before="0"/>
                              <w:jc w:val="center"/>
                              <w:rPr>
                                <w:noProof/>
                                <w:color w:val="808080" w:themeColor="background1" w:themeShade="80"/>
                                <w:sz w:val="26"/>
                                <w:szCs w:val="26"/>
                              </w:rPr>
                            </w:pPr>
                            <w:r>
                              <w:t>Figure 17</w:t>
                            </w:r>
                            <w:r w:rsidRPr="008656E7">
                              <w:t>: X=0, Y=</w:t>
                            </w:r>
                            <w:r>
                              <w:t>1</w:t>
                            </w:r>
                            <w:r w:rsidRPr="008656E7">
                              <w:t>, C-in=</w:t>
                            </w:r>
                            <w:r>
                              <w:t>1</w:t>
                            </w:r>
                            <w:r w:rsidRPr="008656E7">
                              <w:t>; S=0, C-out=</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A0690" id="Text Box 110" o:spid="_x0000_s1070" type="#_x0000_t202" style="position:absolute;left:0;text-align:left;margin-left:240.7pt;margin-top:595.85pt;width:227.6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" stroked="f">
                <v:textbox style="mso-fit-shape-to-text:t" inset="0,0,0,0">
                  <w:txbxContent>
                    <w:p w14:paraId="1B18A8C7" w14:textId="1395D051" w:rsidR="00283602" w:rsidRPr="001F65D3" w:rsidRDefault="00283602" w:rsidP="00283602">
                      <w:pPr>
                        <w:pStyle w:val="Caption"/>
                        <w:spacing w:before="0"/>
                        <w:jc w:val="center"/>
                        <w:rPr>
                          <w:noProof/>
                          <w:color w:val="808080" w:themeColor="background1" w:themeShade="80"/>
                          <w:sz w:val="26"/>
                          <w:szCs w:val="26"/>
                        </w:rPr>
                      </w:pPr>
                      <w:r>
                        <w:t>Figure 17</w:t>
                      </w:r>
                      <w:r w:rsidRPr="008656E7">
                        <w:t>: X=0, Y=</w:t>
                      </w:r>
                      <w:r>
                        <w:t>1</w:t>
                      </w:r>
                      <w:r w:rsidRPr="008656E7">
                        <w:t>, C-in=</w:t>
                      </w:r>
                      <w:r>
                        <w:t>1</w:t>
                      </w:r>
                      <w:r w:rsidRPr="008656E7">
                        <w:t>; S=0, C-out=</w:t>
                      </w:r>
                      <w:r>
                        <w:t>1</w:t>
                      </w:r>
                    </w:p>
                  </w:txbxContent>
                </v:textbox>
                <w10:wrap type="square"/>
              </v:shape>
            </w:pict>
          </mc:Fallback>
        </mc:AlternateContent>
      </w:r>
      <w:r>
        <w:rPr>
          <w:noProof/>
        </w:rPr>
        <w:drawing>
          <wp:anchor distT="0" distB="0" distL="114300" distR="114300" simplePos="0" relativeHeight="251976704" behindDoc="0" locked="0" layoutInCell="1" allowOverlap="1" wp14:anchorId="7312529D" wp14:editId="75D4A958">
            <wp:simplePos x="0" y="0"/>
            <wp:positionH relativeFrom="margin">
              <wp:align>right</wp:align>
            </wp:positionH>
            <wp:positionV relativeFrom="paragraph">
              <wp:posOffset>3997325</wp:posOffset>
            </wp:positionV>
            <wp:extent cx="2890520" cy="3512820"/>
            <wp:effectExtent l="19050" t="19050" r="24130" b="1143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890520" cy="35128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E239F">
        <w:rPr>
          <w:noProof/>
        </w:rPr>
        <mc:AlternateContent>
          <mc:Choice Requires="wps">
            <w:drawing>
              <wp:anchor distT="0" distB="0" distL="114300" distR="114300" simplePos="0" relativeHeight="251975680" behindDoc="0" locked="0" layoutInCell="1" allowOverlap="1" wp14:anchorId="1FC92383" wp14:editId="7A719C5C">
                <wp:simplePos x="0" y="0"/>
                <wp:positionH relativeFrom="column">
                  <wp:posOffset>19050</wp:posOffset>
                </wp:positionH>
                <wp:positionV relativeFrom="paragraph">
                  <wp:posOffset>7564755</wp:posOffset>
                </wp:positionV>
                <wp:extent cx="2750820"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wps:spPr>
                      <wps:txbx>
                        <w:txbxContent>
                          <w:p w14:paraId="251E9889" w14:textId="01E2406A" w:rsidR="002E239F" w:rsidRPr="003104A2" w:rsidRDefault="002E239F" w:rsidP="002E239F">
                            <w:pPr>
                              <w:pStyle w:val="Caption"/>
                              <w:spacing w:before="0"/>
                              <w:jc w:val="center"/>
                              <w:rPr>
                                <w:noProof/>
                                <w:color w:val="808080" w:themeColor="background1" w:themeShade="80"/>
                                <w:sz w:val="26"/>
                                <w:szCs w:val="26"/>
                              </w:rPr>
                            </w:pPr>
                            <w:r>
                              <w:t>Figure 16</w:t>
                            </w:r>
                            <w:r w:rsidRPr="00B24D9C">
                              <w:t>: X=0, Y=</w:t>
                            </w:r>
                            <w:r>
                              <w:t>1</w:t>
                            </w:r>
                            <w:r w:rsidRPr="00B24D9C">
                              <w:t>, C-in=0; S=</w:t>
                            </w:r>
                            <w:r>
                              <w:t>1</w:t>
                            </w:r>
                            <w:r w:rsidRPr="00B24D9C">
                              <w:t>, C-out=0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92383" id="Text Box 106" o:spid="_x0000_s1071" type="#_x0000_t202" style="position:absolute;left:0;text-align:left;margin-left:1.5pt;margin-top:595.65pt;width:216.6pt;height:.05pt;z-index:25197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" stroked="f">
                <v:textbox style="mso-fit-shape-to-text:t" inset="0,0,0,0">
                  <w:txbxContent>
                    <w:p w14:paraId="251E9889" w14:textId="01E2406A" w:rsidR="002E239F" w:rsidRPr="003104A2" w:rsidRDefault="002E239F" w:rsidP="002E239F">
                      <w:pPr>
                        <w:pStyle w:val="Caption"/>
                        <w:spacing w:before="0"/>
                        <w:jc w:val="center"/>
                        <w:rPr>
                          <w:noProof/>
                          <w:color w:val="808080" w:themeColor="background1" w:themeShade="80"/>
                          <w:sz w:val="26"/>
                          <w:szCs w:val="26"/>
                        </w:rPr>
                      </w:pPr>
                      <w:r>
                        <w:t>Figure 16</w:t>
                      </w:r>
                      <w:r w:rsidRPr="00B24D9C">
                        <w:t>: X=0, Y=</w:t>
                      </w:r>
                      <w:r>
                        <w:t>1</w:t>
                      </w:r>
                      <w:r w:rsidRPr="00B24D9C">
                        <w:t>, C-in=0; S=</w:t>
                      </w:r>
                      <w:r>
                        <w:t>1</w:t>
                      </w:r>
                      <w:r w:rsidRPr="00B24D9C">
                        <w:t>, C-out=0</w:t>
                      </w:r>
                    </w:p>
                  </w:txbxContent>
                </v:textbox>
                <w10:wrap type="square"/>
              </v:shape>
            </w:pict>
          </mc:Fallback>
        </mc:AlternateContent>
      </w:r>
      <w:r w:rsidR="002E239F">
        <w:rPr>
          <w:noProof/>
        </w:rPr>
        <w:drawing>
          <wp:anchor distT="0" distB="0" distL="114300" distR="114300" simplePos="0" relativeHeight="251973632" behindDoc="0" locked="0" layoutInCell="1" allowOverlap="1" wp14:anchorId="5339187B" wp14:editId="73887E50">
            <wp:simplePos x="0" y="0"/>
            <wp:positionH relativeFrom="margin">
              <wp:align>left</wp:align>
            </wp:positionH>
            <wp:positionV relativeFrom="paragraph">
              <wp:posOffset>3997408</wp:posOffset>
            </wp:positionV>
            <wp:extent cx="2750820" cy="3510280"/>
            <wp:effectExtent l="19050" t="19050" r="11430" b="1397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50820" cy="35102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F0F4F" w:rsidRPr="005F0F4F">
        <w:rPr>
          <w:noProof/>
        </w:rPr>
        <mc:AlternateContent>
          <mc:Choice Requires="wpi">
            <w:drawing>
              <wp:anchor distT="0" distB="0" distL="114300" distR="114300" simplePos="0" relativeHeight="251968512" behindDoc="0" locked="0" layoutInCell="1" allowOverlap="1" wp14:anchorId="022A2695" wp14:editId="5662BDDE">
                <wp:simplePos x="0" y="0"/>
                <wp:positionH relativeFrom="column">
                  <wp:posOffset>3823335</wp:posOffset>
                </wp:positionH>
                <wp:positionV relativeFrom="paragraph">
                  <wp:posOffset>401955</wp:posOffset>
                </wp:positionV>
                <wp:extent cx="81915" cy="119380"/>
                <wp:effectExtent l="57150" t="57150" r="51435" b="52070"/>
                <wp:wrapNone/>
                <wp:docPr id="98" name="Ink 98"/>
                <wp:cNvGraphicFramePr/>
                <a:graphic xmlns:a="http://schemas.openxmlformats.org/drawingml/2006/main">
                  <a:graphicData uri="http://schemas.microsoft.com/office/word/2010/wordprocessingInk">
                    <w14:contentPart bwMode="auto" r:id="rId142">
                      <w14:nvContentPartPr>
                        <w14:cNvContentPartPr/>
                      </w14:nvContentPartPr>
                      <w14:xfrm>
                        <a:off x="0" y="0"/>
                        <a:ext cx="81915" cy="119380"/>
                      </w14:xfrm>
                    </w14:contentPart>
                  </a:graphicData>
                </a:graphic>
              </wp:anchor>
            </w:drawing>
          </mc:Choice>
          <mc:Fallback>
            <w:pict>
              <v:shape w14:anchorId="36BE12A0" id="Ink 98" o:spid="_x0000_s1026" type="#_x0000_t75" style="position:absolute;margin-left:300.35pt;margin-top:31pt;width:7.8pt;height:10.7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">
                <v:imagedata r:id="rId143" o:title=""/>
              </v:shape>
            </w:pict>
          </mc:Fallback>
        </mc:AlternateContent>
      </w:r>
      <w:r w:rsidR="005F0F4F" w:rsidRPr="005F0F4F">
        <w:rPr>
          <w:noProof/>
        </w:rPr>
        <mc:AlternateContent>
          <mc:Choice Requires="wpi">
            <w:drawing>
              <wp:anchor distT="0" distB="0" distL="114300" distR="114300" simplePos="0" relativeHeight="251969536" behindDoc="0" locked="0" layoutInCell="1" allowOverlap="1" wp14:anchorId="52922990" wp14:editId="251AE2C3">
                <wp:simplePos x="0" y="0"/>
                <wp:positionH relativeFrom="column">
                  <wp:posOffset>3295015</wp:posOffset>
                </wp:positionH>
                <wp:positionV relativeFrom="paragraph">
                  <wp:posOffset>368300</wp:posOffset>
                </wp:positionV>
                <wp:extent cx="59690" cy="106680"/>
                <wp:effectExtent l="38100" t="38100" r="54610" b="45720"/>
                <wp:wrapNone/>
                <wp:docPr id="99" name="Ink 99"/>
                <wp:cNvGraphicFramePr/>
                <a:graphic xmlns:a="http://schemas.openxmlformats.org/drawingml/2006/main">
                  <a:graphicData uri="http://schemas.microsoft.com/office/word/2010/wordprocessingInk">
                    <w14:contentPart bwMode="auto" r:id="rId144">
                      <w14:nvContentPartPr>
                        <w14:cNvContentPartPr/>
                      </w14:nvContentPartPr>
                      <w14:xfrm>
                        <a:off x="0" y="0"/>
                        <a:ext cx="59690" cy="106680"/>
                      </w14:xfrm>
                    </w14:contentPart>
                  </a:graphicData>
                </a:graphic>
              </wp:anchor>
            </w:drawing>
          </mc:Choice>
          <mc:Fallback>
            <w:pict>
              <v:shape w14:anchorId="3DEAF136" id="Ink 99" o:spid="_x0000_s1026" type="#_x0000_t75" style="position:absolute;margin-left:258.75pt;margin-top:28.3pt;width:6.1pt;height:9.8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">
                <v:imagedata r:id="rId129" o:title=""/>
              </v:shape>
            </w:pict>
          </mc:Fallback>
        </mc:AlternateContent>
      </w:r>
      <w:r w:rsidR="005F0F4F" w:rsidRPr="005F0F4F">
        <w:rPr>
          <w:noProof/>
        </w:rPr>
        <mc:AlternateContent>
          <mc:Choice Requires="wpi">
            <w:drawing>
              <wp:anchor distT="0" distB="0" distL="114300" distR="114300" simplePos="0" relativeHeight="251970560" behindDoc="0" locked="0" layoutInCell="1" allowOverlap="1" wp14:anchorId="68D2BB1C" wp14:editId="137A2903">
                <wp:simplePos x="0" y="0"/>
                <wp:positionH relativeFrom="column">
                  <wp:posOffset>4923790</wp:posOffset>
                </wp:positionH>
                <wp:positionV relativeFrom="paragraph">
                  <wp:posOffset>434340</wp:posOffset>
                </wp:positionV>
                <wp:extent cx="285750" cy="90805"/>
                <wp:effectExtent l="38100" t="38100" r="57150" b="42545"/>
                <wp:wrapNone/>
                <wp:docPr id="101" name="Ink 101"/>
                <wp:cNvGraphicFramePr/>
                <a:graphic xmlns:a="http://schemas.openxmlformats.org/drawingml/2006/main">
                  <a:graphicData uri="http://schemas.microsoft.com/office/word/2010/wordprocessingInk">
                    <w14:contentPart bwMode="auto" r:id="rId145">
                      <w14:nvContentPartPr>
                        <w14:cNvContentPartPr/>
                      </w14:nvContentPartPr>
                      <w14:xfrm>
                        <a:off x="0" y="0"/>
                        <a:ext cx="285750" cy="90805"/>
                      </w14:xfrm>
                    </w14:contentPart>
                  </a:graphicData>
                </a:graphic>
              </wp:anchor>
            </w:drawing>
          </mc:Choice>
          <mc:Fallback>
            <w:pict>
              <v:shape w14:anchorId="434045E0" id="Ink 101" o:spid="_x0000_s1026" type="#_x0000_t75" style="position:absolute;margin-left:387pt;margin-top:33.5pt;width:23.9pt;height:8.5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">
                <v:imagedata r:id="rId131" o:title=""/>
              </v:shape>
            </w:pict>
          </mc:Fallback>
        </mc:AlternateContent>
      </w:r>
      <w:r w:rsidR="005F0F4F" w:rsidRPr="005F0F4F">
        <w:rPr>
          <w:noProof/>
        </w:rPr>
        <mc:AlternateContent>
          <mc:Choice Requires="wpi">
            <w:drawing>
              <wp:anchor distT="0" distB="0" distL="114300" distR="114300" simplePos="0" relativeHeight="251971584" behindDoc="0" locked="0" layoutInCell="1" allowOverlap="1" wp14:anchorId="63F3F56D" wp14:editId="50840738">
                <wp:simplePos x="0" y="0"/>
                <wp:positionH relativeFrom="column">
                  <wp:posOffset>4340225</wp:posOffset>
                </wp:positionH>
                <wp:positionV relativeFrom="paragraph">
                  <wp:posOffset>3091180</wp:posOffset>
                </wp:positionV>
                <wp:extent cx="93345" cy="152400"/>
                <wp:effectExtent l="38100" t="38100" r="40005" b="57150"/>
                <wp:wrapNone/>
                <wp:docPr id="102" name="Ink 102"/>
                <wp:cNvGraphicFramePr/>
                <a:graphic xmlns:a="http://schemas.openxmlformats.org/drawingml/2006/main">
                  <a:graphicData uri="http://schemas.microsoft.com/office/word/2010/wordprocessingInk">
                    <w14:contentPart bwMode="auto" r:id="rId146">
                      <w14:nvContentPartPr>
                        <w14:cNvContentPartPr/>
                      </w14:nvContentPartPr>
                      <w14:xfrm>
                        <a:off x="0" y="0"/>
                        <a:ext cx="93345" cy="152400"/>
                      </w14:xfrm>
                    </w14:contentPart>
                  </a:graphicData>
                </a:graphic>
              </wp:anchor>
            </w:drawing>
          </mc:Choice>
          <mc:Fallback>
            <w:pict>
              <v:shape w14:anchorId="4FE58A3C" id="Ink 102" o:spid="_x0000_s1026" type="#_x0000_t75" style="position:absolute;margin-left:341.05pt;margin-top:242.7pt;width:8.7pt;height:13.4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">
                <v:imagedata r:id="rId133" o:title=""/>
              </v:shape>
            </w:pict>
          </mc:Fallback>
        </mc:AlternateContent>
      </w:r>
      <w:r w:rsidR="005F0F4F" w:rsidRPr="005F0F4F">
        <w:rPr>
          <w:noProof/>
        </w:rPr>
        <mc:AlternateContent>
          <mc:Choice Requires="wpi">
            <w:drawing>
              <wp:anchor distT="0" distB="0" distL="114300" distR="114300" simplePos="0" relativeHeight="251972608" behindDoc="0" locked="0" layoutInCell="1" allowOverlap="1" wp14:anchorId="2C547C65" wp14:editId="7415D2D8">
                <wp:simplePos x="0" y="0"/>
                <wp:positionH relativeFrom="column">
                  <wp:posOffset>4908937</wp:posOffset>
                </wp:positionH>
                <wp:positionV relativeFrom="paragraph">
                  <wp:posOffset>2910840</wp:posOffset>
                </wp:positionV>
                <wp:extent cx="462280" cy="149225"/>
                <wp:effectExtent l="57150" t="38100" r="33020" b="41275"/>
                <wp:wrapNone/>
                <wp:docPr id="104" name="Ink 104"/>
                <wp:cNvGraphicFramePr/>
                <a:graphic xmlns:a="http://schemas.openxmlformats.org/drawingml/2006/main">
                  <a:graphicData uri="http://schemas.microsoft.com/office/word/2010/wordprocessingInk">
                    <w14:contentPart bwMode="auto" r:id="rId147">
                      <w14:nvContentPartPr>
                        <w14:cNvContentPartPr/>
                      </w14:nvContentPartPr>
                      <w14:xfrm>
                        <a:off x="0" y="0"/>
                        <a:ext cx="462280" cy="149225"/>
                      </w14:xfrm>
                    </w14:contentPart>
                  </a:graphicData>
                </a:graphic>
                <wp14:sizeRelV relativeFrom="margin">
                  <wp14:pctHeight>0</wp14:pctHeight>
                </wp14:sizeRelV>
              </wp:anchor>
            </w:drawing>
          </mc:Choice>
          <mc:Fallback>
            <w:pict>
              <v:shape w14:anchorId="45181FC6" id="Ink 104" o:spid="_x0000_s1026" type="#_x0000_t75" style="position:absolute;margin-left:385.85pt;margin-top:228.5pt;width:37.8pt;height:13.1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">
                <v:imagedata r:id="rId125" o:title=""/>
              </v:shape>
            </w:pict>
          </mc:Fallback>
        </mc:AlternateContent>
      </w:r>
      <w:r w:rsidR="005F0F4F">
        <w:rPr>
          <w:noProof/>
        </w:rPr>
        <mc:AlternateContent>
          <mc:Choice Requires="wps">
            <w:drawing>
              <wp:anchor distT="0" distB="0" distL="114300" distR="114300" simplePos="0" relativeHeight="251922432" behindDoc="0" locked="0" layoutInCell="1" allowOverlap="1" wp14:anchorId="5DB83F54" wp14:editId="0446B111">
                <wp:simplePos x="0" y="0"/>
                <wp:positionH relativeFrom="margin">
                  <wp:align>left</wp:align>
                </wp:positionH>
                <wp:positionV relativeFrom="paragraph">
                  <wp:posOffset>3768725</wp:posOffset>
                </wp:positionV>
                <wp:extent cx="2920365"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2920365" cy="635"/>
                        </a:xfrm>
                        <a:prstGeom prst="rect">
                          <a:avLst/>
                        </a:prstGeom>
                        <a:solidFill>
                          <a:prstClr val="white"/>
                        </a:solidFill>
                        <a:ln>
                          <a:noFill/>
                        </a:ln>
                      </wps:spPr>
                      <wps:txbx>
                        <w:txbxContent>
                          <w:p w14:paraId="132345F3" w14:textId="46592E2C" w:rsidR="005C68F5" w:rsidRPr="00745FE1" w:rsidRDefault="005C68F5" w:rsidP="005C68F5">
                            <w:pPr>
                              <w:pStyle w:val="Caption"/>
                              <w:spacing w:before="0"/>
                              <w:jc w:val="center"/>
                              <w:rPr>
                                <w:noProof/>
                                <w:color w:val="808080" w:themeColor="background1" w:themeShade="80"/>
                                <w:sz w:val="26"/>
                                <w:szCs w:val="26"/>
                              </w:rPr>
                            </w:pPr>
                            <w:r>
                              <w:t>Figure 14: X=0, Y=0, C-in=0; S=0, C-out=0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B83F54" id="Text Box 93" o:spid="_x0000_s1072" type="#_x0000_t202" style="position:absolute;left:0;text-align:left;margin-left:0;margin-top:296.75pt;width:229.95pt;height:.05pt;z-index:251922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NIMQ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" stroked="f">
                <v:textbox style="mso-fit-shape-to-text:t" inset="0,0,0,0">
                  <w:txbxContent>
                    <w:p w14:paraId="132345F3" w14:textId="46592E2C" w:rsidR="005C68F5" w:rsidRPr="00745FE1" w:rsidRDefault="005C68F5" w:rsidP="005C68F5">
                      <w:pPr>
                        <w:pStyle w:val="Caption"/>
                        <w:spacing w:before="0"/>
                        <w:jc w:val="center"/>
                        <w:rPr>
                          <w:noProof/>
                          <w:color w:val="808080" w:themeColor="background1" w:themeShade="80"/>
                          <w:sz w:val="26"/>
                          <w:szCs w:val="26"/>
                        </w:rPr>
                      </w:pPr>
                      <w:r>
                        <w:t>Figure 14: X=0, Y=0, C-in=0; S=0, C-out=0</w:t>
                      </w:r>
                    </w:p>
                  </w:txbxContent>
                </v:textbox>
                <w10:wrap type="square" anchorx="margin"/>
              </v:shape>
            </w:pict>
          </mc:Fallback>
        </mc:AlternateContent>
      </w:r>
      <w:r w:rsidR="005F0F4F">
        <w:rPr>
          <w:noProof/>
        </w:rPr>
        <mc:AlternateContent>
          <mc:Choice Requires="wps">
            <w:drawing>
              <wp:anchor distT="0" distB="0" distL="114300" distR="114300" simplePos="0" relativeHeight="251966464" behindDoc="0" locked="0" layoutInCell="1" allowOverlap="1" wp14:anchorId="3AFB4B8A" wp14:editId="270391C0">
                <wp:simplePos x="0" y="0"/>
                <wp:positionH relativeFrom="column">
                  <wp:posOffset>3037840</wp:posOffset>
                </wp:positionH>
                <wp:positionV relativeFrom="paragraph">
                  <wp:posOffset>3828415</wp:posOffset>
                </wp:positionV>
                <wp:extent cx="2906395"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906395" cy="635"/>
                        </a:xfrm>
                        <a:prstGeom prst="rect">
                          <a:avLst/>
                        </a:prstGeom>
                        <a:solidFill>
                          <a:prstClr val="white"/>
                        </a:solidFill>
                        <a:ln>
                          <a:noFill/>
                        </a:ln>
                      </wps:spPr>
                      <wps:txbx>
                        <w:txbxContent>
                          <w:p w14:paraId="72B0B049" w14:textId="1FB8D66A" w:rsidR="005F0F4F" w:rsidRPr="00DF1A0A" w:rsidRDefault="005F0F4F" w:rsidP="005F0F4F">
                            <w:pPr>
                              <w:pStyle w:val="Caption"/>
                              <w:spacing w:before="0"/>
                              <w:jc w:val="center"/>
                              <w:rPr>
                                <w:noProof/>
                                <w:color w:val="808080" w:themeColor="background1" w:themeShade="80"/>
                                <w:sz w:val="26"/>
                                <w:szCs w:val="26"/>
                              </w:rPr>
                            </w:pPr>
                            <w:r>
                              <w:t>Figure 15</w:t>
                            </w:r>
                            <w:r w:rsidRPr="0020160D">
                              <w:t>: X=0, Y=0, C-in=</w:t>
                            </w:r>
                            <w:r>
                              <w:t>1</w:t>
                            </w:r>
                            <w:r w:rsidRPr="0020160D">
                              <w:t>; S=</w:t>
                            </w:r>
                            <w:r>
                              <w:t>1</w:t>
                            </w:r>
                            <w:r w:rsidRPr="0020160D">
                              <w:t>, C-out=0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B4B8A" id="Text Box 96" o:spid="_x0000_s1073" type="#_x0000_t202" style="position:absolute;left:0;text-align:left;margin-left:239.2pt;margin-top:301.45pt;width:228.85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" stroked="f">
                <v:textbox style="mso-fit-shape-to-text:t" inset="0,0,0,0">
                  <w:txbxContent>
                    <w:p w14:paraId="72B0B049" w14:textId="1FB8D66A" w:rsidR="005F0F4F" w:rsidRPr="00DF1A0A" w:rsidRDefault="005F0F4F" w:rsidP="005F0F4F">
                      <w:pPr>
                        <w:pStyle w:val="Caption"/>
                        <w:spacing w:before="0"/>
                        <w:jc w:val="center"/>
                        <w:rPr>
                          <w:noProof/>
                          <w:color w:val="808080" w:themeColor="background1" w:themeShade="80"/>
                          <w:sz w:val="26"/>
                          <w:szCs w:val="26"/>
                        </w:rPr>
                      </w:pPr>
                      <w:r>
                        <w:t>Figure 15</w:t>
                      </w:r>
                      <w:r w:rsidRPr="0020160D">
                        <w:t>: X=0, Y=0, C-in=</w:t>
                      </w:r>
                      <w:r>
                        <w:t>1</w:t>
                      </w:r>
                      <w:r w:rsidRPr="0020160D">
                        <w:t>; S=</w:t>
                      </w:r>
                      <w:r>
                        <w:t>1</w:t>
                      </w:r>
                      <w:r w:rsidRPr="0020160D">
                        <w:t>, C-out=0</w:t>
                      </w:r>
                    </w:p>
                  </w:txbxContent>
                </v:textbox>
                <w10:wrap type="square"/>
              </v:shape>
            </w:pict>
          </mc:Fallback>
        </mc:AlternateContent>
      </w:r>
      <w:r w:rsidR="005F0F4F">
        <w:rPr>
          <w:noProof/>
        </w:rPr>
        <w:drawing>
          <wp:anchor distT="0" distB="0" distL="114300" distR="114300" simplePos="0" relativeHeight="251964416" behindDoc="0" locked="0" layoutInCell="1" allowOverlap="1" wp14:anchorId="50B8F0A0" wp14:editId="4EFB2B8C">
            <wp:simplePos x="0" y="0"/>
            <wp:positionH relativeFrom="margin">
              <wp:align>right</wp:align>
            </wp:positionH>
            <wp:positionV relativeFrom="paragraph">
              <wp:posOffset>257810</wp:posOffset>
            </wp:positionV>
            <wp:extent cx="2906395" cy="3513455"/>
            <wp:effectExtent l="19050" t="19050" r="27305" b="1079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906395" cy="35134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F0F4F">
        <w:rPr>
          <w:noProof/>
        </w:rPr>
        <mc:AlternateContent>
          <mc:Choice Requires="wpi">
            <w:drawing>
              <wp:anchor distT="0" distB="0" distL="114300" distR="114300" simplePos="0" relativeHeight="251963392" behindDoc="0" locked="0" layoutInCell="1" allowOverlap="1" wp14:anchorId="60DF7652" wp14:editId="14C26790">
                <wp:simplePos x="0" y="0"/>
                <wp:positionH relativeFrom="column">
                  <wp:posOffset>1847751</wp:posOffset>
                </wp:positionH>
                <wp:positionV relativeFrom="paragraph">
                  <wp:posOffset>2977285</wp:posOffset>
                </wp:positionV>
                <wp:extent cx="462280" cy="149225"/>
                <wp:effectExtent l="57150" t="38100" r="33020" b="41275"/>
                <wp:wrapNone/>
                <wp:docPr id="160" name="Ink 160"/>
                <wp:cNvGraphicFramePr/>
                <a:graphic xmlns:a="http://schemas.openxmlformats.org/drawingml/2006/main">
                  <a:graphicData uri="http://schemas.microsoft.com/office/word/2010/wordprocessingInk">
                    <w14:contentPart bwMode="auto" r:id="rId149">
                      <w14:nvContentPartPr>
                        <w14:cNvContentPartPr/>
                      </w14:nvContentPartPr>
                      <w14:xfrm>
                        <a:off x="0" y="0"/>
                        <a:ext cx="462280" cy="149225"/>
                      </w14:xfrm>
                    </w14:contentPart>
                  </a:graphicData>
                </a:graphic>
                <wp14:sizeRelV relativeFrom="margin">
                  <wp14:pctHeight>0</wp14:pctHeight>
                </wp14:sizeRelV>
              </wp:anchor>
            </w:drawing>
          </mc:Choice>
          <mc:Fallback>
            <w:pict>
              <v:shape w14:anchorId="596BCC78" id="Ink 160" o:spid="_x0000_s1026" type="#_x0000_t75" style="position:absolute;margin-left:144.8pt;margin-top:233.75pt;width:37.8pt;height:13.15pt;z-index:25196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">
                <v:imagedata r:id="rId125" o:title=""/>
              </v:shape>
            </w:pict>
          </mc:Fallback>
        </mc:AlternateContent>
      </w:r>
      <w:r w:rsidR="005F0F4F">
        <w:rPr>
          <w:noProof/>
        </w:rPr>
        <mc:AlternateContent>
          <mc:Choice Requires="wpi">
            <w:drawing>
              <wp:anchor distT="0" distB="0" distL="114300" distR="114300" simplePos="0" relativeHeight="251954176" behindDoc="0" locked="0" layoutInCell="1" allowOverlap="1" wp14:anchorId="0AE6E108" wp14:editId="010BC0A7">
                <wp:simplePos x="0" y="0"/>
                <wp:positionH relativeFrom="column">
                  <wp:posOffset>1278938</wp:posOffset>
                </wp:positionH>
                <wp:positionV relativeFrom="paragraph">
                  <wp:posOffset>3157651</wp:posOffset>
                </wp:positionV>
                <wp:extent cx="93960" cy="152640"/>
                <wp:effectExtent l="38100" t="38100" r="40005" b="57150"/>
                <wp:wrapNone/>
                <wp:docPr id="141" name="Ink 141"/>
                <wp:cNvGraphicFramePr/>
                <a:graphic xmlns:a="http://schemas.openxmlformats.org/drawingml/2006/main">
                  <a:graphicData uri="http://schemas.microsoft.com/office/word/2010/wordprocessingInk">
                    <w14:contentPart bwMode="auto" r:id="rId150">
                      <w14:nvContentPartPr>
                        <w14:cNvContentPartPr/>
                      </w14:nvContentPartPr>
                      <w14:xfrm>
                        <a:off x="0" y="0"/>
                        <a:ext cx="93960" cy="152640"/>
                      </w14:xfrm>
                    </w14:contentPart>
                  </a:graphicData>
                </a:graphic>
              </wp:anchor>
            </w:drawing>
          </mc:Choice>
          <mc:Fallback>
            <w:pict>
              <v:shape w14:anchorId="237CBE38" id="Ink 141" o:spid="_x0000_s1026" type="#_x0000_t75" style="position:absolute;margin-left:100pt;margin-top:247.95pt;width:8.85pt;height:13.4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">
                <v:imagedata r:id="rId133" o:title=""/>
              </v:shape>
            </w:pict>
          </mc:Fallback>
        </mc:AlternateContent>
      </w:r>
      <w:r w:rsidR="005F0F4F">
        <w:rPr>
          <w:noProof/>
        </w:rPr>
        <w:drawing>
          <wp:anchor distT="0" distB="0" distL="114300" distR="114300" simplePos="0" relativeHeight="251920384" behindDoc="0" locked="0" layoutInCell="1" allowOverlap="1" wp14:anchorId="50F4A6FE" wp14:editId="3AEA8921">
            <wp:simplePos x="0" y="0"/>
            <wp:positionH relativeFrom="margin">
              <wp:align>left</wp:align>
            </wp:positionH>
            <wp:positionV relativeFrom="paragraph">
              <wp:posOffset>260350</wp:posOffset>
            </wp:positionV>
            <wp:extent cx="2901315" cy="3482975"/>
            <wp:effectExtent l="19050" t="19050" r="13335" b="222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901315" cy="3482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B2F6A">
        <w:t>Full Adder</w:t>
      </w:r>
    </w:p>
    <w:p w14:paraId="36449029" w14:textId="5F6C2502" w:rsidR="00973166" w:rsidRDefault="008465B6" w:rsidP="00283602">
      <w:pPr>
        <w:pStyle w:val="ListParagraph"/>
        <w:numPr>
          <w:ilvl w:val="0"/>
          <w:numId w:val="0"/>
        </w:numPr>
        <w:ind w:left="720"/>
      </w:pPr>
      <w:r>
        <w:rPr>
          <w:noProof/>
        </w:rPr>
        <mc:AlternateContent>
          <mc:Choice Requires="wpi">
            <w:drawing>
              <wp:anchor distT="0" distB="0" distL="114300" distR="114300" simplePos="0" relativeHeight="251953152" behindDoc="0" locked="0" layoutInCell="1" allowOverlap="1" wp14:anchorId="72FD9BB0" wp14:editId="65762DA7">
                <wp:simplePos x="0" y="0"/>
                <wp:positionH relativeFrom="column">
                  <wp:posOffset>1862455</wp:posOffset>
                </wp:positionH>
                <wp:positionV relativeFrom="paragraph">
                  <wp:posOffset>197485</wp:posOffset>
                </wp:positionV>
                <wp:extent cx="286345" cy="90805"/>
                <wp:effectExtent l="38100" t="38100" r="57150" b="42545"/>
                <wp:wrapNone/>
                <wp:docPr id="140" name="Ink 140"/>
                <wp:cNvGraphicFramePr/>
                <a:graphic xmlns:a="http://schemas.openxmlformats.org/drawingml/2006/main">
                  <a:graphicData uri="http://schemas.microsoft.com/office/word/2010/wordprocessingInk">
                    <w14:contentPart bwMode="auto" r:id="rId152">
                      <w14:nvContentPartPr>
                        <w14:cNvContentPartPr/>
                      </w14:nvContentPartPr>
                      <w14:xfrm>
                        <a:off x="0" y="0"/>
                        <a:ext cx="286345" cy="90805"/>
                      </w14:xfrm>
                    </w14:contentPart>
                  </a:graphicData>
                </a:graphic>
              </wp:anchor>
            </w:drawing>
          </mc:Choice>
          <mc:Fallback>
            <w:pict>
              <v:shape w14:anchorId="321E2B70" id="Ink 140" o:spid="_x0000_s1026" type="#_x0000_t75" style="position:absolute;margin-left:145.95pt;margin-top:14.85pt;width:24pt;height:8.5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">
                <v:imagedata r:id="rId153" o:title=""/>
              </v:shape>
            </w:pict>
          </mc:Fallback>
        </mc:AlternateContent>
      </w:r>
      <w:r>
        <w:rPr>
          <w:noProof/>
        </w:rPr>
        <mc:AlternateContent>
          <mc:Choice Requires="wpi">
            <w:drawing>
              <wp:anchor distT="0" distB="0" distL="114300" distR="114300" simplePos="0" relativeHeight="251944960" behindDoc="0" locked="0" layoutInCell="1" allowOverlap="1" wp14:anchorId="37FD7476" wp14:editId="639CE7DF">
                <wp:simplePos x="0" y="0"/>
                <wp:positionH relativeFrom="column">
                  <wp:posOffset>762000</wp:posOffset>
                </wp:positionH>
                <wp:positionV relativeFrom="paragraph">
                  <wp:posOffset>146050</wp:posOffset>
                </wp:positionV>
                <wp:extent cx="82100" cy="119880"/>
                <wp:effectExtent l="57150" t="57150" r="51435" b="52070"/>
                <wp:wrapNone/>
                <wp:docPr id="129" name="Ink 129"/>
                <wp:cNvGraphicFramePr/>
                <a:graphic xmlns:a="http://schemas.openxmlformats.org/drawingml/2006/main">
                  <a:graphicData uri="http://schemas.microsoft.com/office/word/2010/wordprocessingInk">
                    <w14:contentPart bwMode="auto" r:id="rId154">
                      <w14:nvContentPartPr>
                        <w14:cNvContentPartPr/>
                      </w14:nvContentPartPr>
                      <w14:xfrm>
                        <a:off x="0" y="0"/>
                        <a:ext cx="82100" cy="119880"/>
                      </w14:xfrm>
                    </w14:contentPart>
                  </a:graphicData>
                </a:graphic>
              </wp:anchor>
            </w:drawing>
          </mc:Choice>
          <mc:Fallback>
            <w:pict>
              <v:shape w14:anchorId="7113C41F" id="Ink 129" o:spid="_x0000_s1026" type="#_x0000_t75" style="position:absolute;margin-left:59.3pt;margin-top:10.8pt;width:7.85pt;height:10.9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">
                <v:imagedata r:id="rId155" o:title=""/>
              </v:shape>
            </w:pict>
          </mc:Fallback>
        </mc:AlternateContent>
      </w:r>
      <w:r>
        <w:rPr>
          <w:noProof/>
        </w:rPr>
        <mc:AlternateContent>
          <mc:Choice Requires="wpi">
            <w:drawing>
              <wp:anchor distT="0" distB="0" distL="114300" distR="114300" simplePos="0" relativeHeight="251945984" behindDoc="0" locked="0" layoutInCell="1" allowOverlap="1" wp14:anchorId="5E424352" wp14:editId="157851DF">
                <wp:simplePos x="0" y="0"/>
                <wp:positionH relativeFrom="column">
                  <wp:posOffset>233680</wp:posOffset>
                </wp:positionH>
                <wp:positionV relativeFrom="paragraph">
                  <wp:posOffset>131445</wp:posOffset>
                </wp:positionV>
                <wp:extent cx="59690" cy="106680"/>
                <wp:effectExtent l="38100" t="38100" r="54610" b="45720"/>
                <wp:wrapNone/>
                <wp:docPr id="130" name="Ink 130"/>
                <wp:cNvGraphicFramePr/>
                <a:graphic xmlns:a="http://schemas.openxmlformats.org/drawingml/2006/main">
                  <a:graphicData uri="http://schemas.microsoft.com/office/word/2010/wordprocessingInk">
                    <w14:contentPart bwMode="auto" r:id="rId156">
                      <w14:nvContentPartPr>
                        <w14:cNvContentPartPr/>
                      </w14:nvContentPartPr>
                      <w14:xfrm>
                        <a:off x="0" y="0"/>
                        <a:ext cx="59690" cy="106680"/>
                      </w14:xfrm>
                    </w14:contentPart>
                  </a:graphicData>
                </a:graphic>
              </wp:anchor>
            </w:drawing>
          </mc:Choice>
          <mc:Fallback>
            <w:pict>
              <v:shape w14:anchorId="191E8AD6" id="Ink 130" o:spid="_x0000_s1026" type="#_x0000_t75" style="position:absolute;margin-left:17.7pt;margin-top:9.65pt;width:6.1pt;height:9.8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">
                <v:imagedata r:id="rId157" o:title=""/>
              </v:shape>
            </w:pict>
          </mc:Fallback>
        </mc:AlternateContent>
      </w:r>
    </w:p>
    <w:p w14:paraId="42CC80A2" w14:textId="46794B26" w:rsidR="00283602" w:rsidRDefault="00283602" w:rsidP="00283602">
      <w:pPr>
        <w:pStyle w:val="ListParagraph"/>
        <w:numPr>
          <w:ilvl w:val="0"/>
          <w:numId w:val="0"/>
        </w:numPr>
        <w:ind w:left="720"/>
      </w:pPr>
    </w:p>
    <w:p w14:paraId="66F03DEB" w14:textId="0D782730" w:rsidR="00283602" w:rsidRDefault="00283602" w:rsidP="00283602">
      <w:pPr>
        <w:pStyle w:val="ListParagraph"/>
        <w:numPr>
          <w:ilvl w:val="0"/>
          <w:numId w:val="0"/>
        </w:numPr>
        <w:ind w:left="720"/>
      </w:pPr>
    </w:p>
    <w:p w14:paraId="3B75D332" w14:textId="77777777" w:rsidR="00AF0D59" w:rsidRDefault="00AF0D59" w:rsidP="00283602">
      <w:pPr>
        <w:pStyle w:val="ListParagraph"/>
        <w:numPr>
          <w:ilvl w:val="0"/>
          <w:numId w:val="0"/>
        </w:numPr>
        <w:ind w:left="720"/>
      </w:pPr>
    </w:p>
    <w:p w14:paraId="0C3E43E8" w14:textId="77777777" w:rsidR="00AF0D59" w:rsidRDefault="00AF0D59" w:rsidP="00283602">
      <w:pPr>
        <w:pStyle w:val="ListParagraph"/>
        <w:numPr>
          <w:ilvl w:val="0"/>
          <w:numId w:val="0"/>
        </w:numPr>
        <w:ind w:left="720"/>
      </w:pPr>
    </w:p>
    <w:p w14:paraId="56123DBB" w14:textId="031C8408" w:rsidR="00283602" w:rsidRDefault="00806BC9" w:rsidP="00283602">
      <w:pPr>
        <w:pStyle w:val="ListParagraph"/>
        <w:numPr>
          <w:ilvl w:val="0"/>
          <w:numId w:val="0"/>
        </w:numPr>
        <w:ind w:left="720"/>
      </w:pPr>
      <w:r w:rsidRPr="00806BC9">
        <w:rPr>
          <w:noProof/>
        </w:rPr>
        <mc:AlternateContent>
          <mc:Choice Requires="wpi">
            <w:drawing>
              <wp:anchor distT="0" distB="0" distL="114300" distR="114300" simplePos="0" relativeHeight="252027904" behindDoc="0" locked="0" layoutInCell="1" allowOverlap="1" wp14:anchorId="4479FD27" wp14:editId="4A0D1DB1">
                <wp:simplePos x="0" y="0"/>
                <wp:positionH relativeFrom="column">
                  <wp:posOffset>4914265</wp:posOffset>
                </wp:positionH>
                <wp:positionV relativeFrom="page">
                  <wp:posOffset>7665085</wp:posOffset>
                </wp:positionV>
                <wp:extent cx="462280" cy="149225"/>
                <wp:effectExtent l="57150" t="38100" r="33020" b="41275"/>
                <wp:wrapNone/>
                <wp:docPr id="173" name="Ink 173"/>
                <wp:cNvGraphicFramePr/>
                <a:graphic xmlns:a="http://schemas.openxmlformats.org/drawingml/2006/main">
                  <a:graphicData uri="http://schemas.microsoft.com/office/word/2010/wordprocessingInk">
                    <w14:contentPart bwMode="auto" r:id="rId158">
                      <w14:nvContentPartPr>
                        <w14:cNvContentPartPr/>
                      </w14:nvContentPartPr>
                      <w14:xfrm>
                        <a:off x="0" y="0"/>
                        <a:ext cx="462280" cy="149225"/>
                      </w14:xfrm>
                    </w14:contentPart>
                  </a:graphicData>
                </a:graphic>
                <wp14:sizeRelV relativeFrom="margin">
                  <wp14:pctHeight>0</wp14:pctHeight>
                </wp14:sizeRelV>
              </wp:anchor>
            </w:drawing>
          </mc:Choice>
          <mc:Fallback>
            <w:pict>
              <v:shape w14:anchorId="7128C0BA" id="Ink 173" o:spid="_x0000_s1026" type="#_x0000_t75" style="position:absolute;margin-left:386.25pt;margin-top:602.85pt;width:37.8pt;height:13.15pt;z-index:25202790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">
                <v:imagedata r:id="rId125" o:title=""/>
                <w10:wrap anchory="page"/>
              </v:shape>
            </w:pict>
          </mc:Fallback>
        </mc:AlternateContent>
      </w:r>
      <w:r w:rsidRPr="00806BC9">
        <w:rPr>
          <w:noProof/>
        </w:rPr>
        <mc:AlternateContent>
          <mc:Choice Requires="wpi">
            <w:drawing>
              <wp:anchor distT="0" distB="0" distL="114300" distR="114300" simplePos="0" relativeHeight="252023808" behindDoc="0" locked="0" layoutInCell="1" allowOverlap="1" wp14:anchorId="3FDC8DAF" wp14:editId="1BB77837">
                <wp:simplePos x="0" y="0"/>
                <wp:positionH relativeFrom="column">
                  <wp:posOffset>3860800</wp:posOffset>
                </wp:positionH>
                <wp:positionV relativeFrom="page">
                  <wp:posOffset>5146040</wp:posOffset>
                </wp:positionV>
                <wp:extent cx="81915" cy="119380"/>
                <wp:effectExtent l="57150" t="57150" r="32385" b="52070"/>
                <wp:wrapNone/>
                <wp:docPr id="169" name="Ink 169"/>
                <wp:cNvGraphicFramePr/>
                <a:graphic xmlns:a="http://schemas.openxmlformats.org/drawingml/2006/main">
                  <a:graphicData uri="http://schemas.microsoft.com/office/word/2010/wordprocessingInk">
                    <w14:contentPart bwMode="auto" r:id="rId159">
                      <w14:nvContentPartPr>
                        <w14:cNvContentPartPr/>
                      </w14:nvContentPartPr>
                      <w14:xfrm>
                        <a:off x="0" y="0"/>
                        <a:ext cx="81915" cy="119380"/>
                      </w14:xfrm>
                    </w14:contentPart>
                  </a:graphicData>
                </a:graphic>
              </wp:anchor>
            </w:drawing>
          </mc:Choice>
          <mc:Fallback>
            <w:pict>
              <v:shape w14:anchorId="57ED2257" id="Ink 169" o:spid="_x0000_s1026" type="#_x0000_t75" style="position:absolute;margin-left:303.3pt;margin-top:404.5pt;width:7.8pt;height:10.75pt;z-index:252023808;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">
                <v:imagedata r:id="rId160" o:title=""/>
                <w10:wrap anchory="page"/>
              </v:shape>
            </w:pict>
          </mc:Fallback>
        </mc:AlternateContent>
      </w:r>
      <w:r w:rsidRPr="00806BC9">
        <w:rPr>
          <w:noProof/>
        </w:rPr>
        <mc:AlternateContent>
          <mc:Choice Requires="wpi">
            <w:drawing>
              <wp:anchor distT="0" distB="0" distL="114300" distR="114300" simplePos="0" relativeHeight="252024832" behindDoc="0" locked="0" layoutInCell="1" allowOverlap="1" wp14:anchorId="6DD4EDAA" wp14:editId="64072642">
                <wp:simplePos x="0" y="0"/>
                <wp:positionH relativeFrom="column">
                  <wp:posOffset>3400425</wp:posOffset>
                </wp:positionH>
                <wp:positionV relativeFrom="page">
                  <wp:posOffset>5107940</wp:posOffset>
                </wp:positionV>
                <wp:extent cx="59690" cy="106680"/>
                <wp:effectExtent l="38100" t="38100" r="54610" b="45720"/>
                <wp:wrapNone/>
                <wp:docPr id="170" name="Ink 170"/>
                <wp:cNvGraphicFramePr/>
                <a:graphic xmlns:a="http://schemas.openxmlformats.org/drawingml/2006/main">
                  <a:graphicData uri="http://schemas.microsoft.com/office/word/2010/wordprocessingInk">
                    <w14:contentPart bwMode="auto" r:id="rId161">
                      <w14:nvContentPartPr>
                        <w14:cNvContentPartPr/>
                      </w14:nvContentPartPr>
                      <w14:xfrm>
                        <a:off x="0" y="0"/>
                        <a:ext cx="59690" cy="106680"/>
                      </w14:xfrm>
                    </w14:contentPart>
                  </a:graphicData>
                </a:graphic>
              </wp:anchor>
            </w:drawing>
          </mc:Choice>
          <mc:Fallback>
            <w:pict>
              <v:shape w14:anchorId="77213127" id="Ink 170" o:spid="_x0000_s1026" type="#_x0000_t75" style="position:absolute;margin-left:267.05pt;margin-top:401.5pt;width:6.1pt;height:9.8pt;z-index:252024832;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">
                <v:imagedata r:id="rId129" o:title=""/>
                <w10:wrap anchory="page"/>
              </v:shape>
            </w:pict>
          </mc:Fallback>
        </mc:AlternateContent>
      </w:r>
      <w:r w:rsidRPr="00806BC9">
        <w:rPr>
          <w:noProof/>
        </w:rPr>
        <mc:AlternateContent>
          <mc:Choice Requires="wpi">
            <w:drawing>
              <wp:anchor distT="0" distB="0" distL="114300" distR="114300" simplePos="0" relativeHeight="252025856" behindDoc="0" locked="0" layoutInCell="1" allowOverlap="1" wp14:anchorId="6D4C1B83" wp14:editId="4DF6CA39">
                <wp:simplePos x="0" y="0"/>
                <wp:positionH relativeFrom="column">
                  <wp:posOffset>4961890</wp:posOffset>
                </wp:positionH>
                <wp:positionV relativeFrom="page">
                  <wp:posOffset>5149850</wp:posOffset>
                </wp:positionV>
                <wp:extent cx="285750" cy="90805"/>
                <wp:effectExtent l="38100" t="38100" r="57150" b="42545"/>
                <wp:wrapNone/>
                <wp:docPr id="171" name="Ink 171"/>
                <wp:cNvGraphicFramePr/>
                <a:graphic xmlns:a="http://schemas.openxmlformats.org/drawingml/2006/main">
                  <a:graphicData uri="http://schemas.microsoft.com/office/word/2010/wordprocessingInk">
                    <w14:contentPart bwMode="auto" r:id="rId162">
                      <w14:nvContentPartPr>
                        <w14:cNvContentPartPr/>
                      </w14:nvContentPartPr>
                      <w14:xfrm>
                        <a:off x="0" y="0"/>
                        <a:ext cx="285750" cy="90805"/>
                      </w14:xfrm>
                    </w14:contentPart>
                  </a:graphicData>
                </a:graphic>
              </wp:anchor>
            </w:drawing>
          </mc:Choice>
          <mc:Fallback>
            <w:pict>
              <v:shape w14:anchorId="62F46ECE" id="Ink 171" o:spid="_x0000_s1026" type="#_x0000_t75" style="position:absolute;margin-left:390pt;margin-top:404.8pt;width:23.9pt;height:8.55pt;z-index:252025856;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">
                <v:imagedata r:id="rId131" o:title=""/>
                <w10:wrap anchory="page"/>
              </v:shape>
            </w:pict>
          </mc:Fallback>
        </mc:AlternateContent>
      </w:r>
      <w:r w:rsidRPr="00806BC9">
        <w:rPr>
          <w:noProof/>
        </w:rPr>
        <mc:AlternateContent>
          <mc:Choice Requires="wpi">
            <w:drawing>
              <wp:anchor distT="0" distB="0" distL="114300" distR="114300" simplePos="0" relativeHeight="252026880" behindDoc="0" locked="0" layoutInCell="1" allowOverlap="1" wp14:anchorId="72235E5B" wp14:editId="3175E3FF">
                <wp:simplePos x="0" y="0"/>
                <wp:positionH relativeFrom="column">
                  <wp:posOffset>4417695</wp:posOffset>
                </wp:positionH>
                <wp:positionV relativeFrom="page">
                  <wp:posOffset>7830820</wp:posOffset>
                </wp:positionV>
                <wp:extent cx="93345" cy="152400"/>
                <wp:effectExtent l="38100" t="38100" r="59055" b="57150"/>
                <wp:wrapNone/>
                <wp:docPr id="172" name="Ink 172"/>
                <wp:cNvGraphicFramePr/>
                <a:graphic xmlns:a="http://schemas.openxmlformats.org/drawingml/2006/main">
                  <a:graphicData uri="http://schemas.microsoft.com/office/word/2010/wordprocessingInk">
                    <w14:contentPart bwMode="auto" r:id="rId163">
                      <w14:nvContentPartPr>
                        <w14:cNvContentPartPr/>
                      </w14:nvContentPartPr>
                      <w14:xfrm>
                        <a:off x="0" y="0"/>
                        <a:ext cx="93345" cy="152400"/>
                      </w14:xfrm>
                    </w14:contentPart>
                  </a:graphicData>
                </a:graphic>
              </wp:anchor>
            </w:drawing>
          </mc:Choice>
          <mc:Fallback>
            <w:pict>
              <v:shape w14:anchorId="0A79CDD1" id="Ink 172" o:spid="_x0000_s1026" type="#_x0000_t75" style="position:absolute;margin-left:347.15pt;margin-top:615.9pt;width:8.7pt;height:13.4pt;z-index:252026880;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">
                <v:imagedata r:id="rId133" o:title=""/>
                <w10:wrap anchory="page"/>
              </v:shape>
            </w:pict>
          </mc:Fallback>
        </mc:AlternateContent>
      </w:r>
      <w:r w:rsidRPr="00806BC9">
        <w:rPr>
          <w:noProof/>
        </w:rPr>
        <mc:AlternateContent>
          <mc:Choice Requires="wpi">
            <w:drawing>
              <wp:anchor distT="0" distB="0" distL="114300" distR="114300" simplePos="0" relativeHeight="252021760" behindDoc="0" locked="0" layoutInCell="1" allowOverlap="1" wp14:anchorId="76E4E4E8" wp14:editId="77B73564">
                <wp:simplePos x="0" y="0"/>
                <wp:positionH relativeFrom="column">
                  <wp:posOffset>1821180</wp:posOffset>
                </wp:positionH>
                <wp:positionV relativeFrom="page">
                  <wp:posOffset>7752715</wp:posOffset>
                </wp:positionV>
                <wp:extent cx="462280" cy="149225"/>
                <wp:effectExtent l="57150" t="38100" r="33020" b="41275"/>
                <wp:wrapNone/>
                <wp:docPr id="168" name="Ink 168"/>
                <wp:cNvGraphicFramePr/>
                <a:graphic xmlns:a="http://schemas.openxmlformats.org/drawingml/2006/main">
                  <a:graphicData uri="http://schemas.microsoft.com/office/word/2010/wordprocessingInk">
                    <w14:contentPart bwMode="auto" r:id="rId164">
                      <w14:nvContentPartPr>
                        <w14:cNvContentPartPr/>
                      </w14:nvContentPartPr>
                      <w14:xfrm>
                        <a:off x="0" y="0"/>
                        <a:ext cx="462280" cy="149225"/>
                      </w14:xfrm>
                    </w14:contentPart>
                  </a:graphicData>
                </a:graphic>
                <wp14:sizeRelV relativeFrom="margin">
                  <wp14:pctHeight>0</wp14:pctHeight>
                </wp14:sizeRelV>
              </wp:anchor>
            </w:drawing>
          </mc:Choice>
          <mc:Fallback>
            <w:pict>
              <v:shape w14:anchorId="5B80F56C" id="Ink 168" o:spid="_x0000_s1026" type="#_x0000_t75" style="position:absolute;margin-left:142.7pt;margin-top:609.75pt;width:37.8pt;height:13.15pt;z-index:2520217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">
                <v:imagedata r:id="rId125" o:title=""/>
                <w10:wrap anchory="page"/>
              </v:shape>
            </w:pict>
          </mc:Fallback>
        </mc:AlternateContent>
      </w:r>
      <w:r w:rsidRPr="00806BC9">
        <w:rPr>
          <w:noProof/>
        </w:rPr>
        <mc:AlternateContent>
          <mc:Choice Requires="wpi">
            <w:drawing>
              <wp:anchor distT="0" distB="0" distL="114300" distR="114300" simplePos="0" relativeHeight="252019712" behindDoc="0" locked="0" layoutInCell="1" allowOverlap="1" wp14:anchorId="3AAE54F7" wp14:editId="024D611E">
                <wp:simplePos x="0" y="0"/>
                <wp:positionH relativeFrom="column">
                  <wp:posOffset>1885315</wp:posOffset>
                </wp:positionH>
                <wp:positionV relativeFrom="page">
                  <wp:posOffset>5181600</wp:posOffset>
                </wp:positionV>
                <wp:extent cx="285750" cy="90805"/>
                <wp:effectExtent l="38100" t="38100" r="57150" b="42545"/>
                <wp:wrapNone/>
                <wp:docPr id="166" name="Ink 166"/>
                <wp:cNvGraphicFramePr/>
                <a:graphic xmlns:a="http://schemas.openxmlformats.org/drawingml/2006/main">
                  <a:graphicData uri="http://schemas.microsoft.com/office/word/2010/wordprocessingInk">
                    <w14:contentPart bwMode="auto" r:id="rId165">
                      <w14:nvContentPartPr>
                        <w14:cNvContentPartPr/>
                      </w14:nvContentPartPr>
                      <w14:xfrm>
                        <a:off x="0" y="0"/>
                        <a:ext cx="285750" cy="90805"/>
                      </w14:xfrm>
                    </w14:contentPart>
                  </a:graphicData>
                </a:graphic>
              </wp:anchor>
            </w:drawing>
          </mc:Choice>
          <mc:Fallback>
            <w:pict>
              <v:shape w14:anchorId="1748115A" id="Ink 166" o:spid="_x0000_s1026" type="#_x0000_t75" style="position:absolute;margin-left:147.75pt;margin-top:407.3pt;width:23.9pt;height:8.55pt;z-index:252019712;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">
                <v:imagedata r:id="rId131" o:title=""/>
                <w10:wrap anchory="page"/>
              </v:shape>
            </w:pict>
          </mc:Fallback>
        </mc:AlternateContent>
      </w:r>
      <w:r w:rsidRPr="00806BC9">
        <w:rPr>
          <w:noProof/>
        </w:rPr>
        <mc:AlternateContent>
          <mc:Choice Requires="wpi">
            <w:drawing>
              <wp:anchor distT="0" distB="0" distL="114300" distR="114300" simplePos="0" relativeHeight="252017664" behindDoc="0" locked="0" layoutInCell="1" allowOverlap="1" wp14:anchorId="35B3FB85" wp14:editId="064BF8FB">
                <wp:simplePos x="0" y="0"/>
                <wp:positionH relativeFrom="column">
                  <wp:posOffset>784225</wp:posOffset>
                </wp:positionH>
                <wp:positionV relativeFrom="page">
                  <wp:posOffset>5158740</wp:posOffset>
                </wp:positionV>
                <wp:extent cx="81915" cy="119380"/>
                <wp:effectExtent l="57150" t="57150" r="32385" b="52070"/>
                <wp:wrapNone/>
                <wp:docPr id="164" name="Ink 164"/>
                <wp:cNvGraphicFramePr/>
                <a:graphic xmlns:a="http://schemas.openxmlformats.org/drawingml/2006/main">
                  <a:graphicData uri="http://schemas.microsoft.com/office/word/2010/wordprocessingInk">
                    <w14:contentPart bwMode="auto" r:id="rId166">
                      <w14:nvContentPartPr>
                        <w14:cNvContentPartPr/>
                      </w14:nvContentPartPr>
                      <w14:xfrm>
                        <a:off x="0" y="0"/>
                        <a:ext cx="81915" cy="119380"/>
                      </w14:xfrm>
                    </w14:contentPart>
                  </a:graphicData>
                </a:graphic>
              </wp:anchor>
            </w:drawing>
          </mc:Choice>
          <mc:Fallback>
            <w:pict>
              <v:shape w14:anchorId="286C76DC" id="Ink 164" o:spid="_x0000_s1026" type="#_x0000_t75" style="position:absolute;margin-left:61.05pt;margin-top:405.5pt;width:7.8pt;height:10.75pt;z-index:252017664;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">
                <v:imagedata r:id="rId160" o:title=""/>
                <w10:wrap anchory="page"/>
              </v:shape>
            </w:pict>
          </mc:Fallback>
        </mc:AlternateContent>
      </w:r>
      <w:r w:rsidRPr="00806BC9">
        <w:rPr>
          <w:noProof/>
        </w:rPr>
        <mc:AlternateContent>
          <mc:Choice Requires="wpi">
            <w:drawing>
              <wp:anchor distT="0" distB="0" distL="114300" distR="114300" simplePos="0" relativeHeight="252018688" behindDoc="0" locked="0" layoutInCell="1" allowOverlap="1" wp14:anchorId="1F2B9AAB" wp14:editId="62AD630F">
                <wp:simplePos x="0" y="0"/>
                <wp:positionH relativeFrom="column">
                  <wp:posOffset>323850</wp:posOffset>
                </wp:positionH>
                <wp:positionV relativeFrom="page">
                  <wp:posOffset>5139690</wp:posOffset>
                </wp:positionV>
                <wp:extent cx="59690" cy="106680"/>
                <wp:effectExtent l="38100" t="38100" r="54610" b="45720"/>
                <wp:wrapNone/>
                <wp:docPr id="165" name="Ink 165"/>
                <wp:cNvGraphicFramePr/>
                <a:graphic xmlns:a="http://schemas.openxmlformats.org/drawingml/2006/main">
                  <a:graphicData uri="http://schemas.microsoft.com/office/word/2010/wordprocessingInk">
                    <w14:contentPart bwMode="auto" r:id="rId167">
                      <w14:nvContentPartPr>
                        <w14:cNvContentPartPr/>
                      </w14:nvContentPartPr>
                      <w14:xfrm>
                        <a:off x="0" y="0"/>
                        <a:ext cx="59690" cy="106680"/>
                      </w14:xfrm>
                    </w14:contentPart>
                  </a:graphicData>
                </a:graphic>
              </wp:anchor>
            </w:drawing>
          </mc:Choice>
          <mc:Fallback>
            <w:pict>
              <v:shape w14:anchorId="211AC4A1" id="Ink 165" o:spid="_x0000_s1026" type="#_x0000_t75" style="position:absolute;margin-left:24.8pt;margin-top:404pt;width:6.1pt;height:9.8pt;z-index:252018688;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">
                <v:imagedata r:id="rId129" o:title=""/>
                <w10:wrap anchory="page"/>
              </v:shape>
            </w:pict>
          </mc:Fallback>
        </mc:AlternateContent>
      </w:r>
      <w:r w:rsidRPr="00806BC9">
        <w:rPr>
          <w:noProof/>
        </w:rPr>
        <mc:AlternateContent>
          <mc:Choice Requires="wpi">
            <w:drawing>
              <wp:anchor distT="0" distB="0" distL="114300" distR="114300" simplePos="0" relativeHeight="252020736" behindDoc="0" locked="0" layoutInCell="1" allowOverlap="1" wp14:anchorId="57CC3A5F" wp14:editId="7F8E707A">
                <wp:simplePos x="0" y="0"/>
                <wp:positionH relativeFrom="column">
                  <wp:posOffset>1341120</wp:posOffset>
                </wp:positionH>
                <wp:positionV relativeFrom="page">
                  <wp:posOffset>7862570</wp:posOffset>
                </wp:positionV>
                <wp:extent cx="93345" cy="152400"/>
                <wp:effectExtent l="38100" t="38100" r="59055" b="57150"/>
                <wp:wrapNone/>
                <wp:docPr id="167" name="Ink 167"/>
                <wp:cNvGraphicFramePr/>
                <a:graphic xmlns:a="http://schemas.openxmlformats.org/drawingml/2006/main">
                  <a:graphicData uri="http://schemas.microsoft.com/office/word/2010/wordprocessingInk">
                    <w14:contentPart bwMode="auto" r:id="rId168">
                      <w14:nvContentPartPr>
                        <w14:cNvContentPartPr/>
                      </w14:nvContentPartPr>
                      <w14:xfrm>
                        <a:off x="0" y="0"/>
                        <a:ext cx="93345" cy="152400"/>
                      </w14:xfrm>
                    </w14:contentPart>
                  </a:graphicData>
                </a:graphic>
              </wp:anchor>
            </w:drawing>
          </mc:Choice>
          <mc:Fallback>
            <w:pict>
              <v:shape w14:anchorId="504D2B7C" id="Ink 167" o:spid="_x0000_s1026" type="#_x0000_t75" style="position:absolute;margin-left:104.9pt;margin-top:618.4pt;width:8.7pt;height:13.4pt;z-index:252020736;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">
                <v:imagedata r:id="rId133" o:title=""/>
                <w10:wrap anchory="page"/>
              </v:shape>
            </w:pict>
          </mc:Fallback>
        </mc:AlternateContent>
      </w:r>
      <w:r w:rsidRPr="00806BC9">
        <w:rPr>
          <w:noProof/>
        </w:rPr>
        <mc:AlternateContent>
          <mc:Choice Requires="wpi">
            <w:drawing>
              <wp:anchor distT="0" distB="0" distL="114300" distR="114300" simplePos="0" relativeHeight="252011520" behindDoc="0" locked="0" layoutInCell="1" allowOverlap="1" wp14:anchorId="61F8F51F" wp14:editId="646FB472">
                <wp:simplePos x="0" y="0"/>
                <wp:positionH relativeFrom="column">
                  <wp:posOffset>3860800</wp:posOffset>
                </wp:positionH>
                <wp:positionV relativeFrom="page">
                  <wp:posOffset>1057910</wp:posOffset>
                </wp:positionV>
                <wp:extent cx="81915" cy="119380"/>
                <wp:effectExtent l="57150" t="57150" r="32385" b="52070"/>
                <wp:wrapNone/>
                <wp:docPr id="156" name="Ink 156"/>
                <wp:cNvGraphicFramePr/>
                <a:graphic xmlns:a="http://schemas.openxmlformats.org/drawingml/2006/main">
                  <a:graphicData uri="http://schemas.microsoft.com/office/word/2010/wordprocessingInk">
                    <w14:contentPart bwMode="auto" r:id="rId169">
                      <w14:nvContentPartPr>
                        <w14:cNvContentPartPr/>
                      </w14:nvContentPartPr>
                      <w14:xfrm>
                        <a:off x="0" y="0"/>
                        <a:ext cx="81915" cy="119380"/>
                      </w14:xfrm>
                    </w14:contentPart>
                  </a:graphicData>
                </a:graphic>
              </wp:anchor>
            </w:drawing>
          </mc:Choice>
          <mc:Fallback>
            <w:pict>
              <v:shape w14:anchorId="41820ACD" id="Ink 156" o:spid="_x0000_s1026" type="#_x0000_t75" style="position:absolute;margin-left:303.3pt;margin-top:82.6pt;width:7.8pt;height:10.75pt;z-index:252011520;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">
                <v:imagedata r:id="rId160" o:title=""/>
                <w10:wrap anchory="page"/>
              </v:shape>
            </w:pict>
          </mc:Fallback>
        </mc:AlternateContent>
      </w:r>
      <w:r w:rsidRPr="00806BC9">
        <w:rPr>
          <w:noProof/>
        </w:rPr>
        <mc:AlternateContent>
          <mc:Choice Requires="wpi">
            <w:drawing>
              <wp:anchor distT="0" distB="0" distL="114300" distR="114300" simplePos="0" relativeHeight="252012544" behindDoc="0" locked="0" layoutInCell="1" allowOverlap="1" wp14:anchorId="10767667" wp14:editId="7E95D6C2">
                <wp:simplePos x="0" y="0"/>
                <wp:positionH relativeFrom="column">
                  <wp:posOffset>3400425</wp:posOffset>
                </wp:positionH>
                <wp:positionV relativeFrom="page">
                  <wp:posOffset>1038860</wp:posOffset>
                </wp:positionV>
                <wp:extent cx="59690" cy="106680"/>
                <wp:effectExtent l="38100" t="38100" r="54610" b="45720"/>
                <wp:wrapNone/>
                <wp:docPr id="159" name="Ink 159"/>
                <wp:cNvGraphicFramePr/>
                <a:graphic xmlns:a="http://schemas.openxmlformats.org/drawingml/2006/main">
                  <a:graphicData uri="http://schemas.microsoft.com/office/word/2010/wordprocessingInk">
                    <w14:contentPart bwMode="auto" r:id="rId170">
                      <w14:nvContentPartPr>
                        <w14:cNvContentPartPr/>
                      </w14:nvContentPartPr>
                      <w14:xfrm>
                        <a:off x="0" y="0"/>
                        <a:ext cx="59690" cy="106680"/>
                      </w14:xfrm>
                    </w14:contentPart>
                  </a:graphicData>
                </a:graphic>
              </wp:anchor>
            </w:drawing>
          </mc:Choice>
          <mc:Fallback>
            <w:pict>
              <v:shape w14:anchorId="068A7449" id="Ink 159" o:spid="_x0000_s1026" type="#_x0000_t75" style="position:absolute;margin-left:267.05pt;margin-top:81.1pt;width:6.1pt;height:9.8pt;z-index:252012544;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">
                <v:imagedata r:id="rId129" o:title=""/>
                <w10:wrap anchory="page"/>
              </v:shape>
            </w:pict>
          </mc:Fallback>
        </mc:AlternateContent>
      </w:r>
      <w:r w:rsidRPr="00806BC9">
        <w:rPr>
          <w:noProof/>
        </w:rPr>
        <mc:AlternateContent>
          <mc:Choice Requires="wpi">
            <w:drawing>
              <wp:anchor distT="0" distB="0" distL="114300" distR="114300" simplePos="0" relativeHeight="252013568" behindDoc="0" locked="0" layoutInCell="1" allowOverlap="1" wp14:anchorId="0C7D4F69" wp14:editId="05FD36CE">
                <wp:simplePos x="0" y="0"/>
                <wp:positionH relativeFrom="column">
                  <wp:posOffset>4914265</wp:posOffset>
                </wp:positionH>
                <wp:positionV relativeFrom="page">
                  <wp:posOffset>1080770</wp:posOffset>
                </wp:positionV>
                <wp:extent cx="285750" cy="90805"/>
                <wp:effectExtent l="38100" t="38100" r="57150" b="42545"/>
                <wp:wrapNone/>
                <wp:docPr id="161" name="Ink 161"/>
                <wp:cNvGraphicFramePr/>
                <a:graphic xmlns:a="http://schemas.openxmlformats.org/drawingml/2006/main">
                  <a:graphicData uri="http://schemas.microsoft.com/office/word/2010/wordprocessingInk">
                    <w14:contentPart bwMode="auto" r:id="rId171">
                      <w14:nvContentPartPr>
                        <w14:cNvContentPartPr/>
                      </w14:nvContentPartPr>
                      <w14:xfrm>
                        <a:off x="0" y="0"/>
                        <a:ext cx="285750" cy="90805"/>
                      </w14:xfrm>
                    </w14:contentPart>
                  </a:graphicData>
                </a:graphic>
              </wp:anchor>
            </w:drawing>
          </mc:Choice>
          <mc:Fallback>
            <w:pict>
              <v:shape w14:anchorId="4BA40C5F" id="Ink 161" o:spid="_x0000_s1026" type="#_x0000_t75" style="position:absolute;margin-left:386.25pt;margin-top:84.4pt;width:23.9pt;height:8.55pt;z-index:252013568;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">
                <v:imagedata r:id="rId131" o:title=""/>
                <w10:wrap anchory="page"/>
              </v:shape>
            </w:pict>
          </mc:Fallback>
        </mc:AlternateContent>
      </w:r>
      <w:r w:rsidRPr="00806BC9">
        <w:rPr>
          <w:noProof/>
        </w:rPr>
        <mc:AlternateContent>
          <mc:Choice Requires="wpi">
            <w:drawing>
              <wp:anchor distT="0" distB="0" distL="114300" distR="114300" simplePos="0" relativeHeight="252014592" behindDoc="0" locked="0" layoutInCell="1" allowOverlap="1" wp14:anchorId="7201C467" wp14:editId="11C24600">
                <wp:simplePos x="0" y="0"/>
                <wp:positionH relativeFrom="column">
                  <wp:posOffset>4417695</wp:posOffset>
                </wp:positionH>
                <wp:positionV relativeFrom="page">
                  <wp:posOffset>3761740</wp:posOffset>
                </wp:positionV>
                <wp:extent cx="93345" cy="152400"/>
                <wp:effectExtent l="38100" t="38100" r="59055" b="57150"/>
                <wp:wrapNone/>
                <wp:docPr id="162" name="Ink 162"/>
                <wp:cNvGraphicFramePr/>
                <a:graphic xmlns:a="http://schemas.openxmlformats.org/drawingml/2006/main">
                  <a:graphicData uri="http://schemas.microsoft.com/office/word/2010/wordprocessingInk">
                    <w14:contentPart bwMode="auto" r:id="rId172">
                      <w14:nvContentPartPr>
                        <w14:cNvContentPartPr/>
                      </w14:nvContentPartPr>
                      <w14:xfrm>
                        <a:off x="0" y="0"/>
                        <a:ext cx="93345" cy="152400"/>
                      </w14:xfrm>
                    </w14:contentPart>
                  </a:graphicData>
                </a:graphic>
              </wp:anchor>
            </w:drawing>
          </mc:Choice>
          <mc:Fallback>
            <w:pict>
              <v:shape w14:anchorId="6064F441" id="Ink 162" o:spid="_x0000_s1026" type="#_x0000_t75" style="position:absolute;margin-left:347.15pt;margin-top:295.5pt;width:8.7pt;height:13.4pt;z-index:252014592;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">
                <v:imagedata r:id="rId133" o:title=""/>
                <w10:wrap anchory="page"/>
              </v:shape>
            </w:pict>
          </mc:Fallback>
        </mc:AlternateContent>
      </w:r>
      <w:r w:rsidRPr="00806BC9">
        <w:rPr>
          <w:noProof/>
        </w:rPr>
        <mc:AlternateContent>
          <mc:Choice Requires="wpi">
            <w:drawing>
              <wp:anchor distT="0" distB="0" distL="114300" distR="114300" simplePos="0" relativeHeight="252015616" behindDoc="0" locked="0" layoutInCell="1" allowOverlap="1" wp14:anchorId="37609B3C" wp14:editId="68FB48B5">
                <wp:simplePos x="0" y="0"/>
                <wp:positionH relativeFrom="column">
                  <wp:posOffset>4914265</wp:posOffset>
                </wp:positionH>
                <wp:positionV relativeFrom="page">
                  <wp:posOffset>3533140</wp:posOffset>
                </wp:positionV>
                <wp:extent cx="462280" cy="149225"/>
                <wp:effectExtent l="57150" t="38100" r="33020" b="41275"/>
                <wp:wrapNone/>
                <wp:docPr id="163" name="Ink 163"/>
                <wp:cNvGraphicFramePr/>
                <a:graphic xmlns:a="http://schemas.openxmlformats.org/drawingml/2006/main">
                  <a:graphicData uri="http://schemas.microsoft.com/office/word/2010/wordprocessingInk">
                    <w14:contentPart bwMode="auto" r:id="rId173">
                      <w14:nvContentPartPr>
                        <w14:cNvContentPartPr/>
                      </w14:nvContentPartPr>
                      <w14:xfrm>
                        <a:off x="0" y="0"/>
                        <a:ext cx="462280" cy="149225"/>
                      </w14:xfrm>
                    </w14:contentPart>
                  </a:graphicData>
                </a:graphic>
                <wp14:sizeRelV relativeFrom="margin">
                  <wp14:pctHeight>0</wp14:pctHeight>
                </wp14:sizeRelV>
              </wp:anchor>
            </w:drawing>
          </mc:Choice>
          <mc:Fallback>
            <w:pict>
              <v:shape w14:anchorId="22A8550F" id="Ink 163" o:spid="_x0000_s1026" type="#_x0000_t75" style="position:absolute;margin-left:386.25pt;margin-top:277.5pt;width:37.8pt;height:13.15pt;z-index:2520156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">
                <v:imagedata r:id="rId125" o:title=""/>
                <w10:wrap anchory="page"/>
              </v:shape>
            </w:pict>
          </mc:Fallback>
        </mc:AlternateContent>
      </w:r>
      <w:r w:rsidRPr="00806BC9">
        <w:rPr>
          <w:noProof/>
        </w:rPr>
        <mc:AlternateContent>
          <mc:Choice Requires="wpi">
            <w:drawing>
              <wp:anchor distT="0" distB="0" distL="114300" distR="114300" simplePos="0" relativeHeight="252005376" behindDoc="0" locked="0" layoutInCell="1" allowOverlap="1" wp14:anchorId="0BB33078" wp14:editId="5B1F401E">
                <wp:simplePos x="0" y="0"/>
                <wp:positionH relativeFrom="column">
                  <wp:posOffset>744220</wp:posOffset>
                </wp:positionH>
                <wp:positionV relativeFrom="page">
                  <wp:posOffset>996950</wp:posOffset>
                </wp:positionV>
                <wp:extent cx="81915" cy="119380"/>
                <wp:effectExtent l="57150" t="57150" r="32385" b="52070"/>
                <wp:wrapNone/>
                <wp:docPr id="146" name="Ink 146"/>
                <wp:cNvGraphicFramePr/>
                <a:graphic xmlns:a="http://schemas.openxmlformats.org/drawingml/2006/main">
                  <a:graphicData uri="http://schemas.microsoft.com/office/word/2010/wordprocessingInk">
                    <w14:contentPart bwMode="auto" r:id="rId174">
                      <w14:nvContentPartPr>
                        <w14:cNvContentPartPr/>
                      </w14:nvContentPartPr>
                      <w14:xfrm>
                        <a:off x="0" y="0"/>
                        <a:ext cx="81915" cy="119380"/>
                      </w14:xfrm>
                    </w14:contentPart>
                  </a:graphicData>
                </a:graphic>
              </wp:anchor>
            </w:drawing>
          </mc:Choice>
          <mc:Fallback>
            <w:pict>
              <v:shape w14:anchorId="6D803EB5" id="Ink 146" o:spid="_x0000_s1026" type="#_x0000_t75" style="position:absolute;margin-left:57.9pt;margin-top:77.8pt;width:7.8pt;height:10.75pt;z-index:252005376;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">
                <v:imagedata r:id="rId160" o:title=""/>
                <w10:wrap anchory="page"/>
              </v:shape>
            </w:pict>
          </mc:Fallback>
        </mc:AlternateContent>
      </w:r>
      <w:r w:rsidRPr="00806BC9">
        <w:rPr>
          <w:noProof/>
        </w:rPr>
        <mc:AlternateContent>
          <mc:Choice Requires="wpi">
            <w:drawing>
              <wp:anchor distT="0" distB="0" distL="114300" distR="114300" simplePos="0" relativeHeight="252007424" behindDoc="0" locked="0" layoutInCell="1" allowOverlap="1" wp14:anchorId="6D1B6B4D" wp14:editId="630168CD">
                <wp:simplePos x="0" y="0"/>
                <wp:positionH relativeFrom="column">
                  <wp:posOffset>1797685</wp:posOffset>
                </wp:positionH>
                <wp:positionV relativeFrom="page">
                  <wp:posOffset>1038860</wp:posOffset>
                </wp:positionV>
                <wp:extent cx="285750" cy="90805"/>
                <wp:effectExtent l="38100" t="38100" r="57150" b="42545"/>
                <wp:wrapNone/>
                <wp:docPr id="149" name="Ink 149"/>
                <wp:cNvGraphicFramePr/>
                <a:graphic xmlns:a="http://schemas.openxmlformats.org/drawingml/2006/main">
                  <a:graphicData uri="http://schemas.microsoft.com/office/word/2010/wordprocessingInk">
                    <w14:contentPart bwMode="auto" r:id="rId175">
                      <w14:nvContentPartPr>
                        <w14:cNvContentPartPr/>
                      </w14:nvContentPartPr>
                      <w14:xfrm>
                        <a:off x="0" y="0"/>
                        <a:ext cx="285750" cy="90805"/>
                      </w14:xfrm>
                    </w14:contentPart>
                  </a:graphicData>
                </a:graphic>
              </wp:anchor>
            </w:drawing>
          </mc:Choice>
          <mc:Fallback>
            <w:pict>
              <v:shape w14:anchorId="5961DAAD" id="Ink 149" o:spid="_x0000_s1026" type="#_x0000_t75" style="position:absolute;margin-left:140.85pt;margin-top:81.1pt;width:23.9pt;height:8.55pt;z-index:252007424;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">
                <v:imagedata r:id="rId131" o:title=""/>
                <w10:wrap anchory="page"/>
              </v:shape>
            </w:pict>
          </mc:Fallback>
        </mc:AlternateContent>
      </w:r>
      <w:r w:rsidRPr="00806BC9">
        <w:rPr>
          <w:noProof/>
        </w:rPr>
        <mc:AlternateContent>
          <mc:Choice Requires="wpi">
            <w:drawing>
              <wp:anchor distT="0" distB="0" distL="114300" distR="114300" simplePos="0" relativeHeight="252009472" behindDoc="0" locked="0" layoutInCell="1" allowOverlap="1" wp14:anchorId="06882DEB" wp14:editId="565CDA06">
                <wp:simplePos x="0" y="0"/>
                <wp:positionH relativeFrom="column">
                  <wp:posOffset>1797685</wp:posOffset>
                </wp:positionH>
                <wp:positionV relativeFrom="page">
                  <wp:posOffset>3491230</wp:posOffset>
                </wp:positionV>
                <wp:extent cx="462280" cy="149225"/>
                <wp:effectExtent l="57150" t="38100" r="33020" b="41275"/>
                <wp:wrapNone/>
                <wp:docPr id="152" name="Ink 152"/>
                <wp:cNvGraphicFramePr/>
                <a:graphic xmlns:a="http://schemas.openxmlformats.org/drawingml/2006/main">
                  <a:graphicData uri="http://schemas.microsoft.com/office/word/2010/wordprocessingInk">
                    <w14:contentPart bwMode="auto" r:id="rId176">
                      <w14:nvContentPartPr>
                        <w14:cNvContentPartPr/>
                      </w14:nvContentPartPr>
                      <w14:xfrm>
                        <a:off x="0" y="0"/>
                        <a:ext cx="462280" cy="149225"/>
                      </w14:xfrm>
                    </w14:contentPart>
                  </a:graphicData>
                </a:graphic>
                <wp14:sizeRelV relativeFrom="margin">
                  <wp14:pctHeight>0</wp14:pctHeight>
                </wp14:sizeRelV>
              </wp:anchor>
            </w:drawing>
          </mc:Choice>
          <mc:Fallback>
            <w:pict>
              <v:shape w14:anchorId="77B45C6B" id="Ink 152" o:spid="_x0000_s1026" type="#_x0000_t75" style="position:absolute;margin-left:140.85pt;margin-top:274.2pt;width:37.8pt;height:13.15pt;z-index:25200947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">
                <v:imagedata r:id="rId125" o:title=""/>
                <w10:wrap anchory="page"/>
              </v:shape>
            </w:pict>
          </mc:Fallback>
        </mc:AlternateContent>
      </w:r>
      <w:r w:rsidRPr="00806BC9">
        <w:rPr>
          <w:noProof/>
        </w:rPr>
        <mc:AlternateContent>
          <mc:Choice Requires="wpi">
            <w:drawing>
              <wp:anchor distT="0" distB="0" distL="114300" distR="114300" simplePos="0" relativeHeight="252006400" behindDoc="0" locked="0" layoutInCell="1" allowOverlap="1" wp14:anchorId="4E721A26" wp14:editId="191C3982">
                <wp:simplePos x="0" y="0"/>
                <wp:positionH relativeFrom="column">
                  <wp:posOffset>283845</wp:posOffset>
                </wp:positionH>
                <wp:positionV relativeFrom="page">
                  <wp:posOffset>996950</wp:posOffset>
                </wp:positionV>
                <wp:extent cx="59690" cy="106680"/>
                <wp:effectExtent l="38100" t="38100" r="54610" b="45720"/>
                <wp:wrapNone/>
                <wp:docPr id="147" name="Ink 147"/>
                <wp:cNvGraphicFramePr/>
                <a:graphic xmlns:a="http://schemas.openxmlformats.org/drawingml/2006/main">
                  <a:graphicData uri="http://schemas.microsoft.com/office/word/2010/wordprocessingInk">
                    <w14:contentPart bwMode="auto" r:id="rId177">
                      <w14:nvContentPartPr>
                        <w14:cNvContentPartPr/>
                      </w14:nvContentPartPr>
                      <w14:xfrm>
                        <a:off x="0" y="0"/>
                        <a:ext cx="59690" cy="106680"/>
                      </w14:xfrm>
                    </w14:contentPart>
                  </a:graphicData>
                </a:graphic>
              </wp:anchor>
            </w:drawing>
          </mc:Choice>
          <mc:Fallback>
            <w:pict>
              <v:shape w14:anchorId="3B934A5D" id="Ink 147" o:spid="_x0000_s1026" type="#_x0000_t75" style="position:absolute;margin-left:21.65pt;margin-top:77.8pt;width:6.1pt;height:9.8pt;z-index:252006400;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">
                <v:imagedata r:id="rId129" o:title=""/>
                <w10:wrap anchory="page"/>
              </v:shape>
            </w:pict>
          </mc:Fallback>
        </mc:AlternateContent>
      </w:r>
      <w:r w:rsidRPr="00806BC9">
        <w:rPr>
          <w:noProof/>
        </w:rPr>
        <mc:AlternateContent>
          <mc:Choice Requires="wpi">
            <w:drawing>
              <wp:anchor distT="0" distB="0" distL="114300" distR="114300" simplePos="0" relativeHeight="252008448" behindDoc="0" locked="0" layoutInCell="1" allowOverlap="1" wp14:anchorId="50B5A67F" wp14:editId="1A1F14B8">
                <wp:simplePos x="0" y="0"/>
                <wp:positionH relativeFrom="column">
                  <wp:posOffset>1301115</wp:posOffset>
                </wp:positionH>
                <wp:positionV relativeFrom="page">
                  <wp:posOffset>3719830</wp:posOffset>
                </wp:positionV>
                <wp:extent cx="93345" cy="152400"/>
                <wp:effectExtent l="38100" t="38100" r="59055" b="57150"/>
                <wp:wrapNone/>
                <wp:docPr id="151" name="Ink 151"/>
                <wp:cNvGraphicFramePr/>
                <a:graphic xmlns:a="http://schemas.openxmlformats.org/drawingml/2006/main">
                  <a:graphicData uri="http://schemas.microsoft.com/office/word/2010/wordprocessingInk">
                    <w14:contentPart bwMode="auto" r:id="rId178">
                      <w14:nvContentPartPr>
                        <w14:cNvContentPartPr/>
                      </w14:nvContentPartPr>
                      <w14:xfrm>
                        <a:off x="0" y="0"/>
                        <a:ext cx="93345" cy="152400"/>
                      </w14:xfrm>
                    </w14:contentPart>
                  </a:graphicData>
                </a:graphic>
              </wp:anchor>
            </w:drawing>
          </mc:Choice>
          <mc:Fallback>
            <w:pict>
              <v:shape w14:anchorId="21C47489" id="Ink 151" o:spid="_x0000_s1026" type="#_x0000_t75" style="position:absolute;margin-left:101.75pt;margin-top:292.2pt;width:8.7pt;height:13.4pt;z-index:252008448;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">
                <v:imagedata r:id="rId133" o:title=""/>
                <w10:wrap anchory="page"/>
              </v:shape>
            </w:pict>
          </mc:Fallback>
        </mc:AlternateContent>
      </w:r>
      <w:r>
        <w:rPr>
          <w:noProof/>
        </w:rPr>
        <mc:AlternateContent>
          <mc:Choice Requires="wps">
            <w:drawing>
              <wp:anchor distT="0" distB="0" distL="114300" distR="114300" simplePos="0" relativeHeight="252003328" behindDoc="0" locked="0" layoutInCell="1" allowOverlap="1" wp14:anchorId="76684685" wp14:editId="33F1605F">
                <wp:simplePos x="0" y="0"/>
                <wp:positionH relativeFrom="column">
                  <wp:posOffset>3075222</wp:posOffset>
                </wp:positionH>
                <wp:positionV relativeFrom="page">
                  <wp:posOffset>8571506</wp:posOffset>
                </wp:positionV>
                <wp:extent cx="2870200" cy="231140"/>
                <wp:effectExtent l="0" t="0" r="6350" b="0"/>
                <wp:wrapSquare wrapText="bothSides"/>
                <wp:docPr id="145" name="Text Box 145"/>
                <wp:cNvGraphicFramePr/>
                <a:graphic xmlns:a="http://schemas.openxmlformats.org/drawingml/2006/main">
                  <a:graphicData uri="http://schemas.microsoft.com/office/word/2010/wordprocessingShape">
                    <wps:wsp>
                      <wps:cNvSpPr txBox="1"/>
                      <wps:spPr>
                        <a:xfrm>
                          <a:off x="0" y="0"/>
                          <a:ext cx="2870200" cy="231140"/>
                        </a:xfrm>
                        <a:prstGeom prst="rect">
                          <a:avLst/>
                        </a:prstGeom>
                        <a:solidFill>
                          <a:prstClr val="white"/>
                        </a:solidFill>
                        <a:ln>
                          <a:noFill/>
                        </a:ln>
                      </wps:spPr>
                      <wps:txbx>
                        <w:txbxContent>
                          <w:p w14:paraId="53F2877E" w14:textId="1B32E29A" w:rsidR="00806BC9" w:rsidRPr="00394A61" w:rsidRDefault="00806BC9" w:rsidP="00806BC9">
                            <w:pPr>
                              <w:pStyle w:val="Caption"/>
                              <w:spacing w:before="0"/>
                              <w:jc w:val="center"/>
                              <w:rPr>
                                <w:noProof/>
                                <w:color w:val="808080" w:themeColor="background1" w:themeShade="80"/>
                                <w:sz w:val="26"/>
                                <w:szCs w:val="26"/>
                              </w:rPr>
                            </w:pPr>
                            <w:r>
                              <w:t>Figure 21</w:t>
                            </w:r>
                            <w:r w:rsidRPr="00277A48">
                              <w:t>: X=1, Y=</w:t>
                            </w:r>
                            <w:r>
                              <w:t>1</w:t>
                            </w:r>
                            <w:r w:rsidRPr="00277A48">
                              <w:t>, C-in=1; S=</w:t>
                            </w:r>
                            <w:r>
                              <w:t>1</w:t>
                            </w:r>
                            <w:r w:rsidRPr="00277A48">
                              <w:t>, C-out=1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4685" id="Text Box 145" o:spid="_x0000_s1074" type="#_x0000_t202" style="position:absolute;left:0;text-align:left;margin-left:242.15pt;margin-top:674.9pt;width:226pt;height:18.2pt;z-index:2520033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" stroked="f">
                <v:textbox style="mso-fit-shape-to-text:t" inset="0,0,0,0">
                  <w:txbxContent>
                    <w:p w14:paraId="53F2877E" w14:textId="1B32E29A" w:rsidR="00806BC9" w:rsidRPr="00394A61" w:rsidRDefault="00806BC9" w:rsidP="00806BC9">
                      <w:pPr>
                        <w:pStyle w:val="Caption"/>
                        <w:spacing w:before="0"/>
                        <w:jc w:val="center"/>
                        <w:rPr>
                          <w:noProof/>
                          <w:color w:val="808080" w:themeColor="background1" w:themeShade="80"/>
                          <w:sz w:val="26"/>
                          <w:szCs w:val="26"/>
                        </w:rPr>
                      </w:pPr>
                      <w:r>
                        <w:t>Figure 21</w:t>
                      </w:r>
                      <w:r w:rsidRPr="00277A48">
                        <w:t>: X=1, Y=</w:t>
                      </w:r>
                      <w:r>
                        <w:t>1</w:t>
                      </w:r>
                      <w:r w:rsidRPr="00277A48">
                        <w:t>, C-in=1; S=</w:t>
                      </w:r>
                      <w:r>
                        <w:t>1</w:t>
                      </w:r>
                      <w:r w:rsidRPr="00277A48">
                        <w:t>, C-out=1</w:t>
                      </w:r>
                    </w:p>
                  </w:txbxContent>
                </v:textbox>
                <w10:wrap type="square" anchory="page"/>
              </v:shape>
            </w:pict>
          </mc:Fallback>
        </mc:AlternateContent>
      </w:r>
      <w:r>
        <w:rPr>
          <w:noProof/>
        </w:rPr>
        <w:drawing>
          <wp:anchor distT="0" distB="0" distL="114300" distR="114300" simplePos="0" relativeHeight="252001280" behindDoc="0" locked="0" layoutInCell="1" allowOverlap="1" wp14:anchorId="63CAF65E" wp14:editId="5F3BED72">
            <wp:simplePos x="0" y="0"/>
            <wp:positionH relativeFrom="margin">
              <wp:posOffset>3078370</wp:posOffset>
            </wp:positionH>
            <wp:positionV relativeFrom="page">
              <wp:posOffset>5004518</wp:posOffset>
            </wp:positionV>
            <wp:extent cx="2870200" cy="3514725"/>
            <wp:effectExtent l="19050" t="19050" r="25400" b="2857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870200" cy="35147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548B5">
        <w:rPr>
          <w:noProof/>
        </w:rPr>
        <mc:AlternateContent>
          <mc:Choice Requires="wps">
            <w:drawing>
              <wp:anchor distT="0" distB="0" distL="114300" distR="114300" simplePos="0" relativeHeight="252000256" behindDoc="0" locked="0" layoutInCell="1" allowOverlap="1" wp14:anchorId="12B121E1" wp14:editId="40115948">
                <wp:simplePos x="0" y="0"/>
                <wp:positionH relativeFrom="column">
                  <wp:posOffset>21921</wp:posOffset>
                </wp:positionH>
                <wp:positionV relativeFrom="page">
                  <wp:posOffset>8611263</wp:posOffset>
                </wp:positionV>
                <wp:extent cx="2877820" cy="231140"/>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877820" cy="231140"/>
                        </a:xfrm>
                        <a:prstGeom prst="rect">
                          <a:avLst/>
                        </a:prstGeom>
                        <a:solidFill>
                          <a:prstClr val="white"/>
                        </a:solidFill>
                        <a:ln>
                          <a:noFill/>
                        </a:ln>
                      </wps:spPr>
                      <wps:txbx>
                        <w:txbxContent>
                          <w:p w14:paraId="02AD1F5E" w14:textId="111AA47E" w:rsidR="009548B5" w:rsidRPr="00D54375" w:rsidRDefault="009548B5" w:rsidP="009548B5">
                            <w:pPr>
                              <w:pStyle w:val="Caption"/>
                              <w:spacing w:before="0"/>
                              <w:jc w:val="center"/>
                              <w:rPr>
                                <w:noProof/>
                                <w:color w:val="808080" w:themeColor="background1" w:themeShade="80"/>
                                <w:sz w:val="26"/>
                                <w:szCs w:val="26"/>
                              </w:rPr>
                            </w:pPr>
                            <w:r>
                              <w:t>Figure 20</w:t>
                            </w:r>
                            <w:r w:rsidRPr="004C1B58">
                              <w:t>: X=1, Y=0, C-in=1; S=0, C-out=1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121E1" id="Text Box 139" o:spid="_x0000_s1075" type="#_x0000_t202" style="position:absolute;left:0;text-align:left;margin-left:1.75pt;margin-top:678.05pt;width:226.6pt;height:18.2pt;z-index:2520002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" stroked="f">
                <v:textbox style="mso-fit-shape-to-text:t" inset="0,0,0,0">
                  <w:txbxContent>
                    <w:p w14:paraId="02AD1F5E" w14:textId="111AA47E" w:rsidR="009548B5" w:rsidRPr="00D54375" w:rsidRDefault="009548B5" w:rsidP="009548B5">
                      <w:pPr>
                        <w:pStyle w:val="Caption"/>
                        <w:spacing w:before="0"/>
                        <w:jc w:val="center"/>
                        <w:rPr>
                          <w:noProof/>
                          <w:color w:val="808080" w:themeColor="background1" w:themeShade="80"/>
                          <w:sz w:val="26"/>
                          <w:szCs w:val="26"/>
                        </w:rPr>
                      </w:pPr>
                      <w:r>
                        <w:t>Figure 20</w:t>
                      </w:r>
                      <w:r w:rsidRPr="004C1B58">
                        <w:t>: X=1, Y=0, C-in=1; S=0, C-out=1</w:t>
                      </w:r>
                    </w:p>
                  </w:txbxContent>
                </v:textbox>
                <w10:wrap type="square" anchory="page"/>
              </v:shape>
            </w:pict>
          </mc:Fallback>
        </mc:AlternateContent>
      </w:r>
      <w:r w:rsidR="009548B5">
        <w:rPr>
          <w:noProof/>
        </w:rPr>
        <w:drawing>
          <wp:anchor distT="0" distB="0" distL="114300" distR="114300" simplePos="0" relativeHeight="251998208" behindDoc="0" locked="0" layoutInCell="1" allowOverlap="1" wp14:anchorId="535DEBFF" wp14:editId="396EFBD3">
            <wp:simplePos x="0" y="0"/>
            <wp:positionH relativeFrom="margin">
              <wp:posOffset>17117</wp:posOffset>
            </wp:positionH>
            <wp:positionV relativeFrom="page">
              <wp:posOffset>5012469</wp:posOffset>
            </wp:positionV>
            <wp:extent cx="2877820" cy="3543935"/>
            <wp:effectExtent l="19050" t="19050" r="17780" b="18415"/>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877820" cy="35439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C439B">
        <w:rPr>
          <w:noProof/>
        </w:rPr>
        <mc:AlternateContent>
          <mc:Choice Requires="wps">
            <w:drawing>
              <wp:anchor distT="0" distB="0" distL="114300" distR="114300" simplePos="0" relativeHeight="251997184" behindDoc="0" locked="0" layoutInCell="1" allowOverlap="1" wp14:anchorId="391EEAA3" wp14:editId="531F01DE">
                <wp:simplePos x="0" y="0"/>
                <wp:positionH relativeFrom="column">
                  <wp:posOffset>3059320</wp:posOffset>
                </wp:positionH>
                <wp:positionV relativeFrom="page">
                  <wp:posOffset>4476584</wp:posOffset>
                </wp:positionV>
                <wp:extent cx="2901950" cy="231140"/>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2901950" cy="231140"/>
                        </a:xfrm>
                        <a:prstGeom prst="rect">
                          <a:avLst/>
                        </a:prstGeom>
                        <a:solidFill>
                          <a:prstClr val="white"/>
                        </a:solidFill>
                        <a:ln>
                          <a:noFill/>
                        </a:ln>
                      </wps:spPr>
                      <wps:txbx>
                        <w:txbxContent>
                          <w:p w14:paraId="4C7D9A84" w14:textId="7656B5CE" w:rsidR="009C439B" w:rsidRPr="006C2F81" w:rsidRDefault="009C439B" w:rsidP="009C439B">
                            <w:pPr>
                              <w:pStyle w:val="Caption"/>
                              <w:spacing w:before="0"/>
                              <w:jc w:val="center"/>
                              <w:rPr>
                                <w:noProof/>
                                <w:color w:val="808080" w:themeColor="background1" w:themeShade="80"/>
                                <w:sz w:val="26"/>
                                <w:szCs w:val="26"/>
                              </w:rPr>
                            </w:pPr>
                            <w:r>
                              <w:t>Figure 19</w:t>
                            </w:r>
                            <w:r w:rsidRPr="00217F2F">
                              <w:t>: X=1, Y=0, C-in=</w:t>
                            </w:r>
                            <w:r>
                              <w:t>1</w:t>
                            </w:r>
                            <w:r w:rsidRPr="00217F2F">
                              <w:t>; S=</w:t>
                            </w:r>
                            <w:r>
                              <w:t>0</w:t>
                            </w:r>
                            <w:r w:rsidRPr="00217F2F">
                              <w:t>, C-out=</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EEAA3" id="Text Box 136" o:spid="_x0000_s1076" type="#_x0000_t202" style="position:absolute;left:0;text-align:left;margin-left:240.9pt;margin-top:352.5pt;width:228.5pt;height:18.2pt;z-index:2519971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" stroked="f">
                <v:textbox style="mso-fit-shape-to-text:t" inset="0,0,0,0">
                  <w:txbxContent>
                    <w:p w14:paraId="4C7D9A84" w14:textId="7656B5CE" w:rsidR="009C439B" w:rsidRPr="006C2F81" w:rsidRDefault="009C439B" w:rsidP="009C439B">
                      <w:pPr>
                        <w:pStyle w:val="Caption"/>
                        <w:spacing w:before="0"/>
                        <w:jc w:val="center"/>
                        <w:rPr>
                          <w:noProof/>
                          <w:color w:val="808080" w:themeColor="background1" w:themeShade="80"/>
                          <w:sz w:val="26"/>
                          <w:szCs w:val="26"/>
                        </w:rPr>
                      </w:pPr>
                      <w:r>
                        <w:t>Figure 19</w:t>
                      </w:r>
                      <w:r w:rsidRPr="00217F2F">
                        <w:t>: X=1, Y=0, C-in=</w:t>
                      </w:r>
                      <w:r>
                        <w:t>1</w:t>
                      </w:r>
                      <w:r w:rsidRPr="00217F2F">
                        <w:t>; S=</w:t>
                      </w:r>
                      <w:r>
                        <w:t>0</w:t>
                      </w:r>
                      <w:r w:rsidRPr="00217F2F">
                        <w:t>, C-out=</w:t>
                      </w:r>
                      <w:r>
                        <w:t>1</w:t>
                      </w:r>
                    </w:p>
                  </w:txbxContent>
                </v:textbox>
                <w10:wrap type="square" anchory="page"/>
              </v:shape>
            </w:pict>
          </mc:Fallback>
        </mc:AlternateContent>
      </w:r>
      <w:r w:rsidR="009C439B">
        <w:rPr>
          <w:noProof/>
        </w:rPr>
        <w:drawing>
          <wp:anchor distT="0" distB="0" distL="114300" distR="114300" simplePos="0" relativeHeight="251995136" behindDoc="0" locked="0" layoutInCell="1" allowOverlap="1" wp14:anchorId="3BAFBE6C" wp14:editId="61DC9C62">
            <wp:simplePos x="0" y="0"/>
            <wp:positionH relativeFrom="margin">
              <wp:posOffset>3054516</wp:posOffset>
            </wp:positionH>
            <wp:positionV relativeFrom="page">
              <wp:posOffset>917547</wp:posOffset>
            </wp:positionV>
            <wp:extent cx="2901950" cy="3496945"/>
            <wp:effectExtent l="19050" t="19050" r="12700" b="2730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901950" cy="34969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32793">
        <w:rPr>
          <w:noProof/>
        </w:rPr>
        <mc:AlternateContent>
          <mc:Choice Requires="wps">
            <w:drawing>
              <wp:anchor distT="0" distB="0" distL="114300" distR="114300" simplePos="0" relativeHeight="251994112" behindDoc="0" locked="0" layoutInCell="1" allowOverlap="1" wp14:anchorId="7CABB9D4" wp14:editId="24E53591">
                <wp:simplePos x="0" y="0"/>
                <wp:positionH relativeFrom="column">
                  <wp:posOffset>21921</wp:posOffset>
                </wp:positionH>
                <wp:positionV relativeFrom="page">
                  <wp:posOffset>4484536</wp:posOffset>
                </wp:positionV>
                <wp:extent cx="2806700" cy="231140"/>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2806700" cy="231140"/>
                        </a:xfrm>
                        <a:prstGeom prst="rect">
                          <a:avLst/>
                        </a:prstGeom>
                        <a:solidFill>
                          <a:prstClr val="white"/>
                        </a:solidFill>
                        <a:ln>
                          <a:noFill/>
                        </a:ln>
                      </wps:spPr>
                      <wps:txbx>
                        <w:txbxContent>
                          <w:p w14:paraId="077F8C95" w14:textId="77C93100" w:rsidR="00932793" w:rsidRPr="00950F3B" w:rsidRDefault="00932793" w:rsidP="00932793">
                            <w:pPr>
                              <w:pStyle w:val="Caption"/>
                              <w:spacing w:before="0"/>
                              <w:jc w:val="center"/>
                              <w:rPr>
                                <w:noProof/>
                                <w:color w:val="808080" w:themeColor="background1" w:themeShade="80"/>
                                <w:sz w:val="26"/>
                                <w:szCs w:val="26"/>
                              </w:rPr>
                            </w:pPr>
                            <w:r>
                              <w:t>Figure 18</w:t>
                            </w:r>
                            <w:r w:rsidRPr="00823F8A">
                              <w:t>: X=</w:t>
                            </w:r>
                            <w:r>
                              <w:t>1</w:t>
                            </w:r>
                            <w:r w:rsidRPr="00823F8A">
                              <w:t>, Y=</w:t>
                            </w:r>
                            <w:r>
                              <w:t>0</w:t>
                            </w:r>
                            <w:r w:rsidRPr="00823F8A">
                              <w:t>, C-in=0; S=1, C-out=0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BB9D4" id="Text Box 132" o:spid="_x0000_s1077" type="#_x0000_t202" style="position:absolute;left:0;text-align:left;margin-left:1.75pt;margin-top:353.1pt;width:221pt;height:18.2pt;z-index:2519941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" stroked="f">
                <v:textbox style="mso-fit-shape-to-text:t" inset="0,0,0,0">
                  <w:txbxContent>
                    <w:p w14:paraId="077F8C95" w14:textId="77C93100" w:rsidR="00932793" w:rsidRPr="00950F3B" w:rsidRDefault="00932793" w:rsidP="00932793">
                      <w:pPr>
                        <w:pStyle w:val="Caption"/>
                        <w:spacing w:before="0"/>
                        <w:jc w:val="center"/>
                        <w:rPr>
                          <w:noProof/>
                          <w:color w:val="808080" w:themeColor="background1" w:themeShade="80"/>
                          <w:sz w:val="26"/>
                          <w:szCs w:val="26"/>
                        </w:rPr>
                      </w:pPr>
                      <w:r>
                        <w:t>Figure 18</w:t>
                      </w:r>
                      <w:r w:rsidRPr="00823F8A">
                        <w:t>: X=</w:t>
                      </w:r>
                      <w:r>
                        <w:t>1</w:t>
                      </w:r>
                      <w:r w:rsidRPr="00823F8A">
                        <w:t>, Y=</w:t>
                      </w:r>
                      <w:r>
                        <w:t>0</w:t>
                      </w:r>
                      <w:r w:rsidRPr="00823F8A">
                        <w:t>, C-in=0; S=1, C-out=0</w:t>
                      </w:r>
                    </w:p>
                  </w:txbxContent>
                </v:textbox>
                <w10:wrap type="square" anchory="page"/>
              </v:shape>
            </w:pict>
          </mc:Fallback>
        </mc:AlternateContent>
      </w:r>
      <w:r w:rsidR="00932793">
        <w:rPr>
          <w:noProof/>
        </w:rPr>
        <w:drawing>
          <wp:anchor distT="0" distB="0" distL="114300" distR="114300" simplePos="0" relativeHeight="251992064" behindDoc="0" locked="0" layoutInCell="1" allowOverlap="1" wp14:anchorId="0C640F58" wp14:editId="5FC036FC">
            <wp:simplePos x="0" y="0"/>
            <wp:positionH relativeFrom="margin">
              <wp:posOffset>17117</wp:posOffset>
            </wp:positionH>
            <wp:positionV relativeFrom="page">
              <wp:posOffset>917547</wp:posOffset>
            </wp:positionV>
            <wp:extent cx="2806700" cy="3508375"/>
            <wp:effectExtent l="19050" t="19050" r="12700" b="158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806700" cy="35083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027DDA8" w14:textId="3ADFE201" w:rsidR="00AF0D59" w:rsidRDefault="00AB2FBD" w:rsidP="00AB2FBD">
      <w:pPr>
        <w:pStyle w:val="ListParagraph"/>
        <w:numPr>
          <w:ilvl w:val="0"/>
          <w:numId w:val="21"/>
        </w:numPr>
      </w:pPr>
      <w:r>
        <w:lastRenderedPageBreak/>
        <w:t>Half Subtractor</w:t>
      </w:r>
    </w:p>
    <w:p w14:paraId="738269CE" w14:textId="09585BF5" w:rsidR="00186EB8" w:rsidRDefault="00DE2EE2" w:rsidP="00186EB8">
      <w:pPr>
        <w:pStyle w:val="ListParagraph"/>
        <w:numPr>
          <w:ilvl w:val="1"/>
          <w:numId w:val="21"/>
        </w:numPr>
      </w:pPr>
      <w:r>
        <w:rPr>
          <w:noProof/>
        </w:rPr>
        <mc:AlternateContent>
          <mc:Choice Requires="wps">
            <w:drawing>
              <wp:anchor distT="0" distB="0" distL="114300" distR="114300" simplePos="0" relativeHeight="252047360" behindDoc="0" locked="0" layoutInCell="1" allowOverlap="1" wp14:anchorId="729597DC" wp14:editId="4B11F630">
                <wp:simplePos x="0" y="0"/>
                <wp:positionH relativeFrom="column">
                  <wp:posOffset>19050</wp:posOffset>
                </wp:positionH>
                <wp:positionV relativeFrom="paragraph">
                  <wp:posOffset>7823200</wp:posOffset>
                </wp:positionV>
                <wp:extent cx="219075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2E69E681" w14:textId="6ADA2DE7" w:rsidR="00DE2EE2" w:rsidRPr="00EC123C" w:rsidRDefault="00DE2EE2" w:rsidP="00DE2EE2">
                            <w:pPr>
                              <w:pStyle w:val="Caption"/>
                              <w:spacing w:before="0"/>
                              <w:jc w:val="center"/>
                              <w:rPr>
                                <w:noProof/>
                                <w:color w:val="808080" w:themeColor="background1" w:themeShade="80"/>
                                <w:sz w:val="26"/>
                                <w:szCs w:val="26"/>
                              </w:rPr>
                            </w:pPr>
                            <w:r>
                              <w:t>Figure 23</w:t>
                            </w:r>
                            <w:r w:rsidRPr="0051447A">
                              <w:t>: X=</w:t>
                            </w:r>
                            <w:r>
                              <w:t>1</w:t>
                            </w:r>
                            <w:r w:rsidRPr="0051447A">
                              <w:t>, Y=0; B=0, D=</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597DC" id="Text Box 97" o:spid="_x0000_s1078" type="#_x0000_t202" style="position:absolute;left:0;text-align:left;margin-left:1.5pt;margin-top:616pt;width:172.5pt;height:.05pt;z-index:25204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" stroked="f">
                <v:textbox style="mso-fit-shape-to-text:t" inset="0,0,0,0">
                  <w:txbxContent>
                    <w:p w14:paraId="2E69E681" w14:textId="6ADA2DE7" w:rsidR="00DE2EE2" w:rsidRPr="00EC123C" w:rsidRDefault="00DE2EE2" w:rsidP="00DE2EE2">
                      <w:pPr>
                        <w:pStyle w:val="Caption"/>
                        <w:spacing w:before="0"/>
                        <w:jc w:val="center"/>
                        <w:rPr>
                          <w:noProof/>
                          <w:color w:val="808080" w:themeColor="background1" w:themeShade="80"/>
                          <w:sz w:val="26"/>
                          <w:szCs w:val="26"/>
                        </w:rPr>
                      </w:pPr>
                      <w:r>
                        <w:t>Figure 23</w:t>
                      </w:r>
                      <w:r w:rsidRPr="0051447A">
                        <w:t>: X=</w:t>
                      </w:r>
                      <w:r>
                        <w:t>1</w:t>
                      </w:r>
                      <w:r w:rsidRPr="0051447A">
                        <w:t>, Y=0; B=0, D=</w:t>
                      </w:r>
                      <w:r>
                        <w:t>1</w:t>
                      </w:r>
                    </w:p>
                  </w:txbxContent>
                </v:textbox>
                <w10:wrap type="square"/>
              </v:shape>
            </w:pict>
          </mc:Fallback>
        </mc:AlternateContent>
      </w:r>
      <w:r>
        <w:rPr>
          <w:noProof/>
        </w:rPr>
        <w:drawing>
          <wp:anchor distT="0" distB="0" distL="114300" distR="114300" simplePos="0" relativeHeight="252045312" behindDoc="0" locked="0" layoutInCell="1" allowOverlap="1" wp14:anchorId="42E794EB" wp14:editId="0A6A1220">
            <wp:simplePos x="0" y="0"/>
            <wp:positionH relativeFrom="margin">
              <wp:align>left</wp:align>
            </wp:positionH>
            <wp:positionV relativeFrom="paragraph">
              <wp:posOffset>4264025</wp:posOffset>
            </wp:positionV>
            <wp:extent cx="2190750" cy="3528060"/>
            <wp:effectExtent l="19050" t="19050" r="19050" b="1524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190750" cy="35280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A7E2A">
        <w:rPr>
          <w:noProof/>
        </w:rPr>
        <mc:AlternateContent>
          <mc:Choice Requires="wps">
            <w:drawing>
              <wp:anchor distT="0" distB="0" distL="114300" distR="114300" simplePos="0" relativeHeight="252044288" behindDoc="0" locked="0" layoutInCell="1" allowOverlap="1" wp14:anchorId="67F8FE0E" wp14:editId="22461504">
                <wp:simplePos x="0" y="0"/>
                <wp:positionH relativeFrom="column">
                  <wp:posOffset>3552190</wp:posOffset>
                </wp:positionH>
                <wp:positionV relativeFrom="paragraph">
                  <wp:posOffset>4110990</wp:posOffset>
                </wp:positionV>
                <wp:extent cx="2397760" cy="635"/>
                <wp:effectExtent l="0" t="0" r="0" b="0"/>
                <wp:wrapSquare wrapText="bothSides"/>
                <wp:docPr id="190" name="Text Box 190"/>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19EB493E" w14:textId="166BA9D6" w:rsidR="00DA7E2A" w:rsidRPr="00D82954" w:rsidRDefault="00DA7E2A" w:rsidP="00DA7E2A">
                            <w:pPr>
                              <w:pStyle w:val="Caption"/>
                              <w:spacing w:before="0"/>
                              <w:jc w:val="center"/>
                              <w:rPr>
                                <w:noProof/>
                                <w:color w:val="808080" w:themeColor="background1" w:themeShade="80"/>
                                <w:sz w:val="26"/>
                                <w:szCs w:val="26"/>
                              </w:rPr>
                            </w:pPr>
                            <w:r>
                              <w:t>Figure 23</w:t>
                            </w:r>
                            <w:r w:rsidRPr="00363558">
                              <w:t>: X=0, Y=</w:t>
                            </w:r>
                            <w:r>
                              <w:t>1</w:t>
                            </w:r>
                            <w:r w:rsidRPr="00363558">
                              <w:t>; B=</w:t>
                            </w:r>
                            <w:r>
                              <w:t>1</w:t>
                            </w:r>
                            <w:r w:rsidRPr="00363558">
                              <w:t>, D=</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8FE0E" id="Text Box 190" o:spid="_x0000_s1079" type="#_x0000_t202" style="position:absolute;left:0;text-align:left;margin-left:279.7pt;margin-top:323.7pt;width:188.8pt;height:.05pt;z-index:25204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" stroked="f">
                <v:textbox style="mso-fit-shape-to-text:t" inset="0,0,0,0">
                  <w:txbxContent>
                    <w:p w14:paraId="19EB493E" w14:textId="166BA9D6" w:rsidR="00DA7E2A" w:rsidRPr="00D82954" w:rsidRDefault="00DA7E2A" w:rsidP="00DA7E2A">
                      <w:pPr>
                        <w:pStyle w:val="Caption"/>
                        <w:spacing w:before="0"/>
                        <w:jc w:val="center"/>
                        <w:rPr>
                          <w:noProof/>
                          <w:color w:val="808080" w:themeColor="background1" w:themeShade="80"/>
                          <w:sz w:val="26"/>
                          <w:szCs w:val="26"/>
                        </w:rPr>
                      </w:pPr>
                      <w:r>
                        <w:t>Figure 23</w:t>
                      </w:r>
                      <w:r w:rsidRPr="00363558">
                        <w:t>: X=0, Y=</w:t>
                      </w:r>
                      <w:r>
                        <w:t>1</w:t>
                      </w:r>
                      <w:r w:rsidRPr="00363558">
                        <w:t>; B=</w:t>
                      </w:r>
                      <w:r>
                        <w:t>1</w:t>
                      </w:r>
                      <w:r w:rsidRPr="00363558">
                        <w:t>, D=</w:t>
                      </w:r>
                      <w:r>
                        <w:t>1</w:t>
                      </w:r>
                    </w:p>
                  </w:txbxContent>
                </v:textbox>
                <w10:wrap type="square"/>
              </v:shape>
            </w:pict>
          </mc:Fallback>
        </mc:AlternateContent>
      </w:r>
      <w:r w:rsidR="00DA7E2A">
        <w:rPr>
          <w:noProof/>
        </w:rPr>
        <w:drawing>
          <wp:anchor distT="0" distB="0" distL="114300" distR="114300" simplePos="0" relativeHeight="252037120" behindDoc="0" locked="0" layoutInCell="1" allowOverlap="1" wp14:anchorId="41031C18" wp14:editId="75A1078D">
            <wp:simplePos x="0" y="0"/>
            <wp:positionH relativeFrom="margin">
              <wp:posOffset>3547745</wp:posOffset>
            </wp:positionH>
            <wp:positionV relativeFrom="page">
              <wp:posOffset>1476375</wp:posOffset>
            </wp:positionV>
            <wp:extent cx="2397760" cy="3782060"/>
            <wp:effectExtent l="19050" t="19050" r="21590" b="27940"/>
            <wp:wrapSquare wrapText="bothSides"/>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97760" cy="37820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C6F7A">
        <w:rPr>
          <w:noProof/>
        </w:rPr>
        <mc:AlternateContent>
          <mc:Choice Requires="wps">
            <w:drawing>
              <wp:anchor distT="0" distB="0" distL="114300" distR="114300" simplePos="0" relativeHeight="252036096" behindDoc="0" locked="0" layoutInCell="1" allowOverlap="1" wp14:anchorId="450EC1E1" wp14:editId="3DABA8E7">
                <wp:simplePos x="0" y="0"/>
                <wp:positionH relativeFrom="column">
                  <wp:posOffset>19050</wp:posOffset>
                </wp:positionH>
                <wp:positionV relativeFrom="paragraph">
                  <wp:posOffset>4076700</wp:posOffset>
                </wp:positionV>
                <wp:extent cx="2277110" cy="635"/>
                <wp:effectExtent l="0" t="0" r="0" b="0"/>
                <wp:wrapSquare wrapText="bothSides"/>
                <wp:docPr id="182" name="Text Box 182"/>
                <wp:cNvGraphicFramePr/>
                <a:graphic xmlns:a="http://schemas.openxmlformats.org/drawingml/2006/main">
                  <a:graphicData uri="http://schemas.microsoft.com/office/word/2010/wordprocessingShape">
                    <wps:wsp>
                      <wps:cNvSpPr txBox="1"/>
                      <wps:spPr>
                        <a:xfrm>
                          <a:off x="0" y="0"/>
                          <a:ext cx="2277110" cy="635"/>
                        </a:xfrm>
                        <a:prstGeom prst="rect">
                          <a:avLst/>
                        </a:prstGeom>
                        <a:solidFill>
                          <a:prstClr val="white"/>
                        </a:solidFill>
                        <a:ln>
                          <a:noFill/>
                        </a:ln>
                      </wps:spPr>
                      <wps:txbx>
                        <w:txbxContent>
                          <w:p w14:paraId="4E59F90F" w14:textId="4440BABE" w:rsidR="001C6F7A" w:rsidRPr="00B65B23" w:rsidRDefault="001C6F7A" w:rsidP="001C6F7A">
                            <w:pPr>
                              <w:pStyle w:val="Caption"/>
                              <w:spacing w:before="0"/>
                              <w:jc w:val="center"/>
                              <w:rPr>
                                <w:noProof/>
                                <w:color w:val="808080" w:themeColor="background1" w:themeShade="80"/>
                                <w:sz w:val="26"/>
                                <w:szCs w:val="26"/>
                              </w:rPr>
                            </w:pPr>
                            <w:r>
                              <w:t>Figure 22: X=0, Y=0; B=0, D=0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EC1E1" id="Text Box 182" o:spid="_x0000_s1080" type="#_x0000_t202" style="position:absolute;left:0;text-align:left;margin-left:1.5pt;margin-top:321pt;width:179.3pt;height:.05pt;z-index:25203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98EMAIAAGk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" stroked="f">
                <v:textbox style="mso-fit-shape-to-text:t" inset="0,0,0,0">
                  <w:txbxContent>
                    <w:p w14:paraId="4E59F90F" w14:textId="4440BABE" w:rsidR="001C6F7A" w:rsidRPr="00B65B23" w:rsidRDefault="001C6F7A" w:rsidP="001C6F7A">
                      <w:pPr>
                        <w:pStyle w:val="Caption"/>
                        <w:spacing w:before="0"/>
                        <w:jc w:val="center"/>
                        <w:rPr>
                          <w:noProof/>
                          <w:color w:val="808080" w:themeColor="background1" w:themeShade="80"/>
                          <w:sz w:val="26"/>
                          <w:szCs w:val="26"/>
                        </w:rPr>
                      </w:pPr>
                      <w:r>
                        <w:t>Figure 22: X=0, Y=0; B=0, D=0</w:t>
                      </w:r>
                    </w:p>
                  </w:txbxContent>
                </v:textbox>
                <w10:wrap type="square"/>
              </v:shape>
            </w:pict>
          </mc:Fallback>
        </mc:AlternateContent>
      </w:r>
      <w:r w:rsidR="001C6F7A">
        <w:rPr>
          <w:noProof/>
        </w:rPr>
        <w:drawing>
          <wp:anchor distT="0" distB="0" distL="114300" distR="114300" simplePos="0" relativeHeight="252028928" behindDoc="0" locked="0" layoutInCell="1" allowOverlap="1" wp14:anchorId="07EB33D1" wp14:editId="7D7B8958">
            <wp:simplePos x="0" y="0"/>
            <wp:positionH relativeFrom="margin">
              <wp:posOffset>23495</wp:posOffset>
            </wp:positionH>
            <wp:positionV relativeFrom="page">
              <wp:posOffset>1476375</wp:posOffset>
            </wp:positionV>
            <wp:extent cx="2277110" cy="3748405"/>
            <wp:effectExtent l="19050" t="19050" r="27940" b="23495"/>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280013" cy="3752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52882">
        <w:t>This Circuit give Difference as X-Y</w:t>
      </w:r>
    </w:p>
    <w:p w14:paraId="4A94E150" w14:textId="5F3BEFA1" w:rsidR="00186EB8" w:rsidRDefault="005437C1" w:rsidP="00437CE9">
      <w:pPr>
        <w:pStyle w:val="ListParagraph"/>
        <w:numPr>
          <w:ilvl w:val="0"/>
          <w:numId w:val="0"/>
        </w:numPr>
        <w:ind w:left="1440"/>
      </w:pPr>
      <w:r w:rsidRPr="005437C1">
        <w:rPr>
          <w:noProof/>
        </w:rPr>
        <mc:AlternateContent>
          <mc:Choice Requires="wpi">
            <w:drawing>
              <wp:anchor distT="0" distB="0" distL="114300" distR="114300" simplePos="0" relativeHeight="252056576" behindDoc="0" locked="0" layoutInCell="1" allowOverlap="1" wp14:anchorId="561116B1" wp14:editId="03B55F06">
                <wp:simplePos x="0" y="0"/>
                <wp:positionH relativeFrom="column">
                  <wp:posOffset>4267835</wp:posOffset>
                </wp:positionH>
                <wp:positionV relativeFrom="page">
                  <wp:posOffset>5704840</wp:posOffset>
                </wp:positionV>
                <wp:extent cx="99695" cy="117475"/>
                <wp:effectExtent l="57150" t="38100" r="71755" b="53975"/>
                <wp:wrapNone/>
                <wp:docPr id="196" name="Ink 196"/>
                <wp:cNvGraphicFramePr/>
                <a:graphic xmlns:a="http://schemas.openxmlformats.org/drawingml/2006/main">
                  <a:graphicData uri="http://schemas.microsoft.com/office/word/2010/wordprocessingInk">
                    <w14:contentPart bwMode="auto" r:id="rId186">
                      <w14:nvContentPartPr>
                        <w14:cNvContentPartPr/>
                      </w14:nvContentPartPr>
                      <w14:xfrm>
                        <a:off x="0" y="0"/>
                        <a:ext cx="99695" cy="117475"/>
                      </w14:xfrm>
                    </w14:contentPart>
                  </a:graphicData>
                </a:graphic>
              </wp:anchor>
            </w:drawing>
          </mc:Choice>
          <mc:Fallback>
            <w:pict>
              <v:shape w14:anchorId="0222E3C4" id="Ink 196" o:spid="_x0000_s1026" type="#_x0000_t75" style="position:absolute;margin-left:335.45pt;margin-top:448.55pt;width:9.05pt;height:10.55pt;z-index:252056576;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">
                <v:imagedata r:id="rId187" o:title=""/>
                <w10:wrap anchory="page"/>
              </v:shape>
            </w:pict>
          </mc:Fallback>
        </mc:AlternateContent>
      </w:r>
      <w:r w:rsidRPr="005437C1">
        <w:rPr>
          <w:noProof/>
        </w:rPr>
        <mc:AlternateContent>
          <mc:Choice Requires="wpi">
            <w:drawing>
              <wp:anchor distT="0" distB="0" distL="114300" distR="114300" simplePos="0" relativeHeight="252057600" behindDoc="0" locked="0" layoutInCell="1" allowOverlap="1" wp14:anchorId="6E2DFB62" wp14:editId="2C326AD4">
                <wp:simplePos x="0" y="0"/>
                <wp:positionH relativeFrom="column">
                  <wp:posOffset>5488940</wp:posOffset>
                </wp:positionH>
                <wp:positionV relativeFrom="page">
                  <wp:posOffset>5659755</wp:posOffset>
                </wp:positionV>
                <wp:extent cx="159385" cy="162560"/>
                <wp:effectExtent l="57150" t="38100" r="50165" b="46990"/>
                <wp:wrapNone/>
                <wp:docPr id="197" name="Ink 197"/>
                <wp:cNvGraphicFramePr/>
                <a:graphic xmlns:a="http://schemas.openxmlformats.org/drawingml/2006/main">
                  <a:graphicData uri="http://schemas.microsoft.com/office/word/2010/wordprocessingInk">
                    <w14:contentPart bwMode="auto" r:id="rId188">
                      <w14:nvContentPartPr>
                        <w14:cNvContentPartPr/>
                      </w14:nvContentPartPr>
                      <w14:xfrm>
                        <a:off x="0" y="0"/>
                        <a:ext cx="159385" cy="162560"/>
                      </w14:xfrm>
                    </w14:contentPart>
                  </a:graphicData>
                </a:graphic>
              </wp:anchor>
            </w:drawing>
          </mc:Choice>
          <mc:Fallback>
            <w:pict>
              <v:shape w14:anchorId="4D26E9D6" id="Ink 197" o:spid="_x0000_s1026" type="#_x0000_t75" style="position:absolute;margin-left:431.5pt;margin-top:444.95pt;width:13.95pt;height:14.2pt;z-index:252057600;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">
                <v:imagedata r:id="rId189" o:title=""/>
                <w10:wrap anchory="page"/>
              </v:shape>
            </w:pict>
          </mc:Fallback>
        </mc:AlternateContent>
      </w:r>
      <w:r w:rsidRPr="005437C1">
        <w:rPr>
          <w:noProof/>
        </w:rPr>
        <mc:AlternateContent>
          <mc:Choice Requires="wpi">
            <w:drawing>
              <wp:anchor distT="0" distB="0" distL="114300" distR="114300" simplePos="0" relativeHeight="252058624" behindDoc="0" locked="0" layoutInCell="1" allowOverlap="1" wp14:anchorId="457006B1" wp14:editId="65079607">
                <wp:simplePos x="0" y="0"/>
                <wp:positionH relativeFrom="column">
                  <wp:posOffset>5591175</wp:posOffset>
                </wp:positionH>
                <wp:positionV relativeFrom="page">
                  <wp:posOffset>7870190</wp:posOffset>
                </wp:positionV>
                <wp:extent cx="88265" cy="107950"/>
                <wp:effectExtent l="38100" t="38100" r="26035" b="44450"/>
                <wp:wrapNone/>
                <wp:docPr id="198" name="Ink 198"/>
                <wp:cNvGraphicFramePr/>
                <a:graphic xmlns:a="http://schemas.openxmlformats.org/drawingml/2006/main">
                  <a:graphicData uri="http://schemas.microsoft.com/office/word/2010/wordprocessingInk">
                    <w14:contentPart bwMode="auto" r:id="rId190">
                      <w14:nvContentPartPr>
                        <w14:cNvContentPartPr/>
                      </w14:nvContentPartPr>
                      <w14:xfrm>
                        <a:off x="0" y="0"/>
                        <a:ext cx="88265" cy="107950"/>
                      </w14:xfrm>
                    </w14:contentPart>
                  </a:graphicData>
                </a:graphic>
              </wp:anchor>
            </w:drawing>
          </mc:Choice>
          <mc:Fallback>
            <w:pict>
              <v:shape w14:anchorId="66B32105" id="Ink 198" o:spid="_x0000_s1026" type="#_x0000_t75" style="position:absolute;margin-left:439.55pt;margin-top:619pt;width:8.35pt;height:9.9pt;z-index:252058624;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">
                <v:imagedata r:id="rId191" o:title=""/>
                <w10:wrap anchory="page"/>
              </v:shape>
            </w:pict>
          </mc:Fallback>
        </mc:AlternateContent>
      </w:r>
      <w:r w:rsidRPr="005437C1">
        <w:rPr>
          <w:noProof/>
        </w:rPr>
        <mc:AlternateContent>
          <mc:Choice Requires="wpi">
            <w:drawing>
              <wp:anchor distT="0" distB="0" distL="114300" distR="114300" simplePos="0" relativeHeight="252059648" behindDoc="0" locked="0" layoutInCell="1" allowOverlap="1" wp14:anchorId="04C643F6" wp14:editId="250181B7">
                <wp:simplePos x="0" y="0"/>
                <wp:positionH relativeFrom="column">
                  <wp:posOffset>4420235</wp:posOffset>
                </wp:positionH>
                <wp:positionV relativeFrom="page">
                  <wp:posOffset>7884160</wp:posOffset>
                </wp:positionV>
                <wp:extent cx="78740" cy="114300"/>
                <wp:effectExtent l="57150" t="57150" r="54610" b="57150"/>
                <wp:wrapNone/>
                <wp:docPr id="201" name="Ink 201"/>
                <wp:cNvGraphicFramePr/>
                <a:graphic xmlns:a="http://schemas.openxmlformats.org/drawingml/2006/main">
                  <a:graphicData uri="http://schemas.microsoft.com/office/word/2010/wordprocessingInk">
                    <w14:contentPart bwMode="auto" r:id="rId192">
                      <w14:nvContentPartPr>
                        <w14:cNvContentPartPr/>
                      </w14:nvContentPartPr>
                      <w14:xfrm>
                        <a:off x="0" y="0"/>
                        <a:ext cx="78740" cy="114300"/>
                      </w14:xfrm>
                    </w14:contentPart>
                  </a:graphicData>
                </a:graphic>
              </wp:anchor>
            </w:drawing>
          </mc:Choice>
          <mc:Fallback>
            <w:pict>
              <v:shape w14:anchorId="217CE7CB" id="Ink 201" o:spid="_x0000_s1026" type="#_x0000_t75" style="position:absolute;margin-left:347.35pt;margin-top:620.15pt;width:7.55pt;height:10.3pt;z-index:252059648;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">
                <v:imagedata r:id="rId193" o:title=""/>
                <w10:wrap anchory="page"/>
              </v:shape>
            </w:pict>
          </mc:Fallback>
        </mc:AlternateContent>
      </w:r>
      <w:r w:rsidRPr="005437C1">
        <w:rPr>
          <w:noProof/>
        </w:rPr>
        <mc:AlternateContent>
          <mc:Choice Requires="wpi">
            <w:drawing>
              <wp:anchor distT="0" distB="0" distL="114300" distR="114300" simplePos="0" relativeHeight="252053504" behindDoc="0" locked="0" layoutInCell="1" allowOverlap="1" wp14:anchorId="77DD45EC" wp14:editId="31D75334">
                <wp:simplePos x="0" y="0"/>
                <wp:positionH relativeFrom="column">
                  <wp:posOffset>1791335</wp:posOffset>
                </wp:positionH>
                <wp:positionV relativeFrom="page">
                  <wp:posOffset>5617210</wp:posOffset>
                </wp:positionV>
                <wp:extent cx="159385" cy="162560"/>
                <wp:effectExtent l="57150" t="38100" r="50165" b="46990"/>
                <wp:wrapNone/>
                <wp:docPr id="191" name="Ink 191"/>
                <wp:cNvGraphicFramePr/>
                <a:graphic xmlns:a="http://schemas.openxmlformats.org/drawingml/2006/main">
                  <a:graphicData uri="http://schemas.microsoft.com/office/word/2010/wordprocessingInk">
                    <w14:contentPart bwMode="auto" r:id="rId194">
                      <w14:nvContentPartPr>
                        <w14:cNvContentPartPr/>
                      </w14:nvContentPartPr>
                      <w14:xfrm>
                        <a:off x="0" y="0"/>
                        <a:ext cx="159385" cy="162560"/>
                      </w14:xfrm>
                    </w14:contentPart>
                  </a:graphicData>
                </a:graphic>
              </wp:anchor>
            </w:drawing>
          </mc:Choice>
          <mc:Fallback>
            <w:pict>
              <v:shape w14:anchorId="43D420FF" id="Ink 191" o:spid="_x0000_s1026" type="#_x0000_t75" style="position:absolute;margin-left:140.35pt;margin-top:441.6pt;width:13.95pt;height:14.2pt;z-index:252053504;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">
                <v:imagedata r:id="rId189" o:title=""/>
                <w10:wrap anchory="page"/>
              </v:shape>
            </w:pict>
          </mc:Fallback>
        </mc:AlternateContent>
      </w:r>
      <w:r w:rsidRPr="005437C1">
        <w:rPr>
          <w:noProof/>
        </w:rPr>
        <mc:AlternateContent>
          <mc:Choice Requires="wpi">
            <w:drawing>
              <wp:anchor distT="0" distB="0" distL="114300" distR="114300" simplePos="0" relativeHeight="252052480" behindDoc="0" locked="0" layoutInCell="1" allowOverlap="1" wp14:anchorId="329756E0" wp14:editId="497E48A1">
                <wp:simplePos x="0" y="0"/>
                <wp:positionH relativeFrom="column">
                  <wp:posOffset>507365</wp:posOffset>
                </wp:positionH>
                <wp:positionV relativeFrom="page">
                  <wp:posOffset>5617210</wp:posOffset>
                </wp:positionV>
                <wp:extent cx="99695" cy="117475"/>
                <wp:effectExtent l="57150" t="38100" r="71755" b="53975"/>
                <wp:wrapNone/>
                <wp:docPr id="176" name="Ink 176"/>
                <wp:cNvGraphicFramePr/>
                <a:graphic xmlns:a="http://schemas.openxmlformats.org/drawingml/2006/main">
                  <a:graphicData uri="http://schemas.microsoft.com/office/word/2010/wordprocessingInk">
                    <w14:contentPart bwMode="auto" r:id="rId195">
                      <w14:nvContentPartPr>
                        <w14:cNvContentPartPr/>
                      </w14:nvContentPartPr>
                      <w14:xfrm>
                        <a:off x="0" y="0"/>
                        <a:ext cx="99695" cy="117475"/>
                      </w14:xfrm>
                    </w14:contentPart>
                  </a:graphicData>
                </a:graphic>
              </wp:anchor>
            </w:drawing>
          </mc:Choice>
          <mc:Fallback>
            <w:pict>
              <v:shape w14:anchorId="41A753C7" id="Ink 176" o:spid="_x0000_s1026" type="#_x0000_t75" style="position:absolute;margin-left:39.35pt;margin-top:441.65pt;width:9.05pt;height:10.55pt;z-index:252052480;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">
                <v:imagedata r:id="rId187" o:title=""/>
                <w10:wrap anchory="page"/>
              </v:shape>
            </w:pict>
          </mc:Fallback>
        </mc:AlternateContent>
      </w:r>
      <w:r w:rsidRPr="005437C1">
        <w:rPr>
          <w:noProof/>
        </w:rPr>
        <mc:AlternateContent>
          <mc:Choice Requires="wpi">
            <w:drawing>
              <wp:anchor distT="0" distB="0" distL="114300" distR="114300" simplePos="0" relativeHeight="252055552" behindDoc="0" locked="0" layoutInCell="1" allowOverlap="1" wp14:anchorId="3A7F0789" wp14:editId="2CDE4AC7">
                <wp:simplePos x="0" y="0"/>
                <wp:positionH relativeFrom="column">
                  <wp:posOffset>567690</wp:posOffset>
                </wp:positionH>
                <wp:positionV relativeFrom="page">
                  <wp:posOffset>7853680</wp:posOffset>
                </wp:positionV>
                <wp:extent cx="78740" cy="114300"/>
                <wp:effectExtent l="57150" t="38100" r="35560" b="57150"/>
                <wp:wrapNone/>
                <wp:docPr id="195" name="Ink 195"/>
                <wp:cNvGraphicFramePr/>
                <a:graphic xmlns:a="http://schemas.openxmlformats.org/drawingml/2006/main">
                  <a:graphicData uri="http://schemas.microsoft.com/office/word/2010/wordprocessingInk">
                    <w14:contentPart bwMode="auto" r:id="rId196">
                      <w14:nvContentPartPr>
                        <w14:cNvContentPartPr/>
                      </w14:nvContentPartPr>
                      <w14:xfrm>
                        <a:off x="0" y="0"/>
                        <a:ext cx="78740" cy="114300"/>
                      </w14:xfrm>
                    </w14:contentPart>
                  </a:graphicData>
                </a:graphic>
              </wp:anchor>
            </w:drawing>
          </mc:Choice>
          <mc:Fallback>
            <w:pict>
              <v:shape w14:anchorId="093414FE" id="Ink 195" o:spid="_x0000_s1026" type="#_x0000_t75" style="position:absolute;margin-left:44pt;margin-top:617.7pt;width:7.6pt;height:10.4pt;z-index:252055552;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">
                <v:imagedata r:id="rId197" o:title=""/>
                <w10:wrap anchory="page"/>
              </v:shape>
            </w:pict>
          </mc:Fallback>
        </mc:AlternateContent>
      </w:r>
      <w:r w:rsidRPr="005437C1">
        <w:rPr>
          <w:noProof/>
        </w:rPr>
        <mc:AlternateContent>
          <mc:Choice Requires="wpi">
            <w:drawing>
              <wp:anchor distT="0" distB="0" distL="114300" distR="114300" simplePos="0" relativeHeight="252054528" behindDoc="0" locked="0" layoutInCell="1" allowOverlap="1" wp14:anchorId="1CC4045E" wp14:editId="2A66874E">
                <wp:simplePos x="0" y="0"/>
                <wp:positionH relativeFrom="column">
                  <wp:posOffset>1843405</wp:posOffset>
                </wp:positionH>
                <wp:positionV relativeFrom="page">
                  <wp:posOffset>7839710</wp:posOffset>
                </wp:positionV>
                <wp:extent cx="88265" cy="107950"/>
                <wp:effectExtent l="38100" t="38100" r="26035" b="44450"/>
                <wp:wrapNone/>
                <wp:docPr id="193" name="Ink 193"/>
                <wp:cNvGraphicFramePr/>
                <a:graphic xmlns:a="http://schemas.openxmlformats.org/drawingml/2006/main">
                  <a:graphicData uri="http://schemas.microsoft.com/office/word/2010/wordprocessingInk">
                    <w14:contentPart bwMode="auto" r:id="rId198">
                      <w14:nvContentPartPr>
                        <w14:cNvContentPartPr/>
                      </w14:nvContentPartPr>
                      <w14:xfrm>
                        <a:off x="0" y="0"/>
                        <a:ext cx="88265" cy="107950"/>
                      </w14:xfrm>
                    </w14:contentPart>
                  </a:graphicData>
                </a:graphic>
              </wp:anchor>
            </w:drawing>
          </mc:Choice>
          <mc:Fallback>
            <w:pict>
              <v:shape w14:anchorId="2AD8EBDA" id="Ink 193" o:spid="_x0000_s1026" type="#_x0000_t75" style="position:absolute;margin-left:144.45pt;margin-top:616.6pt;width:8.35pt;height:9.9pt;z-index:252054528;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">
                <v:imagedata r:id="rId191" o:title=""/>
                <w10:wrap anchory="page"/>
              </v:shape>
            </w:pict>
          </mc:Fallback>
        </mc:AlternateContent>
      </w:r>
      <w:r>
        <w:rPr>
          <w:noProof/>
        </w:rPr>
        <mc:AlternateContent>
          <mc:Choice Requires="wps">
            <w:drawing>
              <wp:anchor distT="0" distB="0" distL="114300" distR="114300" simplePos="0" relativeHeight="252050432" behindDoc="0" locked="0" layoutInCell="1" allowOverlap="1" wp14:anchorId="433B97F9" wp14:editId="3A90FCEF">
                <wp:simplePos x="0" y="0"/>
                <wp:positionH relativeFrom="column">
                  <wp:posOffset>3837940</wp:posOffset>
                </wp:positionH>
                <wp:positionV relativeFrom="paragraph">
                  <wp:posOffset>7558405</wp:posOffset>
                </wp:positionV>
                <wp:extent cx="2109470" cy="635"/>
                <wp:effectExtent l="0" t="0" r="0" b="0"/>
                <wp:wrapSquare wrapText="bothSides"/>
                <wp:docPr id="175" name="Text Box 175"/>
                <wp:cNvGraphicFramePr/>
                <a:graphic xmlns:a="http://schemas.openxmlformats.org/drawingml/2006/main">
                  <a:graphicData uri="http://schemas.microsoft.com/office/word/2010/wordprocessingShape">
                    <wps:wsp>
                      <wps:cNvSpPr txBox="1"/>
                      <wps:spPr>
                        <a:xfrm>
                          <a:off x="0" y="0"/>
                          <a:ext cx="2109470" cy="635"/>
                        </a:xfrm>
                        <a:prstGeom prst="rect">
                          <a:avLst/>
                        </a:prstGeom>
                        <a:solidFill>
                          <a:prstClr val="white"/>
                        </a:solidFill>
                        <a:ln>
                          <a:noFill/>
                        </a:ln>
                      </wps:spPr>
                      <wps:txbx>
                        <w:txbxContent>
                          <w:p w14:paraId="7DFE6C25" w14:textId="7DAAD086" w:rsidR="005437C1" w:rsidRPr="00A01B4B" w:rsidRDefault="005437C1" w:rsidP="005437C1">
                            <w:pPr>
                              <w:pStyle w:val="Caption"/>
                              <w:spacing w:before="0"/>
                              <w:jc w:val="center"/>
                              <w:rPr>
                                <w:noProof/>
                                <w:color w:val="808080" w:themeColor="background1" w:themeShade="80"/>
                                <w:sz w:val="26"/>
                                <w:szCs w:val="26"/>
                              </w:rPr>
                            </w:pPr>
                            <w:r>
                              <w:t>Figure 24</w:t>
                            </w:r>
                            <w:r w:rsidRPr="00C67BD7">
                              <w:t>: X=1, Y=</w:t>
                            </w:r>
                            <w:r>
                              <w:t>1</w:t>
                            </w:r>
                            <w:r w:rsidRPr="00C67BD7">
                              <w:t>; B=0, D=</w:t>
                            </w:r>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B97F9" id="Text Box 175" o:spid="_x0000_s1081" type="#_x0000_t202" style="position:absolute;left:0;text-align:left;margin-left:302.2pt;margin-top:595.15pt;width:166.1pt;height:.05pt;z-index:25205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" stroked="f">
                <v:textbox style="mso-fit-shape-to-text:t" inset="0,0,0,0">
                  <w:txbxContent>
                    <w:p w14:paraId="7DFE6C25" w14:textId="7DAAD086" w:rsidR="005437C1" w:rsidRPr="00A01B4B" w:rsidRDefault="005437C1" w:rsidP="005437C1">
                      <w:pPr>
                        <w:pStyle w:val="Caption"/>
                        <w:spacing w:before="0"/>
                        <w:jc w:val="center"/>
                        <w:rPr>
                          <w:noProof/>
                          <w:color w:val="808080" w:themeColor="background1" w:themeShade="80"/>
                          <w:sz w:val="26"/>
                          <w:szCs w:val="26"/>
                        </w:rPr>
                      </w:pPr>
                      <w:r>
                        <w:t>Figure 24</w:t>
                      </w:r>
                      <w:r w:rsidRPr="00C67BD7">
                        <w:t>: X=1, Y=</w:t>
                      </w:r>
                      <w:r>
                        <w:t>1</w:t>
                      </w:r>
                      <w:r w:rsidRPr="00C67BD7">
                        <w:t>; B=0, D=</w:t>
                      </w:r>
                      <w:r>
                        <w:t>0</w:t>
                      </w:r>
                    </w:p>
                  </w:txbxContent>
                </v:textbox>
                <w10:wrap type="square"/>
              </v:shape>
            </w:pict>
          </mc:Fallback>
        </mc:AlternateContent>
      </w:r>
      <w:r>
        <w:rPr>
          <w:noProof/>
        </w:rPr>
        <w:drawing>
          <wp:anchor distT="0" distB="0" distL="114300" distR="114300" simplePos="0" relativeHeight="252048384" behindDoc="0" locked="0" layoutInCell="1" allowOverlap="1" wp14:anchorId="0329D0F8" wp14:editId="231AB35B">
            <wp:simplePos x="0" y="0"/>
            <wp:positionH relativeFrom="margin">
              <wp:align>right</wp:align>
            </wp:positionH>
            <wp:positionV relativeFrom="paragraph">
              <wp:posOffset>3992245</wp:posOffset>
            </wp:positionV>
            <wp:extent cx="2109470" cy="3533140"/>
            <wp:effectExtent l="19050" t="19050" r="24130" b="10160"/>
            <wp:wrapSquare wrapText="bothSides"/>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09470" cy="35331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86EB8" w:rsidRPr="001C6F7A">
        <w:rPr>
          <w:noProof/>
        </w:rPr>
        <mc:AlternateContent>
          <mc:Choice Requires="wpi">
            <w:drawing>
              <wp:anchor distT="0" distB="0" distL="114300" distR="114300" simplePos="0" relativeHeight="252033024" behindDoc="0" locked="0" layoutInCell="1" allowOverlap="1" wp14:anchorId="334EA09F" wp14:editId="476B46A7">
                <wp:simplePos x="0" y="0"/>
                <wp:positionH relativeFrom="column">
                  <wp:posOffset>1972945</wp:posOffset>
                </wp:positionH>
                <wp:positionV relativeFrom="page">
                  <wp:posOffset>4018915</wp:posOffset>
                </wp:positionV>
                <wp:extent cx="88265" cy="107950"/>
                <wp:effectExtent l="38100" t="38100" r="26035" b="44450"/>
                <wp:wrapNone/>
                <wp:docPr id="180" name="Ink 180"/>
                <wp:cNvGraphicFramePr/>
                <a:graphic xmlns:a="http://schemas.openxmlformats.org/drawingml/2006/main">
                  <a:graphicData uri="http://schemas.microsoft.com/office/word/2010/wordprocessingInk">
                    <w14:contentPart bwMode="auto" r:id="rId200">
                      <w14:nvContentPartPr>
                        <w14:cNvContentPartPr/>
                      </w14:nvContentPartPr>
                      <w14:xfrm>
                        <a:off x="0" y="0"/>
                        <a:ext cx="88265" cy="107950"/>
                      </w14:xfrm>
                    </w14:contentPart>
                  </a:graphicData>
                </a:graphic>
              </wp:anchor>
            </w:drawing>
          </mc:Choice>
          <mc:Fallback>
            <w:pict>
              <v:shape w14:anchorId="4E704C5D" id="Ink 180" o:spid="_x0000_s1026" type="#_x0000_t75" style="position:absolute;margin-left:154.65pt;margin-top:315.75pt;width:8.35pt;height:9.9pt;z-index:252033024;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">
                <v:imagedata r:id="rId191" o:title=""/>
                <w10:wrap anchory="page"/>
              </v:shape>
            </w:pict>
          </mc:Fallback>
        </mc:AlternateContent>
      </w:r>
      <w:r w:rsidR="00186EB8" w:rsidRPr="001C6F7A">
        <w:rPr>
          <w:noProof/>
        </w:rPr>
        <mc:AlternateContent>
          <mc:Choice Requires="wpi">
            <w:drawing>
              <wp:anchor distT="0" distB="0" distL="114300" distR="114300" simplePos="0" relativeHeight="252034048" behindDoc="0" locked="0" layoutInCell="1" allowOverlap="1" wp14:anchorId="1F1FD1B0" wp14:editId="5A7EA420">
                <wp:simplePos x="0" y="0"/>
                <wp:positionH relativeFrom="column">
                  <wp:posOffset>697230</wp:posOffset>
                </wp:positionH>
                <wp:positionV relativeFrom="page">
                  <wp:posOffset>4032885</wp:posOffset>
                </wp:positionV>
                <wp:extent cx="78740" cy="114300"/>
                <wp:effectExtent l="57150" t="38100" r="35560" b="57150"/>
                <wp:wrapNone/>
                <wp:docPr id="181" name="Ink 181"/>
                <wp:cNvGraphicFramePr/>
                <a:graphic xmlns:a="http://schemas.openxmlformats.org/drawingml/2006/main">
                  <a:graphicData uri="http://schemas.microsoft.com/office/word/2010/wordprocessingInk">
                    <w14:contentPart bwMode="auto" r:id="rId201">
                      <w14:nvContentPartPr>
                        <w14:cNvContentPartPr/>
                      </w14:nvContentPartPr>
                      <w14:xfrm>
                        <a:off x="0" y="0"/>
                        <a:ext cx="78740" cy="114300"/>
                      </w14:xfrm>
                    </w14:contentPart>
                  </a:graphicData>
                </a:graphic>
              </wp:anchor>
            </w:drawing>
          </mc:Choice>
          <mc:Fallback>
            <w:pict>
              <v:shape w14:anchorId="221F5CC3" id="Ink 181" o:spid="_x0000_s1026" type="#_x0000_t75" style="position:absolute;margin-left:54.2pt;margin-top:316.85pt;width:7.6pt;height:10.4pt;z-index:252034048;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">
                <v:imagedata r:id="rId197" o:title=""/>
                <w10:wrap anchory="page"/>
              </v:shape>
            </w:pict>
          </mc:Fallback>
        </mc:AlternateContent>
      </w:r>
      <w:r w:rsidR="00186EB8" w:rsidRPr="001C6F7A">
        <w:rPr>
          <w:noProof/>
        </w:rPr>
        <mc:AlternateContent>
          <mc:Choice Requires="wpi">
            <w:drawing>
              <wp:anchor distT="0" distB="0" distL="114300" distR="114300" simplePos="0" relativeHeight="252032000" behindDoc="0" locked="0" layoutInCell="1" allowOverlap="1" wp14:anchorId="4DB03720" wp14:editId="6B37E5FA">
                <wp:simplePos x="0" y="0"/>
                <wp:positionH relativeFrom="column">
                  <wp:posOffset>1901825</wp:posOffset>
                </wp:positionH>
                <wp:positionV relativeFrom="page">
                  <wp:posOffset>1665605</wp:posOffset>
                </wp:positionV>
                <wp:extent cx="159385" cy="162560"/>
                <wp:effectExtent l="57150" t="38100" r="50165" b="46990"/>
                <wp:wrapNone/>
                <wp:docPr id="179" name="Ink 179"/>
                <wp:cNvGraphicFramePr/>
                <a:graphic xmlns:a="http://schemas.openxmlformats.org/drawingml/2006/main">
                  <a:graphicData uri="http://schemas.microsoft.com/office/word/2010/wordprocessingInk">
                    <w14:contentPart bwMode="auto" r:id="rId202">
                      <w14:nvContentPartPr>
                        <w14:cNvContentPartPr/>
                      </w14:nvContentPartPr>
                      <w14:xfrm>
                        <a:off x="0" y="0"/>
                        <a:ext cx="159385" cy="162560"/>
                      </w14:xfrm>
                    </w14:contentPart>
                  </a:graphicData>
                </a:graphic>
              </wp:anchor>
            </w:drawing>
          </mc:Choice>
          <mc:Fallback>
            <w:pict>
              <v:shape w14:anchorId="25D529AE" id="Ink 179" o:spid="_x0000_s1026" type="#_x0000_t75" style="position:absolute;margin-left:149.05pt;margin-top:130.45pt;width:13.95pt;height:14.2pt;z-index:252032000;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">
                <v:imagedata r:id="rId189" o:title=""/>
                <w10:wrap anchory="page"/>
              </v:shape>
            </w:pict>
          </mc:Fallback>
        </mc:AlternateContent>
      </w:r>
      <w:r w:rsidR="00186EB8" w:rsidRPr="001C6F7A">
        <w:rPr>
          <w:noProof/>
        </w:rPr>
        <mc:AlternateContent>
          <mc:Choice Requires="wpi">
            <w:drawing>
              <wp:anchor distT="0" distB="0" distL="114300" distR="114300" simplePos="0" relativeHeight="252030976" behindDoc="0" locked="0" layoutInCell="1" allowOverlap="1" wp14:anchorId="29A8AF8D" wp14:editId="0EA857AB">
                <wp:simplePos x="0" y="0"/>
                <wp:positionH relativeFrom="column">
                  <wp:posOffset>605790</wp:posOffset>
                </wp:positionH>
                <wp:positionV relativeFrom="page">
                  <wp:posOffset>1710690</wp:posOffset>
                </wp:positionV>
                <wp:extent cx="99695" cy="117475"/>
                <wp:effectExtent l="57150" t="38100" r="71755" b="53975"/>
                <wp:wrapNone/>
                <wp:docPr id="178" name="Ink 178"/>
                <wp:cNvGraphicFramePr/>
                <a:graphic xmlns:a="http://schemas.openxmlformats.org/drawingml/2006/main">
                  <a:graphicData uri="http://schemas.microsoft.com/office/word/2010/wordprocessingInk">
                    <w14:contentPart bwMode="auto" r:id="rId203">
                      <w14:nvContentPartPr>
                        <w14:cNvContentPartPr/>
                      </w14:nvContentPartPr>
                      <w14:xfrm>
                        <a:off x="0" y="0"/>
                        <a:ext cx="99695" cy="117475"/>
                      </w14:xfrm>
                    </w14:contentPart>
                  </a:graphicData>
                </a:graphic>
              </wp:anchor>
            </w:drawing>
          </mc:Choice>
          <mc:Fallback>
            <w:pict>
              <v:shape w14:anchorId="6A0824F2" id="Ink 178" o:spid="_x0000_s1026" type="#_x0000_t75" style="position:absolute;margin-left:47.1pt;margin-top:134.05pt;width:9.05pt;height:10.55pt;z-index:252030976;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">
                <v:imagedata r:id="rId187" o:title=""/>
                <w10:wrap anchory="page"/>
              </v:shape>
            </w:pict>
          </mc:Fallback>
        </mc:AlternateContent>
      </w:r>
      <w:r w:rsidR="00186EB8" w:rsidRPr="00DA7E2A">
        <w:rPr>
          <w:noProof/>
        </w:rPr>
        <mc:AlternateContent>
          <mc:Choice Requires="wpi">
            <w:drawing>
              <wp:anchor distT="0" distB="0" distL="114300" distR="114300" simplePos="0" relativeHeight="252040192" behindDoc="0" locked="0" layoutInCell="1" allowOverlap="1" wp14:anchorId="67BE316E" wp14:editId="0BE5EC56">
                <wp:simplePos x="0" y="0"/>
                <wp:positionH relativeFrom="column">
                  <wp:posOffset>5459095</wp:posOffset>
                </wp:positionH>
                <wp:positionV relativeFrom="page">
                  <wp:posOffset>1686560</wp:posOffset>
                </wp:positionV>
                <wp:extent cx="159385" cy="162560"/>
                <wp:effectExtent l="57150" t="38100" r="50165" b="46990"/>
                <wp:wrapNone/>
                <wp:docPr id="185" name="Ink 185"/>
                <wp:cNvGraphicFramePr/>
                <a:graphic xmlns:a="http://schemas.openxmlformats.org/drawingml/2006/main">
                  <a:graphicData uri="http://schemas.microsoft.com/office/word/2010/wordprocessingInk">
                    <w14:contentPart bwMode="auto" r:id="rId204">
                      <w14:nvContentPartPr>
                        <w14:cNvContentPartPr/>
                      </w14:nvContentPartPr>
                      <w14:xfrm>
                        <a:off x="0" y="0"/>
                        <a:ext cx="159385" cy="162560"/>
                      </w14:xfrm>
                    </w14:contentPart>
                  </a:graphicData>
                </a:graphic>
              </wp:anchor>
            </w:drawing>
          </mc:Choice>
          <mc:Fallback>
            <w:pict>
              <v:shape w14:anchorId="418EAEA9" id="Ink 185" o:spid="_x0000_s1026" type="#_x0000_t75" style="position:absolute;margin-left:429.15pt;margin-top:132.1pt;width:13.95pt;height:14.2pt;z-index:252040192;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">
                <v:imagedata r:id="rId189" o:title=""/>
                <w10:wrap anchory="page"/>
              </v:shape>
            </w:pict>
          </mc:Fallback>
        </mc:AlternateContent>
      </w:r>
      <w:r w:rsidR="00186EB8" w:rsidRPr="00DA7E2A">
        <w:rPr>
          <w:noProof/>
        </w:rPr>
        <mc:AlternateContent>
          <mc:Choice Requires="wpi">
            <w:drawing>
              <wp:anchor distT="0" distB="0" distL="114300" distR="114300" simplePos="0" relativeHeight="252041216" behindDoc="0" locked="0" layoutInCell="1" allowOverlap="1" wp14:anchorId="4117946C" wp14:editId="091F2BF4">
                <wp:simplePos x="0" y="0"/>
                <wp:positionH relativeFrom="column">
                  <wp:posOffset>5530215</wp:posOffset>
                </wp:positionH>
                <wp:positionV relativeFrom="page">
                  <wp:posOffset>4039870</wp:posOffset>
                </wp:positionV>
                <wp:extent cx="88265" cy="107950"/>
                <wp:effectExtent l="38100" t="38100" r="26035" b="44450"/>
                <wp:wrapNone/>
                <wp:docPr id="188" name="Ink 188"/>
                <wp:cNvGraphicFramePr/>
                <a:graphic xmlns:a="http://schemas.openxmlformats.org/drawingml/2006/main">
                  <a:graphicData uri="http://schemas.microsoft.com/office/word/2010/wordprocessingInk">
                    <w14:contentPart bwMode="auto" r:id="rId205">
                      <w14:nvContentPartPr>
                        <w14:cNvContentPartPr/>
                      </w14:nvContentPartPr>
                      <w14:xfrm>
                        <a:off x="0" y="0"/>
                        <a:ext cx="88265" cy="107950"/>
                      </w14:xfrm>
                    </w14:contentPart>
                  </a:graphicData>
                </a:graphic>
              </wp:anchor>
            </w:drawing>
          </mc:Choice>
          <mc:Fallback>
            <w:pict>
              <v:shape w14:anchorId="3B1852D7" id="Ink 188" o:spid="_x0000_s1026" type="#_x0000_t75" style="position:absolute;margin-left:434.75pt;margin-top:317.4pt;width:8.35pt;height:9.9pt;z-index:252041216;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">
                <v:imagedata r:id="rId191" o:title=""/>
                <w10:wrap anchory="page"/>
              </v:shape>
            </w:pict>
          </mc:Fallback>
        </mc:AlternateContent>
      </w:r>
      <w:r w:rsidR="00186EB8" w:rsidRPr="00DA7E2A">
        <w:rPr>
          <w:noProof/>
        </w:rPr>
        <mc:AlternateContent>
          <mc:Choice Requires="wpi">
            <w:drawing>
              <wp:anchor distT="0" distB="0" distL="114300" distR="114300" simplePos="0" relativeHeight="252042240" behindDoc="0" locked="0" layoutInCell="1" allowOverlap="1" wp14:anchorId="35BBAC6D" wp14:editId="4509195F">
                <wp:simplePos x="0" y="0"/>
                <wp:positionH relativeFrom="column">
                  <wp:posOffset>4254500</wp:posOffset>
                </wp:positionH>
                <wp:positionV relativeFrom="page">
                  <wp:posOffset>4053840</wp:posOffset>
                </wp:positionV>
                <wp:extent cx="78740" cy="114300"/>
                <wp:effectExtent l="57150" t="57150" r="54610" b="57150"/>
                <wp:wrapNone/>
                <wp:docPr id="189" name="Ink 189"/>
                <wp:cNvGraphicFramePr/>
                <a:graphic xmlns:a="http://schemas.openxmlformats.org/drawingml/2006/main">
                  <a:graphicData uri="http://schemas.microsoft.com/office/word/2010/wordprocessingInk">
                    <w14:contentPart bwMode="auto" r:id="rId206">
                      <w14:nvContentPartPr>
                        <w14:cNvContentPartPr/>
                      </w14:nvContentPartPr>
                      <w14:xfrm>
                        <a:off x="0" y="0"/>
                        <a:ext cx="78740" cy="114300"/>
                      </w14:xfrm>
                    </w14:contentPart>
                  </a:graphicData>
                </a:graphic>
              </wp:anchor>
            </w:drawing>
          </mc:Choice>
          <mc:Fallback>
            <w:pict>
              <v:shape w14:anchorId="61C7F368" id="Ink 189" o:spid="_x0000_s1026" type="#_x0000_t75" style="position:absolute;margin-left:334.3pt;margin-top:318.55pt;width:7.55pt;height:10.3pt;z-index:252042240;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">
                <v:imagedata r:id="rId193" o:title=""/>
                <w10:wrap anchory="page"/>
              </v:shape>
            </w:pict>
          </mc:Fallback>
        </mc:AlternateContent>
      </w:r>
      <w:r w:rsidR="00186EB8" w:rsidRPr="00DA7E2A">
        <w:rPr>
          <w:noProof/>
        </w:rPr>
        <mc:AlternateContent>
          <mc:Choice Requires="wpi">
            <w:drawing>
              <wp:anchor distT="0" distB="0" distL="114300" distR="114300" simplePos="0" relativeHeight="252039168" behindDoc="0" locked="0" layoutInCell="1" allowOverlap="1" wp14:anchorId="5F533D21" wp14:editId="71F45260">
                <wp:simplePos x="0" y="0"/>
                <wp:positionH relativeFrom="column">
                  <wp:posOffset>4102100</wp:posOffset>
                </wp:positionH>
                <wp:positionV relativeFrom="page">
                  <wp:posOffset>1646555</wp:posOffset>
                </wp:positionV>
                <wp:extent cx="99695" cy="117475"/>
                <wp:effectExtent l="57150" t="38100" r="71755" b="53975"/>
                <wp:wrapNone/>
                <wp:docPr id="184" name="Ink 184"/>
                <wp:cNvGraphicFramePr/>
                <a:graphic xmlns:a="http://schemas.openxmlformats.org/drawingml/2006/main">
                  <a:graphicData uri="http://schemas.microsoft.com/office/word/2010/wordprocessingInk">
                    <w14:contentPart bwMode="auto" r:id="rId207">
                      <w14:nvContentPartPr>
                        <w14:cNvContentPartPr/>
                      </w14:nvContentPartPr>
                      <w14:xfrm>
                        <a:off x="0" y="0"/>
                        <a:ext cx="99695" cy="117475"/>
                      </w14:xfrm>
                    </w14:contentPart>
                  </a:graphicData>
                </a:graphic>
              </wp:anchor>
            </w:drawing>
          </mc:Choice>
          <mc:Fallback>
            <w:pict>
              <v:shape w14:anchorId="386EAEAF" id="Ink 184" o:spid="_x0000_s1026" type="#_x0000_t75" style="position:absolute;margin-left:322.4pt;margin-top:129pt;width:9.05pt;height:10.55pt;z-index:252039168;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">
                <v:imagedata r:id="rId187" o:title=""/>
                <w10:wrap anchory="page"/>
              </v:shape>
            </w:pict>
          </mc:Fallback>
        </mc:AlternateContent>
      </w:r>
      <w:r w:rsidR="00186EB8">
        <w:br w:type="page"/>
      </w:r>
    </w:p>
    <w:p w14:paraId="00C72765" w14:textId="55E843D0" w:rsidR="00752EAE" w:rsidRDefault="005437C1" w:rsidP="005437C1">
      <w:pPr>
        <w:pStyle w:val="ListParagraph"/>
        <w:numPr>
          <w:ilvl w:val="0"/>
          <w:numId w:val="21"/>
        </w:numPr>
      </w:pPr>
      <w:r>
        <w:lastRenderedPageBreak/>
        <w:t>Full</w:t>
      </w:r>
      <w:r w:rsidR="00ED61AB">
        <w:t xml:space="preserve"> Subtractor</w:t>
      </w:r>
    </w:p>
    <w:p w14:paraId="6F4ED36E" w14:textId="65ACB831" w:rsidR="00ED61AB" w:rsidRDefault="00ED61AB" w:rsidP="00ED61AB">
      <w:pPr>
        <w:pStyle w:val="ListParagraph"/>
        <w:numPr>
          <w:ilvl w:val="1"/>
          <w:numId w:val="21"/>
        </w:numPr>
      </w:pPr>
      <w:r>
        <w:t xml:space="preserve">This Circuit Give Difference as </w:t>
      </w:r>
      <w:r w:rsidR="00214A68">
        <w:t>A</w:t>
      </w:r>
      <w:r>
        <w:t xml:space="preserve"> </w:t>
      </w:r>
      <w:r w:rsidR="00214A68">
        <w:t>-</w:t>
      </w:r>
      <w:r>
        <w:t xml:space="preserve"> </w:t>
      </w:r>
      <w:r w:rsidR="00214A68">
        <w:t>B</w:t>
      </w:r>
      <w:r>
        <w:t xml:space="preserve"> </w:t>
      </w:r>
      <w:r w:rsidR="00214A68">
        <w:t>- (B-in)</w:t>
      </w:r>
    </w:p>
    <w:p w14:paraId="30B27A3F" w14:textId="1194AA81" w:rsidR="0032365D" w:rsidRDefault="00BF62B2" w:rsidP="00B0188B">
      <w:pPr>
        <w:pStyle w:val="ListParagraph"/>
        <w:numPr>
          <w:ilvl w:val="0"/>
          <w:numId w:val="0"/>
        </w:numPr>
        <w:ind w:left="1440"/>
      </w:pPr>
      <w:r w:rsidRPr="00BF62B2">
        <w:rPr>
          <w:noProof/>
        </w:rPr>
        <mc:AlternateContent>
          <mc:Choice Requires="wpi">
            <w:drawing>
              <wp:anchor distT="0" distB="0" distL="114300" distR="114300" simplePos="0" relativeHeight="252121088" behindDoc="0" locked="0" layoutInCell="1" allowOverlap="1" wp14:anchorId="49D396C6" wp14:editId="7C31E21C">
                <wp:simplePos x="0" y="0"/>
                <wp:positionH relativeFrom="column">
                  <wp:posOffset>4600244</wp:posOffset>
                </wp:positionH>
                <wp:positionV relativeFrom="paragraph">
                  <wp:posOffset>6872444</wp:posOffset>
                </wp:positionV>
                <wp:extent cx="114300" cy="166370"/>
                <wp:effectExtent l="38100" t="38100" r="57150" b="43180"/>
                <wp:wrapNone/>
                <wp:docPr id="273" name="Ink 273"/>
                <wp:cNvGraphicFramePr/>
                <a:graphic xmlns:a="http://schemas.openxmlformats.org/drawingml/2006/main">
                  <a:graphicData uri="http://schemas.microsoft.com/office/word/2010/wordprocessingInk">
                    <w14:contentPart bwMode="auto" r:id="rId208">
                      <w14:nvContentPartPr>
                        <w14:cNvContentPartPr/>
                      </w14:nvContentPartPr>
                      <w14:xfrm>
                        <a:off x="0" y="0"/>
                        <a:ext cx="114300" cy="166370"/>
                      </w14:xfrm>
                    </w14:contentPart>
                  </a:graphicData>
                </a:graphic>
              </wp:anchor>
            </w:drawing>
          </mc:Choice>
          <mc:Fallback>
            <w:pict>
              <v:shape w14:anchorId="0873E0E3" id="Ink 273" o:spid="_x0000_s1026" type="#_x0000_t75" style="position:absolute;margin-left:361.6pt;margin-top:540.5pt;width:10.2pt;height:14.4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">
                <v:imagedata r:id="rId209" o:title=""/>
              </v:shape>
            </w:pict>
          </mc:Fallback>
        </mc:AlternateContent>
      </w:r>
      <w:r w:rsidRPr="00BF62B2">
        <w:rPr>
          <w:noProof/>
        </w:rPr>
        <mc:AlternateContent>
          <mc:Choice Requires="wpi">
            <w:drawing>
              <wp:anchor distT="0" distB="0" distL="114300" distR="114300" simplePos="0" relativeHeight="252114944" behindDoc="0" locked="0" layoutInCell="1" allowOverlap="1" wp14:anchorId="1B008C53" wp14:editId="2A8864DF">
                <wp:simplePos x="0" y="0"/>
                <wp:positionH relativeFrom="column">
                  <wp:posOffset>1892935</wp:posOffset>
                </wp:positionH>
                <wp:positionV relativeFrom="paragraph">
                  <wp:posOffset>7111744</wp:posOffset>
                </wp:positionV>
                <wp:extent cx="277576" cy="113902"/>
                <wp:effectExtent l="38100" t="38100" r="46355" b="57785"/>
                <wp:wrapNone/>
                <wp:docPr id="267" name="Ink 267"/>
                <wp:cNvGraphicFramePr/>
                <a:graphic xmlns:a="http://schemas.openxmlformats.org/drawingml/2006/main">
                  <a:graphicData uri="http://schemas.microsoft.com/office/word/2010/wordprocessingInk">
                    <w14:contentPart bwMode="auto" r:id="rId210">
                      <w14:nvContentPartPr>
                        <w14:cNvContentPartPr/>
                      </w14:nvContentPartPr>
                      <w14:xfrm>
                        <a:off x="0" y="0"/>
                        <a:ext cx="277576" cy="113902"/>
                      </w14:xfrm>
                    </w14:contentPart>
                  </a:graphicData>
                </a:graphic>
                <wp14:sizeRelH relativeFrom="margin">
                  <wp14:pctWidth>0</wp14:pctWidth>
                </wp14:sizeRelH>
                <wp14:sizeRelV relativeFrom="margin">
                  <wp14:pctHeight>0</wp14:pctHeight>
                </wp14:sizeRelV>
              </wp:anchor>
            </w:drawing>
          </mc:Choice>
          <mc:Fallback>
            <w:pict>
              <v:shape w14:anchorId="0CEFBBD9" id="Ink 267" o:spid="_x0000_s1026" type="#_x0000_t75" style="position:absolute;margin-left:148.35pt;margin-top:559.3pt;width:23.2pt;height:10.3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">
                <v:imagedata r:id="rId211" o:title=""/>
              </v:shape>
            </w:pict>
          </mc:Fallback>
        </mc:AlternateContent>
      </w:r>
      <w:r w:rsidRPr="00BF62B2">
        <w:rPr>
          <w:noProof/>
        </w:rPr>
        <mc:AlternateContent>
          <mc:Choice Requires="wpi">
            <w:drawing>
              <wp:anchor distT="0" distB="0" distL="114300" distR="114300" simplePos="0" relativeHeight="252112896" behindDoc="0" locked="0" layoutInCell="1" allowOverlap="1" wp14:anchorId="33037BEC" wp14:editId="1C8DCE4C">
                <wp:simplePos x="0" y="0"/>
                <wp:positionH relativeFrom="column">
                  <wp:posOffset>1109345</wp:posOffset>
                </wp:positionH>
                <wp:positionV relativeFrom="paragraph">
                  <wp:posOffset>3903980</wp:posOffset>
                </wp:positionV>
                <wp:extent cx="89535" cy="137160"/>
                <wp:effectExtent l="57150" t="38100" r="24765" b="53340"/>
                <wp:wrapNone/>
                <wp:docPr id="265" name="Ink 265"/>
                <wp:cNvGraphicFramePr/>
                <a:graphic xmlns:a="http://schemas.openxmlformats.org/drawingml/2006/main">
                  <a:graphicData uri="http://schemas.microsoft.com/office/word/2010/wordprocessingInk">
                    <w14:contentPart bwMode="auto" r:id="rId212">
                      <w14:nvContentPartPr>
                        <w14:cNvContentPartPr/>
                      </w14:nvContentPartPr>
                      <w14:xfrm>
                        <a:off x="0" y="0"/>
                        <a:ext cx="89535" cy="137160"/>
                      </w14:xfrm>
                    </w14:contentPart>
                  </a:graphicData>
                </a:graphic>
              </wp:anchor>
            </w:drawing>
          </mc:Choice>
          <mc:Fallback>
            <w:pict>
              <v:shape w14:anchorId="242CD2AF" id="Ink 265" o:spid="_x0000_s1026" type="#_x0000_t75" style="position:absolute;margin-left:86.65pt;margin-top:306.7pt;width:8.45pt;height:12.2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">
                <v:imagedata r:id="rId213" o:title=""/>
              </v:shape>
            </w:pict>
          </mc:Fallback>
        </mc:AlternateContent>
      </w:r>
      <w:r w:rsidRPr="00BF62B2">
        <w:rPr>
          <w:noProof/>
        </w:rPr>
        <mc:AlternateContent>
          <mc:Choice Requires="wpi">
            <w:drawing>
              <wp:anchor distT="0" distB="0" distL="114300" distR="114300" simplePos="0" relativeHeight="252113920" behindDoc="0" locked="0" layoutInCell="1" allowOverlap="1" wp14:anchorId="062240AF" wp14:editId="37155FF6">
                <wp:simplePos x="0" y="0"/>
                <wp:positionH relativeFrom="column">
                  <wp:posOffset>1849755</wp:posOffset>
                </wp:positionH>
                <wp:positionV relativeFrom="paragraph">
                  <wp:posOffset>3895090</wp:posOffset>
                </wp:positionV>
                <wp:extent cx="299085" cy="130175"/>
                <wp:effectExtent l="38100" t="38100" r="43815" b="41275"/>
                <wp:wrapNone/>
                <wp:docPr id="266" name="Ink 266"/>
                <wp:cNvGraphicFramePr/>
                <a:graphic xmlns:a="http://schemas.openxmlformats.org/drawingml/2006/main">
                  <a:graphicData uri="http://schemas.microsoft.com/office/word/2010/wordprocessingInk">
                    <w14:contentPart bwMode="auto" r:id="rId214">
                      <w14:nvContentPartPr>
                        <w14:cNvContentPartPr/>
                      </w14:nvContentPartPr>
                      <w14:xfrm>
                        <a:off x="0" y="0"/>
                        <a:ext cx="299085" cy="130175"/>
                      </w14:xfrm>
                    </w14:contentPart>
                  </a:graphicData>
                </a:graphic>
              </wp:anchor>
            </w:drawing>
          </mc:Choice>
          <mc:Fallback>
            <w:pict>
              <v:shape w14:anchorId="0CB55610" id="Ink 266" o:spid="_x0000_s1026" type="#_x0000_t75" style="position:absolute;margin-left:144.95pt;margin-top:306pt;width:24.95pt;height:11.6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">
                <v:imagedata r:id="rId215" o:title=""/>
              </v:shape>
            </w:pict>
          </mc:Fallback>
        </mc:AlternateContent>
      </w:r>
      <w:r w:rsidRPr="00BF62B2">
        <w:rPr>
          <w:noProof/>
        </w:rPr>
        <mc:AlternateContent>
          <mc:Choice Requires="wpi">
            <w:drawing>
              <wp:anchor distT="0" distB="0" distL="114300" distR="114300" simplePos="0" relativeHeight="252115968" behindDoc="0" locked="0" layoutInCell="1" allowOverlap="1" wp14:anchorId="41EE5F5C" wp14:editId="04E99FA8">
                <wp:simplePos x="0" y="0"/>
                <wp:positionH relativeFrom="column">
                  <wp:posOffset>886460</wp:posOffset>
                </wp:positionH>
                <wp:positionV relativeFrom="paragraph">
                  <wp:posOffset>6865620</wp:posOffset>
                </wp:positionV>
                <wp:extent cx="114300" cy="166370"/>
                <wp:effectExtent l="38100" t="38100" r="57150" b="43180"/>
                <wp:wrapNone/>
                <wp:docPr id="268" name="Ink 268"/>
                <wp:cNvGraphicFramePr/>
                <a:graphic xmlns:a="http://schemas.openxmlformats.org/drawingml/2006/main">
                  <a:graphicData uri="http://schemas.microsoft.com/office/word/2010/wordprocessingInk">
                    <w14:contentPart bwMode="auto" r:id="rId216">
                      <w14:nvContentPartPr>
                        <w14:cNvContentPartPr/>
                      </w14:nvContentPartPr>
                      <w14:xfrm>
                        <a:off x="0" y="0"/>
                        <a:ext cx="114300" cy="166370"/>
                      </w14:xfrm>
                    </w14:contentPart>
                  </a:graphicData>
                </a:graphic>
              </wp:anchor>
            </w:drawing>
          </mc:Choice>
          <mc:Fallback>
            <w:pict>
              <v:shape w14:anchorId="6CC0D633" id="Ink 268" o:spid="_x0000_s1026" type="#_x0000_t75" style="position:absolute;margin-left:69.15pt;margin-top:539.9pt;width:10.35pt;height:14.4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&#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">
                <v:imagedata r:id="rId217" o:title=""/>
              </v:shape>
            </w:pict>
          </mc:Fallback>
        </mc:AlternateContent>
      </w:r>
      <w:r w:rsidRPr="00BF62B2">
        <w:rPr>
          <w:noProof/>
        </w:rPr>
        <mc:AlternateContent>
          <mc:Choice Requires="wpi">
            <w:drawing>
              <wp:anchor distT="0" distB="0" distL="114300" distR="114300" simplePos="0" relativeHeight="252116992" behindDoc="0" locked="0" layoutInCell="1" allowOverlap="1" wp14:anchorId="0B0215D7" wp14:editId="5E29CEA6">
                <wp:simplePos x="0" y="0"/>
                <wp:positionH relativeFrom="column">
                  <wp:posOffset>3996690</wp:posOffset>
                </wp:positionH>
                <wp:positionV relativeFrom="paragraph">
                  <wp:posOffset>3903980</wp:posOffset>
                </wp:positionV>
                <wp:extent cx="76200" cy="107950"/>
                <wp:effectExtent l="38100" t="38100" r="57150" b="44450"/>
                <wp:wrapNone/>
                <wp:docPr id="269" name="Ink 269"/>
                <wp:cNvGraphicFramePr/>
                <a:graphic xmlns:a="http://schemas.openxmlformats.org/drawingml/2006/main">
                  <a:graphicData uri="http://schemas.microsoft.com/office/word/2010/wordprocessingInk">
                    <w14:contentPart bwMode="auto" r:id="rId218">
                      <w14:nvContentPartPr>
                        <w14:cNvContentPartPr/>
                      </w14:nvContentPartPr>
                      <w14:xfrm>
                        <a:off x="0" y="0"/>
                        <a:ext cx="76200" cy="107950"/>
                      </w14:xfrm>
                    </w14:contentPart>
                  </a:graphicData>
                </a:graphic>
              </wp:anchor>
            </w:drawing>
          </mc:Choice>
          <mc:Fallback>
            <w:pict>
              <v:shape w14:anchorId="534384A4" id="Ink 269" o:spid="_x0000_s1026" type="#_x0000_t75" style="position:absolute;margin-left:314pt;margin-top:306.7pt;width:7.4pt;height:9.9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">
                <v:imagedata r:id="rId219" o:title=""/>
              </v:shape>
            </w:pict>
          </mc:Fallback>
        </mc:AlternateContent>
      </w:r>
      <w:r w:rsidRPr="00BF62B2">
        <w:rPr>
          <w:noProof/>
        </w:rPr>
        <mc:AlternateContent>
          <mc:Choice Requires="wpi">
            <w:drawing>
              <wp:anchor distT="0" distB="0" distL="114300" distR="114300" simplePos="0" relativeHeight="252118016" behindDoc="0" locked="0" layoutInCell="1" allowOverlap="1" wp14:anchorId="7FD2F247" wp14:editId="68C16418">
                <wp:simplePos x="0" y="0"/>
                <wp:positionH relativeFrom="column">
                  <wp:posOffset>4782185</wp:posOffset>
                </wp:positionH>
                <wp:positionV relativeFrom="paragraph">
                  <wp:posOffset>3903980</wp:posOffset>
                </wp:positionV>
                <wp:extent cx="89535" cy="137160"/>
                <wp:effectExtent l="57150" t="38100" r="24765" b="53340"/>
                <wp:wrapNone/>
                <wp:docPr id="270" name="Ink 270"/>
                <wp:cNvGraphicFramePr/>
                <a:graphic xmlns:a="http://schemas.openxmlformats.org/drawingml/2006/main">
                  <a:graphicData uri="http://schemas.microsoft.com/office/word/2010/wordprocessingInk">
                    <w14:contentPart bwMode="auto" r:id="rId220">
                      <w14:nvContentPartPr>
                        <w14:cNvContentPartPr/>
                      </w14:nvContentPartPr>
                      <w14:xfrm>
                        <a:off x="0" y="0"/>
                        <a:ext cx="89535" cy="137160"/>
                      </w14:xfrm>
                    </w14:contentPart>
                  </a:graphicData>
                </a:graphic>
              </wp:anchor>
            </w:drawing>
          </mc:Choice>
          <mc:Fallback>
            <w:pict>
              <v:shape w14:anchorId="4831DC2B" id="Ink 270" o:spid="_x0000_s1026" type="#_x0000_t75" style="position:absolute;margin-left:375.85pt;margin-top:306.7pt;width:8.45pt;height:12.2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">
                <v:imagedata r:id="rId213" o:title=""/>
              </v:shape>
            </w:pict>
          </mc:Fallback>
        </mc:AlternateContent>
      </w:r>
      <w:r w:rsidRPr="00BF62B2">
        <w:rPr>
          <w:noProof/>
        </w:rPr>
        <mc:AlternateContent>
          <mc:Choice Requires="wpi">
            <w:drawing>
              <wp:anchor distT="0" distB="0" distL="114300" distR="114300" simplePos="0" relativeHeight="252119040" behindDoc="0" locked="0" layoutInCell="1" allowOverlap="1" wp14:anchorId="1CD4FAEB" wp14:editId="7AA6B6D8">
                <wp:simplePos x="0" y="0"/>
                <wp:positionH relativeFrom="column">
                  <wp:posOffset>5522595</wp:posOffset>
                </wp:positionH>
                <wp:positionV relativeFrom="paragraph">
                  <wp:posOffset>3895090</wp:posOffset>
                </wp:positionV>
                <wp:extent cx="299085" cy="130175"/>
                <wp:effectExtent l="38100" t="38100" r="43815" b="41275"/>
                <wp:wrapNone/>
                <wp:docPr id="271" name="Ink 271"/>
                <wp:cNvGraphicFramePr/>
                <a:graphic xmlns:a="http://schemas.openxmlformats.org/drawingml/2006/main">
                  <a:graphicData uri="http://schemas.microsoft.com/office/word/2010/wordprocessingInk">
                    <w14:contentPart bwMode="auto" r:id="rId221">
                      <w14:nvContentPartPr>
                        <w14:cNvContentPartPr/>
                      </w14:nvContentPartPr>
                      <w14:xfrm>
                        <a:off x="0" y="0"/>
                        <a:ext cx="299085" cy="130175"/>
                      </w14:xfrm>
                    </w14:contentPart>
                  </a:graphicData>
                </a:graphic>
              </wp:anchor>
            </w:drawing>
          </mc:Choice>
          <mc:Fallback>
            <w:pict>
              <v:shape w14:anchorId="0C254B99" id="Ink 271" o:spid="_x0000_s1026" type="#_x0000_t75" style="position:absolute;margin-left:434.15pt;margin-top:306pt;width:24.95pt;height:11.6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">
                <v:imagedata r:id="rId215" o:title=""/>
              </v:shape>
            </w:pict>
          </mc:Fallback>
        </mc:AlternateContent>
      </w:r>
      <w:r w:rsidRPr="00BF62B2">
        <w:rPr>
          <w:noProof/>
        </w:rPr>
        <mc:AlternateContent>
          <mc:Choice Requires="wpi">
            <w:drawing>
              <wp:anchor distT="0" distB="0" distL="114300" distR="114300" simplePos="0" relativeHeight="252120064" behindDoc="0" locked="0" layoutInCell="1" allowOverlap="1" wp14:anchorId="02B34D9D" wp14:editId="6724687C">
                <wp:simplePos x="0" y="0"/>
                <wp:positionH relativeFrom="column">
                  <wp:posOffset>5565775</wp:posOffset>
                </wp:positionH>
                <wp:positionV relativeFrom="paragraph">
                  <wp:posOffset>6831965</wp:posOffset>
                </wp:positionV>
                <wp:extent cx="368300" cy="151130"/>
                <wp:effectExtent l="38100" t="38100" r="31750" b="58420"/>
                <wp:wrapNone/>
                <wp:docPr id="272" name="Ink 272"/>
                <wp:cNvGraphicFramePr/>
                <a:graphic xmlns:a="http://schemas.openxmlformats.org/drawingml/2006/main">
                  <a:graphicData uri="http://schemas.microsoft.com/office/word/2010/wordprocessingInk">
                    <w14:contentPart bwMode="auto" r:id="rId222">
                      <w14:nvContentPartPr>
                        <w14:cNvContentPartPr/>
                      </w14:nvContentPartPr>
                      <w14:xfrm>
                        <a:off x="0" y="0"/>
                        <a:ext cx="368300" cy="151130"/>
                      </w14:xfrm>
                    </w14:contentPart>
                  </a:graphicData>
                </a:graphic>
              </wp:anchor>
            </w:drawing>
          </mc:Choice>
          <mc:Fallback>
            <w:pict>
              <v:shape w14:anchorId="6F436925" id="Ink 272" o:spid="_x0000_s1026" type="#_x0000_t75" style="position:absolute;margin-left:437.55pt;margin-top:537.25pt;width:30.35pt;height:13.3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">
                <v:imagedata r:id="rId223" o:title=""/>
              </v:shape>
            </w:pict>
          </mc:Fallback>
        </mc:AlternateContent>
      </w:r>
      <w:r w:rsidRPr="00BF62B2">
        <w:rPr>
          <w:noProof/>
        </w:rPr>
        <mc:AlternateContent>
          <mc:Choice Requires="wpi">
            <w:drawing>
              <wp:anchor distT="0" distB="0" distL="114300" distR="114300" simplePos="0" relativeHeight="252111872" behindDoc="0" locked="0" layoutInCell="1" allowOverlap="1" wp14:anchorId="520D49CF" wp14:editId="181B0095">
                <wp:simplePos x="0" y="0"/>
                <wp:positionH relativeFrom="column">
                  <wp:posOffset>323850</wp:posOffset>
                </wp:positionH>
                <wp:positionV relativeFrom="paragraph">
                  <wp:posOffset>3903980</wp:posOffset>
                </wp:positionV>
                <wp:extent cx="76200" cy="107950"/>
                <wp:effectExtent l="38100" t="38100" r="57150" b="44450"/>
                <wp:wrapNone/>
                <wp:docPr id="264" name="Ink 264"/>
                <wp:cNvGraphicFramePr/>
                <a:graphic xmlns:a="http://schemas.openxmlformats.org/drawingml/2006/main">
                  <a:graphicData uri="http://schemas.microsoft.com/office/word/2010/wordprocessingInk">
                    <w14:contentPart bwMode="auto" r:id="rId224">
                      <w14:nvContentPartPr>
                        <w14:cNvContentPartPr/>
                      </w14:nvContentPartPr>
                      <w14:xfrm>
                        <a:off x="0" y="0"/>
                        <a:ext cx="76200" cy="107950"/>
                      </w14:xfrm>
                    </w14:contentPart>
                  </a:graphicData>
                </a:graphic>
              </wp:anchor>
            </w:drawing>
          </mc:Choice>
          <mc:Fallback>
            <w:pict>
              <v:shape w14:anchorId="4EB2C7C7" id="Ink 264" o:spid="_x0000_s1026" type="#_x0000_t75" style="position:absolute;margin-left:24.8pt;margin-top:306.7pt;width:7.4pt;height:9.9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">
                <v:imagedata r:id="rId219" o:title=""/>
              </v:shape>
            </w:pict>
          </mc:Fallback>
        </mc:AlternateContent>
      </w:r>
      <w:r>
        <w:rPr>
          <w:noProof/>
        </w:rPr>
        <mc:AlternateContent>
          <mc:Choice Requires="wps">
            <w:drawing>
              <wp:anchor distT="0" distB="0" distL="114300" distR="114300" simplePos="0" relativeHeight="252109824" behindDoc="0" locked="0" layoutInCell="1" allowOverlap="1" wp14:anchorId="2E5D0ED6" wp14:editId="20AA9B4B">
                <wp:simplePos x="0" y="0"/>
                <wp:positionH relativeFrom="column">
                  <wp:posOffset>3723640</wp:posOffset>
                </wp:positionH>
                <wp:positionV relativeFrom="paragraph">
                  <wp:posOffset>7463155</wp:posOffset>
                </wp:positionV>
                <wp:extent cx="2229485" cy="635"/>
                <wp:effectExtent l="0" t="0" r="0" b="0"/>
                <wp:wrapSquare wrapText="bothSides"/>
                <wp:docPr id="263" name="Text Box 263"/>
                <wp:cNvGraphicFramePr/>
                <a:graphic xmlns:a="http://schemas.openxmlformats.org/drawingml/2006/main">
                  <a:graphicData uri="http://schemas.microsoft.com/office/word/2010/wordprocessingShape">
                    <wps:wsp>
                      <wps:cNvSpPr txBox="1"/>
                      <wps:spPr>
                        <a:xfrm>
                          <a:off x="0" y="0"/>
                          <a:ext cx="2229485" cy="635"/>
                        </a:xfrm>
                        <a:prstGeom prst="rect">
                          <a:avLst/>
                        </a:prstGeom>
                        <a:solidFill>
                          <a:prstClr val="white"/>
                        </a:solidFill>
                        <a:ln>
                          <a:noFill/>
                        </a:ln>
                      </wps:spPr>
                      <wps:txbx>
                        <w:txbxContent>
                          <w:p w14:paraId="0EB7F690" w14:textId="133BED06" w:rsidR="00BF62B2" w:rsidRPr="00EA7D1B" w:rsidRDefault="00BF62B2" w:rsidP="00BF62B2">
                            <w:pPr>
                              <w:pStyle w:val="Caption"/>
                              <w:spacing w:before="0"/>
                              <w:jc w:val="center"/>
                              <w:rPr>
                                <w:noProof/>
                                <w:color w:val="808080" w:themeColor="background1" w:themeShade="80"/>
                                <w:sz w:val="26"/>
                                <w:szCs w:val="26"/>
                              </w:rPr>
                            </w:pPr>
                            <w:r>
                              <w:t>Figure 28</w:t>
                            </w:r>
                            <w:r w:rsidRPr="00716FED">
                              <w:t>: A=0, B=1, B-in=</w:t>
                            </w:r>
                            <w:r>
                              <w:t>1</w:t>
                            </w:r>
                            <w:r w:rsidRPr="00716FED">
                              <w:t>; D=</w:t>
                            </w:r>
                            <w:r>
                              <w:t>0</w:t>
                            </w:r>
                            <w:r w:rsidRPr="00716FED">
                              <w:t>, B-out=1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D0ED6" id="Text Box 263" o:spid="_x0000_s1082" type="#_x0000_t202" style="position:absolute;left:0;text-align:left;margin-left:293.2pt;margin-top:587.65pt;width:175.55pt;height:.05pt;z-index:25210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" stroked="f">
                <v:textbox style="mso-fit-shape-to-text:t" inset="0,0,0,0">
                  <w:txbxContent>
                    <w:p w14:paraId="0EB7F690" w14:textId="133BED06" w:rsidR="00BF62B2" w:rsidRPr="00EA7D1B" w:rsidRDefault="00BF62B2" w:rsidP="00BF62B2">
                      <w:pPr>
                        <w:pStyle w:val="Caption"/>
                        <w:spacing w:before="0"/>
                        <w:jc w:val="center"/>
                        <w:rPr>
                          <w:noProof/>
                          <w:color w:val="808080" w:themeColor="background1" w:themeShade="80"/>
                          <w:sz w:val="26"/>
                          <w:szCs w:val="26"/>
                        </w:rPr>
                      </w:pPr>
                      <w:r>
                        <w:t>Figure 28</w:t>
                      </w:r>
                      <w:r w:rsidRPr="00716FED">
                        <w:t>: A=0, B=1, B-in=</w:t>
                      </w:r>
                      <w:r>
                        <w:t>1</w:t>
                      </w:r>
                      <w:r w:rsidRPr="00716FED">
                        <w:t>; D=</w:t>
                      </w:r>
                      <w:r>
                        <w:t>0</w:t>
                      </w:r>
                      <w:r w:rsidRPr="00716FED">
                        <w:t>, B-out=1</w:t>
                      </w:r>
                    </w:p>
                  </w:txbxContent>
                </v:textbox>
                <w10:wrap type="square"/>
              </v:shape>
            </w:pict>
          </mc:Fallback>
        </mc:AlternateContent>
      </w:r>
      <w:r>
        <w:rPr>
          <w:noProof/>
        </w:rPr>
        <w:drawing>
          <wp:anchor distT="0" distB="0" distL="114300" distR="114300" simplePos="0" relativeHeight="252107776" behindDoc="0" locked="0" layoutInCell="1" allowOverlap="1" wp14:anchorId="03D41C7C" wp14:editId="51006D11">
            <wp:simplePos x="0" y="0"/>
            <wp:positionH relativeFrom="margin">
              <wp:align>right</wp:align>
            </wp:positionH>
            <wp:positionV relativeFrom="paragraph">
              <wp:posOffset>3851275</wp:posOffset>
            </wp:positionV>
            <wp:extent cx="2229485" cy="3591560"/>
            <wp:effectExtent l="19050" t="19050" r="18415" b="27940"/>
            <wp:wrapSquare wrapText="bothSides"/>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229485" cy="35915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21FDC">
        <w:rPr>
          <w:noProof/>
        </w:rPr>
        <mc:AlternateContent>
          <mc:Choice Requires="wps">
            <w:drawing>
              <wp:anchor distT="0" distB="0" distL="114300" distR="114300" simplePos="0" relativeHeight="252106752" behindDoc="0" locked="0" layoutInCell="1" allowOverlap="1" wp14:anchorId="612238BC" wp14:editId="46B05F39">
                <wp:simplePos x="0" y="0"/>
                <wp:positionH relativeFrom="column">
                  <wp:posOffset>19050</wp:posOffset>
                </wp:positionH>
                <wp:positionV relativeFrom="paragraph">
                  <wp:posOffset>7458075</wp:posOffset>
                </wp:positionV>
                <wp:extent cx="2209800" cy="635"/>
                <wp:effectExtent l="0" t="0" r="0" b="0"/>
                <wp:wrapSquare wrapText="bothSides"/>
                <wp:docPr id="261" name="Text Box 261"/>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6F084B0D" w14:textId="4505FC7E" w:rsidR="00921FDC" w:rsidRPr="00E32202" w:rsidRDefault="00921FDC" w:rsidP="00921FDC">
                            <w:pPr>
                              <w:pStyle w:val="Caption"/>
                              <w:spacing w:before="0"/>
                              <w:jc w:val="center"/>
                              <w:rPr>
                                <w:noProof/>
                                <w:color w:val="808080" w:themeColor="background1" w:themeShade="80"/>
                                <w:sz w:val="26"/>
                                <w:szCs w:val="26"/>
                              </w:rPr>
                            </w:pPr>
                            <w:r>
                              <w:t xml:space="preserve">Figure </w:t>
                            </w:r>
                            <w:r w:rsidR="00EF6DA3">
                              <w:t>27</w:t>
                            </w:r>
                            <w:r w:rsidRPr="00820F22">
                              <w:t>: A=0, B=</w:t>
                            </w:r>
                            <w:r>
                              <w:t>1</w:t>
                            </w:r>
                            <w:r w:rsidRPr="00820F22">
                              <w:t>, B-in=0; D=</w:t>
                            </w:r>
                            <w:r>
                              <w:t>1</w:t>
                            </w:r>
                            <w:r w:rsidRPr="00820F22">
                              <w:t>, B-out=</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238BC" id="Text Box 261" o:spid="_x0000_s1083" type="#_x0000_t202" style="position:absolute;left:0;text-align:left;margin-left:1.5pt;margin-top:587.25pt;width:174pt;height:.05pt;z-index:25210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" stroked="f">
                <v:textbox style="mso-fit-shape-to-text:t" inset="0,0,0,0">
                  <w:txbxContent>
                    <w:p w14:paraId="6F084B0D" w14:textId="4505FC7E" w:rsidR="00921FDC" w:rsidRPr="00E32202" w:rsidRDefault="00921FDC" w:rsidP="00921FDC">
                      <w:pPr>
                        <w:pStyle w:val="Caption"/>
                        <w:spacing w:before="0"/>
                        <w:jc w:val="center"/>
                        <w:rPr>
                          <w:noProof/>
                          <w:color w:val="808080" w:themeColor="background1" w:themeShade="80"/>
                          <w:sz w:val="26"/>
                          <w:szCs w:val="26"/>
                        </w:rPr>
                      </w:pPr>
                      <w:r>
                        <w:t xml:space="preserve">Figure </w:t>
                      </w:r>
                      <w:r w:rsidR="00EF6DA3">
                        <w:t>27</w:t>
                      </w:r>
                      <w:r w:rsidRPr="00820F22">
                        <w:t>: A=0, B=</w:t>
                      </w:r>
                      <w:r>
                        <w:t>1</w:t>
                      </w:r>
                      <w:r w:rsidRPr="00820F22">
                        <w:t>, B-in=0; D=</w:t>
                      </w:r>
                      <w:r>
                        <w:t>1</w:t>
                      </w:r>
                      <w:r w:rsidRPr="00820F22">
                        <w:t>, B-out=</w:t>
                      </w:r>
                      <w:r>
                        <w:t>1</w:t>
                      </w:r>
                    </w:p>
                  </w:txbxContent>
                </v:textbox>
                <w10:wrap type="square"/>
              </v:shape>
            </w:pict>
          </mc:Fallback>
        </mc:AlternateContent>
      </w:r>
      <w:r w:rsidR="00921FDC">
        <w:rPr>
          <w:noProof/>
        </w:rPr>
        <w:drawing>
          <wp:anchor distT="0" distB="0" distL="114300" distR="114300" simplePos="0" relativeHeight="252104704" behindDoc="0" locked="0" layoutInCell="1" allowOverlap="1" wp14:anchorId="2A1703D3" wp14:editId="1E2DA600">
            <wp:simplePos x="0" y="0"/>
            <wp:positionH relativeFrom="margin">
              <wp:align>left</wp:align>
            </wp:positionH>
            <wp:positionV relativeFrom="paragraph">
              <wp:posOffset>3801745</wp:posOffset>
            </wp:positionV>
            <wp:extent cx="2209800" cy="3599180"/>
            <wp:effectExtent l="19050" t="19050" r="19050" b="20320"/>
            <wp:wrapSquare wrapText="bothSides"/>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209800" cy="35991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21FDC">
        <w:rPr>
          <w:noProof/>
        </w:rPr>
        <mc:AlternateContent>
          <mc:Choice Requires="wps">
            <w:drawing>
              <wp:anchor distT="0" distB="0" distL="114300" distR="114300" simplePos="0" relativeHeight="252094464" behindDoc="0" locked="0" layoutInCell="1" allowOverlap="1" wp14:anchorId="3EDB137C" wp14:editId="3893C1C0">
                <wp:simplePos x="0" y="0"/>
                <wp:positionH relativeFrom="margin">
                  <wp:align>right</wp:align>
                </wp:positionH>
                <wp:positionV relativeFrom="paragraph">
                  <wp:posOffset>3648075</wp:posOffset>
                </wp:positionV>
                <wp:extent cx="2268220" cy="635"/>
                <wp:effectExtent l="0" t="0" r="0" b="0"/>
                <wp:wrapSquare wrapText="bothSides"/>
                <wp:docPr id="246" name="Text Box 246"/>
                <wp:cNvGraphicFramePr/>
                <a:graphic xmlns:a="http://schemas.openxmlformats.org/drawingml/2006/main">
                  <a:graphicData uri="http://schemas.microsoft.com/office/word/2010/wordprocessingShape">
                    <wps:wsp>
                      <wps:cNvSpPr txBox="1"/>
                      <wps:spPr>
                        <a:xfrm>
                          <a:off x="0" y="0"/>
                          <a:ext cx="2268220" cy="635"/>
                        </a:xfrm>
                        <a:prstGeom prst="rect">
                          <a:avLst/>
                        </a:prstGeom>
                        <a:solidFill>
                          <a:prstClr val="white"/>
                        </a:solidFill>
                        <a:ln>
                          <a:noFill/>
                        </a:ln>
                      </wps:spPr>
                      <wps:txbx>
                        <w:txbxContent>
                          <w:p w14:paraId="1CC63DDC" w14:textId="708BDAB4" w:rsidR="0016609F" w:rsidRPr="00C10F84" w:rsidRDefault="0016609F" w:rsidP="0016609F">
                            <w:pPr>
                              <w:pStyle w:val="Caption"/>
                              <w:spacing w:before="0" w:after="0"/>
                              <w:jc w:val="center"/>
                              <w:rPr>
                                <w:noProof/>
                                <w:color w:val="808080" w:themeColor="background1" w:themeShade="80"/>
                                <w:sz w:val="26"/>
                                <w:szCs w:val="26"/>
                              </w:rPr>
                            </w:pPr>
                            <w:r>
                              <w:t>Figure 26</w:t>
                            </w:r>
                            <w:r w:rsidRPr="00F06AED">
                              <w:t>: A=0, B=0, B-in=</w:t>
                            </w:r>
                            <w:r>
                              <w:t>1</w:t>
                            </w:r>
                            <w:r w:rsidRPr="00F06AED">
                              <w:t>; D=</w:t>
                            </w:r>
                            <w:r>
                              <w:t>1</w:t>
                            </w:r>
                            <w:r w:rsidRPr="00F06AED">
                              <w:t>, B-out=</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B137C" id="Text Box 246" o:spid="_x0000_s1084" type="#_x0000_t202" style="position:absolute;left:0;text-align:left;margin-left:127.4pt;margin-top:287.25pt;width:178.6pt;height:.05pt;z-index:252094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" stroked="f">
                <v:textbox style="mso-fit-shape-to-text:t" inset="0,0,0,0">
                  <w:txbxContent>
                    <w:p w14:paraId="1CC63DDC" w14:textId="708BDAB4" w:rsidR="0016609F" w:rsidRPr="00C10F84" w:rsidRDefault="0016609F" w:rsidP="0016609F">
                      <w:pPr>
                        <w:pStyle w:val="Caption"/>
                        <w:spacing w:before="0" w:after="0"/>
                        <w:jc w:val="center"/>
                        <w:rPr>
                          <w:noProof/>
                          <w:color w:val="808080" w:themeColor="background1" w:themeShade="80"/>
                          <w:sz w:val="26"/>
                          <w:szCs w:val="26"/>
                        </w:rPr>
                      </w:pPr>
                      <w:r>
                        <w:t>Figure 26</w:t>
                      </w:r>
                      <w:r w:rsidRPr="00F06AED">
                        <w:t>: A=0, B=0, B-in=</w:t>
                      </w:r>
                      <w:r>
                        <w:t>1</w:t>
                      </w:r>
                      <w:r w:rsidRPr="00F06AED">
                        <w:t>; D=</w:t>
                      </w:r>
                      <w:r>
                        <w:t>1</w:t>
                      </w:r>
                      <w:r w:rsidRPr="00F06AED">
                        <w:t>, B-out=</w:t>
                      </w:r>
                      <w:r>
                        <w:t>1</w:t>
                      </w:r>
                    </w:p>
                  </w:txbxContent>
                </v:textbox>
                <w10:wrap type="square" anchorx="margin"/>
              </v:shape>
            </w:pict>
          </mc:Fallback>
        </mc:AlternateContent>
      </w:r>
      <w:r w:rsidR="00921FDC">
        <w:rPr>
          <w:noProof/>
        </w:rPr>
        <mc:AlternateContent>
          <mc:Choice Requires="wps">
            <w:drawing>
              <wp:anchor distT="0" distB="0" distL="114300" distR="114300" simplePos="0" relativeHeight="252091392" behindDoc="0" locked="0" layoutInCell="1" allowOverlap="1" wp14:anchorId="066D72F8" wp14:editId="5FC69C3E">
                <wp:simplePos x="0" y="0"/>
                <wp:positionH relativeFrom="margin">
                  <wp:align>left</wp:align>
                </wp:positionH>
                <wp:positionV relativeFrom="paragraph">
                  <wp:posOffset>3630295</wp:posOffset>
                </wp:positionV>
                <wp:extent cx="2232660" cy="635"/>
                <wp:effectExtent l="0" t="0" r="0" b="0"/>
                <wp:wrapSquare wrapText="bothSides"/>
                <wp:docPr id="244" name="Text Box 244"/>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wps:spPr>
                      <wps:txbx>
                        <w:txbxContent>
                          <w:p w14:paraId="48B1906A" w14:textId="45051042" w:rsidR="005729B5" w:rsidRPr="006A6674" w:rsidRDefault="005729B5" w:rsidP="005729B5">
                            <w:pPr>
                              <w:pStyle w:val="Caption"/>
                              <w:spacing w:before="0"/>
                              <w:jc w:val="center"/>
                              <w:rPr>
                                <w:noProof/>
                                <w:color w:val="808080" w:themeColor="background1" w:themeShade="80"/>
                                <w:sz w:val="26"/>
                                <w:szCs w:val="26"/>
                              </w:rPr>
                            </w:pPr>
                            <w:r>
                              <w:t>Figure 25: A=0, B=0, B-in=0; D=0, B-out=0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D72F8" id="Text Box 244" o:spid="_x0000_s1085" type="#_x0000_t202" style="position:absolute;left:0;text-align:left;margin-left:0;margin-top:285.85pt;width:175.8pt;height:.05pt;z-index:252091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" stroked="f">
                <v:textbox style="mso-fit-shape-to-text:t" inset="0,0,0,0">
                  <w:txbxContent>
                    <w:p w14:paraId="48B1906A" w14:textId="45051042" w:rsidR="005729B5" w:rsidRPr="006A6674" w:rsidRDefault="005729B5" w:rsidP="005729B5">
                      <w:pPr>
                        <w:pStyle w:val="Caption"/>
                        <w:spacing w:before="0"/>
                        <w:jc w:val="center"/>
                        <w:rPr>
                          <w:noProof/>
                          <w:color w:val="808080" w:themeColor="background1" w:themeShade="80"/>
                          <w:sz w:val="26"/>
                          <w:szCs w:val="26"/>
                        </w:rPr>
                      </w:pPr>
                      <w:r>
                        <w:t>Figure 25: A=0, B=0, B-in=0; D=0, B-out=0</w:t>
                      </w:r>
                    </w:p>
                  </w:txbxContent>
                </v:textbox>
                <w10:wrap type="square" anchorx="margin"/>
              </v:shape>
            </w:pict>
          </mc:Fallback>
        </mc:AlternateContent>
      </w:r>
      <w:r w:rsidR="00921FDC">
        <w:rPr>
          <w:noProof/>
        </w:rPr>
        <w:drawing>
          <wp:anchor distT="0" distB="0" distL="114300" distR="114300" simplePos="0" relativeHeight="252092416" behindDoc="0" locked="0" layoutInCell="1" allowOverlap="1" wp14:anchorId="136AC3D9" wp14:editId="1D1569CF">
            <wp:simplePos x="0" y="0"/>
            <wp:positionH relativeFrom="margin">
              <wp:align>right</wp:align>
            </wp:positionH>
            <wp:positionV relativeFrom="paragraph">
              <wp:posOffset>26035</wp:posOffset>
            </wp:positionV>
            <wp:extent cx="2268220" cy="3602990"/>
            <wp:effectExtent l="19050" t="19050" r="17780" b="16510"/>
            <wp:wrapSquare wrapText="bothSides"/>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268220" cy="36029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21FDC">
        <w:rPr>
          <w:noProof/>
        </w:rPr>
        <w:drawing>
          <wp:anchor distT="0" distB="0" distL="114300" distR="114300" simplePos="0" relativeHeight="252060672" behindDoc="0" locked="0" layoutInCell="1" allowOverlap="1" wp14:anchorId="79D28D4B" wp14:editId="3E462DA9">
            <wp:simplePos x="0" y="0"/>
            <wp:positionH relativeFrom="margin">
              <wp:align>left</wp:align>
            </wp:positionH>
            <wp:positionV relativeFrom="paragraph">
              <wp:posOffset>27305</wp:posOffset>
            </wp:positionV>
            <wp:extent cx="2232660" cy="3581400"/>
            <wp:effectExtent l="19050" t="19050" r="15240" b="1905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32660" cy="3581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609F" w:rsidRPr="0016609F">
        <w:rPr>
          <w:noProof/>
        </w:rPr>
        <mc:AlternateContent>
          <mc:Choice Requires="wpi">
            <w:drawing>
              <wp:anchor distT="0" distB="0" distL="114300" distR="114300" simplePos="0" relativeHeight="252103680" behindDoc="0" locked="0" layoutInCell="1" allowOverlap="1" wp14:anchorId="529E43CF" wp14:editId="5DE80EDC">
                <wp:simplePos x="0" y="0"/>
                <wp:positionH relativeFrom="column">
                  <wp:posOffset>4540885</wp:posOffset>
                </wp:positionH>
                <wp:positionV relativeFrom="paragraph">
                  <wp:posOffset>3014345</wp:posOffset>
                </wp:positionV>
                <wp:extent cx="114300" cy="166370"/>
                <wp:effectExtent l="38100" t="38100" r="57150" b="43180"/>
                <wp:wrapNone/>
                <wp:docPr id="259" name="Ink 259"/>
                <wp:cNvGraphicFramePr/>
                <a:graphic xmlns:a="http://schemas.openxmlformats.org/drawingml/2006/main">
                  <a:graphicData uri="http://schemas.microsoft.com/office/word/2010/wordprocessingInk">
                    <w14:contentPart bwMode="auto" r:id="rId229">
                      <w14:nvContentPartPr>
                        <w14:cNvContentPartPr/>
                      </w14:nvContentPartPr>
                      <w14:xfrm>
                        <a:off x="0" y="0"/>
                        <a:ext cx="114300" cy="166370"/>
                      </w14:xfrm>
                    </w14:contentPart>
                  </a:graphicData>
                </a:graphic>
              </wp:anchor>
            </w:drawing>
          </mc:Choice>
          <mc:Fallback>
            <w:pict>
              <v:shape w14:anchorId="0C6D5E42" id="Ink 259" o:spid="_x0000_s1026" type="#_x0000_t75" style="position:absolute;margin-left:356.95pt;margin-top:236.7pt;width:10.2pt;height:14.4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">
                <v:imagedata r:id="rId209" o:title=""/>
              </v:shape>
            </w:pict>
          </mc:Fallback>
        </mc:AlternateContent>
      </w:r>
      <w:r w:rsidR="0016609F" w:rsidRPr="0016609F">
        <w:rPr>
          <w:noProof/>
        </w:rPr>
        <mc:AlternateContent>
          <mc:Choice Requires="wpi">
            <w:drawing>
              <wp:anchor distT="0" distB="0" distL="114300" distR="114300" simplePos="0" relativeHeight="252102656" behindDoc="0" locked="0" layoutInCell="1" allowOverlap="1" wp14:anchorId="369E3600" wp14:editId="6C85A3C1">
                <wp:simplePos x="0" y="0"/>
                <wp:positionH relativeFrom="column">
                  <wp:posOffset>5547360</wp:posOffset>
                </wp:positionH>
                <wp:positionV relativeFrom="paragraph">
                  <wp:posOffset>2980690</wp:posOffset>
                </wp:positionV>
                <wp:extent cx="368300" cy="151130"/>
                <wp:effectExtent l="38100" t="38100" r="31750" b="58420"/>
                <wp:wrapNone/>
                <wp:docPr id="258" name="Ink 258"/>
                <wp:cNvGraphicFramePr/>
                <a:graphic xmlns:a="http://schemas.openxmlformats.org/drawingml/2006/main">
                  <a:graphicData uri="http://schemas.microsoft.com/office/word/2010/wordprocessingInk">
                    <w14:contentPart bwMode="auto" r:id="rId230">
                      <w14:nvContentPartPr>
                        <w14:cNvContentPartPr/>
                      </w14:nvContentPartPr>
                      <w14:xfrm>
                        <a:off x="0" y="0"/>
                        <a:ext cx="368300" cy="151130"/>
                      </w14:xfrm>
                    </w14:contentPart>
                  </a:graphicData>
                </a:graphic>
              </wp:anchor>
            </w:drawing>
          </mc:Choice>
          <mc:Fallback>
            <w:pict>
              <v:shape w14:anchorId="415E69AA" id="Ink 258" o:spid="_x0000_s1026" type="#_x0000_t75" style="position:absolute;margin-left:436.1pt;margin-top:234pt;width:30.35pt;height:13.3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">
                <v:imagedata r:id="rId223" o:title=""/>
              </v:shape>
            </w:pict>
          </mc:Fallback>
        </mc:AlternateContent>
      </w:r>
      <w:r w:rsidR="0016609F" w:rsidRPr="0016609F">
        <w:rPr>
          <w:noProof/>
        </w:rPr>
        <mc:AlternateContent>
          <mc:Choice Requires="wpi">
            <w:drawing>
              <wp:anchor distT="0" distB="0" distL="114300" distR="114300" simplePos="0" relativeHeight="252101632" behindDoc="0" locked="0" layoutInCell="1" allowOverlap="1" wp14:anchorId="2A3E49A8" wp14:editId="6095C3CE">
                <wp:simplePos x="0" y="0"/>
                <wp:positionH relativeFrom="column">
                  <wp:posOffset>5504180</wp:posOffset>
                </wp:positionH>
                <wp:positionV relativeFrom="paragraph">
                  <wp:posOffset>43815</wp:posOffset>
                </wp:positionV>
                <wp:extent cx="299085" cy="130175"/>
                <wp:effectExtent l="38100" t="38100" r="43815" b="41275"/>
                <wp:wrapNone/>
                <wp:docPr id="257" name="Ink 257"/>
                <wp:cNvGraphicFramePr/>
                <a:graphic xmlns:a="http://schemas.openxmlformats.org/drawingml/2006/main">
                  <a:graphicData uri="http://schemas.microsoft.com/office/word/2010/wordprocessingInk">
                    <w14:contentPart bwMode="auto" r:id="rId231">
                      <w14:nvContentPartPr>
                        <w14:cNvContentPartPr/>
                      </w14:nvContentPartPr>
                      <w14:xfrm>
                        <a:off x="0" y="0"/>
                        <a:ext cx="299085" cy="130175"/>
                      </w14:xfrm>
                    </w14:contentPart>
                  </a:graphicData>
                </a:graphic>
              </wp:anchor>
            </w:drawing>
          </mc:Choice>
          <mc:Fallback>
            <w:pict>
              <v:shape w14:anchorId="228F363D" id="Ink 257" o:spid="_x0000_s1026" type="#_x0000_t75" style="position:absolute;margin-left:432.7pt;margin-top:2.75pt;width:24.95pt;height:11.6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">
                <v:imagedata r:id="rId215" o:title=""/>
              </v:shape>
            </w:pict>
          </mc:Fallback>
        </mc:AlternateContent>
      </w:r>
      <w:r w:rsidR="0016609F" w:rsidRPr="0016609F">
        <w:rPr>
          <w:noProof/>
        </w:rPr>
        <mc:AlternateContent>
          <mc:Choice Requires="wpi">
            <w:drawing>
              <wp:anchor distT="0" distB="0" distL="114300" distR="114300" simplePos="0" relativeHeight="252100608" behindDoc="0" locked="0" layoutInCell="1" allowOverlap="1" wp14:anchorId="4BD337ED" wp14:editId="77891273">
                <wp:simplePos x="0" y="0"/>
                <wp:positionH relativeFrom="column">
                  <wp:posOffset>4763770</wp:posOffset>
                </wp:positionH>
                <wp:positionV relativeFrom="paragraph">
                  <wp:posOffset>52705</wp:posOffset>
                </wp:positionV>
                <wp:extent cx="89535" cy="137160"/>
                <wp:effectExtent l="57150" t="38100" r="24765" b="53340"/>
                <wp:wrapNone/>
                <wp:docPr id="256" name="Ink 256"/>
                <wp:cNvGraphicFramePr/>
                <a:graphic xmlns:a="http://schemas.openxmlformats.org/drawingml/2006/main">
                  <a:graphicData uri="http://schemas.microsoft.com/office/word/2010/wordprocessingInk">
                    <w14:contentPart bwMode="auto" r:id="rId232">
                      <w14:nvContentPartPr>
                        <w14:cNvContentPartPr/>
                      </w14:nvContentPartPr>
                      <w14:xfrm>
                        <a:off x="0" y="0"/>
                        <a:ext cx="89535" cy="137160"/>
                      </w14:xfrm>
                    </w14:contentPart>
                  </a:graphicData>
                </a:graphic>
              </wp:anchor>
            </w:drawing>
          </mc:Choice>
          <mc:Fallback>
            <w:pict>
              <v:shape w14:anchorId="429A7772" id="Ink 256" o:spid="_x0000_s1026" type="#_x0000_t75" style="position:absolute;margin-left:374.4pt;margin-top:3.45pt;width:8.45pt;height:12.2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">
                <v:imagedata r:id="rId213" o:title=""/>
              </v:shape>
            </w:pict>
          </mc:Fallback>
        </mc:AlternateContent>
      </w:r>
      <w:r w:rsidR="0016609F" w:rsidRPr="0016609F">
        <w:rPr>
          <w:noProof/>
        </w:rPr>
        <mc:AlternateContent>
          <mc:Choice Requires="wpi">
            <w:drawing>
              <wp:anchor distT="0" distB="0" distL="114300" distR="114300" simplePos="0" relativeHeight="252099584" behindDoc="0" locked="0" layoutInCell="1" allowOverlap="1" wp14:anchorId="4F35E853" wp14:editId="6327EC27">
                <wp:simplePos x="0" y="0"/>
                <wp:positionH relativeFrom="column">
                  <wp:posOffset>3978323</wp:posOffset>
                </wp:positionH>
                <wp:positionV relativeFrom="paragraph">
                  <wp:posOffset>52705</wp:posOffset>
                </wp:positionV>
                <wp:extent cx="76200" cy="107950"/>
                <wp:effectExtent l="38100" t="38100" r="57150" b="44450"/>
                <wp:wrapNone/>
                <wp:docPr id="255" name="Ink 255"/>
                <wp:cNvGraphicFramePr/>
                <a:graphic xmlns:a="http://schemas.openxmlformats.org/drawingml/2006/main">
                  <a:graphicData uri="http://schemas.microsoft.com/office/word/2010/wordprocessingInk">
                    <w14:contentPart bwMode="auto" r:id="rId233">
                      <w14:nvContentPartPr>
                        <w14:cNvContentPartPr/>
                      </w14:nvContentPartPr>
                      <w14:xfrm>
                        <a:off x="0" y="0"/>
                        <a:ext cx="76200" cy="107950"/>
                      </w14:xfrm>
                    </w14:contentPart>
                  </a:graphicData>
                </a:graphic>
              </wp:anchor>
            </w:drawing>
          </mc:Choice>
          <mc:Fallback>
            <w:pict>
              <v:shape w14:anchorId="14DF4F6B" id="Ink 255" o:spid="_x0000_s1026" type="#_x0000_t75" style="position:absolute;margin-left:312.55pt;margin-top:3.45pt;width:7.4pt;height:9.9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">
                <v:imagedata r:id="rId219" o:title=""/>
              </v:shape>
            </w:pict>
          </mc:Fallback>
        </mc:AlternateContent>
      </w:r>
      <w:r w:rsidR="0016609F">
        <w:rPr>
          <w:noProof/>
        </w:rPr>
        <mc:AlternateContent>
          <mc:Choice Requires="wpi">
            <w:drawing>
              <wp:anchor distT="0" distB="0" distL="114300" distR="114300" simplePos="0" relativeHeight="252097536" behindDoc="0" locked="0" layoutInCell="1" allowOverlap="1" wp14:anchorId="7A13D61C" wp14:editId="74039510">
                <wp:simplePos x="0" y="0"/>
                <wp:positionH relativeFrom="column">
                  <wp:posOffset>868045</wp:posOffset>
                </wp:positionH>
                <wp:positionV relativeFrom="paragraph">
                  <wp:posOffset>3014345</wp:posOffset>
                </wp:positionV>
                <wp:extent cx="114840" cy="166680"/>
                <wp:effectExtent l="38100" t="38100" r="57150" b="43180"/>
                <wp:wrapNone/>
                <wp:docPr id="249" name="Ink 249"/>
                <wp:cNvGraphicFramePr/>
                <a:graphic xmlns:a="http://schemas.openxmlformats.org/drawingml/2006/main">
                  <a:graphicData uri="http://schemas.microsoft.com/office/word/2010/wordprocessingInk">
                    <w14:contentPart bwMode="auto" r:id="rId234">
                      <w14:nvContentPartPr>
                        <w14:cNvContentPartPr/>
                      </w14:nvContentPartPr>
                      <w14:xfrm>
                        <a:off x="0" y="0"/>
                        <a:ext cx="114840" cy="166680"/>
                      </w14:xfrm>
                    </w14:contentPart>
                  </a:graphicData>
                </a:graphic>
              </wp:anchor>
            </w:drawing>
          </mc:Choice>
          <mc:Fallback>
            <w:pict>
              <v:shape w14:anchorId="769345B1" id="Ink 249" o:spid="_x0000_s1026" type="#_x0000_t75" style="position:absolute;margin-left:67.7pt;margin-top:236.65pt;width:10.45pt;height:14.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">
                <v:imagedata r:id="rId217" o:title=""/>
              </v:shape>
            </w:pict>
          </mc:Fallback>
        </mc:AlternateContent>
      </w:r>
      <w:r w:rsidR="0032365D">
        <w:rPr>
          <w:noProof/>
        </w:rPr>
        <mc:AlternateContent>
          <mc:Choice Requires="wpi">
            <w:drawing>
              <wp:anchor distT="0" distB="0" distL="114300" distR="114300" simplePos="0" relativeHeight="252089344" behindDoc="0" locked="0" layoutInCell="1" allowOverlap="1" wp14:anchorId="3ECD5FA3" wp14:editId="1CA0B88C">
                <wp:simplePos x="0" y="0"/>
                <wp:positionH relativeFrom="column">
                  <wp:posOffset>1874520</wp:posOffset>
                </wp:positionH>
                <wp:positionV relativeFrom="paragraph">
                  <wp:posOffset>2980690</wp:posOffset>
                </wp:positionV>
                <wp:extent cx="368300" cy="151130"/>
                <wp:effectExtent l="38100" t="38100" r="31750" b="58420"/>
                <wp:wrapNone/>
                <wp:docPr id="242" name="Ink 242"/>
                <wp:cNvGraphicFramePr/>
                <a:graphic xmlns:a="http://schemas.openxmlformats.org/drawingml/2006/main">
                  <a:graphicData uri="http://schemas.microsoft.com/office/word/2010/wordprocessingInk">
                    <w14:contentPart bwMode="auto" r:id="rId235">
                      <w14:nvContentPartPr>
                        <w14:cNvContentPartPr/>
                      </w14:nvContentPartPr>
                      <w14:xfrm>
                        <a:off x="0" y="0"/>
                        <a:ext cx="368300" cy="151130"/>
                      </w14:xfrm>
                    </w14:contentPart>
                  </a:graphicData>
                </a:graphic>
              </wp:anchor>
            </w:drawing>
          </mc:Choice>
          <mc:Fallback>
            <w:pict>
              <v:shape w14:anchorId="73D9915D" id="Ink 242" o:spid="_x0000_s1026" type="#_x0000_t75" style="position:absolute;margin-left:146.9pt;margin-top:234pt;width:30.35pt;height:13.3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">
                <v:imagedata r:id="rId223" o:title=""/>
              </v:shape>
            </w:pict>
          </mc:Fallback>
        </mc:AlternateContent>
      </w:r>
      <w:r w:rsidR="0032365D">
        <w:rPr>
          <w:noProof/>
        </w:rPr>
        <mc:AlternateContent>
          <mc:Choice Requires="wpi">
            <w:drawing>
              <wp:anchor distT="0" distB="0" distL="114300" distR="114300" simplePos="0" relativeHeight="252077056" behindDoc="0" locked="0" layoutInCell="1" allowOverlap="1" wp14:anchorId="2D6CCEBB" wp14:editId="5CD4A5BB">
                <wp:simplePos x="0" y="0"/>
                <wp:positionH relativeFrom="column">
                  <wp:posOffset>1831340</wp:posOffset>
                </wp:positionH>
                <wp:positionV relativeFrom="paragraph">
                  <wp:posOffset>43815</wp:posOffset>
                </wp:positionV>
                <wp:extent cx="299085" cy="130175"/>
                <wp:effectExtent l="38100" t="38100" r="43815" b="41275"/>
                <wp:wrapNone/>
                <wp:docPr id="219" name="Ink 219"/>
                <wp:cNvGraphicFramePr/>
                <a:graphic xmlns:a="http://schemas.openxmlformats.org/drawingml/2006/main">
                  <a:graphicData uri="http://schemas.microsoft.com/office/word/2010/wordprocessingInk">
                    <w14:contentPart bwMode="auto" r:id="rId236">
                      <w14:nvContentPartPr>
                        <w14:cNvContentPartPr/>
                      </w14:nvContentPartPr>
                      <w14:xfrm>
                        <a:off x="0" y="0"/>
                        <a:ext cx="299085" cy="130175"/>
                      </w14:xfrm>
                    </w14:contentPart>
                  </a:graphicData>
                </a:graphic>
              </wp:anchor>
            </w:drawing>
          </mc:Choice>
          <mc:Fallback>
            <w:pict>
              <v:shape w14:anchorId="7F32F006" id="Ink 219" o:spid="_x0000_s1026" type="#_x0000_t75" style="position:absolute;margin-left:143.5pt;margin-top:2.75pt;width:24.95pt;height:11.6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">
                <v:imagedata r:id="rId215" o:title=""/>
              </v:shape>
            </w:pict>
          </mc:Fallback>
        </mc:AlternateContent>
      </w:r>
      <w:r w:rsidR="0032365D">
        <w:rPr>
          <w:noProof/>
        </w:rPr>
        <mc:AlternateContent>
          <mc:Choice Requires="wpi">
            <w:drawing>
              <wp:anchor distT="0" distB="0" distL="114300" distR="114300" simplePos="0" relativeHeight="252068864" behindDoc="0" locked="0" layoutInCell="1" allowOverlap="1" wp14:anchorId="5E9FEAB1" wp14:editId="64E6CCB9">
                <wp:simplePos x="0" y="0"/>
                <wp:positionH relativeFrom="column">
                  <wp:posOffset>1090930</wp:posOffset>
                </wp:positionH>
                <wp:positionV relativeFrom="paragraph">
                  <wp:posOffset>52705</wp:posOffset>
                </wp:positionV>
                <wp:extent cx="89535" cy="137160"/>
                <wp:effectExtent l="57150" t="38100" r="24765" b="53340"/>
                <wp:wrapNone/>
                <wp:docPr id="210" name="Ink 210"/>
                <wp:cNvGraphicFramePr/>
                <a:graphic xmlns:a="http://schemas.openxmlformats.org/drawingml/2006/main">
                  <a:graphicData uri="http://schemas.microsoft.com/office/word/2010/wordprocessingInk">
                    <w14:contentPart bwMode="auto" r:id="rId237">
                      <w14:nvContentPartPr>
                        <w14:cNvContentPartPr/>
                      </w14:nvContentPartPr>
                      <w14:xfrm>
                        <a:off x="0" y="0"/>
                        <a:ext cx="89535" cy="137160"/>
                      </w14:xfrm>
                    </w14:contentPart>
                  </a:graphicData>
                </a:graphic>
              </wp:anchor>
            </w:drawing>
          </mc:Choice>
          <mc:Fallback>
            <w:pict>
              <v:shape w14:anchorId="5AEA5EBA" id="Ink 210" o:spid="_x0000_s1026" type="#_x0000_t75" style="position:absolute;margin-left:85.2pt;margin-top:3.45pt;width:8.45pt;height:12.2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">
                <v:imagedata r:id="rId213" o:title=""/>
              </v:shape>
            </w:pict>
          </mc:Fallback>
        </mc:AlternateContent>
      </w:r>
      <w:r w:rsidR="0032365D">
        <w:rPr>
          <w:noProof/>
        </w:rPr>
        <mc:AlternateContent>
          <mc:Choice Requires="wpi">
            <w:drawing>
              <wp:anchor distT="0" distB="0" distL="114300" distR="114300" simplePos="0" relativeHeight="252065792" behindDoc="0" locked="0" layoutInCell="1" allowOverlap="1" wp14:anchorId="19464746" wp14:editId="0548D497">
                <wp:simplePos x="0" y="0"/>
                <wp:positionH relativeFrom="column">
                  <wp:posOffset>305435</wp:posOffset>
                </wp:positionH>
                <wp:positionV relativeFrom="paragraph">
                  <wp:posOffset>52705</wp:posOffset>
                </wp:positionV>
                <wp:extent cx="76200" cy="107950"/>
                <wp:effectExtent l="38100" t="38100" r="57150" b="44450"/>
                <wp:wrapNone/>
                <wp:docPr id="207" name="Ink 207"/>
                <wp:cNvGraphicFramePr/>
                <a:graphic xmlns:a="http://schemas.openxmlformats.org/drawingml/2006/main">
                  <a:graphicData uri="http://schemas.microsoft.com/office/word/2010/wordprocessingInk">
                    <w14:contentPart bwMode="auto" r:id="rId238">
                      <w14:nvContentPartPr>
                        <w14:cNvContentPartPr/>
                      </w14:nvContentPartPr>
                      <w14:xfrm>
                        <a:off x="0" y="0"/>
                        <a:ext cx="76200" cy="107950"/>
                      </w14:xfrm>
                    </w14:contentPart>
                  </a:graphicData>
                </a:graphic>
              </wp:anchor>
            </w:drawing>
          </mc:Choice>
          <mc:Fallback>
            <w:pict>
              <v:shape w14:anchorId="2B629B9C" id="Ink 207" o:spid="_x0000_s1026" type="#_x0000_t75" style="position:absolute;margin-left:23.35pt;margin-top:3.45pt;width:7.4pt;height:9.9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">
                <v:imagedata r:id="rId219" o:title=""/>
              </v:shape>
            </w:pict>
          </mc:Fallback>
        </mc:AlternateContent>
      </w:r>
      <w:r w:rsidR="0032365D">
        <w:br w:type="page"/>
      </w:r>
    </w:p>
    <w:p w14:paraId="2A5C64EC" w14:textId="15C25E13" w:rsidR="00B243B4" w:rsidRDefault="001E1452" w:rsidP="001E1452">
      <w:pPr>
        <w:pStyle w:val="ListParagraph"/>
        <w:numPr>
          <w:ilvl w:val="0"/>
          <w:numId w:val="0"/>
        </w:numPr>
        <w:ind w:left="1440"/>
      </w:pPr>
      <w:r w:rsidRPr="00BF62B2">
        <w:rPr>
          <w:noProof/>
        </w:rPr>
        <w:lastRenderedPageBreak/>
        <mc:AlternateContent>
          <mc:Choice Requires="wpi">
            <w:drawing>
              <wp:anchor distT="0" distB="0" distL="114300" distR="114300" simplePos="0" relativeHeight="252153856" behindDoc="0" locked="0" layoutInCell="1" allowOverlap="1" wp14:anchorId="500FCD22" wp14:editId="1DC14DD1">
                <wp:simplePos x="0" y="0"/>
                <wp:positionH relativeFrom="margin">
                  <wp:align>right</wp:align>
                </wp:positionH>
                <wp:positionV relativeFrom="paragraph">
                  <wp:posOffset>7529830</wp:posOffset>
                </wp:positionV>
                <wp:extent cx="368300" cy="151130"/>
                <wp:effectExtent l="38100" t="38100" r="50800" b="58420"/>
                <wp:wrapNone/>
                <wp:docPr id="300" name="Ink 300"/>
                <wp:cNvGraphicFramePr/>
                <a:graphic xmlns:a="http://schemas.openxmlformats.org/drawingml/2006/main">
                  <a:graphicData uri="http://schemas.microsoft.com/office/word/2010/wordprocessingInk">
                    <w14:contentPart bwMode="auto" r:id="rId239">
                      <w14:nvContentPartPr>
                        <w14:cNvContentPartPr/>
                      </w14:nvContentPartPr>
                      <w14:xfrm>
                        <a:off x="0" y="0"/>
                        <a:ext cx="368300" cy="151130"/>
                      </w14:xfrm>
                    </w14:contentPart>
                  </a:graphicData>
                </a:graphic>
              </wp:anchor>
            </w:drawing>
          </mc:Choice>
          <mc:Fallback>
            <w:pict>
              <v:shape w14:anchorId="1325D97E" id="Ink 300" o:spid="_x0000_s1026" type="#_x0000_t75" style="position:absolute;margin-left:-21.55pt;margin-top:592.2pt;width:30.35pt;height:13.3pt;z-index:252153856;visibility:visible;mso-wrap-style:square;mso-wrap-distance-left:9pt;mso-wrap-distance-top:0;mso-wrap-distance-right:9pt;mso-wrap-distance-bottom:0;mso-position-horizontal:righ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">
                <v:imagedata r:id="rId223" o:title=""/>
                <w10:wrap anchorx="margin"/>
              </v:shape>
            </w:pict>
          </mc:Fallback>
        </mc:AlternateContent>
      </w:r>
      <w:r w:rsidRPr="00BF62B2">
        <w:rPr>
          <w:noProof/>
        </w:rPr>
        <mc:AlternateContent>
          <mc:Choice Requires="wpi">
            <w:drawing>
              <wp:anchor distT="0" distB="0" distL="114300" distR="114300" simplePos="0" relativeHeight="252154880" behindDoc="0" locked="0" layoutInCell="1" allowOverlap="1" wp14:anchorId="159C1916" wp14:editId="70E959AD">
                <wp:simplePos x="0" y="0"/>
                <wp:positionH relativeFrom="column">
                  <wp:posOffset>4500880</wp:posOffset>
                </wp:positionH>
                <wp:positionV relativeFrom="paragraph">
                  <wp:posOffset>7482536</wp:posOffset>
                </wp:positionV>
                <wp:extent cx="114300" cy="166370"/>
                <wp:effectExtent l="38100" t="38100" r="57150" b="43180"/>
                <wp:wrapNone/>
                <wp:docPr id="301" name="Ink 301"/>
                <wp:cNvGraphicFramePr/>
                <a:graphic xmlns:a="http://schemas.openxmlformats.org/drawingml/2006/main">
                  <a:graphicData uri="http://schemas.microsoft.com/office/word/2010/wordprocessingInk">
                    <w14:contentPart bwMode="auto" r:id="rId240">
                      <w14:nvContentPartPr>
                        <w14:cNvContentPartPr/>
                      </w14:nvContentPartPr>
                      <w14:xfrm>
                        <a:off x="0" y="0"/>
                        <a:ext cx="114300" cy="166370"/>
                      </w14:xfrm>
                    </w14:contentPart>
                  </a:graphicData>
                </a:graphic>
              </wp:anchor>
            </w:drawing>
          </mc:Choice>
          <mc:Fallback>
            <w:pict>
              <v:shape w14:anchorId="60633995" id="Ink 301" o:spid="_x0000_s1026" type="#_x0000_t75" style="position:absolute;margin-left:353.8pt;margin-top:588.55pt;width:10.2pt;height:14.4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">
                <v:imagedata r:id="rId209" o:title=""/>
              </v:shape>
            </w:pict>
          </mc:Fallback>
        </mc:AlternateContent>
      </w:r>
      <w:r w:rsidRPr="00BF62B2">
        <w:rPr>
          <w:noProof/>
        </w:rPr>
        <mc:AlternateContent>
          <mc:Choice Requires="wpi">
            <w:drawing>
              <wp:anchor distT="0" distB="0" distL="114300" distR="114300" simplePos="0" relativeHeight="252148736" behindDoc="0" locked="0" layoutInCell="1" allowOverlap="1" wp14:anchorId="13088D3A" wp14:editId="7536F8FB">
                <wp:simplePos x="0" y="0"/>
                <wp:positionH relativeFrom="column">
                  <wp:posOffset>2067201</wp:posOffset>
                </wp:positionH>
                <wp:positionV relativeFrom="paragraph">
                  <wp:posOffset>7515198</wp:posOffset>
                </wp:positionV>
                <wp:extent cx="277495" cy="113665"/>
                <wp:effectExtent l="38100" t="38100" r="46355" b="57785"/>
                <wp:wrapNone/>
                <wp:docPr id="295" name="Ink 295"/>
                <wp:cNvGraphicFramePr/>
                <a:graphic xmlns:a="http://schemas.openxmlformats.org/drawingml/2006/main">
                  <a:graphicData uri="http://schemas.microsoft.com/office/word/2010/wordprocessingInk">
                    <w14:contentPart bwMode="auto" r:id="rId241">
                      <w14:nvContentPartPr>
                        <w14:cNvContentPartPr/>
                      </w14:nvContentPartPr>
                      <w14:xfrm>
                        <a:off x="0" y="0"/>
                        <a:ext cx="277495" cy="113665"/>
                      </w14:xfrm>
                    </w14:contentPart>
                  </a:graphicData>
                </a:graphic>
                <wp14:sizeRelH relativeFrom="margin">
                  <wp14:pctWidth>0</wp14:pctWidth>
                </wp14:sizeRelH>
                <wp14:sizeRelV relativeFrom="margin">
                  <wp14:pctHeight>0</wp14:pctHeight>
                </wp14:sizeRelV>
              </wp:anchor>
            </w:drawing>
          </mc:Choice>
          <mc:Fallback>
            <w:pict>
              <v:shape w14:anchorId="7CC895C0" id="Ink 295" o:spid="_x0000_s1026" type="#_x0000_t75" style="position:absolute;margin-left:162.05pt;margin-top:591.05pt;width:23.2pt;height:10.3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">
                <v:imagedata r:id="rId211" o:title=""/>
              </v:shape>
            </w:pict>
          </mc:Fallback>
        </mc:AlternateContent>
      </w:r>
      <w:r w:rsidRPr="00BF62B2">
        <w:rPr>
          <w:noProof/>
        </w:rPr>
        <mc:AlternateContent>
          <mc:Choice Requires="wpi">
            <w:drawing>
              <wp:anchor distT="0" distB="0" distL="114300" distR="114300" simplePos="0" relativeHeight="252149760" behindDoc="0" locked="0" layoutInCell="1" allowOverlap="1" wp14:anchorId="16F00E9B" wp14:editId="53E568F3">
                <wp:simplePos x="0" y="0"/>
                <wp:positionH relativeFrom="column">
                  <wp:posOffset>1016000</wp:posOffset>
                </wp:positionH>
                <wp:positionV relativeFrom="paragraph">
                  <wp:posOffset>7547748</wp:posOffset>
                </wp:positionV>
                <wp:extent cx="114300" cy="166370"/>
                <wp:effectExtent l="38100" t="38100" r="57150" b="43180"/>
                <wp:wrapNone/>
                <wp:docPr id="296" name="Ink 296"/>
                <wp:cNvGraphicFramePr/>
                <a:graphic xmlns:a="http://schemas.openxmlformats.org/drawingml/2006/main">
                  <a:graphicData uri="http://schemas.microsoft.com/office/word/2010/wordprocessingInk">
                    <w14:contentPart bwMode="auto" r:id="rId242">
                      <w14:nvContentPartPr>
                        <w14:cNvContentPartPr/>
                      </w14:nvContentPartPr>
                      <w14:xfrm>
                        <a:off x="0" y="0"/>
                        <a:ext cx="114300" cy="166370"/>
                      </w14:xfrm>
                    </w14:contentPart>
                  </a:graphicData>
                </a:graphic>
              </wp:anchor>
            </w:drawing>
          </mc:Choice>
          <mc:Fallback>
            <w:pict>
              <v:shape w14:anchorId="2C86C7D8" id="Ink 296" o:spid="_x0000_s1026" type="#_x0000_t75" style="position:absolute;margin-left:79.35pt;margin-top:593.6pt;width:10.35pt;height:14.4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">
                <v:imagedata r:id="rId217" o:title=""/>
              </v:shape>
            </w:pict>
          </mc:Fallback>
        </mc:AlternateContent>
      </w:r>
      <w:r w:rsidRPr="00BF62B2">
        <w:rPr>
          <w:noProof/>
        </w:rPr>
        <mc:AlternateContent>
          <mc:Choice Requires="wpi">
            <w:drawing>
              <wp:anchor distT="0" distB="0" distL="114300" distR="114300" simplePos="0" relativeHeight="252152832" behindDoc="0" locked="0" layoutInCell="1" allowOverlap="1" wp14:anchorId="547F9FBE" wp14:editId="07081C73">
                <wp:simplePos x="0" y="0"/>
                <wp:positionH relativeFrom="column">
                  <wp:posOffset>5506030</wp:posOffset>
                </wp:positionH>
                <wp:positionV relativeFrom="paragraph">
                  <wp:posOffset>4243070</wp:posOffset>
                </wp:positionV>
                <wp:extent cx="299085" cy="130175"/>
                <wp:effectExtent l="38100" t="38100" r="43815" b="41275"/>
                <wp:wrapNone/>
                <wp:docPr id="299" name="Ink 299"/>
                <wp:cNvGraphicFramePr/>
                <a:graphic xmlns:a="http://schemas.openxmlformats.org/drawingml/2006/main">
                  <a:graphicData uri="http://schemas.microsoft.com/office/word/2010/wordprocessingInk">
                    <w14:contentPart bwMode="auto" r:id="rId243">
                      <w14:nvContentPartPr>
                        <w14:cNvContentPartPr/>
                      </w14:nvContentPartPr>
                      <w14:xfrm>
                        <a:off x="0" y="0"/>
                        <a:ext cx="299085" cy="130175"/>
                      </w14:xfrm>
                    </w14:contentPart>
                  </a:graphicData>
                </a:graphic>
              </wp:anchor>
            </w:drawing>
          </mc:Choice>
          <mc:Fallback>
            <w:pict>
              <v:shape w14:anchorId="08A631E1" id="Ink 299" o:spid="_x0000_s1026" type="#_x0000_t75" style="position:absolute;margin-left:432.85pt;margin-top:333.4pt;width:24.95pt;height:11.6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&#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">
                <v:imagedata r:id="rId215" o:title=""/>
              </v:shape>
            </w:pict>
          </mc:Fallback>
        </mc:AlternateContent>
      </w:r>
      <w:r w:rsidRPr="00BF62B2">
        <w:rPr>
          <w:noProof/>
        </w:rPr>
        <mc:AlternateContent>
          <mc:Choice Requires="wpi">
            <w:drawing>
              <wp:anchor distT="0" distB="0" distL="114300" distR="114300" simplePos="0" relativeHeight="252151808" behindDoc="0" locked="0" layoutInCell="1" allowOverlap="1" wp14:anchorId="38CB4A74" wp14:editId="09AAC2E5">
                <wp:simplePos x="0" y="0"/>
                <wp:positionH relativeFrom="column">
                  <wp:posOffset>4729480</wp:posOffset>
                </wp:positionH>
                <wp:positionV relativeFrom="paragraph">
                  <wp:posOffset>4227830</wp:posOffset>
                </wp:positionV>
                <wp:extent cx="89535" cy="137160"/>
                <wp:effectExtent l="57150" t="38100" r="24765" b="53340"/>
                <wp:wrapNone/>
                <wp:docPr id="298" name="Ink 298"/>
                <wp:cNvGraphicFramePr/>
                <a:graphic xmlns:a="http://schemas.openxmlformats.org/drawingml/2006/main">
                  <a:graphicData uri="http://schemas.microsoft.com/office/word/2010/wordprocessingInk">
                    <w14:contentPart bwMode="auto" r:id="rId244">
                      <w14:nvContentPartPr>
                        <w14:cNvContentPartPr/>
                      </w14:nvContentPartPr>
                      <w14:xfrm>
                        <a:off x="0" y="0"/>
                        <a:ext cx="89535" cy="137160"/>
                      </w14:xfrm>
                    </w14:contentPart>
                  </a:graphicData>
                </a:graphic>
              </wp:anchor>
            </w:drawing>
          </mc:Choice>
          <mc:Fallback>
            <w:pict>
              <v:shape w14:anchorId="5867AD9B" id="Ink 298" o:spid="_x0000_s1026" type="#_x0000_t75" style="position:absolute;margin-left:371.7pt;margin-top:332.2pt;width:8.45pt;height:12.2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">
                <v:imagedata r:id="rId213" o:title=""/>
              </v:shape>
            </w:pict>
          </mc:Fallback>
        </mc:AlternateContent>
      </w:r>
      <w:r w:rsidRPr="00BF62B2">
        <w:rPr>
          <w:noProof/>
        </w:rPr>
        <mc:AlternateContent>
          <mc:Choice Requires="wpi">
            <w:drawing>
              <wp:anchor distT="0" distB="0" distL="114300" distR="114300" simplePos="0" relativeHeight="252150784" behindDoc="0" locked="0" layoutInCell="1" allowOverlap="1" wp14:anchorId="7EF9FC5D" wp14:editId="5E972024">
                <wp:simplePos x="0" y="0"/>
                <wp:positionH relativeFrom="column">
                  <wp:posOffset>3884710</wp:posOffset>
                </wp:positionH>
                <wp:positionV relativeFrom="paragraph">
                  <wp:posOffset>4257040</wp:posOffset>
                </wp:positionV>
                <wp:extent cx="76200" cy="107950"/>
                <wp:effectExtent l="38100" t="38100" r="57150" b="44450"/>
                <wp:wrapNone/>
                <wp:docPr id="297" name="Ink 297"/>
                <wp:cNvGraphicFramePr/>
                <a:graphic xmlns:a="http://schemas.openxmlformats.org/drawingml/2006/main">
                  <a:graphicData uri="http://schemas.microsoft.com/office/word/2010/wordprocessingInk">
                    <w14:contentPart bwMode="auto" r:id="rId245">
                      <w14:nvContentPartPr>
                        <w14:cNvContentPartPr/>
                      </w14:nvContentPartPr>
                      <w14:xfrm>
                        <a:off x="0" y="0"/>
                        <a:ext cx="76200" cy="107950"/>
                      </w14:xfrm>
                    </w14:contentPart>
                  </a:graphicData>
                </a:graphic>
              </wp:anchor>
            </w:drawing>
          </mc:Choice>
          <mc:Fallback>
            <w:pict>
              <v:shape w14:anchorId="65E8402C" id="Ink 297" o:spid="_x0000_s1026" type="#_x0000_t75" style="position:absolute;margin-left:305.2pt;margin-top:334.5pt;width:7.4pt;height:9.9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">
                <v:imagedata r:id="rId219" o:title=""/>
              </v:shape>
            </w:pict>
          </mc:Fallback>
        </mc:AlternateContent>
      </w:r>
      <w:r w:rsidRPr="00BF62B2">
        <w:rPr>
          <w:noProof/>
        </w:rPr>
        <mc:AlternateContent>
          <mc:Choice Requires="wpi">
            <w:drawing>
              <wp:anchor distT="0" distB="0" distL="114300" distR="114300" simplePos="0" relativeHeight="252147712" behindDoc="0" locked="0" layoutInCell="1" allowOverlap="1" wp14:anchorId="074430AE" wp14:editId="78F1B968">
                <wp:simplePos x="0" y="0"/>
                <wp:positionH relativeFrom="column">
                  <wp:posOffset>2022475</wp:posOffset>
                </wp:positionH>
                <wp:positionV relativeFrom="paragraph">
                  <wp:posOffset>4243264</wp:posOffset>
                </wp:positionV>
                <wp:extent cx="299085" cy="130175"/>
                <wp:effectExtent l="38100" t="38100" r="43815" b="41275"/>
                <wp:wrapNone/>
                <wp:docPr id="294" name="Ink 294"/>
                <wp:cNvGraphicFramePr/>
                <a:graphic xmlns:a="http://schemas.openxmlformats.org/drawingml/2006/main">
                  <a:graphicData uri="http://schemas.microsoft.com/office/word/2010/wordprocessingInk">
                    <w14:contentPart bwMode="auto" r:id="rId246">
                      <w14:nvContentPartPr>
                        <w14:cNvContentPartPr/>
                      </w14:nvContentPartPr>
                      <w14:xfrm>
                        <a:off x="0" y="0"/>
                        <a:ext cx="299085" cy="130175"/>
                      </w14:xfrm>
                    </w14:contentPart>
                  </a:graphicData>
                </a:graphic>
              </wp:anchor>
            </w:drawing>
          </mc:Choice>
          <mc:Fallback>
            <w:pict>
              <v:shape w14:anchorId="459F5528" id="Ink 294" o:spid="_x0000_s1026" type="#_x0000_t75" style="position:absolute;margin-left:158.55pt;margin-top:333.4pt;width:24.95pt;height:11.6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">
                <v:imagedata r:id="rId215" o:title=""/>
              </v:shape>
            </w:pict>
          </mc:Fallback>
        </mc:AlternateContent>
      </w:r>
      <w:r w:rsidRPr="00BF62B2">
        <w:rPr>
          <w:noProof/>
        </w:rPr>
        <mc:AlternateContent>
          <mc:Choice Requires="wpi">
            <w:drawing>
              <wp:anchor distT="0" distB="0" distL="114300" distR="114300" simplePos="0" relativeHeight="252146688" behindDoc="0" locked="0" layoutInCell="1" allowOverlap="1" wp14:anchorId="39D083B7" wp14:editId="3FDED634">
                <wp:simplePos x="0" y="0"/>
                <wp:positionH relativeFrom="column">
                  <wp:posOffset>1172293</wp:posOffset>
                </wp:positionH>
                <wp:positionV relativeFrom="paragraph">
                  <wp:posOffset>4228299</wp:posOffset>
                </wp:positionV>
                <wp:extent cx="89535" cy="137160"/>
                <wp:effectExtent l="57150" t="38100" r="24765" b="53340"/>
                <wp:wrapNone/>
                <wp:docPr id="293" name="Ink 293"/>
                <wp:cNvGraphicFramePr/>
                <a:graphic xmlns:a="http://schemas.openxmlformats.org/drawingml/2006/main">
                  <a:graphicData uri="http://schemas.microsoft.com/office/word/2010/wordprocessingInk">
                    <w14:contentPart bwMode="auto" r:id="rId247">
                      <w14:nvContentPartPr>
                        <w14:cNvContentPartPr/>
                      </w14:nvContentPartPr>
                      <w14:xfrm>
                        <a:off x="0" y="0"/>
                        <a:ext cx="89535" cy="137160"/>
                      </w14:xfrm>
                    </w14:contentPart>
                  </a:graphicData>
                </a:graphic>
              </wp:anchor>
            </w:drawing>
          </mc:Choice>
          <mc:Fallback>
            <w:pict>
              <v:shape w14:anchorId="40FF4C65" id="Ink 293" o:spid="_x0000_s1026" type="#_x0000_t75" style="position:absolute;margin-left:91.6pt;margin-top:332.25pt;width:8.45pt;height:12.2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">
                <v:imagedata r:id="rId213" o:title=""/>
              </v:shape>
            </w:pict>
          </mc:Fallback>
        </mc:AlternateContent>
      </w:r>
      <w:r w:rsidRPr="00BF62B2">
        <w:rPr>
          <w:noProof/>
        </w:rPr>
        <mc:AlternateContent>
          <mc:Choice Requires="wpi">
            <w:drawing>
              <wp:anchor distT="0" distB="0" distL="114300" distR="114300" simplePos="0" relativeHeight="252145664" behindDoc="0" locked="0" layoutInCell="1" allowOverlap="1" wp14:anchorId="144211E0" wp14:editId="536DD163">
                <wp:simplePos x="0" y="0"/>
                <wp:positionH relativeFrom="column">
                  <wp:posOffset>347041</wp:posOffset>
                </wp:positionH>
                <wp:positionV relativeFrom="paragraph">
                  <wp:posOffset>4291909</wp:posOffset>
                </wp:positionV>
                <wp:extent cx="76200" cy="107950"/>
                <wp:effectExtent l="38100" t="38100" r="57150" b="44450"/>
                <wp:wrapNone/>
                <wp:docPr id="292" name="Ink 292"/>
                <wp:cNvGraphicFramePr/>
                <a:graphic xmlns:a="http://schemas.openxmlformats.org/drawingml/2006/main">
                  <a:graphicData uri="http://schemas.microsoft.com/office/word/2010/wordprocessingInk">
                    <w14:contentPart bwMode="auto" r:id="rId248">
                      <w14:nvContentPartPr>
                        <w14:cNvContentPartPr/>
                      </w14:nvContentPartPr>
                      <w14:xfrm>
                        <a:off x="0" y="0"/>
                        <a:ext cx="76200" cy="107950"/>
                      </w14:xfrm>
                    </w14:contentPart>
                  </a:graphicData>
                </a:graphic>
              </wp:anchor>
            </w:drawing>
          </mc:Choice>
          <mc:Fallback>
            <w:pict>
              <v:shape w14:anchorId="7BA98DAE" id="Ink 292" o:spid="_x0000_s1026" type="#_x0000_t75" style="position:absolute;margin-left:26.65pt;margin-top:337.25pt;width:7.4pt;height:9.9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">
                <v:imagedata r:id="rId219" o:title=""/>
              </v:shape>
            </w:pict>
          </mc:Fallback>
        </mc:AlternateContent>
      </w:r>
      <w:r w:rsidRPr="001E1452">
        <w:rPr>
          <w:noProof/>
        </w:rPr>
        <mc:AlternateContent>
          <mc:Choice Requires="wpi">
            <w:drawing>
              <wp:anchor distT="0" distB="0" distL="114300" distR="114300" simplePos="0" relativeHeight="252143616" behindDoc="0" locked="0" layoutInCell="1" allowOverlap="1" wp14:anchorId="53CC42A7" wp14:editId="665FFB39">
                <wp:simplePos x="0" y="0"/>
                <wp:positionH relativeFrom="column">
                  <wp:posOffset>5537835</wp:posOffset>
                </wp:positionH>
                <wp:positionV relativeFrom="paragraph">
                  <wp:posOffset>3464035</wp:posOffset>
                </wp:positionV>
                <wp:extent cx="368300" cy="151130"/>
                <wp:effectExtent l="38100" t="38100" r="31750" b="58420"/>
                <wp:wrapNone/>
                <wp:docPr id="290" name="Ink 290"/>
                <wp:cNvGraphicFramePr/>
                <a:graphic xmlns:a="http://schemas.openxmlformats.org/drawingml/2006/main">
                  <a:graphicData uri="http://schemas.microsoft.com/office/word/2010/wordprocessingInk">
                    <w14:contentPart bwMode="auto" r:id="rId249">
                      <w14:nvContentPartPr>
                        <w14:cNvContentPartPr/>
                      </w14:nvContentPartPr>
                      <w14:xfrm>
                        <a:off x="0" y="0"/>
                        <a:ext cx="368300" cy="151130"/>
                      </w14:xfrm>
                    </w14:contentPart>
                  </a:graphicData>
                </a:graphic>
              </wp:anchor>
            </w:drawing>
          </mc:Choice>
          <mc:Fallback>
            <w:pict>
              <v:shape w14:anchorId="5CDE0440" id="Ink 290" o:spid="_x0000_s1026" type="#_x0000_t75" style="position:absolute;margin-left:435.35pt;margin-top:272.05pt;width:30.35pt;height:13.3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">
                <v:imagedata r:id="rId223" o:title=""/>
              </v:shape>
            </w:pict>
          </mc:Fallback>
        </mc:AlternateContent>
      </w:r>
      <w:r w:rsidRPr="001E1452">
        <w:rPr>
          <w:noProof/>
        </w:rPr>
        <mc:AlternateContent>
          <mc:Choice Requires="wpi">
            <w:drawing>
              <wp:anchor distT="0" distB="0" distL="114300" distR="114300" simplePos="0" relativeHeight="252144640" behindDoc="0" locked="0" layoutInCell="1" allowOverlap="1" wp14:anchorId="6F19A96E" wp14:editId="3EBDBEFB">
                <wp:simplePos x="0" y="0"/>
                <wp:positionH relativeFrom="column">
                  <wp:posOffset>4452758</wp:posOffset>
                </wp:positionH>
                <wp:positionV relativeFrom="paragraph">
                  <wp:posOffset>3338665</wp:posOffset>
                </wp:positionV>
                <wp:extent cx="114300" cy="166370"/>
                <wp:effectExtent l="38100" t="38100" r="57150" b="43180"/>
                <wp:wrapNone/>
                <wp:docPr id="291" name="Ink 291"/>
                <wp:cNvGraphicFramePr/>
                <a:graphic xmlns:a="http://schemas.openxmlformats.org/drawingml/2006/main">
                  <a:graphicData uri="http://schemas.microsoft.com/office/word/2010/wordprocessingInk">
                    <w14:contentPart bwMode="auto" r:id="rId250">
                      <w14:nvContentPartPr>
                        <w14:cNvContentPartPr/>
                      </w14:nvContentPartPr>
                      <w14:xfrm>
                        <a:off x="0" y="0"/>
                        <a:ext cx="114300" cy="166370"/>
                      </w14:xfrm>
                    </w14:contentPart>
                  </a:graphicData>
                </a:graphic>
              </wp:anchor>
            </w:drawing>
          </mc:Choice>
          <mc:Fallback>
            <w:pict>
              <v:shape w14:anchorId="7BDF4D7C" id="Ink 291" o:spid="_x0000_s1026" type="#_x0000_t75" style="position:absolute;margin-left:350pt;margin-top:262.25pt;width:10.2pt;height:14.4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">
                <v:imagedata r:id="rId209" o:title=""/>
              </v:shape>
            </w:pict>
          </mc:Fallback>
        </mc:AlternateContent>
      </w:r>
      <w:r w:rsidRPr="001E1452">
        <w:rPr>
          <w:noProof/>
        </w:rPr>
        <mc:AlternateContent>
          <mc:Choice Requires="wpi">
            <w:drawing>
              <wp:anchor distT="0" distB="0" distL="114300" distR="114300" simplePos="0" relativeHeight="252138496" behindDoc="0" locked="0" layoutInCell="1" allowOverlap="1" wp14:anchorId="20E4234E" wp14:editId="306060D7">
                <wp:simplePos x="0" y="0"/>
                <wp:positionH relativeFrom="column">
                  <wp:posOffset>1953370</wp:posOffset>
                </wp:positionH>
                <wp:positionV relativeFrom="paragraph">
                  <wp:posOffset>3384522</wp:posOffset>
                </wp:positionV>
                <wp:extent cx="368300" cy="151130"/>
                <wp:effectExtent l="38100" t="38100" r="31750" b="58420"/>
                <wp:wrapNone/>
                <wp:docPr id="285" name="Ink 285"/>
                <wp:cNvGraphicFramePr/>
                <a:graphic xmlns:a="http://schemas.openxmlformats.org/drawingml/2006/main">
                  <a:graphicData uri="http://schemas.microsoft.com/office/word/2010/wordprocessingInk">
                    <w14:contentPart bwMode="auto" r:id="rId251">
                      <w14:nvContentPartPr>
                        <w14:cNvContentPartPr/>
                      </w14:nvContentPartPr>
                      <w14:xfrm>
                        <a:off x="0" y="0"/>
                        <a:ext cx="368300" cy="151130"/>
                      </w14:xfrm>
                    </w14:contentPart>
                  </a:graphicData>
                </a:graphic>
              </wp:anchor>
            </w:drawing>
          </mc:Choice>
          <mc:Fallback>
            <w:pict>
              <v:shape w14:anchorId="0B4E957D" id="Ink 285" o:spid="_x0000_s1026" type="#_x0000_t75" style="position:absolute;margin-left:153.1pt;margin-top:265.8pt;width:30.35pt;height:13.3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">
                <v:imagedata r:id="rId223" o:title=""/>
              </v:shape>
            </w:pict>
          </mc:Fallback>
        </mc:AlternateContent>
      </w:r>
      <w:r w:rsidRPr="001E1452">
        <w:rPr>
          <w:noProof/>
        </w:rPr>
        <mc:AlternateContent>
          <mc:Choice Requires="wpi">
            <w:drawing>
              <wp:anchor distT="0" distB="0" distL="114300" distR="114300" simplePos="0" relativeHeight="252139520" behindDoc="0" locked="0" layoutInCell="1" allowOverlap="1" wp14:anchorId="6FE9ECA5" wp14:editId="2006CFA4">
                <wp:simplePos x="0" y="0"/>
                <wp:positionH relativeFrom="column">
                  <wp:posOffset>883285</wp:posOffset>
                </wp:positionH>
                <wp:positionV relativeFrom="paragraph">
                  <wp:posOffset>3267103</wp:posOffset>
                </wp:positionV>
                <wp:extent cx="114300" cy="166370"/>
                <wp:effectExtent l="38100" t="38100" r="57150" b="43180"/>
                <wp:wrapNone/>
                <wp:docPr id="286" name="Ink 286"/>
                <wp:cNvGraphicFramePr/>
                <a:graphic xmlns:a="http://schemas.openxmlformats.org/drawingml/2006/main">
                  <a:graphicData uri="http://schemas.microsoft.com/office/word/2010/wordprocessingInk">
                    <w14:contentPart bwMode="auto" r:id="rId252">
                      <w14:nvContentPartPr>
                        <w14:cNvContentPartPr/>
                      </w14:nvContentPartPr>
                      <w14:xfrm>
                        <a:off x="0" y="0"/>
                        <a:ext cx="114300" cy="166370"/>
                      </w14:xfrm>
                    </w14:contentPart>
                  </a:graphicData>
                </a:graphic>
              </wp:anchor>
            </w:drawing>
          </mc:Choice>
          <mc:Fallback>
            <w:pict>
              <v:shape w14:anchorId="2F481542" id="Ink 286" o:spid="_x0000_s1026" type="#_x0000_t75" style="position:absolute;margin-left:68.9pt;margin-top:256.55pt;width:10.35pt;height:14.45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">
                <v:imagedata r:id="rId217" o:title=""/>
              </v:shape>
            </w:pict>
          </mc:Fallback>
        </mc:AlternateContent>
      </w:r>
      <w:r w:rsidRPr="001E1452">
        <w:rPr>
          <w:noProof/>
        </w:rPr>
        <mc:AlternateContent>
          <mc:Choice Requires="wpi">
            <w:drawing>
              <wp:anchor distT="0" distB="0" distL="114300" distR="114300" simplePos="0" relativeHeight="252135424" behindDoc="0" locked="0" layoutInCell="1" allowOverlap="1" wp14:anchorId="25D1CEB1" wp14:editId="4CF9717B">
                <wp:simplePos x="0" y="0"/>
                <wp:positionH relativeFrom="column">
                  <wp:posOffset>320675</wp:posOffset>
                </wp:positionH>
                <wp:positionV relativeFrom="paragraph">
                  <wp:posOffset>106680</wp:posOffset>
                </wp:positionV>
                <wp:extent cx="76200" cy="107950"/>
                <wp:effectExtent l="38100" t="38100" r="57150" b="44450"/>
                <wp:wrapNone/>
                <wp:docPr id="282" name="Ink 282"/>
                <wp:cNvGraphicFramePr/>
                <a:graphic xmlns:a="http://schemas.openxmlformats.org/drawingml/2006/main">
                  <a:graphicData uri="http://schemas.microsoft.com/office/word/2010/wordprocessingInk">
                    <w14:contentPart bwMode="auto" r:id="rId253">
                      <w14:nvContentPartPr>
                        <w14:cNvContentPartPr/>
                      </w14:nvContentPartPr>
                      <w14:xfrm>
                        <a:off x="0" y="0"/>
                        <a:ext cx="76200" cy="107950"/>
                      </w14:xfrm>
                    </w14:contentPart>
                  </a:graphicData>
                </a:graphic>
              </wp:anchor>
            </w:drawing>
          </mc:Choice>
          <mc:Fallback>
            <w:pict>
              <v:shape w14:anchorId="633A9EF6" id="Ink 282" o:spid="_x0000_s1026" type="#_x0000_t75" style="position:absolute;margin-left:24.55pt;margin-top:7.7pt;width:7.4pt;height:9.9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">
                <v:imagedata r:id="rId219" o:title=""/>
              </v:shape>
            </w:pict>
          </mc:Fallback>
        </mc:AlternateContent>
      </w:r>
      <w:r w:rsidRPr="001E1452">
        <w:rPr>
          <w:noProof/>
        </w:rPr>
        <mc:AlternateContent>
          <mc:Choice Requires="wpi">
            <w:drawing>
              <wp:anchor distT="0" distB="0" distL="114300" distR="114300" simplePos="0" relativeHeight="252136448" behindDoc="0" locked="0" layoutInCell="1" allowOverlap="1" wp14:anchorId="18823F7D" wp14:editId="5D16C110">
                <wp:simplePos x="0" y="0"/>
                <wp:positionH relativeFrom="column">
                  <wp:posOffset>1106170</wp:posOffset>
                </wp:positionH>
                <wp:positionV relativeFrom="paragraph">
                  <wp:posOffset>106680</wp:posOffset>
                </wp:positionV>
                <wp:extent cx="89535" cy="137160"/>
                <wp:effectExtent l="57150" t="38100" r="24765" b="53340"/>
                <wp:wrapNone/>
                <wp:docPr id="283" name="Ink 283"/>
                <wp:cNvGraphicFramePr/>
                <a:graphic xmlns:a="http://schemas.openxmlformats.org/drawingml/2006/main">
                  <a:graphicData uri="http://schemas.microsoft.com/office/word/2010/wordprocessingInk">
                    <w14:contentPart bwMode="auto" r:id="rId254">
                      <w14:nvContentPartPr>
                        <w14:cNvContentPartPr/>
                      </w14:nvContentPartPr>
                      <w14:xfrm>
                        <a:off x="0" y="0"/>
                        <a:ext cx="89535" cy="137160"/>
                      </w14:xfrm>
                    </w14:contentPart>
                  </a:graphicData>
                </a:graphic>
              </wp:anchor>
            </w:drawing>
          </mc:Choice>
          <mc:Fallback>
            <w:pict>
              <v:shape w14:anchorId="52498632" id="Ink 283" o:spid="_x0000_s1026" type="#_x0000_t75" style="position:absolute;margin-left:86.4pt;margin-top:7.7pt;width:8.45pt;height:12.2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">
                <v:imagedata r:id="rId213" o:title=""/>
              </v:shape>
            </w:pict>
          </mc:Fallback>
        </mc:AlternateContent>
      </w:r>
      <w:r w:rsidRPr="001E1452">
        <w:rPr>
          <w:noProof/>
        </w:rPr>
        <mc:AlternateContent>
          <mc:Choice Requires="wpi">
            <w:drawing>
              <wp:anchor distT="0" distB="0" distL="114300" distR="114300" simplePos="0" relativeHeight="252137472" behindDoc="0" locked="0" layoutInCell="1" allowOverlap="1" wp14:anchorId="072A4959" wp14:editId="6CB2EE9E">
                <wp:simplePos x="0" y="0"/>
                <wp:positionH relativeFrom="column">
                  <wp:posOffset>1846580</wp:posOffset>
                </wp:positionH>
                <wp:positionV relativeFrom="paragraph">
                  <wp:posOffset>97790</wp:posOffset>
                </wp:positionV>
                <wp:extent cx="299085" cy="130175"/>
                <wp:effectExtent l="38100" t="38100" r="43815" b="41275"/>
                <wp:wrapNone/>
                <wp:docPr id="284" name="Ink 284"/>
                <wp:cNvGraphicFramePr/>
                <a:graphic xmlns:a="http://schemas.openxmlformats.org/drawingml/2006/main">
                  <a:graphicData uri="http://schemas.microsoft.com/office/word/2010/wordprocessingInk">
                    <w14:contentPart bwMode="auto" r:id="rId255">
                      <w14:nvContentPartPr>
                        <w14:cNvContentPartPr/>
                      </w14:nvContentPartPr>
                      <w14:xfrm>
                        <a:off x="0" y="0"/>
                        <a:ext cx="299085" cy="130175"/>
                      </w14:xfrm>
                    </w14:contentPart>
                  </a:graphicData>
                </a:graphic>
              </wp:anchor>
            </w:drawing>
          </mc:Choice>
          <mc:Fallback>
            <w:pict>
              <v:shape w14:anchorId="625474D4" id="Ink 284" o:spid="_x0000_s1026" type="#_x0000_t75" style="position:absolute;margin-left:144.7pt;margin-top:7pt;width:24.95pt;height:11.6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">
                <v:imagedata r:id="rId215" o:title=""/>
              </v:shape>
            </w:pict>
          </mc:Fallback>
        </mc:AlternateContent>
      </w:r>
      <w:r w:rsidRPr="001E1452">
        <w:rPr>
          <w:noProof/>
        </w:rPr>
        <mc:AlternateContent>
          <mc:Choice Requires="wpi">
            <w:drawing>
              <wp:anchor distT="0" distB="0" distL="114300" distR="114300" simplePos="0" relativeHeight="252140544" behindDoc="0" locked="0" layoutInCell="1" allowOverlap="1" wp14:anchorId="36634589" wp14:editId="2B684F10">
                <wp:simplePos x="0" y="0"/>
                <wp:positionH relativeFrom="column">
                  <wp:posOffset>3993515</wp:posOffset>
                </wp:positionH>
                <wp:positionV relativeFrom="paragraph">
                  <wp:posOffset>106680</wp:posOffset>
                </wp:positionV>
                <wp:extent cx="76200" cy="107950"/>
                <wp:effectExtent l="38100" t="38100" r="57150" b="44450"/>
                <wp:wrapNone/>
                <wp:docPr id="287" name="Ink 287"/>
                <wp:cNvGraphicFramePr/>
                <a:graphic xmlns:a="http://schemas.openxmlformats.org/drawingml/2006/main">
                  <a:graphicData uri="http://schemas.microsoft.com/office/word/2010/wordprocessingInk">
                    <w14:contentPart bwMode="auto" r:id="rId256">
                      <w14:nvContentPartPr>
                        <w14:cNvContentPartPr/>
                      </w14:nvContentPartPr>
                      <w14:xfrm>
                        <a:off x="0" y="0"/>
                        <a:ext cx="76200" cy="107950"/>
                      </w14:xfrm>
                    </w14:contentPart>
                  </a:graphicData>
                </a:graphic>
              </wp:anchor>
            </w:drawing>
          </mc:Choice>
          <mc:Fallback>
            <w:pict>
              <v:shape w14:anchorId="1EBBE628" id="Ink 287" o:spid="_x0000_s1026" type="#_x0000_t75" style="position:absolute;margin-left:313.75pt;margin-top:7.7pt;width:7.4pt;height:9.9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">
                <v:imagedata r:id="rId219" o:title=""/>
              </v:shape>
            </w:pict>
          </mc:Fallback>
        </mc:AlternateContent>
      </w:r>
      <w:r w:rsidRPr="001E1452">
        <w:rPr>
          <w:noProof/>
        </w:rPr>
        <mc:AlternateContent>
          <mc:Choice Requires="wpi">
            <w:drawing>
              <wp:anchor distT="0" distB="0" distL="114300" distR="114300" simplePos="0" relativeHeight="252141568" behindDoc="0" locked="0" layoutInCell="1" allowOverlap="1" wp14:anchorId="6233ABDC" wp14:editId="39D7EB3D">
                <wp:simplePos x="0" y="0"/>
                <wp:positionH relativeFrom="column">
                  <wp:posOffset>4779010</wp:posOffset>
                </wp:positionH>
                <wp:positionV relativeFrom="paragraph">
                  <wp:posOffset>106680</wp:posOffset>
                </wp:positionV>
                <wp:extent cx="89535" cy="137160"/>
                <wp:effectExtent l="57150" t="38100" r="24765" b="53340"/>
                <wp:wrapNone/>
                <wp:docPr id="288" name="Ink 288"/>
                <wp:cNvGraphicFramePr/>
                <a:graphic xmlns:a="http://schemas.openxmlformats.org/drawingml/2006/main">
                  <a:graphicData uri="http://schemas.microsoft.com/office/word/2010/wordprocessingInk">
                    <w14:contentPart bwMode="auto" r:id="rId257">
                      <w14:nvContentPartPr>
                        <w14:cNvContentPartPr/>
                      </w14:nvContentPartPr>
                      <w14:xfrm>
                        <a:off x="0" y="0"/>
                        <a:ext cx="89535" cy="137160"/>
                      </w14:xfrm>
                    </w14:contentPart>
                  </a:graphicData>
                </a:graphic>
              </wp:anchor>
            </w:drawing>
          </mc:Choice>
          <mc:Fallback>
            <w:pict>
              <v:shape w14:anchorId="44A03749" id="Ink 288" o:spid="_x0000_s1026" type="#_x0000_t75" style="position:absolute;margin-left:375.6pt;margin-top:7.7pt;width:8.45pt;height:12.2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">
                <v:imagedata r:id="rId213" o:title=""/>
              </v:shape>
            </w:pict>
          </mc:Fallback>
        </mc:AlternateContent>
      </w:r>
      <w:r w:rsidRPr="001E1452">
        <w:rPr>
          <w:noProof/>
        </w:rPr>
        <mc:AlternateContent>
          <mc:Choice Requires="wpi">
            <w:drawing>
              <wp:anchor distT="0" distB="0" distL="114300" distR="114300" simplePos="0" relativeHeight="252142592" behindDoc="0" locked="0" layoutInCell="1" allowOverlap="1" wp14:anchorId="21B2C051" wp14:editId="741925B9">
                <wp:simplePos x="0" y="0"/>
                <wp:positionH relativeFrom="column">
                  <wp:posOffset>5519420</wp:posOffset>
                </wp:positionH>
                <wp:positionV relativeFrom="paragraph">
                  <wp:posOffset>97790</wp:posOffset>
                </wp:positionV>
                <wp:extent cx="299085" cy="130175"/>
                <wp:effectExtent l="38100" t="38100" r="43815" b="41275"/>
                <wp:wrapNone/>
                <wp:docPr id="289" name="Ink 289"/>
                <wp:cNvGraphicFramePr/>
                <a:graphic xmlns:a="http://schemas.openxmlformats.org/drawingml/2006/main">
                  <a:graphicData uri="http://schemas.microsoft.com/office/word/2010/wordprocessingInk">
                    <w14:contentPart bwMode="auto" r:id="rId258">
                      <w14:nvContentPartPr>
                        <w14:cNvContentPartPr/>
                      </w14:nvContentPartPr>
                      <w14:xfrm>
                        <a:off x="0" y="0"/>
                        <a:ext cx="299085" cy="130175"/>
                      </w14:xfrm>
                    </w14:contentPart>
                  </a:graphicData>
                </a:graphic>
              </wp:anchor>
            </w:drawing>
          </mc:Choice>
          <mc:Fallback>
            <w:pict>
              <v:shape w14:anchorId="3C160D64" id="Ink 289" o:spid="_x0000_s1026" type="#_x0000_t75" style="position:absolute;margin-left:433.9pt;margin-top:7pt;width:24.95pt;height:11.65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">
                <v:imagedata r:id="rId215" o:title=""/>
              </v:shape>
            </w:pict>
          </mc:Fallback>
        </mc:AlternateContent>
      </w:r>
      <w:r>
        <w:rPr>
          <w:noProof/>
        </w:rPr>
        <mc:AlternateContent>
          <mc:Choice Requires="wps">
            <w:drawing>
              <wp:anchor distT="0" distB="0" distL="114300" distR="114300" simplePos="0" relativeHeight="252130304" behindDoc="0" locked="0" layoutInCell="1" allowOverlap="1" wp14:anchorId="64A9C4E6" wp14:editId="031F4180">
                <wp:simplePos x="0" y="0"/>
                <wp:positionH relativeFrom="column">
                  <wp:posOffset>19050</wp:posOffset>
                </wp:positionH>
                <wp:positionV relativeFrom="paragraph">
                  <wp:posOffset>8126178</wp:posOffset>
                </wp:positionV>
                <wp:extent cx="2409190" cy="635"/>
                <wp:effectExtent l="0" t="0" r="0" b="0"/>
                <wp:wrapSquare wrapText="bothSides"/>
                <wp:docPr id="279" name="Text Box 279"/>
                <wp:cNvGraphicFramePr/>
                <a:graphic xmlns:a="http://schemas.openxmlformats.org/drawingml/2006/main">
                  <a:graphicData uri="http://schemas.microsoft.com/office/word/2010/wordprocessingShape">
                    <wps:wsp>
                      <wps:cNvSpPr txBox="1"/>
                      <wps:spPr>
                        <a:xfrm>
                          <a:off x="0" y="0"/>
                          <a:ext cx="2409190" cy="635"/>
                        </a:xfrm>
                        <a:prstGeom prst="rect">
                          <a:avLst/>
                        </a:prstGeom>
                        <a:solidFill>
                          <a:prstClr val="white"/>
                        </a:solidFill>
                        <a:ln>
                          <a:noFill/>
                        </a:ln>
                      </wps:spPr>
                      <wps:txbx>
                        <w:txbxContent>
                          <w:p w14:paraId="6179ADA9" w14:textId="6810ABE4" w:rsidR="000E361C" w:rsidRPr="009D16E2" w:rsidRDefault="000E361C" w:rsidP="000E361C">
                            <w:pPr>
                              <w:pStyle w:val="Caption"/>
                              <w:spacing w:before="0"/>
                              <w:jc w:val="center"/>
                              <w:rPr>
                                <w:noProof/>
                                <w:color w:val="808080" w:themeColor="background1" w:themeShade="80"/>
                                <w:sz w:val="26"/>
                                <w:szCs w:val="26"/>
                              </w:rPr>
                            </w:pPr>
                            <w:r>
                              <w:t>Figure 31</w:t>
                            </w:r>
                            <w:r w:rsidRPr="003B4DAA">
                              <w:t>: A=1, B=</w:t>
                            </w:r>
                            <w:r>
                              <w:t>1</w:t>
                            </w:r>
                            <w:r w:rsidRPr="003B4DAA">
                              <w:t>, B-in=</w:t>
                            </w:r>
                            <w:r>
                              <w:t>0</w:t>
                            </w:r>
                            <w:r w:rsidRPr="003B4DAA">
                              <w:t>; D=0, B-out=0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9C4E6" id="Text Box 279" o:spid="_x0000_s1086" type="#_x0000_t202" style="position:absolute;left:0;text-align:left;margin-left:1.5pt;margin-top:639.85pt;width:189.7pt;height:.05pt;z-index:25213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" stroked="f">
                <v:textbox style="mso-fit-shape-to-text:t" inset="0,0,0,0">
                  <w:txbxContent>
                    <w:p w14:paraId="6179ADA9" w14:textId="6810ABE4" w:rsidR="000E361C" w:rsidRPr="009D16E2" w:rsidRDefault="000E361C" w:rsidP="000E361C">
                      <w:pPr>
                        <w:pStyle w:val="Caption"/>
                        <w:spacing w:before="0"/>
                        <w:jc w:val="center"/>
                        <w:rPr>
                          <w:noProof/>
                          <w:color w:val="808080" w:themeColor="background1" w:themeShade="80"/>
                          <w:sz w:val="26"/>
                          <w:szCs w:val="26"/>
                        </w:rPr>
                      </w:pPr>
                      <w:r>
                        <w:t>Figure 31</w:t>
                      </w:r>
                      <w:r w:rsidRPr="003B4DAA">
                        <w:t>: A=1, B=</w:t>
                      </w:r>
                      <w:r>
                        <w:t>1</w:t>
                      </w:r>
                      <w:r w:rsidRPr="003B4DAA">
                        <w:t>, B-in=</w:t>
                      </w:r>
                      <w:r>
                        <w:t>0</w:t>
                      </w:r>
                      <w:r w:rsidRPr="003B4DAA">
                        <w:t>; D=0, B-out=0</w:t>
                      </w:r>
                    </w:p>
                  </w:txbxContent>
                </v:textbox>
                <w10:wrap type="square"/>
              </v:shape>
            </w:pict>
          </mc:Fallback>
        </mc:AlternateContent>
      </w:r>
      <w:r w:rsidR="00EF7131">
        <w:rPr>
          <w:noProof/>
        </w:rPr>
        <mc:AlternateContent>
          <mc:Choice Requires="wps">
            <w:drawing>
              <wp:anchor distT="0" distB="0" distL="114300" distR="114300" simplePos="0" relativeHeight="252133376" behindDoc="0" locked="0" layoutInCell="1" allowOverlap="1" wp14:anchorId="623C5F5A" wp14:editId="1BFFFB51">
                <wp:simplePos x="0" y="0"/>
                <wp:positionH relativeFrom="column">
                  <wp:posOffset>3533140</wp:posOffset>
                </wp:positionH>
                <wp:positionV relativeFrom="paragraph">
                  <wp:posOffset>8078470</wp:posOffset>
                </wp:positionV>
                <wp:extent cx="2418080" cy="635"/>
                <wp:effectExtent l="0" t="0" r="0" b="0"/>
                <wp:wrapSquare wrapText="bothSides"/>
                <wp:docPr id="281" name="Text Box 281"/>
                <wp:cNvGraphicFramePr/>
                <a:graphic xmlns:a="http://schemas.openxmlformats.org/drawingml/2006/main">
                  <a:graphicData uri="http://schemas.microsoft.com/office/word/2010/wordprocessingShape">
                    <wps:wsp>
                      <wps:cNvSpPr txBox="1"/>
                      <wps:spPr>
                        <a:xfrm>
                          <a:off x="0" y="0"/>
                          <a:ext cx="2418080" cy="635"/>
                        </a:xfrm>
                        <a:prstGeom prst="rect">
                          <a:avLst/>
                        </a:prstGeom>
                        <a:solidFill>
                          <a:prstClr val="white"/>
                        </a:solidFill>
                        <a:ln>
                          <a:noFill/>
                        </a:ln>
                      </wps:spPr>
                      <wps:txbx>
                        <w:txbxContent>
                          <w:p w14:paraId="12DA3B1A" w14:textId="691766E6" w:rsidR="00EF7131" w:rsidRPr="00333F91" w:rsidRDefault="00EF7131" w:rsidP="00EF7131">
                            <w:pPr>
                              <w:pStyle w:val="Caption"/>
                              <w:spacing w:before="0"/>
                              <w:jc w:val="center"/>
                              <w:rPr>
                                <w:noProof/>
                                <w:color w:val="808080" w:themeColor="background1" w:themeShade="80"/>
                                <w:sz w:val="26"/>
                                <w:szCs w:val="26"/>
                              </w:rPr>
                            </w:pPr>
                            <w:r>
                              <w:t xml:space="preserve">Figure </w:t>
                            </w:r>
                            <w:r w:rsidR="001E1452">
                              <w:t>32</w:t>
                            </w:r>
                            <w:r w:rsidRPr="00BB61F5">
                              <w:t>: A=1, B=1, B-in=</w:t>
                            </w:r>
                            <w:r>
                              <w:t>1</w:t>
                            </w:r>
                            <w:r w:rsidRPr="00BB61F5">
                              <w:t>; D=</w:t>
                            </w:r>
                            <w:r>
                              <w:t>1</w:t>
                            </w:r>
                            <w:r w:rsidRPr="00BB61F5">
                              <w:t>, B-out=</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C5F5A" id="Text Box 281" o:spid="_x0000_s1087" type="#_x0000_t202" style="position:absolute;left:0;text-align:left;margin-left:278.2pt;margin-top:636.1pt;width:190.4pt;height:.05pt;z-index:25213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pi3LwIAAGk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" stroked="f">
                <v:textbox style="mso-fit-shape-to-text:t" inset="0,0,0,0">
                  <w:txbxContent>
                    <w:p w14:paraId="12DA3B1A" w14:textId="691766E6" w:rsidR="00EF7131" w:rsidRPr="00333F91" w:rsidRDefault="00EF7131" w:rsidP="00EF7131">
                      <w:pPr>
                        <w:pStyle w:val="Caption"/>
                        <w:spacing w:before="0"/>
                        <w:jc w:val="center"/>
                        <w:rPr>
                          <w:noProof/>
                          <w:color w:val="808080" w:themeColor="background1" w:themeShade="80"/>
                          <w:sz w:val="26"/>
                          <w:szCs w:val="26"/>
                        </w:rPr>
                      </w:pPr>
                      <w:r>
                        <w:t xml:space="preserve">Figure </w:t>
                      </w:r>
                      <w:r w:rsidR="001E1452">
                        <w:t>32</w:t>
                      </w:r>
                      <w:r w:rsidRPr="00BB61F5">
                        <w:t>: A=1, B=1, B-in=</w:t>
                      </w:r>
                      <w:r>
                        <w:t>1</w:t>
                      </w:r>
                      <w:r w:rsidRPr="00BB61F5">
                        <w:t>; D=</w:t>
                      </w:r>
                      <w:r>
                        <w:t>1</w:t>
                      </w:r>
                      <w:r w:rsidRPr="00BB61F5">
                        <w:t>, B-out=</w:t>
                      </w:r>
                      <w:r>
                        <w:t>1</w:t>
                      </w:r>
                    </w:p>
                  </w:txbxContent>
                </v:textbox>
                <w10:wrap type="square"/>
              </v:shape>
            </w:pict>
          </mc:Fallback>
        </mc:AlternateContent>
      </w:r>
      <w:r w:rsidR="00EF7131">
        <w:rPr>
          <w:noProof/>
        </w:rPr>
        <w:drawing>
          <wp:anchor distT="0" distB="0" distL="114300" distR="114300" simplePos="0" relativeHeight="252131328" behindDoc="0" locked="0" layoutInCell="1" allowOverlap="1" wp14:anchorId="73C88768" wp14:editId="2E9BCAC6">
            <wp:simplePos x="0" y="0"/>
            <wp:positionH relativeFrom="margin">
              <wp:align>right</wp:align>
            </wp:positionH>
            <wp:positionV relativeFrom="paragraph">
              <wp:posOffset>4163060</wp:posOffset>
            </wp:positionV>
            <wp:extent cx="2418080" cy="3879850"/>
            <wp:effectExtent l="19050" t="19050" r="20320" b="25400"/>
            <wp:wrapSquare wrapText="bothSides"/>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418080" cy="38798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E361C">
        <w:rPr>
          <w:noProof/>
        </w:rPr>
        <w:drawing>
          <wp:anchor distT="0" distB="0" distL="114300" distR="114300" simplePos="0" relativeHeight="252128256" behindDoc="0" locked="0" layoutInCell="1" allowOverlap="1" wp14:anchorId="1313F94E" wp14:editId="7668EB46">
            <wp:simplePos x="0" y="0"/>
            <wp:positionH relativeFrom="margin">
              <wp:align>left</wp:align>
            </wp:positionH>
            <wp:positionV relativeFrom="paragraph">
              <wp:posOffset>4190641</wp:posOffset>
            </wp:positionV>
            <wp:extent cx="2409190" cy="3896995"/>
            <wp:effectExtent l="19050" t="19050" r="10160" b="27305"/>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409190" cy="38969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F46D0">
        <w:rPr>
          <w:noProof/>
        </w:rPr>
        <mc:AlternateContent>
          <mc:Choice Requires="wps">
            <w:drawing>
              <wp:anchor distT="0" distB="0" distL="114300" distR="114300" simplePos="0" relativeHeight="252127232" behindDoc="0" locked="0" layoutInCell="1" allowOverlap="1" wp14:anchorId="720F81E8" wp14:editId="033EDA12">
                <wp:simplePos x="0" y="0"/>
                <wp:positionH relativeFrom="column">
                  <wp:posOffset>3571240</wp:posOffset>
                </wp:positionH>
                <wp:positionV relativeFrom="paragraph">
                  <wp:posOffset>3956050</wp:posOffset>
                </wp:positionV>
                <wp:extent cx="2383790" cy="635"/>
                <wp:effectExtent l="0" t="0" r="0" b="0"/>
                <wp:wrapSquare wrapText="bothSides"/>
                <wp:docPr id="277" name="Text Box 277"/>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wps:spPr>
                      <wps:txbx>
                        <w:txbxContent>
                          <w:p w14:paraId="0654238B" w14:textId="1BBF762C" w:rsidR="005F46D0" w:rsidRPr="00783D26" w:rsidRDefault="005F46D0" w:rsidP="005F46D0">
                            <w:pPr>
                              <w:pStyle w:val="Caption"/>
                              <w:spacing w:before="0"/>
                              <w:jc w:val="center"/>
                              <w:rPr>
                                <w:noProof/>
                                <w:color w:val="808080" w:themeColor="background1" w:themeShade="80"/>
                                <w:sz w:val="26"/>
                                <w:szCs w:val="26"/>
                              </w:rPr>
                            </w:pPr>
                            <w:r>
                              <w:t>Figure 30</w:t>
                            </w:r>
                            <w:r w:rsidRPr="004876A2">
                              <w:t>: A=1, B=0, B-in=</w:t>
                            </w:r>
                            <w:r>
                              <w:t>1</w:t>
                            </w:r>
                            <w:r w:rsidRPr="004876A2">
                              <w:t>; D=</w:t>
                            </w:r>
                            <w:r>
                              <w:t>0</w:t>
                            </w:r>
                            <w:r w:rsidRPr="004876A2">
                              <w:t>, B-out=0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F81E8" id="Text Box 277" o:spid="_x0000_s1088" type="#_x0000_t202" style="position:absolute;left:0;text-align:left;margin-left:281.2pt;margin-top:311.5pt;width:187.7pt;height:.05pt;z-index:25212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" stroked="f">
                <v:textbox style="mso-fit-shape-to-text:t" inset="0,0,0,0">
                  <w:txbxContent>
                    <w:p w14:paraId="0654238B" w14:textId="1BBF762C" w:rsidR="005F46D0" w:rsidRPr="00783D26" w:rsidRDefault="005F46D0" w:rsidP="005F46D0">
                      <w:pPr>
                        <w:pStyle w:val="Caption"/>
                        <w:spacing w:before="0"/>
                        <w:jc w:val="center"/>
                        <w:rPr>
                          <w:noProof/>
                          <w:color w:val="808080" w:themeColor="background1" w:themeShade="80"/>
                          <w:sz w:val="26"/>
                          <w:szCs w:val="26"/>
                        </w:rPr>
                      </w:pPr>
                      <w:r>
                        <w:t>Figure 30</w:t>
                      </w:r>
                      <w:r w:rsidRPr="004876A2">
                        <w:t>: A=1, B=0, B-in=</w:t>
                      </w:r>
                      <w:r>
                        <w:t>1</w:t>
                      </w:r>
                      <w:r w:rsidRPr="004876A2">
                        <w:t>; D=</w:t>
                      </w:r>
                      <w:r>
                        <w:t>0</w:t>
                      </w:r>
                      <w:r w:rsidRPr="004876A2">
                        <w:t>, B-out=0</w:t>
                      </w:r>
                    </w:p>
                  </w:txbxContent>
                </v:textbox>
                <w10:wrap type="square"/>
              </v:shape>
            </w:pict>
          </mc:Fallback>
        </mc:AlternateContent>
      </w:r>
      <w:r w:rsidR="005F46D0">
        <w:rPr>
          <w:noProof/>
        </w:rPr>
        <w:drawing>
          <wp:anchor distT="0" distB="0" distL="114300" distR="114300" simplePos="0" relativeHeight="252125184" behindDoc="0" locked="0" layoutInCell="1" allowOverlap="1" wp14:anchorId="01EAE62E" wp14:editId="45739174">
            <wp:simplePos x="0" y="0"/>
            <wp:positionH relativeFrom="margin">
              <wp:align>right</wp:align>
            </wp:positionH>
            <wp:positionV relativeFrom="paragraph">
              <wp:posOffset>21590</wp:posOffset>
            </wp:positionV>
            <wp:extent cx="2383790" cy="3877310"/>
            <wp:effectExtent l="19050" t="19050" r="16510" b="27940"/>
            <wp:wrapSquare wrapText="bothSides"/>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383790" cy="38773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94AEC">
        <w:rPr>
          <w:noProof/>
        </w:rPr>
        <mc:AlternateContent>
          <mc:Choice Requires="wps">
            <w:drawing>
              <wp:anchor distT="0" distB="0" distL="114300" distR="114300" simplePos="0" relativeHeight="252124160" behindDoc="0" locked="0" layoutInCell="1" allowOverlap="1" wp14:anchorId="21707975" wp14:editId="5922F707">
                <wp:simplePos x="0" y="0"/>
                <wp:positionH relativeFrom="column">
                  <wp:posOffset>19050</wp:posOffset>
                </wp:positionH>
                <wp:positionV relativeFrom="paragraph">
                  <wp:posOffset>3958590</wp:posOffset>
                </wp:positionV>
                <wp:extent cx="2360930" cy="635"/>
                <wp:effectExtent l="0" t="0" r="0" b="0"/>
                <wp:wrapSquare wrapText="bothSides"/>
                <wp:docPr id="275" name="Text Box 275"/>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47DB471B" w14:textId="6D4551D1" w:rsidR="00F94AEC" w:rsidRPr="005A087B" w:rsidRDefault="00F94AEC" w:rsidP="00F94AEC">
                            <w:pPr>
                              <w:pStyle w:val="Caption"/>
                              <w:spacing w:before="0"/>
                              <w:jc w:val="center"/>
                              <w:rPr>
                                <w:noProof/>
                                <w:color w:val="808080" w:themeColor="background1" w:themeShade="80"/>
                                <w:sz w:val="26"/>
                                <w:szCs w:val="26"/>
                              </w:rPr>
                            </w:pPr>
                            <w:r>
                              <w:t>Figure 29</w:t>
                            </w:r>
                            <w:r w:rsidRPr="00EC0383">
                              <w:t>: A=</w:t>
                            </w:r>
                            <w:r>
                              <w:t>1</w:t>
                            </w:r>
                            <w:r w:rsidRPr="00EC0383">
                              <w:t>, B=</w:t>
                            </w:r>
                            <w:r>
                              <w:t>0</w:t>
                            </w:r>
                            <w:r w:rsidRPr="00EC0383">
                              <w:t>, B-in=0; D=1, B-out=</w:t>
                            </w:r>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07975" id="Text Box 275" o:spid="_x0000_s1089" type="#_x0000_t202" style="position:absolute;left:0;text-align:left;margin-left:1.5pt;margin-top:311.7pt;width:185.9pt;height:.05pt;z-index:25212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mLUMwIAAGkEAAAOAAAAZHJzL2Uyb0RvYy54bWysVE2P0zAQvSPxHyzfafohCk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" stroked="f">
                <v:textbox style="mso-fit-shape-to-text:t" inset="0,0,0,0">
                  <w:txbxContent>
                    <w:p w14:paraId="47DB471B" w14:textId="6D4551D1" w:rsidR="00F94AEC" w:rsidRPr="005A087B" w:rsidRDefault="00F94AEC" w:rsidP="00F94AEC">
                      <w:pPr>
                        <w:pStyle w:val="Caption"/>
                        <w:spacing w:before="0"/>
                        <w:jc w:val="center"/>
                        <w:rPr>
                          <w:noProof/>
                          <w:color w:val="808080" w:themeColor="background1" w:themeShade="80"/>
                          <w:sz w:val="26"/>
                          <w:szCs w:val="26"/>
                        </w:rPr>
                      </w:pPr>
                      <w:r>
                        <w:t>Figure 29</w:t>
                      </w:r>
                      <w:r w:rsidRPr="00EC0383">
                        <w:t>: A=</w:t>
                      </w:r>
                      <w:r>
                        <w:t>1</w:t>
                      </w:r>
                      <w:r w:rsidRPr="00EC0383">
                        <w:t>, B=</w:t>
                      </w:r>
                      <w:r>
                        <w:t>0</w:t>
                      </w:r>
                      <w:r w:rsidRPr="00EC0383">
                        <w:t>, B-in=0; D=1, B-out=</w:t>
                      </w:r>
                      <w:r>
                        <w:t>0</w:t>
                      </w:r>
                    </w:p>
                  </w:txbxContent>
                </v:textbox>
                <w10:wrap type="square"/>
              </v:shape>
            </w:pict>
          </mc:Fallback>
        </mc:AlternateContent>
      </w:r>
      <w:r w:rsidR="00F94AEC">
        <w:rPr>
          <w:noProof/>
        </w:rPr>
        <w:drawing>
          <wp:anchor distT="0" distB="0" distL="114300" distR="114300" simplePos="0" relativeHeight="252122112" behindDoc="0" locked="0" layoutInCell="1" allowOverlap="1" wp14:anchorId="486D229A" wp14:editId="4E1F80E9">
            <wp:simplePos x="0" y="0"/>
            <wp:positionH relativeFrom="margin">
              <wp:align>left</wp:align>
            </wp:positionH>
            <wp:positionV relativeFrom="paragraph">
              <wp:posOffset>7510</wp:posOffset>
            </wp:positionV>
            <wp:extent cx="2360930" cy="3882390"/>
            <wp:effectExtent l="19050" t="19050" r="20320" b="22860"/>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363746" cy="388659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243B4">
        <w:br w:type="page"/>
      </w:r>
    </w:p>
    <w:p w14:paraId="2A6D0D13" w14:textId="181ED81F" w:rsidR="001E1452" w:rsidRDefault="001E1452" w:rsidP="001E1452">
      <w:pPr>
        <w:pStyle w:val="Heading1"/>
      </w:pPr>
      <w:r>
        <w:lastRenderedPageBreak/>
        <w:t>Experiment 1(c)</w:t>
      </w:r>
    </w:p>
    <w:p w14:paraId="349B667F" w14:textId="77777777" w:rsidR="001E1452" w:rsidRDefault="001E1452" w:rsidP="001E1452">
      <w:pPr>
        <w:pStyle w:val="Heading2"/>
      </w:pPr>
      <w:r>
        <w:t>Objective</w:t>
      </w:r>
    </w:p>
    <w:p w14:paraId="48B7F2BF" w14:textId="691D0A75" w:rsidR="001E1452" w:rsidRDefault="001E1452" w:rsidP="001E1452">
      <w:r>
        <w:tab/>
        <w:t>Realization of Half Adder, Full Adder, Half Subtractor, and Full Subtractor using two input NAND Gates</w:t>
      </w:r>
      <w:r w:rsidR="0006326B">
        <w:t xml:space="preserve"> and XOR gates</w:t>
      </w:r>
    </w:p>
    <w:p w14:paraId="1A272C22" w14:textId="4D7F9B31" w:rsidR="0006326B" w:rsidRDefault="0006326B" w:rsidP="0006326B">
      <w:pPr>
        <w:pStyle w:val="Heading2"/>
      </w:pPr>
      <w:r>
        <w:t>Theory</w:t>
      </w:r>
    </w:p>
    <w:p w14:paraId="1BDAB34B" w14:textId="586E650A" w:rsidR="000D2614" w:rsidRDefault="000C2311" w:rsidP="00810B51">
      <w:r>
        <w:rPr>
          <w:noProof/>
        </w:rPr>
        <mc:AlternateContent>
          <mc:Choice Requires="wps">
            <w:drawing>
              <wp:anchor distT="0" distB="0" distL="114300" distR="114300" simplePos="0" relativeHeight="252161024" behindDoc="0" locked="0" layoutInCell="1" allowOverlap="1" wp14:anchorId="319CD547" wp14:editId="5B4DCFAE">
                <wp:simplePos x="0" y="0"/>
                <wp:positionH relativeFrom="column">
                  <wp:posOffset>19050</wp:posOffset>
                </wp:positionH>
                <wp:positionV relativeFrom="paragraph">
                  <wp:posOffset>1638356</wp:posOffset>
                </wp:positionV>
                <wp:extent cx="3474720" cy="635"/>
                <wp:effectExtent l="0" t="0" r="0" b="0"/>
                <wp:wrapSquare wrapText="bothSides"/>
                <wp:docPr id="316" name="Text Box 316"/>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14:paraId="1493E19B" w14:textId="47DAFD7F" w:rsidR="000C2311" w:rsidRPr="00EC6CF4" w:rsidRDefault="000C2311" w:rsidP="000C2311">
                            <w:pPr>
                              <w:pStyle w:val="Caption"/>
                              <w:spacing w:before="0"/>
                              <w:jc w:val="center"/>
                              <w:rPr>
                                <w:noProof/>
                                <w:color w:val="808080" w:themeColor="background1" w:themeShade="80"/>
                                <w:sz w:val="26"/>
                                <w:szCs w:val="26"/>
                              </w:rPr>
                            </w:pPr>
                            <w:r>
                              <w:t>Figure 1: Equivalent Circuit of XOR Gate made by NAND Gates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CD547" id="Text Box 316" o:spid="_x0000_s1090" type="#_x0000_t202" style="position:absolute;margin-left:1.5pt;margin-top:129pt;width:273.6pt;height:.05pt;z-index:25216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" stroked="f">
                <v:textbox style="mso-fit-shape-to-text:t" inset="0,0,0,0">
                  <w:txbxContent>
                    <w:p w14:paraId="1493E19B" w14:textId="47DAFD7F" w:rsidR="000C2311" w:rsidRPr="00EC6CF4" w:rsidRDefault="000C2311" w:rsidP="000C2311">
                      <w:pPr>
                        <w:pStyle w:val="Caption"/>
                        <w:spacing w:before="0"/>
                        <w:jc w:val="center"/>
                        <w:rPr>
                          <w:noProof/>
                          <w:color w:val="808080" w:themeColor="background1" w:themeShade="80"/>
                          <w:sz w:val="26"/>
                          <w:szCs w:val="26"/>
                        </w:rPr>
                      </w:pPr>
                      <w:r>
                        <w:t>Figure 1: Equivalent Circuit of XOR Gate made by NAND Gates</w:t>
                      </w:r>
                    </w:p>
                  </w:txbxContent>
                </v:textbox>
                <w10:wrap type="square"/>
              </v:shape>
            </w:pict>
          </mc:Fallback>
        </mc:AlternateContent>
      </w:r>
      <w:r w:rsidRPr="007923C6">
        <w:rPr>
          <w:noProof/>
        </w:rPr>
        <w:drawing>
          <wp:anchor distT="0" distB="0" distL="114300" distR="114300" simplePos="0" relativeHeight="252155904" behindDoc="0" locked="0" layoutInCell="1" allowOverlap="1" wp14:anchorId="44E19FDC" wp14:editId="419C1F57">
            <wp:simplePos x="0" y="0"/>
            <wp:positionH relativeFrom="margin">
              <wp:align>left</wp:align>
            </wp:positionH>
            <wp:positionV relativeFrom="paragraph">
              <wp:posOffset>449193</wp:posOffset>
            </wp:positionV>
            <wp:extent cx="3474720" cy="1160780"/>
            <wp:effectExtent l="19050" t="19050" r="11430" b="20320"/>
            <wp:wrapSquare wrapText="bothSides"/>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extLst>
                        <a:ext uri="{28A0092B-C50C-407E-A947-70E740481C1C}">
                          <a14:useLocalDpi xmlns:a14="http://schemas.microsoft.com/office/drawing/2010/main" val="0"/>
                        </a:ext>
                      </a:extLst>
                    </a:blip>
                    <a:stretch>
                      <a:fillRect/>
                    </a:stretch>
                  </pic:blipFill>
                  <pic:spPr>
                    <a:xfrm>
                      <a:off x="0" y="0"/>
                      <a:ext cx="3474720" cy="1160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6326B">
        <w:tab/>
      </w:r>
      <w:r w:rsidR="00531997">
        <w:t xml:space="preserve">In every circuit made in Experiment 1(b), we can substitute the following arrangement of NAND Gates with XOR Gate, as they are logically </w:t>
      </w:r>
      <w:r w:rsidR="007923C6">
        <w:t>equivalent</w:t>
      </w:r>
      <w:r w:rsidR="00531997">
        <w:t>.</w:t>
      </w:r>
    </w:p>
    <w:p w14:paraId="6471CDB1" w14:textId="77777777" w:rsidR="000D2614" w:rsidRDefault="000D2614" w:rsidP="00810B51"/>
    <w:p w14:paraId="2A803022" w14:textId="0130BD3A" w:rsidR="000D2614" w:rsidRDefault="000D2614" w:rsidP="00810B51">
      <w:r>
        <w:rPr>
          <w:noProof/>
        </w:rPr>
        <mc:AlternateContent>
          <mc:Choice Requires="wpg">
            <w:drawing>
              <wp:anchor distT="0" distB="0" distL="114300" distR="114300" simplePos="0" relativeHeight="252158976" behindDoc="0" locked="0" layoutInCell="1" allowOverlap="1" wp14:anchorId="74875034" wp14:editId="0BAC4FA0">
                <wp:simplePos x="0" y="0"/>
                <wp:positionH relativeFrom="column">
                  <wp:posOffset>3956713</wp:posOffset>
                </wp:positionH>
                <wp:positionV relativeFrom="paragraph">
                  <wp:posOffset>8890</wp:posOffset>
                </wp:positionV>
                <wp:extent cx="1286541" cy="536575"/>
                <wp:effectExtent l="0" t="0" r="0" b="0"/>
                <wp:wrapSquare wrapText="bothSides"/>
                <wp:docPr id="305" name="Graphic 304"/>
                <wp:cNvGraphicFramePr/>
                <a:graphic xmlns:a="http://schemas.openxmlformats.org/drawingml/2006/main">
                  <a:graphicData uri="http://schemas.microsoft.com/office/word/2010/wordprocessingGroup">
                    <wpg:wgp>
                      <wpg:cNvGrpSpPr/>
                      <wpg:grpSpPr>
                        <a:xfrm>
                          <a:off x="0" y="0"/>
                          <a:ext cx="1286541" cy="536575"/>
                          <a:chOff x="-91427" y="-26670"/>
                          <a:chExt cx="1286541" cy="536575"/>
                        </a:xfrm>
                      </wpg:grpSpPr>
                      <wps:wsp>
                        <wps:cNvPr id="306" name="Freeform: Shape 306"/>
                        <wps:cNvSpPr/>
                        <wps:spPr>
                          <a:xfrm>
                            <a:off x="738857" y="190500"/>
                            <a:ext cx="238125" cy="9525"/>
                          </a:xfrm>
                          <a:custGeom>
                            <a:avLst/>
                            <a:gdLst>
                              <a:gd name="connsiteX0" fmla="*/ 0 w 238125"/>
                              <a:gd name="connsiteY0" fmla="*/ 0 h 9525"/>
                              <a:gd name="connsiteX1" fmla="*/ 238125 w 238125"/>
                              <a:gd name="connsiteY1" fmla="*/ 0 h 9525"/>
                            </a:gdLst>
                            <a:ahLst/>
                            <a:cxnLst>
                              <a:cxn ang="0">
                                <a:pos x="connsiteX0" y="connsiteY0"/>
                              </a:cxn>
                              <a:cxn ang="0">
                                <a:pos x="connsiteX1" y="connsiteY1"/>
                              </a:cxn>
                            </a:cxnLst>
                            <a:rect l="l" t="t" r="r" b="b"/>
                            <a:pathLst>
                              <a:path w="238125" h="9525">
                                <a:moveTo>
                                  <a:pt x="0" y="0"/>
                                </a:moveTo>
                                <a:cubicBezTo>
                                  <a:pt x="190500" y="0"/>
                                  <a:pt x="238125" y="0"/>
                                  <a:pt x="238125" y="0"/>
                                </a:cubicBezTo>
                              </a:path>
                            </a:pathLst>
                          </a:custGeom>
                          <a:noFill/>
                          <a:ln w="1905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7" name="Freeform: Shape 307"/>
                        <wps:cNvSpPr/>
                        <wps:spPr>
                          <a:xfrm>
                            <a:off x="119732" y="95250"/>
                            <a:ext cx="241798" cy="9525"/>
                          </a:xfrm>
                          <a:custGeom>
                            <a:avLst/>
                            <a:gdLst>
                              <a:gd name="connsiteX0" fmla="*/ 241799 w 241798"/>
                              <a:gd name="connsiteY0" fmla="*/ 0 h 9525"/>
                              <a:gd name="connsiteX1" fmla="*/ 0 w 241798"/>
                              <a:gd name="connsiteY1" fmla="*/ 0 h 9525"/>
                            </a:gdLst>
                            <a:ahLst/>
                            <a:cxnLst>
                              <a:cxn ang="0">
                                <a:pos x="connsiteX0" y="connsiteY0"/>
                              </a:cxn>
                              <a:cxn ang="0">
                                <a:pos x="connsiteX1" y="connsiteY1"/>
                              </a:cxn>
                            </a:cxnLst>
                            <a:rect l="l" t="t" r="r" b="b"/>
                            <a:pathLst>
                              <a:path w="241798" h="9525">
                                <a:moveTo>
                                  <a:pt x="241799" y="0"/>
                                </a:moveTo>
                                <a:lnTo>
                                  <a:pt x="0" y="0"/>
                                </a:lnTo>
                              </a:path>
                            </a:pathLst>
                          </a:custGeom>
                          <a:noFill/>
                          <a:ln w="1905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8" name="Freeform: Shape 308"/>
                        <wps:cNvSpPr/>
                        <wps:spPr>
                          <a:xfrm>
                            <a:off x="119732" y="285750"/>
                            <a:ext cx="251098" cy="9525"/>
                          </a:xfrm>
                          <a:custGeom>
                            <a:avLst/>
                            <a:gdLst>
                              <a:gd name="connsiteX0" fmla="*/ 251099 w 251098"/>
                              <a:gd name="connsiteY0" fmla="*/ 0 h 9525"/>
                              <a:gd name="connsiteX1" fmla="*/ 0 w 251098"/>
                              <a:gd name="connsiteY1" fmla="*/ 0 h 9525"/>
                            </a:gdLst>
                            <a:ahLst/>
                            <a:cxnLst>
                              <a:cxn ang="0">
                                <a:pos x="connsiteX0" y="connsiteY0"/>
                              </a:cxn>
                              <a:cxn ang="0">
                                <a:pos x="connsiteX1" y="connsiteY1"/>
                              </a:cxn>
                            </a:cxnLst>
                            <a:rect l="l" t="t" r="r" b="b"/>
                            <a:pathLst>
                              <a:path w="251098" h="9525">
                                <a:moveTo>
                                  <a:pt x="251099" y="0"/>
                                </a:moveTo>
                                <a:lnTo>
                                  <a:pt x="0" y="0"/>
                                </a:lnTo>
                              </a:path>
                            </a:pathLst>
                          </a:custGeom>
                          <a:noFill/>
                          <a:ln w="1905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309" name="Graphic 304"/>
                        <wpg:cNvGrpSpPr/>
                        <wpg:grpSpPr>
                          <a:xfrm>
                            <a:off x="246831" y="0"/>
                            <a:ext cx="516433" cy="381000"/>
                            <a:chOff x="246831" y="0"/>
                            <a:chExt cx="516433" cy="381000"/>
                          </a:xfrm>
                          <a:solidFill>
                            <a:srgbClr val="000000"/>
                          </a:solidFill>
                        </wpg:grpSpPr>
                        <wps:wsp>
                          <wps:cNvPr id="310" name="Freeform: Shape 310"/>
                          <wps:cNvSpPr/>
                          <wps:spPr>
                            <a:xfrm>
                              <a:off x="246831" y="0"/>
                              <a:ext cx="101500" cy="381000"/>
                            </a:xfrm>
                            <a:custGeom>
                              <a:avLst/>
                              <a:gdLst>
                                <a:gd name="connsiteX0" fmla="*/ 56294 w 101500"/>
                                <a:gd name="connsiteY0" fmla="*/ 352386 h 381000"/>
                                <a:gd name="connsiteX1" fmla="*/ 34862 w 101500"/>
                                <a:gd name="connsiteY1" fmla="*/ 380961 h 381000"/>
                                <a:gd name="connsiteX2" fmla="*/ 37 w 101500"/>
                                <a:gd name="connsiteY2" fmla="*/ 380961 h 381000"/>
                                <a:gd name="connsiteX3" fmla="*/ 19087 w 101500"/>
                                <a:gd name="connsiteY3" fmla="*/ 357743 h 381000"/>
                                <a:gd name="connsiteX4" fmla="*/ 72962 w 101500"/>
                                <a:gd name="connsiteY4" fmla="*/ 190461 h 381000"/>
                                <a:gd name="connsiteX5" fmla="*/ 19087 w 101500"/>
                                <a:gd name="connsiteY5" fmla="*/ 23178 h 381000"/>
                                <a:gd name="connsiteX6" fmla="*/ 37 w 101500"/>
                                <a:gd name="connsiteY6" fmla="*/ -40 h 381000"/>
                                <a:gd name="connsiteX7" fmla="*/ 34862 w 101500"/>
                                <a:gd name="connsiteY7" fmla="*/ -40 h 381000"/>
                                <a:gd name="connsiteX8" fmla="*/ 55996 w 101500"/>
                                <a:gd name="connsiteY8" fmla="*/ 28536 h 381000"/>
                                <a:gd name="connsiteX9" fmla="*/ 101537 w 101500"/>
                                <a:gd name="connsiteY9" fmla="*/ 190461 h 381000"/>
                                <a:gd name="connsiteX10" fmla="*/ 56294 w 101500"/>
                                <a:gd name="connsiteY10" fmla="*/ 352386 h 38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01500" h="381000">
                                  <a:moveTo>
                                    <a:pt x="56294" y="352386"/>
                                  </a:moveTo>
                                  <a:cubicBezTo>
                                    <a:pt x="41079" y="377573"/>
                                    <a:pt x="34862" y="380961"/>
                                    <a:pt x="34862" y="380961"/>
                                  </a:cubicBezTo>
                                  <a:lnTo>
                                    <a:pt x="37" y="380961"/>
                                  </a:lnTo>
                                  <a:lnTo>
                                    <a:pt x="19087" y="357743"/>
                                  </a:lnTo>
                                  <a:cubicBezTo>
                                    <a:pt x="19087" y="357743"/>
                                    <a:pt x="72962" y="291068"/>
                                    <a:pt x="72962" y="190461"/>
                                  </a:cubicBezTo>
                                  <a:cubicBezTo>
                                    <a:pt x="72962" y="89853"/>
                                    <a:pt x="19087" y="23178"/>
                                    <a:pt x="19087" y="23178"/>
                                  </a:cubicBezTo>
                                  <a:lnTo>
                                    <a:pt x="37" y="-40"/>
                                  </a:lnTo>
                                  <a:lnTo>
                                    <a:pt x="34862" y="-40"/>
                                  </a:lnTo>
                                  <a:cubicBezTo>
                                    <a:pt x="42304" y="8890"/>
                                    <a:pt x="48406" y="15736"/>
                                    <a:pt x="55996" y="28536"/>
                                  </a:cubicBezTo>
                                  <a:cubicBezTo>
                                    <a:pt x="73834" y="58061"/>
                                    <a:pt x="101537" y="114514"/>
                                    <a:pt x="101537" y="190461"/>
                                  </a:cubicBezTo>
                                  <a:cubicBezTo>
                                    <a:pt x="101537" y="266190"/>
                                    <a:pt x="73946" y="322662"/>
                                    <a:pt x="56294" y="352386"/>
                                  </a:cubicBezTo>
                                  <a:close/>
                                </a:path>
                              </a:pathLst>
                            </a:custGeom>
                            <a:solidFill>
                              <a:srgbClr val="000000"/>
                            </a:solid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Shape 311"/>
                          <wps:cNvSpPr/>
                          <wps:spPr>
                            <a:xfrm>
                              <a:off x="301600" y="0"/>
                              <a:ext cx="461664" cy="381000"/>
                            </a:xfrm>
                            <a:custGeom>
                              <a:avLst/>
                              <a:gdLst>
                                <a:gd name="connsiteX0" fmla="*/ 37 w 461664"/>
                                <a:gd name="connsiteY0" fmla="*/ -40 h 381000"/>
                                <a:gd name="connsiteX1" fmla="*/ 19087 w 461664"/>
                                <a:gd name="connsiteY1" fmla="*/ 23178 h 381000"/>
                                <a:gd name="connsiteX2" fmla="*/ 72962 w 461664"/>
                                <a:gd name="connsiteY2" fmla="*/ 190461 h 381000"/>
                                <a:gd name="connsiteX3" fmla="*/ 19087 w 461664"/>
                                <a:gd name="connsiteY3" fmla="*/ 357743 h 381000"/>
                                <a:gd name="connsiteX4" fmla="*/ 37 w 461664"/>
                                <a:gd name="connsiteY4" fmla="*/ 380961 h 381000"/>
                                <a:gd name="connsiteX5" fmla="*/ 30100 w 461664"/>
                                <a:gd name="connsiteY5" fmla="*/ 380961 h 381000"/>
                                <a:gd name="connsiteX6" fmla="*/ 163450 w 461664"/>
                                <a:gd name="connsiteY6" fmla="*/ 380961 h 381000"/>
                                <a:gd name="connsiteX7" fmla="*/ 293228 w 461664"/>
                                <a:gd name="connsiteY7" fmla="*/ 358041 h 381000"/>
                                <a:gd name="connsiteX8" fmla="*/ 461701 w 461664"/>
                                <a:gd name="connsiteY8" fmla="*/ 197307 h 381000"/>
                                <a:gd name="connsiteX9" fmla="*/ 449200 w 461664"/>
                                <a:gd name="connsiteY9" fmla="*/ 190461 h 381000"/>
                                <a:gd name="connsiteX10" fmla="*/ 461701 w 461664"/>
                                <a:gd name="connsiteY10" fmla="*/ 183614 h 381000"/>
                                <a:gd name="connsiteX11" fmla="*/ 163450 w 461664"/>
                                <a:gd name="connsiteY11" fmla="*/ -40 h 381000"/>
                                <a:gd name="connsiteX12" fmla="*/ 30100 w 461664"/>
                                <a:gd name="connsiteY12" fmla="*/ -40 h 381000"/>
                                <a:gd name="connsiteX13" fmla="*/ 37 w 461664"/>
                                <a:gd name="connsiteY13" fmla="*/ -40 h 381000"/>
                                <a:gd name="connsiteX14" fmla="*/ 55996 w 461664"/>
                                <a:gd name="connsiteY14" fmla="*/ 28536 h 381000"/>
                                <a:gd name="connsiteX15" fmla="*/ 163450 w 461664"/>
                                <a:gd name="connsiteY15" fmla="*/ 28536 h 381000"/>
                                <a:gd name="connsiteX16" fmla="*/ 429852 w 461664"/>
                                <a:gd name="connsiteY16" fmla="*/ 190461 h 381000"/>
                                <a:gd name="connsiteX17" fmla="*/ 280131 w 461664"/>
                                <a:gd name="connsiteY17" fmla="*/ 331550 h 381000"/>
                                <a:gd name="connsiteX18" fmla="*/ 163450 w 461664"/>
                                <a:gd name="connsiteY18" fmla="*/ 352386 h 381000"/>
                                <a:gd name="connsiteX19" fmla="*/ 56294 w 461664"/>
                                <a:gd name="connsiteY19" fmla="*/ 352386 h 381000"/>
                                <a:gd name="connsiteX20" fmla="*/ 101537 w 461664"/>
                                <a:gd name="connsiteY20" fmla="*/ 190461 h 381000"/>
                                <a:gd name="connsiteX21" fmla="*/ 55996 w 461664"/>
                                <a:gd name="connsiteY21" fmla="*/ 28536 h 38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61664" h="381000">
                                  <a:moveTo>
                                    <a:pt x="37" y="-40"/>
                                  </a:moveTo>
                                  <a:lnTo>
                                    <a:pt x="19087" y="23178"/>
                                  </a:lnTo>
                                  <a:cubicBezTo>
                                    <a:pt x="19087" y="23178"/>
                                    <a:pt x="72962" y="89853"/>
                                    <a:pt x="72962" y="190461"/>
                                  </a:cubicBezTo>
                                  <a:cubicBezTo>
                                    <a:pt x="72962" y="291068"/>
                                    <a:pt x="19087" y="357743"/>
                                    <a:pt x="19087" y="357743"/>
                                  </a:cubicBezTo>
                                  <a:lnTo>
                                    <a:pt x="37" y="380961"/>
                                  </a:lnTo>
                                  <a:lnTo>
                                    <a:pt x="30100" y="380961"/>
                                  </a:lnTo>
                                  <a:lnTo>
                                    <a:pt x="163450" y="380961"/>
                                  </a:lnTo>
                                  <a:cubicBezTo>
                                    <a:pt x="186387" y="380961"/>
                                    <a:pt x="236694" y="381194"/>
                                    <a:pt x="293228" y="358041"/>
                                  </a:cubicBezTo>
                                  <a:cubicBezTo>
                                    <a:pt x="349762" y="334888"/>
                                    <a:pt x="412638" y="288096"/>
                                    <a:pt x="461701" y="197307"/>
                                  </a:cubicBezTo>
                                  <a:lnTo>
                                    <a:pt x="449200" y="190461"/>
                                  </a:lnTo>
                                  <a:lnTo>
                                    <a:pt x="461701" y="183614"/>
                                  </a:lnTo>
                                  <a:cubicBezTo>
                                    <a:pt x="363564" y="2014"/>
                                    <a:pt x="208756" y="-40"/>
                                    <a:pt x="163450" y="-40"/>
                                  </a:cubicBezTo>
                                  <a:lnTo>
                                    <a:pt x="30100" y="-40"/>
                                  </a:lnTo>
                                  <a:lnTo>
                                    <a:pt x="37" y="-40"/>
                                  </a:lnTo>
                                  <a:close/>
                                  <a:moveTo>
                                    <a:pt x="55996" y="28536"/>
                                  </a:moveTo>
                                  <a:lnTo>
                                    <a:pt x="163450" y="28536"/>
                                  </a:lnTo>
                                  <a:cubicBezTo>
                                    <a:pt x="208067" y="28536"/>
                                    <a:pt x="337632" y="27295"/>
                                    <a:pt x="429852" y="190461"/>
                                  </a:cubicBezTo>
                                  <a:cubicBezTo>
                                    <a:pt x="384449" y="270747"/>
                                    <a:pt x="329637" y="311275"/>
                                    <a:pt x="280131" y="331550"/>
                                  </a:cubicBezTo>
                                  <a:cubicBezTo>
                                    <a:pt x="229071" y="352461"/>
                                    <a:pt x="186387" y="352386"/>
                                    <a:pt x="163450" y="352386"/>
                                  </a:cubicBezTo>
                                  <a:lnTo>
                                    <a:pt x="56294" y="352386"/>
                                  </a:lnTo>
                                  <a:cubicBezTo>
                                    <a:pt x="74139" y="322778"/>
                                    <a:pt x="101537" y="266190"/>
                                    <a:pt x="101537" y="190461"/>
                                  </a:cubicBezTo>
                                  <a:cubicBezTo>
                                    <a:pt x="101537" y="114514"/>
                                    <a:pt x="73834" y="58061"/>
                                    <a:pt x="55996" y="28536"/>
                                  </a:cubicBezTo>
                                  <a:close/>
                                </a:path>
                              </a:pathLst>
                            </a:custGeom>
                            <a:solidFill>
                              <a:srgbClr val="000000"/>
                            </a:solidFill>
                            <a:ln w="2857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312" name="Text Box 8"/>
                        <wps:cNvSpPr txBox="1"/>
                        <wps:spPr>
                          <a:xfrm>
                            <a:off x="-91427" y="-26670"/>
                            <a:ext cx="272415" cy="346075"/>
                          </a:xfrm>
                          <a:prstGeom prst="rect">
                            <a:avLst/>
                          </a:prstGeom>
                          <a:noFill/>
                        </wps:spPr>
                        <wps:txbx>
                          <w:txbxContent>
                            <w:p w14:paraId="60915731" w14:textId="77777777" w:rsidR="005647A4" w:rsidRDefault="005647A4" w:rsidP="0040061D">
                              <w:pPr>
                                <w:rPr>
                                  <w:sz w:val="24"/>
                                  <w:szCs w:val="24"/>
                                </w:rPr>
                              </w:pPr>
                              <w:r>
                                <w:rPr>
                                  <w:rFonts w:ascii="Arial" w:hAnsi="Arial" w:cs="Arial"/>
                                  <w:color w:val="000000"/>
                                  <w:sz w:val="21"/>
                                  <w:szCs w:val="21"/>
                                </w:rPr>
                                <w:t>A</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13" name="Text Box 9"/>
                        <wps:cNvSpPr txBox="1"/>
                        <wps:spPr>
                          <a:xfrm>
                            <a:off x="-91180" y="163830"/>
                            <a:ext cx="272415" cy="346075"/>
                          </a:xfrm>
                          <a:prstGeom prst="rect">
                            <a:avLst/>
                          </a:prstGeom>
                          <a:noFill/>
                        </wps:spPr>
                        <wps:txbx>
                          <w:txbxContent>
                            <w:p w14:paraId="79FC9708" w14:textId="77777777" w:rsidR="005647A4" w:rsidRDefault="005647A4" w:rsidP="0040061D">
                              <w:pPr>
                                <w:rPr>
                                  <w:sz w:val="24"/>
                                  <w:szCs w:val="24"/>
                                </w:rPr>
                              </w:pPr>
                              <w:r>
                                <w:rPr>
                                  <w:rFonts w:ascii="Arial" w:hAnsi="Arial" w:cs="Arial"/>
                                  <w:color w:val="000000"/>
                                  <w:sz w:val="21"/>
                                  <w:szCs w:val="21"/>
                                </w:rPr>
                                <w:t>B</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14" name="Text Box 10"/>
                        <wps:cNvSpPr txBox="1"/>
                        <wps:spPr>
                          <a:xfrm>
                            <a:off x="908094" y="68580"/>
                            <a:ext cx="287020" cy="346075"/>
                          </a:xfrm>
                          <a:prstGeom prst="rect">
                            <a:avLst/>
                          </a:prstGeom>
                          <a:noFill/>
                        </wps:spPr>
                        <wps:txbx>
                          <w:txbxContent>
                            <w:p w14:paraId="73BC1AD2" w14:textId="77777777" w:rsidR="005647A4" w:rsidRDefault="005647A4" w:rsidP="0040061D">
                              <w:pPr>
                                <w:rPr>
                                  <w:sz w:val="24"/>
                                  <w:szCs w:val="24"/>
                                </w:rPr>
                              </w:pPr>
                              <w:r>
                                <w:rPr>
                                  <w:rFonts w:ascii="Arial" w:hAnsi="Arial" w:cs="Arial"/>
                                  <w:color w:val="000000"/>
                                  <w:sz w:val="21"/>
                                  <w:szCs w:val="21"/>
                                </w:rPr>
                                <w:t>Q</w:t>
                              </w:r>
                            </w:p>
                          </w:txbxContent>
                        </wps:txbx>
                        <wps:bodyPr rot="0" spcFirstLastPara="0"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74875034" id="Graphic 304" o:spid="_x0000_s1091" style="position:absolute;margin-left:311.55pt;margin-top:.7pt;width:101.3pt;height:42.25pt;z-index:252158976" coordorigin="-914,-266" coordsize="12865,5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">
                <v:shape id="Freeform: Shape 306" o:spid="_x0000_s1092" style="position:absolute;left:7388;top:1905;width:2381;height:95;visibility:visible;mso-wrap-style:square;v-text-anchor:middle" coordsize="2381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" path="m,c190500,,238125,,238125,e" filled="f" strokeweight="1.5pt">
                  <v:stroke joinstyle="miter"/>
                  <v:path arrowok="t" o:connecttype="custom" o:connectlocs="0,0;238125,0" o:connectangles="0,0"/>
                </v:shape>
                <v:shape id="Freeform: Shape 307" o:spid="_x0000_s1093" style="position:absolute;left:1197;top:952;width:2418;height:95;visibility:visible;mso-wrap-style:square;v-text-anchor:middle" coordsize="241798,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" path="m241799,l,e" filled="f" strokeweight="1.5pt">
                  <v:stroke joinstyle="miter"/>
                  <v:path arrowok="t" o:connecttype="custom" o:connectlocs="241799,0;0,0" o:connectangles="0,0"/>
                </v:shape>
                <v:shape id="Freeform: Shape 308" o:spid="_x0000_s1094" style="position:absolute;left:1197;top:2857;width:2511;height:95;visibility:visible;mso-wrap-style:square;v-text-anchor:middle" coordsize="251098,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" path="m251099,l,e" filled="f" strokeweight="1.5pt">
                  <v:stroke joinstyle="miter"/>
                  <v:path arrowok="t" o:connecttype="custom" o:connectlocs="251099,0;0,0" o:connectangles="0,0"/>
                </v:shape>
                <v:group id="_x0000_s1095" style="position:absolute;left:2468;width:5164;height:3810" coordorigin="2468" coordsize="5164,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Freeform: Shape 310" o:spid="_x0000_s1096" style="position:absolute;left:2468;width:1015;height:3810;visibility:visible;mso-wrap-style:square;v-text-anchor:middle" coordsize="1015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" path="m56294,352386c41079,377573,34862,380961,34862,380961r-34825,l19087,357743v,,53875,-66675,53875,-167282c72962,89853,19087,23178,19087,23178l37,-40r34825,c42304,8890,48406,15736,55996,28536v17838,29525,45541,85978,45541,161925c101537,266190,73946,322662,56294,352386xe" fillcolor="black" stroked="f" strokeweight="2.25pt">
                    <v:stroke joinstyle="miter"/>
                    <v:path arrowok="t" o:connecttype="custom" o:connectlocs="56294,352386;34862,380961;37,380961;19087,357743;72962,190461;19087,23178;37,-40;34862,-40;55996,28536;101537,190461;56294,352386" o:connectangles="0,0,0,0,0,0,0,0,0,0,0"/>
                  </v:shape>
                  <v:shape id="Freeform: Shape 311" o:spid="_x0000_s1097" style="position:absolute;left:3016;width:4616;height:3810;visibility:visible;mso-wrap-style:square;v-text-anchor:middle" coordsize="461664,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" path="m37,-40l19087,23178v,,53875,66675,53875,167283c72962,291068,19087,357743,19087,357743l37,380961r30063,l163450,380961v22937,,73244,233,129778,-22920c349762,334888,412638,288096,461701,197307r-12501,-6846l461701,183614c363564,2014,208756,-40,163450,-40r-133350,l37,-40xm55996,28536r107454,c208067,28536,337632,27295,429852,190461,384449,270747,329637,311275,280131,331550v-51060,20911,-93744,20836,-116681,20836l56294,352386v17845,-29608,45243,-86196,45243,-161925c101537,114514,73834,58061,55996,28536xe" fillcolor="black" stroked="f" strokeweight="2.25pt">
                    <v:stroke joinstyle="miter"/>
                    <v:path arrowok="t" o:connecttype="custom" o:connectlocs="37,-40;19087,23178;72962,190461;19087,357743;37,380961;30100,380961;163450,380961;293228,358041;461701,197307;449200,190461;461701,183614;163450,-40;30100,-40;37,-40;55996,28536;163450,28536;429852,190461;280131,331550;163450,352386;56294,352386;101537,190461;55996,28536" o:connectangles="0,0,0,0,0,0,0,0,0,0,0,0,0,0,0,0,0,0,0,0,0,0"/>
                  </v:shape>
                </v:group>
                <v:shape id="Text Box 8" o:spid="_x0000_s1098" type="#_x0000_t202" style="position:absolute;left:-914;top:-266;width:2723;height:3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" filled="f" stroked="f">
                  <v:textbox style="mso-fit-shape-to-text:t">
                    <w:txbxContent>
                      <w:p w14:paraId="60915731" w14:textId="77777777" w:rsidR="005647A4" w:rsidRDefault="005647A4" w:rsidP="0040061D">
                        <w:pPr>
                          <w:rPr>
                            <w:sz w:val="24"/>
                            <w:szCs w:val="24"/>
                          </w:rPr>
                        </w:pPr>
                        <w:r>
                          <w:rPr>
                            <w:rFonts w:ascii="Arial" w:hAnsi="Arial" w:cs="Arial"/>
                            <w:color w:val="000000"/>
                            <w:sz w:val="21"/>
                            <w:szCs w:val="21"/>
                          </w:rPr>
                          <w:t>A</w:t>
                        </w:r>
                      </w:p>
                    </w:txbxContent>
                  </v:textbox>
                </v:shape>
                <v:shape id="_x0000_s1099" type="#_x0000_t202" style="position:absolute;left:-911;top:1638;width:2723;height:3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" filled="f" stroked="f">
                  <v:textbox style="mso-fit-shape-to-text:t">
                    <w:txbxContent>
                      <w:p w14:paraId="79FC9708" w14:textId="77777777" w:rsidR="005647A4" w:rsidRDefault="005647A4" w:rsidP="0040061D">
                        <w:pPr>
                          <w:rPr>
                            <w:sz w:val="24"/>
                            <w:szCs w:val="24"/>
                          </w:rPr>
                        </w:pPr>
                        <w:r>
                          <w:rPr>
                            <w:rFonts w:ascii="Arial" w:hAnsi="Arial" w:cs="Arial"/>
                            <w:color w:val="000000"/>
                            <w:sz w:val="21"/>
                            <w:szCs w:val="21"/>
                          </w:rPr>
                          <w:t>B</w:t>
                        </w:r>
                      </w:p>
                    </w:txbxContent>
                  </v:textbox>
                </v:shape>
                <v:shape id="Text Box 10" o:spid="_x0000_s1100" type="#_x0000_t202" style="position:absolute;left:9080;top:685;width:2871;height:3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" filled="f" stroked="f">
                  <v:textbox style="mso-fit-shape-to-text:t">
                    <w:txbxContent>
                      <w:p w14:paraId="73BC1AD2" w14:textId="77777777" w:rsidR="005647A4" w:rsidRDefault="005647A4" w:rsidP="0040061D">
                        <w:pPr>
                          <w:rPr>
                            <w:sz w:val="24"/>
                            <w:szCs w:val="24"/>
                          </w:rPr>
                        </w:pPr>
                        <w:r>
                          <w:rPr>
                            <w:rFonts w:ascii="Arial" w:hAnsi="Arial" w:cs="Arial"/>
                            <w:color w:val="000000"/>
                            <w:sz w:val="21"/>
                            <w:szCs w:val="21"/>
                          </w:rPr>
                          <w:t>Q</w:t>
                        </w:r>
                      </w:p>
                    </w:txbxContent>
                  </v:textbox>
                </v:shape>
                <w10:wrap type="square"/>
              </v:group>
            </w:pict>
          </mc:Fallback>
        </mc:AlternateContent>
      </w:r>
    </w:p>
    <w:p w14:paraId="698CE6A6" w14:textId="79BF143D" w:rsidR="000D2614" w:rsidRDefault="000D2614" w:rsidP="00810B51">
      <w:r>
        <w:rPr>
          <w:noProof/>
        </w:rPr>
        <mc:AlternateContent>
          <mc:Choice Requires="wps">
            <w:drawing>
              <wp:anchor distT="0" distB="0" distL="114300" distR="114300" simplePos="0" relativeHeight="252163072" behindDoc="0" locked="0" layoutInCell="1" allowOverlap="1" wp14:anchorId="6D9B1597" wp14:editId="4F31B627">
                <wp:simplePos x="0" y="0"/>
                <wp:positionH relativeFrom="column">
                  <wp:posOffset>4004504</wp:posOffset>
                </wp:positionH>
                <wp:positionV relativeFrom="paragraph">
                  <wp:posOffset>240500</wp:posOffset>
                </wp:positionV>
                <wp:extent cx="1286510" cy="635"/>
                <wp:effectExtent l="0" t="0" r="0" b="0"/>
                <wp:wrapSquare wrapText="bothSides"/>
                <wp:docPr id="317" name="Text Box 317"/>
                <wp:cNvGraphicFramePr/>
                <a:graphic xmlns:a="http://schemas.openxmlformats.org/drawingml/2006/main">
                  <a:graphicData uri="http://schemas.microsoft.com/office/word/2010/wordprocessingShape">
                    <wps:wsp>
                      <wps:cNvSpPr txBox="1"/>
                      <wps:spPr>
                        <a:xfrm>
                          <a:off x="0" y="0"/>
                          <a:ext cx="1286510" cy="635"/>
                        </a:xfrm>
                        <a:prstGeom prst="rect">
                          <a:avLst/>
                        </a:prstGeom>
                        <a:solidFill>
                          <a:prstClr val="white"/>
                        </a:solidFill>
                        <a:ln>
                          <a:noFill/>
                        </a:ln>
                      </wps:spPr>
                      <wps:txbx>
                        <w:txbxContent>
                          <w:p w14:paraId="6E113510" w14:textId="03A74F78" w:rsidR="000C2311" w:rsidRPr="008614CC" w:rsidRDefault="000C2311" w:rsidP="000C2311">
                            <w:pPr>
                              <w:pStyle w:val="Caption"/>
                              <w:spacing w:before="0"/>
                              <w:jc w:val="center"/>
                              <w:rPr>
                                <w:noProof/>
                                <w:color w:val="808080" w:themeColor="background1" w:themeShade="80"/>
                                <w:sz w:val="26"/>
                                <w:szCs w:val="26"/>
                              </w:rPr>
                            </w:pPr>
                            <w:r>
                              <w:t>Figure 2: XOR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B1597" id="Text Box 317" o:spid="_x0000_s1101" type="#_x0000_t202" style="position:absolute;margin-left:315.3pt;margin-top:18.95pt;width:101.3pt;height:.05pt;z-index:25216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cqHMAIAAGkEAAAOAAAAZHJzL2Uyb0RvYy54bWysVMFu2zAMvQ/YPwi6L05SNCu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" stroked="f">
                <v:textbox style="mso-fit-shape-to-text:t" inset="0,0,0,0">
                  <w:txbxContent>
                    <w:p w14:paraId="6E113510" w14:textId="03A74F78" w:rsidR="000C2311" w:rsidRPr="008614CC" w:rsidRDefault="000C2311" w:rsidP="000C2311">
                      <w:pPr>
                        <w:pStyle w:val="Caption"/>
                        <w:spacing w:before="0"/>
                        <w:jc w:val="center"/>
                        <w:rPr>
                          <w:noProof/>
                          <w:color w:val="808080" w:themeColor="background1" w:themeShade="80"/>
                          <w:sz w:val="26"/>
                          <w:szCs w:val="26"/>
                        </w:rPr>
                      </w:pPr>
                      <w:r>
                        <w:t>Figure 2: XOR Gate</w:t>
                      </w:r>
                    </w:p>
                  </w:txbxContent>
                </v:textbox>
                <w10:wrap type="square"/>
              </v:shape>
            </w:pict>
          </mc:Fallback>
        </mc:AlternateContent>
      </w:r>
    </w:p>
    <w:p w14:paraId="3D9A110F" w14:textId="2A14265F" w:rsidR="00810B51" w:rsidRDefault="00810B51" w:rsidP="00810B51"/>
    <w:p w14:paraId="227D3BA6" w14:textId="7359C9E7" w:rsidR="000D2614" w:rsidRDefault="000D2614" w:rsidP="00810B51"/>
    <w:p w14:paraId="2463FD42" w14:textId="5C533D18" w:rsidR="00635499" w:rsidRDefault="000D2614" w:rsidP="000D2614">
      <w:pPr>
        <w:pStyle w:val="Heading2"/>
      </w:pPr>
      <w:r>
        <w:t>Circuits</w:t>
      </w:r>
    </w:p>
    <w:p w14:paraId="7EAD3A29" w14:textId="2EE9FF62" w:rsidR="00635499" w:rsidRDefault="004C3F40">
      <w:pPr>
        <w:rPr>
          <w:rFonts w:asciiTheme="majorHAnsi" w:hAnsiTheme="majorHAnsi"/>
          <w:bCs/>
          <w:color w:val="4472C4" w:themeColor="accent1"/>
          <w:sz w:val="36"/>
          <w:szCs w:val="56"/>
        </w:rPr>
      </w:pPr>
      <w:r w:rsidRPr="00ED5A9D">
        <w:rPr>
          <w:noProof/>
        </w:rPr>
        <mc:AlternateContent>
          <mc:Choice Requires="wpi">
            <w:drawing>
              <wp:anchor distT="0" distB="0" distL="114300" distR="114300" simplePos="0" relativeHeight="252177408" behindDoc="0" locked="0" layoutInCell="1" allowOverlap="1" wp14:anchorId="25D457BD" wp14:editId="04CF1BB9">
                <wp:simplePos x="0" y="0"/>
                <wp:positionH relativeFrom="column">
                  <wp:posOffset>5090160</wp:posOffset>
                </wp:positionH>
                <wp:positionV relativeFrom="paragraph">
                  <wp:posOffset>2726717</wp:posOffset>
                </wp:positionV>
                <wp:extent cx="108585" cy="130810"/>
                <wp:effectExtent l="19050" t="38100" r="43815" b="40640"/>
                <wp:wrapNone/>
                <wp:docPr id="328" name="Ink 328"/>
                <wp:cNvGraphicFramePr/>
                <a:graphic xmlns:a="http://schemas.openxmlformats.org/drawingml/2006/main">
                  <a:graphicData uri="http://schemas.microsoft.com/office/word/2010/wordprocessingInk">
                    <w14:contentPart bwMode="auto" r:id="rId264">
                      <w14:nvContentPartPr>
                        <w14:cNvContentPartPr/>
                      </w14:nvContentPartPr>
                      <w14:xfrm>
                        <a:off x="0" y="0"/>
                        <a:ext cx="108585" cy="130810"/>
                      </w14:xfrm>
                    </w14:contentPart>
                  </a:graphicData>
                </a:graphic>
              </wp:anchor>
            </w:drawing>
          </mc:Choice>
          <mc:Fallback>
            <w:pict>
              <v:shape w14:anchorId="284E68C4" id="Ink 328" o:spid="_x0000_s1026" type="#_x0000_t75" style="position:absolute;margin-left:400.1pt;margin-top:214pt;width:9.95pt;height:11.7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">
                <v:imagedata r:id="rId265" o:title=""/>
              </v:shape>
            </w:pict>
          </mc:Fallback>
        </mc:AlternateContent>
      </w:r>
      <w:r w:rsidR="00ED5A9D" w:rsidRPr="00ED5A9D">
        <w:rPr>
          <w:noProof/>
        </w:rPr>
        <mc:AlternateContent>
          <mc:Choice Requires="wpi">
            <w:drawing>
              <wp:anchor distT="0" distB="0" distL="114300" distR="114300" simplePos="0" relativeHeight="252178432" behindDoc="0" locked="0" layoutInCell="1" allowOverlap="1" wp14:anchorId="72ECF512" wp14:editId="14ABA718">
                <wp:simplePos x="0" y="0"/>
                <wp:positionH relativeFrom="column">
                  <wp:posOffset>4116705</wp:posOffset>
                </wp:positionH>
                <wp:positionV relativeFrom="paragraph">
                  <wp:posOffset>2770781</wp:posOffset>
                </wp:positionV>
                <wp:extent cx="350520" cy="106680"/>
                <wp:effectExtent l="57150" t="38100" r="49530" b="45720"/>
                <wp:wrapNone/>
                <wp:docPr id="329" name="Ink 329"/>
                <wp:cNvGraphicFramePr/>
                <a:graphic xmlns:a="http://schemas.openxmlformats.org/drawingml/2006/main">
                  <a:graphicData uri="http://schemas.microsoft.com/office/word/2010/wordprocessingInk">
                    <w14:contentPart bwMode="auto" r:id="rId266">
                      <w14:nvContentPartPr>
                        <w14:cNvContentPartPr/>
                      </w14:nvContentPartPr>
                      <w14:xfrm>
                        <a:off x="0" y="0"/>
                        <a:ext cx="350520" cy="106680"/>
                      </w14:xfrm>
                    </w14:contentPart>
                  </a:graphicData>
                </a:graphic>
              </wp:anchor>
            </w:drawing>
          </mc:Choice>
          <mc:Fallback>
            <w:pict>
              <v:shape w14:anchorId="1D4B966B" id="Ink 329" o:spid="_x0000_s1026" type="#_x0000_t75" style="position:absolute;margin-left:323.45pt;margin-top:217.45pt;width:29pt;height:9.8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">
                <v:imagedata r:id="rId267" o:title=""/>
              </v:shape>
            </w:pict>
          </mc:Fallback>
        </mc:AlternateContent>
      </w:r>
      <w:r w:rsidR="00ED5A9D" w:rsidRPr="00ED5A9D">
        <w:rPr>
          <w:noProof/>
        </w:rPr>
        <mc:AlternateContent>
          <mc:Choice Requires="wpi">
            <w:drawing>
              <wp:anchor distT="0" distB="0" distL="114300" distR="114300" simplePos="0" relativeHeight="252176384" behindDoc="0" locked="0" layoutInCell="1" allowOverlap="1" wp14:anchorId="6AA43B66" wp14:editId="57A5E2FF">
                <wp:simplePos x="0" y="0"/>
                <wp:positionH relativeFrom="column">
                  <wp:posOffset>5199076</wp:posOffset>
                </wp:positionH>
                <wp:positionV relativeFrom="paragraph">
                  <wp:posOffset>116536</wp:posOffset>
                </wp:positionV>
                <wp:extent cx="321765" cy="97440"/>
                <wp:effectExtent l="38100" t="38100" r="40640" b="55245"/>
                <wp:wrapNone/>
                <wp:docPr id="327" name="Ink 327"/>
                <wp:cNvGraphicFramePr/>
                <a:graphic xmlns:a="http://schemas.openxmlformats.org/drawingml/2006/main">
                  <a:graphicData uri="http://schemas.microsoft.com/office/word/2010/wordprocessingInk">
                    <w14:contentPart bwMode="auto" r:id="rId268">
                      <w14:nvContentPartPr>
                        <w14:cNvContentPartPr/>
                      </w14:nvContentPartPr>
                      <w14:xfrm>
                        <a:off x="0" y="0"/>
                        <a:ext cx="321765" cy="97440"/>
                      </w14:xfrm>
                    </w14:contentPart>
                  </a:graphicData>
                </a:graphic>
              </wp:anchor>
            </w:drawing>
          </mc:Choice>
          <mc:Fallback>
            <w:pict>
              <v:shape w14:anchorId="20117853" id="Ink 327" o:spid="_x0000_s1026" type="#_x0000_t75" style="position:absolute;margin-left:408.7pt;margin-top:8.55pt;width:26.75pt;height:9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">
                <v:imagedata r:id="rId269" o:title=""/>
              </v:shape>
            </w:pict>
          </mc:Fallback>
        </mc:AlternateContent>
      </w:r>
      <w:r w:rsidR="00ED5A9D" w:rsidRPr="00ED5A9D">
        <w:rPr>
          <w:noProof/>
        </w:rPr>
        <mc:AlternateContent>
          <mc:Choice Requires="wpi">
            <w:drawing>
              <wp:anchor distT="0" distB="0" distL="114300" distR="114300" simplePos="0" relativeHeight="252180480" behindDoc="0" locked="0" layoutInCell="1" allowOverlap="1" wp14:anchorId="366E62B6" wp14:editId="72435F0E">
                <wp:simplePos x="0" y="0"/>
                <wp:positionH relativeFrom="column">
                  <wp:posOffset>4541520</wp:posOffset>
                </wp:positionH>
                <wp:positionV relativeFrom="paragraph">
                  <wp:posOffset>137160</wp:posOffset>
                </wp:positionV>
                <wp:extent cx="93345" cy="129540"/>
                <wp:effectExtent l="38100" t="38100" r="40005" b="41910"/>
                <wp:wrapNone/>
                <wp:docPr id="331" name="Ink 331"/>
                <wp:cNvGraphicFramePr/>
                <a:graphic xmlns:a="http://schemas.openxmlformats.org/drawingml/2006/main">
                  <a:graphicData uri="http://schemas.microsoft.com/office/word/2010/wordprocessingInk">
                    <w14:contentPart bwMode="auto" r:id="rId270">
                      <w14:nvContentPartPr>
                        <w14:cNvContentPartPr/>
                      </w14:nvContentPartPr>
                      <w14:xfrm>
                        <a:off x="0" y="0"/>
                        <a:ext cx="93345" cy="129540"/>
                      </w14:xfrm>
                    </w14:contentPart>
                  </a:graphicData>
                </a:graphic>
              </wp:anchor>
            </w:drawing>
          </mc:Choice>
          <mc:Fallback>
            <w:pict>
              <v:shape w14:anchorId="77C4E4D3" id="Ink 331" o:spid="_x0000_s1026" type="#_x0000_t75" style="position:absolute;margin-left:356.95pt;margin-top:10.15pt;width:8.6pt;height:11.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">
                <v:imagedata r:id="rId271" o:title=""/>
              </v:shape>
            </w:pict>
          </mc:Fallback>
        </mc:AlternateContent>
      </w:r>
      <w:r w:rsidR="00ED5A9D" w:rsidRPr="00ED5A9D">
        <w:rPr>
          <w:noProof/>
        </w:rPr>
        <mc:AlternateContent>
          <mc:Choice Requires="wpi">
            <w:drawing>
              <wp:anchor distT="0" distB="0" distL="114300" distR="114300" simplePos="0" relativeHeight="252179456" behindDoc="0" locked="0" layoutInCell="1" allowOverlap="1" wp14:anchorId="3B059F7B" wp14:editId="61277704">
                <wp:simplePos x="0" y="0"/>
                <wp:positionH relativeFrom="column">
                  <wp:posOffset>3816350</wp:posOffset>
                </wp:positionH>
                <wp:positionV relativeFrom="paragraph">
                  <wp:posOffset>148590</wp:posOffset>
                </wp:positionV>
                <wp:extent cx="69850" cy="95250"/>
                <wp:effectExtent l="38100" t="38100" r="44450" b="57150"/>
                <wp:wrapNone/>
                <wp:docPr id="330" name="Ink 330"/>
                <wp:cNvGraphicFramePr/>
                <a:graphic xmlns:a="http://schemas.openxmlformats.org/drawingml/2006/main">
                  <a:graphicData uri="http://schemas.microsoft.com/office/word/2010/wordprocessingInk">
                    <w14:contentPart bwMode="auto" r:id="rId272">
                      <w14:nvContentPartPr>
                        <w14:cNvContentPartPr/>
                      </w14:nvContentPartPr>
                      <w14:xfrm>
                        <a:off x="0" y="0"/>
                        <a:ext cx="69850" cy="95250"/>
                      </w14:xfrm>
                    </w14:contentPart>
                  </a:graphicData>
                </a:graphic>
              </wp:anchor>
            </w:drawing>
          </mc:Choice>
          <mc:Fallback>
            <w:pict>
              <v:shape w14:anchorId="1CC9FF28" id="Ink 330" o:spid="_x0000_s1026" type="#_x0000_t75" style="position:absolute;margin-left:299.8pt;margin-top:11pt;width:6.9pt;height:8.9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">
                <v:imagedata r:id="rId273" o:title=""/>
              </v:shape>
            </w:pict>
          </mc:Fallback>
        </mc:AlternateContent>
      </w:r>
      <w:r w:rsidR="00ED5A9D">
        <w:rPr>
          <w:noProof/>
        </w:rPr>
        <mc:AlternateContent>
          <mc:Choice Requires="wps">
            <w:drawing>
              <wp:anchor distT="0" distB="0" distL="114300" distR="114300" simplePos="0" relativeHeight="252174336" behindDoc="0" locked="0" layoutInCell="1" allowOverlap="1" wp14:anchorId="7254400C" wp14:editId="6ED9DC31">
                <wp:simplePos x="0" y="0"/>
                <wp:positionH relativeFrom="column">
                  <wp:posOffset>3549650</wp:posOffset>
                </wp:positionH>
                <wp:positionV relativeFrom="paragraph">
                  <wp:posOffset>3562985</wp:posOffset>
                </wp:positionV>
                <wp:extent cx="2063115" cy="635"/>
                <wp:effectExtent l="0" t="0" r="0" b="0"/>
                <wp:wrapSquare wrapText="bothSides"/>
                <wp:docPr id="326" name="Text Box 326"/>
                <wp:cNvGraphicFramePr/>
                <a:graphic xmlns:a="http://schemas.openxmlformats.org/drawingml/2006/main">
                  <a:graphicData uri="http://schemas.microsoft.com/office/word/2010/wordprocessingShape">
                    <wps:wsp>
                      <wps:cNvSpPr txBox="1"/>
                      <wps:spPr>
                        <a:xfrm>
                          <a:off x="0" y="0"/>
                          <a:ext cx="2063115" cy="635"/>
                        </a:xfrm>
                        <a:prstGeom prst="rect">
                          <a:avLst/>
                        </a:prstGeom>
                        <a:solidFill>
                          <a:prstClr val="white"/>
                        </a:solidFill>
                        <a:ln>
                          <a:noFill/>
                        </a:ln>
                      </wps:spPr>
                      <wps:txbx>
                        <w:txbxContent>
                          <w:p w14:paraId="2D849EFA" w14:textId="77551C83" w:rsidR="00ED5A9D" w:rsidRPr="00DB5EDF" w:rsidRDefault="00ED5A9D" w:rsidP="00ED5A9D">
                            <w:pPr>
                              <w:pStyle w:val="Caption"/>
                              <w:spacing w:before="0"/>
                              <w:jc w:val="center"/>
                              <w:rPr>
                                <w:noProof/>
                                <w:color w:val="808080" w:themeColor="background1" w:themeShade="80"/>
                                <w:sz w:val="26"/>
                                <w:szCs w:val="26"/>
                              </w:rPr>
                            </w:pPr>
                            <w:r>
                              <w:t>Figure 3: Full Adder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4400C" id="Text Box 326" o:spid="_x0000_s1102" type="#_x0000_t202" style="position:absolute;margin-left:279.5pt;margin-top:280.55pt;width:162.45pt;height:.05pt;z-index:25217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" stroked="f">
                <v:textbox style="mso-fit-shape-to-text:t" inset="0,0,0,0">
                  <w:txbxContent>
                    <w:p w14:paraId="2D849EFA" w14:textId="77551C83" w:rsidR="00ED5A9D" w:rsidRPr="00DB5EDF" w:rsidRDefault="00ED5A9D" w:rsidP="00ED5A9D">
                      <w:pPr>
                        <w:pStyle w:val="Caption"/>
                        <w:spacing w:before="0"/>
                        <w:jc w:val="center"/>
                        <w:rPr>
                          <w:noProof/>
                          <w:color w:val="808080" w:themeColor="background1" w:themeShade="80"/>
                          <w:sz w:val="26"/>
                          <w:szCs w:val="26"/>
                        </w:rPr>
                      </w:pPr>
                      <w:r>
                        <w:t>Figure 3: Full Adder Circuit</w:t>
                      </w:r>
                    </w:p>
                  </w:txbxContent>
                </v:textbox>
                <w10:wrap type="square"/>
              </v:shape>
            </w:pict>
          </mc:Fallback>
        </mc:AlternateContent>
      </w:r>
      <w:r w:rsidR="00ED5A9D">
        <w:rPr>
          <w:noProof/>
        </w:rPr>
        <w:drawing>
          <wp:anchor distT="0" distB="0" distL="114300" distR="114300" simplePos="0" relativeHeight="252172288" behindDoc="0" locked="0" layoutInCell="1" allowOverlap="1" wp14:anchorId="6D918532" wp14:editId="6D8BAD14">
            <wp:simplePos x="0" y="0"/>
            <wp:positionH relativeFrom="margin">
              <wp:posOffset>3550009</wp:posOffset>
            </wp:positionH>
            <wp:positionV relativeFrom="paragraph">
              <wp:posOffset>9525</wp:posOffset>
            </wp:positionV>
            <wp:extent cx="2063115" cy="3496310"/>
            <wp:effectExtent l="19050" t="19050" r="13335" b="27940"/>
            <wp:wrapSquare wrapText="bothSides"/>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063115" cy="34963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A3227" w:rsidRPr="00965885">
        <w:rPr>
          <w:noProof/>
        </w:rPr>
        <mc:AlternateContent>
          <mc:Choice Requires="wpi">
            <w:drawing>
              <wp:anchor distT="0" distB="0" distL="114300" distR="114300" simplePos="0" relativeHeight="252171264" behindDoc="0" locked="0" layoutInCell="1" allowOverlap="1" wp14:anchorId="3FCD779E" wp14:editId="0E935B55">
                <wp:simplePos x="0" y="0"/>
                <wp:positionH relativeFrom="column">
                  <wp:posOffset>655320</wp:posOffset>
                </wp:positionH>
                <wp:positionV relativeFrom="paragraph">
                  <wp:posOffset>2291632</wp:posOffset>
                </wp:positionV>
                <wp:extent cx="81000" cy="102960"/>
                <wp:effectExtent l="57150" t="38100" r="52705" b="49530"/>
                <wp:wrapNone/>
                <wp:docPr id="324" name="Ink 324"/>
                <wp:cNvGraphicFramePr/>
                <a:graphic xmlns:a="http://schemas.openxmlformats.org/drawingml/2006/main">
                  <a:graphicData uri="http://schemas.microsoft.com/office/word/2010/wordprocessingInk">
                    <w14:contentPart bwMode="auto" r:id="rId275">
                      <w14:nvContentPartPr>
                        <w14:cNvContentPartPr/>
                      </w14:nvContentPartPr>
                      <w14:xfrm>
                        <a:off x="0" y="0"/>
                        <a:ext cx="81000" cy="102960"/>
                      </w14:xfrm>
                    </w14:contentPart>
                  </a:graphicData>
                </a:graphic>
              </wp:anchor>
            </w:drawing>
          </mc:Choice>
          <mc:Fallback>
            <w:pict>
              <v:shape w14:anchorId="59AA14AD" id="Ink 324" o:spid="_x0000_s1026" type="#_x0000_t75" style="position:absolute;margin-left:51pt;margin-top:179.75pt;width:7.6pt;height:9.4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">
                <v:imagedata r:id="rId276" o:title=""/>
              </v:shape>
            </w:pict>
          </mc:Fallback>
        </mc:AlternateContent>
      </w:r>
      <w:r w:rsidR="000A3227" w:rsidRPr="00965885">
        <w:rPr>
          <w:noProof/>
        </w:rPr>
        <mc:AlternateContent>
          <mc:Choice Requires="wpi">
            <w:drawing>
              <wp:anchor distT="0" distB="0" distL="114300" distR="114300" simplePos="0" relativeHeight="252170240" behindDoc="0" locked="0" layoutInCell="1" allowOverlap="1" wp14:anchorId="7C3CC76F" wp14:editId="7C034ACB">
                <wp:simplePos x="0" y="0"/>
                <wp:positionH relativeFrom="column">
                  <wp:posOffset>1920737</wp:posOffset>
                </wp:positionH>
                <wp:positionV relativeFrom="paragraph">
                  <wp:posOffset>2219298</wp:posOffset>
                </wp:positionV>
                <wp:extent cx="107315" cy="135890"/>
                <wp:effectExtent l="38100" t="38100" r="45085" b="54610"/>
                <wp:wrapNone/>
                <wp:docPr id="323" name="Ink 323"/>
                <wp:cNvGraphicFramePr/>
                <a:graphic xmlns:a="http://schemas.openxmlformats.org/drawingml/2006/main">
                  <a:graphicData uri="http://schemas.microsoft.com/office/word/2010/wordprocessingInk">
                    <w14:contentPart bwMode="auto" r:id="rId277">
                      <w14:nvContentPartPr>
                        <w14:cNvContentPartPr/>
                      </w14:nvContentPartPr>
                      <w14:xfrm>
                        <a:off x="0" y="0"/>
                        <a:ext cx="107315" cy="135890"/>
                      </w14:xfrm>
                    </w14:contentPart>
                  </a:graphicData>
                </a:graphic>
              </wp:anchor>
            </w:drawing>
          </mc:Choice>
          <mc:Fallback>
            <w:pict>
              <v:shape w14:anchorId="663A63D2" id="Ink 323" o:spid="_x0000_s1026" type="#_x0000_t75" style="position:absolute;margin-left:150.55pt;margin-top:174.05pt;width:9.85pt;height:12.1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">
                <v:imagedata r:id="rId59" o:title=""/>
              </v:shape>
            </w:pict>
          </mc:Fallback>
        </mc:AlternateContent>
      </w:r>
      <w:r w:rsidR="00965885" w:rsidRPr="00965885">
        <w:rPr>
          <w:noProof/>
        </w:rPr>
        <mc:AlternateContent>
          <mc:Choice Requires="wpi">
            <w:drawing>
              <wp:anchor distT="0" distB="0" distL="114300" distR="114300" simplePos="0" relativeHeight="252168192" behindDoc="0" locked="0" layoutInCell="1" allowOverlap="1" wp14:anchorId="687ED0CB" wp14:editId="344C32B7">
                <wp:simplePos x="0" y="0"/>
                <wp:positionH relativeFrom="column">
                  <wp:posOffset>1652132</wp:posOffset>
                </wp:positionH>
                <wp:positionV relativeFrom="paragraph">
                  <wp:posOffset>155879</wp:posOffset>
                </wp:positionV>
                <wp:extent cx="137160" cy="170180"/>
                <wp:effectExtent l="38100" t="38100" r="53340" b="58420"/>
                <wp:wrapNone/>
                <wp:docPr id="321" name="Ink 321"/>
                <wp:cNvGraphicFramePr/>
                <a:graphic xmlns:a="http://schemas.openxmlformats.org/drawingml/2006/main">
                  <a:graphicData uri="http://schemas.microsoft.com/office/word/2010/wordprocessingInk">
                    <w14:contentPart bwMode="auto" r:id="rId278">
                      <w14:nvContentPartPr>
                        <w14:cNvContentPartPr/>
                      </w14:nvContentPartPr>
                      <w14:xfrm>
                        <a:off x="0" y="0"/>
                        <a:ext cx="137160" cy="170180"/>
                      </w14:xfrm>
                    </w14:contentPart>
                  </a:graphicData>
                </a:graphic>
              </wp:anchor>
            </w:drawing>
          </mc:Choice>
          <mc:Fallback>
            <w:pict>
              <v:shape w14:anchorId="717087AB" id="Ink 321" o:spid="_x0000_s1026" type="#_x0000_t75" style="position:absolute;margin-left:129.4pt;margin-top:11.55pt;width:12.15pt;height:14.7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">
                <v:imagedata r:id="rId279" o:title=""/>
              </v:shape>
            </w:pict>
          </mc:Fallback>
        </mc:AlternateContent>
      </w:r>
      <w:r w:rsidR="00965885" w:rsidRPr="00965885">
        <w:rPr>
          <w:noProof/>
        </w:rPr>
        <mc:AlternateContent>
          <mc:Choice Requires="wpi">
            <w:drawing>
              <wp:anchor distT="0" distB="0" distL="114300" distR="114300" simplePos="0" relativeHeight="252169216" behindDoc="0" locked="0" layoutInCell="1" allowOverlap="1" wp14:anchorId="468A4FFE" wp14:editId="382D0DEB">
                <wp:simplePos x="0" y="0"/>
                <wp:positionH relativeFrom="column">
                  <wp:posOffset>628015</wp:posOffset>
                </wp:positionH>
                <wp:positionV relativeFrom="paragraph">
                  <wp:posOffset>186055</wp:posOffset>
                </wp:positionV>
                <wp:extent cx="107950" cy="154940"/>
                <wp:effectExtent l="38100" t="57150" r="44450" b="54610"/>
                <wp:wrapNone/>
                <wp:docPr id="322" name="Ink 322"/>
                <wp:cNvGraphicFramePr/>
                <a:graphic xmlns:a="http://schemas.openxmlformats.org/drawingml/2006/main">
                  <a:graphicData uri="http://schemas.microsoft.com/office/word/2010/wordprocessingInk">
                    <w14:contentPart bwMode="auto" r:id="rId280">
                      <w14:nvContentPartPr>
                        <w14:cNvContentPartPr/>
                      </w14:nvContentPartPr>
                      <w14:xfrm>
                        <a:off x="0" y="0"/>
                        <a:ext cx="107950" cy="154940"/>
                      </w14:xfrm>
                    </w14:contentPart>
                  </a:graphicData>
                </a:graphic>
              </wp:anchor>
            </w:drawing>
          </mc:Choice>
          <mc:Fallback>
            <w:pict>
              <v:shape w14:anchorId="74E4441E" id="Ink 322" o:spid="_x0000_s1026" type="#_x0000_t75" style="position:absolute;margin-left:48.75pt;margin-top:13.95pt;width:9.9pt;height:13.6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">
                <v:imagedata r:id="rId63" o:title=""/>
              </v:shape>
            </w:pict>
          </mc:Fallback>
        </mc:AlternateContent>
      </w:r>
      <w:r w:rsidR="00635499">
        <w:rPr>
          <w:noProof/>
        </w:rPr>
        <mc:AlternateContent>
          <mc:Choice Requires="wps">
            <w:drawing>
              <wp:anchor distT="0" distB="0" distL="114300" distR="114300" simplePos="0" relativeHeight="252166144" behindDoc="0" locked="0" layoutInCell="1" allowOverlap="1" wp14:anchorId="5DC6022D" wp14:editId="51D79502">
                <wp:simplePos x="0" y="0"/>
                <wp:positionH relativeFrom="column">
                  <wp:posOffset>19050</wp:posOffset>
                </wp:positionH>
                <wp:positionV relativeFrom="paragraph">
                  <wp:posOffset>3602990</wp:posOffset>
                </wp:positionV>
                <wp:extent cx="2305685" cy="635"/>
                <wp:effectExtent l="0" t="0" r="0" b="0"/>
                <wp:wrapSquare wrapText="bothSides"/>
                <wp:docPr id="320" name="Text Box 320"/>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268E6C3B" w14:textId="25D8C717" w:rsidR="00635499" w:rsidRPr="00B77A7E" w:rsidRDefault="00635499" w:rsidP="00635499">
                            <w:pPr>
                              <w:pStyle w:val="Caption"/>
                              <w:spacing w:before="0"/>
                              <w:jc w:val="center"/>
                              <w:rPr>
                                <w:noProof/>
                                <w:color w:val="808080" w:themeColor="background1" w:themeShade="80"/>
                                <w:sz w:val="26"/>
                                <w:szCs w:val="26"/>
                              </w:rPr>
                            </w:pPr>
                            <w:r>
                              <w:t>Figure 3: Half Adder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6022D" id="Text Box 320" o:spid="_x0000_s1103" type="#_x0000_t202" style="position:absolute;margin-left:1.5pt;margin-top:283.7pt;width:181.55pt;height:.05pt;z-index:25216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" stroked="f">
                <v:textbox style="mso-fit-shape-to-text:t" inset="0,0,0,0">
                  <w:txbxContent>
                    <w:p w14:paraId="268E6C3B" w14:textId="25D8C717" w:rsidR="00635499" w:rsidRPr="00B77A7E" w:rsidRDefault="00635499" w:rsidP="00635499">
                      <w:pPr>
                        <w:pStyle w:val="Caption"/>
                        <w:spacing w:before="0"/>
                        <w:jc w:val="center"/>
                        <w:rPr>
                          <w:noProof/>
                          <w:color w:val="808080" w:themeColor="background1" w:themeShade="80"/>
                          <w:sz w:val="26"/>
                          <w:szCs w:val="26"/>
                        </w:rPr>
                      </w:pPr>
                      <w:r>
                        <w:t>Figure 3: Half Adder Circuit</w:t>
                      </w:r>
                    </w:p>
                  </w:txbxContent>
                </v:textbox>
                <w10:wrap type="square"/>
              </v:shape>
            </w:pict>
          </mc:Fallback>
        </mc:AlternateContent>
      </w:r>
      <w:r w:rsidR="00635499">
        <w:rPr>
          <w:noProof/>
        </w:rPr>
        <w:drawing>
          <wp:anchor distT="0" distB="0" distL="114300" distR="114300" simplePos="0" relativeHeight="252164096" behindDoc="0" locked="0" layoutInCell="1" allowOverlap="1" wp14:anchorId="68E10CE0" wp14:editId="265C3CE5">
            <wp:simplePos x="0" y="0"/>
            <wp:positionH relativeFrom="margin">
              <wp:align>left</wp:align>
            </wp:positionH>
            <wp:positionV relativeFrom="paragraph">
              <wp:posOffset>9525</wp:posOffset>
            </wp:positionV>
            <wp:extent cx="2305685" cy="3536315"/>
            <wp:effectExtent l="19050" t="19050" r="18415" b="26035"/>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305685" cy="3536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35499">
        <w:br w:type="page"/>
      </w:r>
    </w:p>
    <w:p w14:paraId="527A94B0" w14:textId="43A70D96" w:rsidR="000366F7" w:rsidRDefault="00A73236">
      <w:r w:rsidRPr="00AD79B6">
        <w:rPr>
          <w:noProof/>
        </w:rPr>
        <w:lastRenderedPageBreak/>
        <mc:AlternateContent>
          <mc:Choice Requires="wpi">
            <w:drawing>
              <wp:anchor distT="0" distB="0" distL="114300" distR="114300" simplePos="0" relativeHeight="252194816" behindDoc="0" locked="0" layoutInCell="1" allowOverlap="1" wp14:anchorId="7104DC83" wp14:editId="0C155735">
                <wp:simplePos x="0" y="0"/>
                <wp:positionH relativeFrom="column">
                  <wp:posOffset>3727008</wp:posOffset>
                </wp:positionH>
                <wp:positionV relativeFrom="paragraph">
                  <wp:posOffset>2930525</wp:posOffset>
                </wp:positionV>
                <wp:extent cx="111125" cy="118745"/>
                <wp:effectExtent l="38100" t="57150" r="22225" b="52705"/>
                <wp:wrapNone/>
                <wp:docPr id="341" name="Ink 341"/>
                <wp:cNvGraphicFramePr/>
                <a:graphic xmlns:a="http://schemas.openxmlformats.org/drawingml/2006/main">
                  <a:graphicData uri="http://schemas.microsoft.com/office/word/2010/wordprocessingInk">
                    <w14:contentPart bwMode="auto" r:id="rId282">
                      <w14:nvContentPartPr>
                        <w14:cNvContentPartPr/>
                      </w14:nvContentPartPr>
                      <w14:xfrm>
                        <a:off x="0" y="0"/>
                        <a:ext cx="111125" cy="118745"/>
                      </w14:xfrm>
                    </w14:contentPart>
                  </a:graphicData>
                </a:graphic>
              </wp:anchor>
            </w:drawing>
          </mc:Choice>
          <mc:Fallback>
            <w:pict>
              <v:shape w14:anchorId="500D1BDA" id="Ink 341" o:spid="_x0000_s1026" type="#_x0000_t75" style="position:absolute;margin-left:292.75pt;margin-top:230.05pt;width:10.15pt;height:10.7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">
                <v:imagedata r:id="rId283" o:title=""/>
              </v:shape>
            </w:pict>
          </mc:Fallback>
        </mc:AlternateContent>
      </w:r>
      <w:r>
        <w:rPr>
          <w:noProof/>
        </w:rPr>
        <w:drawing>
          <wp:anchor distT="0" distB="0" distL="114300" distR="114300" simplePos="0" relativeHeight="252189696" behindDoc="0" locked="0" layoutInCell="1" allowOverlap="1" wp14:anchorId="32354ACD" wp14:editId="29BF5503">
            <wp:simplePos x="0" y="0"/>
            <wp:positionH relativeFrom="margin">
              <wp:posOffset>3427730</wp:posOffset>
            </wp:positionH>
            <wp:positionV relativeFrom="paragraph">
              <wp:posOffset>19050</wp:posOffset>
            </wp:positionV>
            <wp:extent cx="1843405" cy="3609340"/>
            <wp:effectExtent l="19050" t="19050" r="23495" b="10160"/>
            <wp:wrapTopAndBottom/>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pic:cNvPicPr>
                      <a:picLocks noChangeAspect="1" noChangeArrowheads="1"/>
                    </pic:cNvPicPr>
                  </pic:nvPicPr>
                  <pic:blipFill>
                    <a:blip r:embed="rId284">
                      <a:extLst>
                        <a:ext uri="{28A0092B-C50C-407E-A947-70E740481C1C}">
                          <a14:useLocalDpi xmlns:a14="http://schemas.microsoft.com/office/drawing/2010/main" val="0"/>
                        </a:ext>
                      </a:extLst>
                    </a:blip>
                    <a:stretch>
                      <a:fillRect/>
                    </a:stretch>
                  </pic:blipFill>
                  <pic:spPr bwMode="auto">
                    <a:xfrm>
                      <a:off x="0" y="0"/>
                      <a:ext cx="1843405" cy="36093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D79B6" w:rsidRPr="00AD79B6">
        <w:rPr>
          <w:noProof/>
        </w:rPr>
        <mc:AlternateContent>
          <mc:Choice Requires="wpi">
            <w:drawing>
              <wp:anchor distT="0" distB="0" distL="114300" distR="114300" simplePos="0" relativeHeight="252195840" behindDoc="0" locked="0" layoutInCell="1" allowOverlap="1" wp14:anchorId="462E0ACD" wp14:editId="2C2D15E1">
                <wp:simplePos x="0" y="0"/>
                <wp:positionH relativeFrom="column">
                  <wp:posOffset>4397127</wp:posOffset>
                </wp:positionH>
                <wp:positionV relativeFrom="paragraph">
                  <wp:posOffset>2910840</wp:posOffset>
                </wp:positionV>
                <wp:extent cx="414655" cy="138430"/>
                <wp:effectExtent l="38100" t="38100" r="42545" b="52070"/>
                <wp:wrapNone/>
                <wp:docPr id="342" name="Ink 342"/>
                <wp:cNvGraphicFramePr/>
                <a:graphic xmlns:a="http://schemas.openxmlformats.org/drawingml/2006/main">
                  <a:graphicData uri="http://schemas.microsoft.com/office/word/2010/wordprocessingInk">
                    <w14:contentPart bwMode="auto" r:id="rId285">
                      <w14:nvContentPartPr>
                        <w14:cNvContentPartPr/>
                      </w14:nvContentPartPr>
                      <w14:xfrm>
                        <a:off x="0" y="0"/>
                        <a:ext cx="414655" cy="138430"/>
                      </w14:xfrm>
                    </w14:contentPart>
                  </a:graphicData>
                </a:graphic>
              </wp:anchor>
            </w:drawing>
          </mc:Choice>
          <mc:Fallback>
            <w:pict>
              <v:shape w14:anchorId="2231552B" id="Ink 342" o:spid="_x0000_s1026" type="#_x0000_t75" style="position:absolute;margin-left:345.55pt;margin-top:228.5pt;width:34.05pt;height:12.3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">
                <v:imagedata r:id="rId286" o:title=""/>
              </v:shape>
            </w:pict>
          </mc:Fallback>
        </mc:AlternateContent>
      </w:r>
      <w:r w:rsidR="00AD79B6" w:rsidRPr="00AD79B6">
        <w:rPr>
          <w:noProof/>
        </w:rPr>
        <mc:AlternateContent>
          <mc:Choice Requires="wpi">
            <w:drawing>
              <wp:anchor distT="0" distB="0" distL="114300" distR="114300" simplePos="0" relativeHeight="252193792" behindDoc="0" locked="0" layoutInCell="1" allowOverlap="1" wp14:anchorId="6592C421" wp14:editId="58AD1EA5">
                <wp:simplePos x="0" y="0"/>
                <wp:positionH relativeFrom="column">
                  <wp:posOffset>4950405</wp:posOffset>
                </wp:positionH>
                <wp:positionV relativeFrom="paragraph">
                  <wp:posOffset>271090</wp:posOffset>
                </wp:positionV>
                <wp:extent cx="289560" cy="100965"/>
                <wp:effectExtent l="38100" t="38100" r="34290" b="51435"/>
                <wp:wrapNone/>
                <wp:docPr id="340" name="Ink 340"/>
                <wp:cNvGraphicFramePr/>
                <a:graphic xmlns:a="http://schemas.openxmlformats.org/drawingml/2006/main">
                  <a:graphicData uri="http://schemas.microsoft.com/office/word/2010/wordprocessingInk">
                    <w14:contentPart bwMode="auto" r:id="rId287">
                      <w14:nvContentPartPr>
                        <w14:cNvContentPartPr/>
                      </w14:nvContentPartPr>
                      <w14:xfrm>
                        <a:off x="0" y="0"/>
                        <a:ext cx="289560" cy="100965"/>
                      </w14:xfrm>
                    </w14:contentPart>
                  </a:graphicData>
                </a:graphic>
              </wp:anchor>
            </w:drawing>
          </mc:Choice>
          <mc:Fallback>
            <w:pict>
              <v:shape w14:anchorId="6609C030" id="Ink 340" o:spid="_x0000_s1026" type="#_x0000_t75" style="position:absolute;margin-left:389.1pt;margin-top:20.65pt;width:24.15pt;height:9.3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">
                <v:imagedata r:id="rId288" o:title=""/>
              </v:shape>
            </w:pict>
          </mc:Fallback>
        </mc:AlternateContent>
      </w:r>
      <w:r w:rsidR="00AD79B6" w:rsidRPr="00AD79B6">
        <w:rPr>
          <w:noProof/>
        </w:rPr>
        <mc:AlternateContent>
          <mc:Choice Requires="wpi">
            <w:drawing>
              <wp:anchor distT="0" distB="0" distL="114300" distR="114300" simplePos="0" relativeHeight="252196864" behindDoc="0" locked="0" layoutInCell="1" allowOverlap="1" wp14:anchorId="7CB0EECB" wp14:editId="047D8BD8">
                <wp:simplePos x="0" y="0"/>
                <wp:positionH relativeFrom="column">
                  <wp:posOffset>4432300</wp:posOffset>
                </wp:positionH>
                <wp:positionV relativeFrom="paragraph">
                  <wp:posOffset>45085</wp:posOffset>
                </wp:positionV>
                <wp:extent cx="91440" cy="128905"/>
                <wp:effectExtent l="38100" t="38100" r="41910" b="42545"/>
                <wp:wrapNone/>
                <wp:docPr id="343" name="Ink 343"/>
                <wp:cNvGraphicFramePr/>
                <a:graphic xmlns:a="http://schemas.openxmlformats.org/drawingml/2006/main">
                  <a:graphicData uri="http://schemas.microsoft.com/office/word/2010/wordprocessingInk">
                    <w14:contentPart bwMode="auto" r:id="rId289">
                      <w14:nvContentPartPr>
                        <w14:cNvContentPartPr/>
                      </w14:nvContentPartPr>
                      <w14:xfrm>
                        <a:off x="0" y="0"/>
                        <a:ext cx="91440" cy="128905"/>
                      </w14:xfrm>
                    </w14:contentPart>
                  </a:graphicData>
                </a:graphic>
              </wp:anchor>
            </w:drawing>
          </mc:Choice>
          <mc:Fallback>
            <w:pict>
              <v:shape w14:anchorId="7DF6E368" id="Ink 343" o:spid="_x0000_s1026" type="#_x0000_t75" style="position:absolute;margin-left:348.3pt;margin-top:2.85pt;width:8.6pt;height:11.55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">
                <v:imagedata r:id="rId290" o:title=""/>
              </v:shape>
            </w:pict>
          </mc:Fallback>
        </mc:AlternateContent>
      </w:r>
      <w:r w:rsidR="00AD79B6" w:rsidRPr="00AD79B6">
        <w:rPr>
          <w:noProof/>
        </w:rPr>
        <mc:AlternateContent>
          <mc:Choice Requires="wpi">
            <w:drawing>
              <wp:anchor distT="0" distB="0" distL="114300" distR="114300" simplePos="0" relativeHeight="252197888" behindDoc="0" locked="0" layoutInCell="1" allowOverlap="1" wp14:anchorId="0634A51D" wp14:editId="5F6A8029">
                <wp:simplePos x="0" y="0"/>
                <wp:positionH relativeFrom="column">
                  <wp:posOffset>3664557</wp:posOffset>
                </wp:positionH>
                <wp:positionV relativeFrom="paragraph">
                  <wp:posOffset>63197</wp:posOffset>
                </wp:positionV>
                <wp:extent cx="73350" cy="106680"/>
                <wp:effectExtent l="38100" t="38100" r="41275" b="45720"/>
                <wp:wrapNone/>
                <wp:docPr id="344" name="Ink 344"/>
                <wp:cNvGraphicFramePr/>
                <a:graphic xmlns:a="http://schemas.openxmlformats.org/drawingml/2006/main">
                  <a:graphicData uri="http://schemas.microsoft.com/office/word/2010/wordprocessingInk">
                    <w14:contentPart bwMode="auto" r:id="rId291">
                      <w14:nvContentPartPr>
                        <w14:cNvContentPartPr/>
                      </w14:nvContentPartPr>
                      <w14:xfrm>
                        <a:off x="0" y="0"/>
                        <a:ext cx="73350" cy="106680"/>
                      </w14:xfrm>
                    </w14:contentPart>
                  </a:graphicData>
                </a:graphic>
              </wp:anchor>
            </w:drawing>
          </mc:Choice>
          <mc:Fallback>
            <w:pict>
              <v:shape w14:anchorId="1D963F51" id="Ink 344" o:spid="_x0000_s1026" type="#_x0000_t75" style="position:absolute;margin-left:287.9pt;margin-top:4.3pt;width:7.05pt;height:9.8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">
                <v:imagedata r:id="rId292" o:title=""/>
              </v:shape>
            </w:pict>
          </mc:Fallback>
        </mc:AlternateContent>
      </w:r>
      <w:r w:rsidR="00AD79B6">
        <w:rPr>
          <w:noProof/>
        </w:rPr>
        <mc:AlternateContent>
          <mc:Choice Requires="wps">
            <w:drawing>
              <wp:anchor distT="0" distB="0" distL="114300" distR="114300" simplePos="0" relativeHeight="252191744" behindDoc="0" locked="0" layoutInCell="1" allowOverlap="1" wp14:anchorId="602CC49A" wp14:editId="13C3828F">
                <wp:simplePos x="0" y="0"/>
                <wp:positionH relativeFrom="column">
                  <wp:posOffset>3424555</wp:posOffset>
                </wp:positionH>
                <wp:positionV relativeFrom="paragraph">
                  <wp:posOffset>3687445</wp:posOffset>
                </wp:positionV>
                <wp:extent cx="1844675" cy="635"/>
                <wp:effectExtent l="0" t="0" r="3175" b="0"/>
                <wp:wrapTopAndBottom/>
                <wp:docPr id="339" name="Text Box 339"/>
                <wp:cNvGraphicFramePr/>
                <a:graphic xmlns:a="http://schemas.openxmlformats.org/drawingml/2006/main">
                  <a:graphicData uri="http://schemas.microsoft.com/office/word/2010/wordprocessingShape">
                    <wps:wsp>
                      <wps:cNvSpPr txBox="1"/>
                      <wps:spPr>
                        <a:xfrm>
                          <a:off x="0" y="0"/>
                          <a:ext cx="1844675" cy="635"/>
                        </a:xfrm>
                        <a:prstGeom prst="rect">
                          <a:avLst/>
                        </a:prstGeom>
                        <a:solidFill>
                          <a:prstClr val="white"/>
                        </a:solidFill>
                        <a:ln>
                          <a:noFill/>
                        </a:ln>
                      </wps:spPr>
                      <wps:txbx>
                        <w:txbxContent>
                          <w:p w14:paraId="5461FF6E" w14:textId="1EDD120C" w:rsidR="00AD79B6" w:rsidRPr="002B1FF4" w:rsidRDefault="00AD79B6" w:rsidP="00AD79B6">
                            <w:pPr>
                              <w:pStyle w:val="Caption"/>
                              <w:spacing w:before="0"/>
                              <w:jc w:val="center"/>
                              <w:rPr>
                                <w:noProof/>
                                <w:color w:val="808080" w:themeColor="background1" w:themeShade="80"/>
                                <w:sz w:val="26"/>
                                <w:szCs w:val="26"/>
                              </w:rPr>
                            </w:pPr>
                            <w:r>
                              <w:t>Figure 5: Full Subtractor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CC49A" id="Text Box 339" o:spid="_x0000_s1104" type="#_x0000_t202" style="position:absolute;margin-left:269.65pt;margin-top:290.35pt;width:145.25pt;height:.05pt;z-index:25219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" stroked="f">
                <v:textbox style="mso-fit-shape-to-text:t" inset="0,0,0,0">
                  <w:txbxContent>
                    <w:p w14:paraId="5461FF6E" w14:textId="1EDD120C" w:rsidR="00AD79B6" w:rsidRPr="002B1FF4" w:rsidRDefault="00AD79B6" w:rsidP="00AD79B6">
                      <w:pPr>
                        <w:pStyle w:val="Caption"/>
                        <w:spacing w:before="0"/>
                        <w:jc w:val="center"/>
                        <w:rPr>
                          <w:noProof/>
                          <w:color w:val="808080" w:themeColor="background1" w:themeShade="80"/>
                          <w:sz w:val="26"/>
                          <w:szCs w:val="26"/>
                        </w:rPr>
                      </w:pPr>
                      <w:r>
                        <w:t>Figure 5: Full Subtractor Circuit</w:t>
                      </w:r>
                    </w:p>
                  </w:txbxContent>
                </v:textbox>
                <w10:wrap type="topAndBottom"/>
              </v:shape>
            </w:pict>
          </mc:Fallback>
        </mc:AlternateContent>
      </w:r>
      <w:r w:rsidR="00226D8C" w:rsidRPr="00F03085">
        <w:rPr>
          <w:noProof/>
        </w:rPr>
        <mc:AlternateContent>
          <mc:Choice Requires="wpi">
            <w:drawing>
              <wp:anchor distT="0" distB="0" distL="114300" distR="114300" simplePos="0" relativeHeight="252188672" behindDoc="0" locked="0" layoutInCell="1" allowOverlap="1" wp14:anchorId="73D57ED9" wp14:editId="4E745D5F">
                <wp:simplePos x="0" y="0"/>
                <wp:positionH relativeFrom="column">
                  <wp:posOffset>1545618</wp:posOffset>
                </wp:positionH>
                <wp:positionV relativeFrom="paragraph">
                  <wp:posOffset>2365375</wp:posOffset>
                </wp:positionV>
                <wp:extent cx="78740" cy="114300"/>
                <wp:effectExtent l="57150" t="38100" r="35560" b="57150"/>
                <wp:wrapNone/>
                <wp:docPr id="337" name="Ink 337"/>
                <wp:cNvGraphicFramePr/>
                <a:graphic xmlns:a="http://schemas.openxmlformats.org/drawingml/2006/main">
                  <a:graphicData uri="http://schemas.microsoft.com/office/word/2010/wordprocessingInk">
                    <w14:contentPart bwMode="auto" r:id="rId293">
                      <w14:nvContentPartPr>
                        <w14:cNvContentPartPr/>
                      </w14:nvContentPartPr>
                      <w14:xfrm>
                        <a:off x="0" y="0"/>
                        <a:ext cx="78740" cy="114300"/>
                      </w14:xfrm>
                    </w14:contentPart>
                  </a:graphicData>
                </a:graphic>
              </wp:anchor>
            </w:drawing>
          </mc:Choice>
          <mc:Fallback>
            <w:pict>
              <v:shape w14:anchorId="4DA647EE" id="Ink 337" o:spid="_x0000_s1026" type="#_x0000_t75" style="position:absolute;margin-left:121pt;margin-top:185.6pt;width:7.55pt;height:10.3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">
                <v:imagedata r:id="rId294" o:title=""/>
              </v:shape>
            </w:pict>
          </mc:Fallback>
        </mc:AlternateContent>
      </w:r>
      <w:r w:rsidR="00226D8C" w:rsidRPr="00F03085">
        <w:rPr>
          <w:noProof/>
        </w:rPr>
        <mc:AlternateContent>
          <mc:Choice Requires="wpi">
            <w:drawing>
              <wp:anchor distT="0" distB="0" distL="114300" distR="114300" simplePos="0" relativeHeight="252187648" behindDoc="0" locked="0" layoutInCell="1" allowOverlap="1" wp14:anchorId="786987C5" wp14:editId="612EF2E8">
                <wp:simplePos x="0" y="0"/>
                <wp:positionH relativeFrom="column">
                  <wp:posOffset>555514</wp:posOffset>
                </wp:positionH>
                <wp:positionV relativeFrom="paragraph">
                  <wp:posOffset>2365430</wp:posOffset>
                </wp:positionV>
                <wp:extent cx="88265" cy="107950"/>
                <wp:effectExtent l="38100" t="38100" r="26035" b="44450"/>
                <wp:wrapNone/>
                <wp:docPr id="336" name="Ink 336"/>
                <wp:cNvGraphicFramePr/>
                <a:graphic xmlns:a="http://schemas.openxmlformats.org/drawingml/2006/main">
                  <a:graphicData uri="http://schemas.microsoft.com/office/word/2010/wordprocessingInk">
                    <w14:contentPart bwMode="auto" r:id="rId295">
                      <w14:nvContentPartPr>
                        <w14:cNvContentPartPr/>
                      </w14:nvContentPartPr>
                      <w14:xfrm>
                        <a:off x="0" y="0"/>
                        <a:ext cx="88265" cy="107950"/>
                      </w14:xfrm>
                    </w14:contentPart>
                  </a:graphicData>
                </a:graphic>
              </wp:anchor>
            </w:drawing>
          </mc:Choice>
          <mc:Fallback>
            <w:pict>
              <v:shape w14:anchorId="3918E31A" id="Ink 336" o:spid="_x0000_s1026" type="#_x0000_t75" style="position:absolute;margin-left:43.05pt;margin-top:185.55pt;width:8.35pt;height:9.9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">
                <v:imagedata r:id="rId191" o:title=""/>
              </v:shape>
            </w:pict>
          </mc:Fallback>
        </mc:AlternateContent>
      </w:r>
      <w:r w:rsidR="00F03085" w:rsidRPr="00F03085">
        <w:rPr>
          <w:noProof/>
        </w:rPr>
        <mc:AlternateContent>
          <mc:Choice Requires="wpi">
            <w:drawing>
              <wp:anchor distT="0" distB="0" distL="114300" distR="114300" simplePos="0" relativeHeight="252186624" behindDoc="0" locked="0" layoutInCell="1" allowOverlap="1" wp14:anchorId="6292B33D" wp14:editId="61298F9D">
                <wp:simplePos x="0" y="0"/>
                <wp:positionH relativeFrom="column">
                  <wp:posOffset>2060990</wp:posOffset>
                </wp:positionH>
                <wp:positionV relativeFrom="paragraph">
                  <wp:posOffset>172417</wp:posOffset>
                </wp:positionV>
                <wp:extent cx="159385" cy="162560"/>
                <wp:effectExtent l="57150" t="38100" r="50165" b="46990"/>
                <wp:wrapNone/>
                <wp:docPr id="335" name="Ink 335"/>
                <wp:cNvGraphicFramePr/>
                <a:graphic xmlns:a="http://schemas.openxmlformats.org/drawingml/2006/main">
                  <a:graphicData uri="http://schemas.microsoft.com/office/word/2010/wordprocessingInk">
                    <w14:contentPart bwMode="auto" r:id="rId296">
                      <w14:nvContentPartPr>
                        <w14:cNvContentPartPr/>
                      </w14:nvContentPartPr>
                      <w14:xfrm>
                        <a:off x="0" y="0"/>
                        <a:ext cx="159385" cy="162560"/>
                      </w14:xfrm>
                    </w14:contentPart>
                  </a:graphicData>
                </a:graphic>
              </wp:anchor>
            </w:drawing>
          </mc:Choice>
          <mc:Fallback>
            <w:pict>
              <v:shape w14:anchorId="213AD5F3" id="Ink 335" o:spid="_x0000_s1026" type="#_x0000_t75" style="position:absolute;margin-left:161.6pt;margin-top:12.9pt;width:13.95pt;height:14.2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">
                <v:imagedata r:id="rId189" o:title=""/>
              </v:shape>
            </w:pict>
          </mc:Fallback>
        </mc:AlternateContent>
      </w:r>
      <w:r w:rsidR="00F03085" w:rsidRPr="00F03085">
        <w:rPr>
          <w:noProof/>
        </w:rPr>
        <mc:AlternateContent>
          <mc:Choice Requires="wpi">
            <w:drawing>
              <wp:anchor distT="0" distB="0" distL="114300" distR="114300" simplePos="0" relativeHeight="252185600" behindDoc="0" locked="0" layoutInCell="1" allowOverlap="1" wp14:anchorId="16D9749D" wp14:editId="12775201">
                <wp:simplePos x="0" y="0"/>
                <wp:positionH relativeFrom="column">
                  <wp:posOffset>658965</wp:posOffset>
                </wp:positionH>
                <wp:positionV relativeFrom="paragraph">
                  <wp:posOffset>193896</wp:posOffset>
                </wp:positionV>
                <wp:extent cx="100220" cy="117720"/>
                <wp:effectExtent l="38100" t="57150" r="52705" b="53975"/>
                <wp:wrapNone/>
                <wp:docPr id="334" name="Ink 334"/>
                <wp:cNvGraphicFramePr/>
                <a:graphic xmlns:a="http://schemas.openxmlformats.org/drawingml/2006/main">
                  <a:graphicData uri="http://schemas.microsoft.com/office/word/2010/wordprocessingInk">
                    <w14:contentPart bwMode="auto" r:id="rId297">
                      <w14:nvContentPartPr>
                        <w14:cNvContentPartPr/>
                      </w14:nvContentPartPr>
                      <w14:xfrm>
                        <a:off x="0" y="0"/>
                        <a:ext cx="100220" cy="117720"/>
                      </w14:xfrm>
                    </w14:contentPart>
                  </a:graphicData>
                </a:graphic>
              </wp:anchor>
            </w:drawing>
          </mc:Choice>
          <mc:Fallback>
            <w:pict>
              <v:shape w14:anchorId="056E658A" id="Ink 334" o:spid="_x0000_s1026" type="#_x0000_t75" style="position:absolute;margin-left:51.2pt;margin-top:14.55pt;width:9.25pt;height:10.6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">
                <v:imagedata r:id="rId298" o:title=""/>
              </v:shape>
            </w:pict>
          </mc:Fallback>
        </mc:AlternateContent>
      </w:r>
      <w:r w:rsidR="000471F8">
        <w:rPr>
          <w:noProof/>
        </w:rPr>
        <mc:AlternateContent>
          <mc:Choice Requires="wps">
            <w:drawing>
              <wp:anchor distT="0" distB="0" distL="114300" distR="114300" simplePos="0" relativeHeight="252183552" behindDoc="0" locked="0" layoutInCell="1" allowOverlap="1" wp14:anchorId="2AFA8056" wp14:editId="0691AD49">
                <wp:simplePos x="0" y="0"/>
                <wp:positionH relativeFrom="column">
                  <wp:posOffset>21590</wp:posOffset>
                </wp:positionH>
                <wp:positionV relativeFrom="paragraph">
                  <wp:posOffset>3679190</wp:posOffset>
                </wp:positionV>
                <wp:extent cx="2253615" cy="635"/>
                <wp:effectExtent l="0" t="0" r="0" b="0"/>
                <wp:wrapTopAndBottom/>
                <wp:docPr id="333" name="Text Box 333"/>
                <wp:cNvGraphicFramePr/>
                <a:graphic xmlns:a="http://schemas.openxmlformats.org/drawingml/2006/main">
                  <a:graphicData uri="http://schemas.microsoft.com/office/word/2010/wordprocessingShape">
                    <wps:wsp>
                      <wps:cNvSpPr txBox="1"/>
                      <wps:spPr>
                        <a:xfrm>
                          <a:off x="0" y="0"/>
                          <a:ext cx="2253615" cy="635"/>
                        </a:xfrm>
                        <a:prstGeom prst="rect">
                          <a:avLst/>
                        </a:prstGeom>
                        <a:solidFill>
                          <a:prstClr val="white"/>
                        </a:solidFill>
                        <a:ln>
                          <a:noFill/>
                        </a:ln>
                      </wps:spPr>
                      <wps:txbx>
                        <w:txbxContent>
                          <w:p w14:paraId="1698AF41" w14:textId="481CC0EB" w:rsidR="000471F8" w:rsidRPr="00A03CF9" w:rsidRDefault="000471F8" w:rsidP="000471F8">
                            <w:pPr>
                              <w:pStyle w:val="Caption"/>
                              <w:spacing w:before="0"/>
                              <w:jc w:val="center"/>
                              <w:rPr>
                                <w:noProof/>
                                <w:color w:val="808080" w:themeColor="background1" w:themeShade="80"/>
                                <w:sz w:val="26"/>
                                <w:szCs w:val="26"/>
                              </w:rPr>
                            </w:pPr>
                            <w:r>
                              <w:t>Figure 4: Half Subtractor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A8056" id="Text Box 333" o:spid="_x0000_s1105" type="#_x0000_t202" style="position:absolute;margin-left:1.7pt;margin-top:289.7pt;width:177.45pt;height:.05pt;z-index:25218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nzwMQIAAGk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" stroked="f">
                <v:textbox style="mso-fit-shape-to-text:t" inset="0,0,0,0">
                  <w:txbxContent>
                    <w:p w14:paraId="1698AF41" w14:textId="481CC0EB" w:rsidR="000471F8" w:rsidRPr="00A03CF9" w:rsidRDefault="000471F8" w:rsidP="000471F8">
                      <w:pPr>
                        <w:pStyle w:val="Caption"/>
                        <w:spacing w:before="0"/>
                        <w:jc w:val="center"/>
                        <w:rPr>
                          <w:noProof/>
                          <w:color w:val="808080" w:themeColor="background1" w:themeShade="80"/>
                          <w:sz w:val="26"/>
                          <w:szCs w:val="26"/>
                        </w:rPr>
                      </w:pPr>
                      <w:r>
                        <w:t>Figure 4: Half Subtractor Circuit</w:t>
                      </w:r>
                    </w:p>
                  </w:txbxContent>
                </v:textbox>
                <w10:wrap type="topAndBottom"/>
              </v:shape>
            </w:pict>
          </mc:Fallback>
        </mc:AlternateContent>
      </w:r>
      <w:r w:rsidR="000471F8">
        <w:rPr>
          <w:noProof/>
        </w:rPr>
        <w:drawing>
          <wp:anchor distT="0" distB="0" distL="114300" distR="114300" simplePos="0" relativeHeight="252181504" behindDoc="0" locked="0" layoutInCell="1" allowOverlap="1" wp14:anchorId="55F4542A" wp14:editId="1DB1707C">
            <wp:simplePos x="0" y="0"/>
            <wp:positionH relativeFrom="margin">
              <wp:align>left</wp:align>
            </wp:positionH>
            <wp:positionV relativeFrom="paragraph">
              <wp:posOffset>5798</wp:posOffset>
            </wp:positionV>
            <wp:extent cx="2253615" cy="3601085"/>
            <wp:effectExtent l="19050" t="19050" r="13335" b="18415"/>
            <wp:wrapTopAndBottom/>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253615" cy="36010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74CEF27" w14:textId="5D106783" w:rsidR="000366F7" w:rsidRDefault="000366F7" w:rsidP="000366F7">
      <w:pPr>
        <w:pStyle w:val="Heading2"/>
      </w:pPr>
      <w:r>
        <w:t>Outputs</w:t>
      </w:r>
    </w:p>
    <w:p w14:paraId="04939C0F" w14:textId="3E15D1D8" w:rsidR="000366F7" w:rsidRDefault="00914452" w:rsidP="000366F7">
      <w:pPr>
        <w:pStyle w:val="ListParagraph"/>
        <w:numPr>
          <w:ilvl w:val="0"/>
          <w:numId w:val="22"/>
        </w:numPr>
      </w:pPr>
      <w:r>
        <w:rPr>
          <w:noProof/>
        </w:rPr>
        <mc:AlternateContent>
          <mc:Choice Requires="wpi">
            <w:drawing>
              <wp:anchor distT="0" distB="0" distL="114300" distR="114300" simplePos="0" relativeHeight="252212224" behindDoc="0" locked="0" layoutInCell="1" allowOverlap="1" wp14:anchorId="02ED0694" wp14:editId="3B3509E8">
                <wp:simplePos x="0" y="0"/>
                <wp:positionH relativeFrom="column">
                  <wp:posOffset>5033452</wp:posOffset>
                </wp:positionH>
                <wp:positionV relativeFrom="paragraph">
                  <wp:posOffset>393396</wp:posOffset>
                </wp:positionV>
                <wp:extent cx="139700" cy="176530"/>
                <wp:effectExtent l="38100" t="38100" r="50800" b="52070"/>
                <wp:wrapNone/>
                <wp:docPr id="356" name="Ink 356"/>
                <wp:cNvGraphicFramePr/>
                <a:graphic xmlns:a="http://schemas.openxmlformats.org/drawingml/2006/main">
                  <a:graphicData uri="http://schemas.microsoft.com/office/word/2010/wordprocessingInk">
                    <w14:contentPart bwMode="auto" r:id="rId300">
                      <w14:nvContentPartPr>
                        <w14:cNvContentPartPr/>
                      </w14:nvContentPartPr>
                      <w14:xfrm>
                        <a:off x="0" y="0"/>
                        <a:ext cx="139700" cy="176530"/>
                      </w14:xfrm>
                    </w14:contentPart>
                  </a:graphicData>
                </a:graphic>
              </wp:anchor>
            </w:drawing>
          </mc:Choice>
          <mc:Fallback>
            <w:pict>
              <v:shape w14:anchorId="2D04D198" id="Ink 356" o:spid="_x0000_s1026" type="#_x0000_t75" style="position:absolute;margin-left:395.65pt;margin-top:30.3pt;width:12.4pt;height:15.3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">
                <v:imagedata r:id="rId301" o:title=""/>
              </v:shape>
            </w:pict>
          </mc:Fallback>
        </mc:AlternateContent>
      </w:r>
      <w:r>
        <w:rPr>
          <w:noProof/>
        </w:rPr>
        <mc:AlternateContent>
          <mc:Choice Requires="wpi">
            <w:drawing>
              <wp:anchor distT="0" distB="0" distL="114300" distR="114300" simplePos="0" relativeHeight="252214272" behindDoc="0" locked="0" layoutInCell="1" allowOverlap="1" wp14:anchorId="76451AC3" wp14:editId="7CC9E058">
                <wp:simplePos x="0" y="0"/>
                <wp:positionH relativeFrom="column">
                  <wp:posOffset>4163060</wp:posOffset>
                </wp:positionH>
                <wp:positionV relativeFrom="paragraph">
                  <wp:posOffset>2260600</wp:posOffset>
                </wp:positionV>
                <wp:extent cx="106045" cy="135890"/>
                <wp:effectExtent l="19050" t="38100" r="46355" b="54610"/>
                <wp:wrapNone/>
                <wp:docPr id="355" name="Ink 355"/>
                <wp:cNvGraphicFramePr/>
                <a:graphic xmlns:a="http://schemas.openxmlformats.org/drawingml/2006/main">
                  <a:graphicData uri="http://schemas.microsoft.com/office/word/2010/wordprocessingInk">
                    <w14:contentPart bwMode="auto" r:id="rId302">
                      <w14:nvContentPartPr>
                        <w14:cNvContentPartPr/>
                      </w14:nvContentPartPr>
                      <w14:xfrm>
                        <a:off x="0" y="0"/>
                        <a:ext cx="106045" cy="135890"/>
                      </w14:xfrm>
                    </w14:contentPart>
                  </a:graphicData>
                </a:graphic>
              </wp:anchor>
            </w:drawing>
          </mc:Choice>
          <mc:Fallback>
            <w:pict>
              <v:shape w14:anchorId="167EE922" id="Ink 355" o:spid="_x0000_s1026" type="#_x0000_t75" style="position:absolute;margin-left:327.1pt;margin-top:177.3pt;width:9.75pt;height:12.1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">
                <v:imagedata r:id="rId303" o:title=""/>
              </v:shape>
            </w:pict>
          </mc:Fallback>
        </mc:AlternateContent>
      </w:r>
      <w:r>
        <w:rPr>
          <w:noProof/>
        </w:rPr>
        <mc:AlternateContent>
          <mc:Choice Requires="wpi">
            <w:drawing>
              <wp:anchor distT="0" distB="0" distL="114300" distR="114300" simplePos="0" relativeHeight="252221440" behindDoc="0" locked="0" layoutInCell="1" allowOverlap="1" wp14:anchorId="12D06F44" wp14:editId="67B092B7">
                <wp:simplePos x="0" y="0"/>
                <wp:positionH relativeFrom="column">
                  <wp:posOffset>5315392</wp:posOffset>
                </wp:positionH>
                <wp:positionV relativeFrom="paragraph">
                  <wp:posOffset>2298700</wp:posOffset>
                </wp:positionV>
                <wp:extent cx="122555" cy="97790"/>
                <wp:effectExtent l="57150" t="38100" r="48895" b="54610"/>
                <wp:wrapNone/>
                <wp:docPr id="348" name="Ink 348"/>
                <wp:cNvGraphicFramePr/>
                <a:graphic xmlns:a="http://schemas.openxmlformats.org/drawingml/2006/main">
                  <a:graphicData uri="http://schemas.microsoft.com/office/word/2010/wordprocessingInk">
                    <w14:contentPart bwMode="auto" r:id="rId304">
                      <w14:nvContentPartPr>
                        <w14:cNvContentPartPr/>
                      </w14:nvContentPartPr>
                      <w14:xfrm>
                        <a:off x="0" y="0"/>
                        <a:ext cx="122555" cy="97790"/>
                      </w14:xfrm>
                    </w14:contentPart>
                  </a:graphicData>
                </a:graphic>
              </wp:anchor>
            </w:drawing>
          </mc:Choice>
          <mc:Fallback>
            <w:pict>
              <v:shape w14:anchorId="72FE54AC" id="Ink 348" o:spid="_x0000_s1026" type="#_x0000_t75" style="position:absolute;margin-left:417.85pt;margin-top:180.35pt;width:11pt;height:9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">
                <v:imagedata r:id="rId305" o:title=""/>
              </v:shape>
            </w:pict>
          </mc:Fallback>
        </mc:AlternateContent>
      </w:r>
      <w:r>
        <w:rPr>
          <w:noProof/>
        </w:rPr>
        <w:drawing>
          <wp:anchor distT="0" distB="0" distL="114300" distR="114300" simplePos="0" relativeHeight="252200960" behindDoc="1" locked="0" layoutInCell="1" allowOverlap="1" wp14:anchorId="762AD7E0" wp14:editId="7BF97555">
            <wp:simplePos x="0" y="0"/>
            <wp:positionH relativeFrom="margin">
              <wp:posOffset>3616325</wp:posOffset>
            </wp:positionH>
            <wp:positionV relativeFrom="page">
              <wp:posOffset>5783580</wp:posOffset>
            </wp:positionV>
            <wp:extent cx="2052955" cy="3131185"/>
            <wp:effectExtent l="19050" t="19050" r="23495" b="12065"/>
            <wp:wrapTopAndBottom/>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pic:cNvPicPr>
                      <a:picLocks noChangeAspect="1" noChangeArrowheads="1"/>
                    </pic:cNvPicPr>
                  </pic:nvPicPr>
                  <pic:blipFill>
                    <a:blip r:embed="rId306">
                      <a:extLst>
                        <a:ext uri="{28A0092B-C50C-407E-A947-70E740481C1C}">
                          <a14:useLocalDpi xmlns:a14="http://schemas.microsoft.com/office/drawing/2010/main" val="0"/>
                        </a:ext>
                      </a:extLst>
                    </a:blip>
                    <a:stretch>
                      <a:fillRect/>
                    </a:stretch>
                  </pic:blipFill>
                  <pic:spPr bwMode="auto">
                    <a:xfrm>
                      <a:off x="0" y="0"/>
                      <a:ext cx="2052955" cy="31311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66CF9">
        <w:rPr>
          <w:noProof/>
        </w:rPr>
        <mc:AlternateContent>
          <mc:Choice Requires="wpi">
            <w:drawing>
              <wp:anchor distT="0" distB="0" distL="114300" distR="114300" simplePos="0" relativeHeight="252210176" behindDoc="0" locked="0" layoutInCell="1" allowOverlap="1" wp14:anchorId="01E2B305" wp14:editId="2C172B93">
                <wp:simplePos x="0" y="0"/>
                <wp:positionH relativeFrom="column">
                  <wp:posOffset>1574966</wp:posOffset>
                </wp:positionH>
                <wp:positionV relativeFrom="paragraph">
                  <wp:posOffset>321310</wp:posOffset>
                </wp:positionV>
                <wp:extent cx="154305" cy="176530"/>
                <wp:effectExtent l="57150" t="38100" r="0" b="52070"/>
                <wp:wrapNone/>
                <wp:docPr id="359" name="Ink 359"/>
                <wp:cNvGraphicFramePr/>
                <a:graphic xmlns:a="http://schemas.openxmlformats.org/drawingml/2006/main">
                  <a:graphicData uri="http://schemas.microsoft.com/office/word/2010/wordprocessingInk">
                    <w14:contentPart bwMode="auto" r:id="rId307">
                      <w14:nvContentPartPr>
                        <w14:cNvContentPartPr/>
                      </w14:nvContentPartPr>
                      <w14:xfrm>
                        <a:off x="0" y="0"/>
                        <a:ext cx="154305" cy="176530"/>
                      </w14:xfrm>
                    </w14:contentPart>
                  </a:graphicData>
                </a:graphic>
              </wp:anchor>
            </w:drawing>
          </mc:Choice>
          <mc:Fallback>
            <w:pict>
              <v:shape w14:anchorId="1262FABB" id="Ink 359" o:spid="_x0000_s1026" type="#_x0000_t75" style="position:absolute;margin-left:123.3pt;margin-top:24.6pt;width:13.55pt;height:15.3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">
                <v:imagedata r:id="rId308" o:title=""/>
              </v:shape>
            </w:pict>
          </mc:Fallback>
        </mc:AlternateContent>
      </w:r>
      <w:r w:rsidR="00A66CF9">
        <w:rPr>
          <w:noProof/>
        </w:rPr>
        <mc:AlternateContent>
          <mc:Choice Requires="wpi">
            <w:drawing>
              <wp:anchor distT="0" distB="0" distL="114300" distR="114300" simplePos="0" relativeHeight="252209152" behindDoc="0" locked="0" layoutInCell="1" allowOverlap="1" wp14:anchorId="54605EDA" wp14:editId="0FEF7D3F">
                <wp:simplePos x="0" y="0"/>
                <wp:positionH relativeFrom="column">
                  <wp:posOffset>658495</wp:posOffset>
                </wp:positionH>
                <wp:positionV relativeFrom="paragraph">
                  <wp:posOffset>385445</wp:posOffset>
                </wp:positionV>
                <wp:extent cx="151620" cy="130810"/>
                <wp:effectExtent l="38100" t="38100" r="58420" b="40640"/>
                <wp:wrapNone/>
                <wp:docPr id="360" name="Ink 360"/>
                <wp:cNvGraphicFramePr/>
                <a:graphic xmlns:a="http://schemas.openxmlformats.org/drawingml/2006/main">
                  <a:graphicData uri="http://schemas.microsoft.com/office/word/2010/wordprocessingInk">
                    <w14:contentPart bwMode="auto" r:id="rId309">
                      <w14:nvContentPartPr>
                        <w14:cNvContentPartPr/>
                      </w14:nvContentPartPr>
                      <w14:xfrm>
                        <a:off x="0" y="0"/>
                        <a:ext cx="151620" cy="130810"/>
                      </w14:xfrm>
                    </w14:contentPart>
                  </a:graphicData>
                </a:graphic>
              </wp:anchor>
            </w:drawing>
          </mc:Choice>
          <mc:Fallback>
            <w:pict>
              <v:shape w14:anchorId="692BBC59" id="Ink 360" o:spid="_x0000_s1026" type="#_x0000_t75" style="position:absolute;margin-left:51.2pt;margin-top:29.65pt;width:13.3pt;height:11.7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">
                <v:imagedata r:id="rId310" o:title=""/>
              </v:shape>
            </w:pict>
          </mc:Fallback>
        </mc:AlternateContent>
      </w:r>
      <w:r w:rsidR="00A66CF9">
        <w:rPr>
          <w:noProof/>
        </w:rPr>
        <mc:AlternateContent>
          <mc:Choice Requires="wpi">
            <w:drawing>
              <wp:anchor distT="0" distB="0" distL="114300" distR="114300" simplePos="0" relativeHeight="252211200" behindDoc="0" locked="0" layoutInCell="1" allowOverlap="1" wp14:anchorId="0400B4FF" wp14:editId="71A4A15E">
                <wp:simplePos x="0" y="0"/>
                <wp:positionH relativeFrom="column">
                  <wp:posOffset>719317</wp:posOffset>
                </wp:positionH>
                <wp:positionV relativeFrom="paragraph">
                  <wp:posOffset>2308198</wp:posOffset>
                </wp:positionV>
                <wp:extent cx="118110" cy="100330"/>
                <wp:effectExtent l="38100" t="38100" r="53340" b="52070"/>
                <wp:wrapNone/>
                <wp:docPr id="358" name="Ink 358"/>
                <wp:cNvGraphicFramePr/>
                <a:graphic xmlns:a="http://schemas.openxmlformats.org/drawingml/2006/main">
                  <a:graphicData uri="http://schemas.microsoft.com/office/word/2010/wordprocessingInk">
                    <w14:contentPart bwMode="auto" r:id="rId311">
                      <w14:nvContentPartPr>
                        <w14:cNvContentPartPr/>
                      </w14:nvContentPartPr>
                      <w14:xfrm>
                        <a:off x="0" y="0"/>
                        <a:ext cx="118110" cy="100330"/>
                      </w14:xfrm>
                    </w14:contentPart>
                  </a:graphicData>
                </a:graphic>
              </wp:anchor>
            </w:drawing>
          </mc:Choice>
          <mc:Fallback>
            <w:pict>
              <v:shape w14:anchorId="787BC1AB" id="Ink 358" o:spid="_x0000_s1026" type="#_x0000_t75" style="position:absolute;margin-left:55.95pt;margin-top:181.05pt;width:10.7pt;height:9.3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">
                <v:imagedata r:id="rId312" o:title=""/>
              </v:shape>
            </w:pict>
          </mc:Fallback>
        </mc:AlternateContent>
      </w:r>
      <w:r w:rsidR="00A66CF9">
        <w:rPr>
          <w:noProof/>
        </w:rPr>
        <mc:AlternateContent>
          <mc:Choice Requires="wpi">
            <w:drawing>
              <wp:anchor distT="0" distB="0" distL="114300" distR="114300" simplePos="0" relativeHeight="252220416" behindDoc="0" locked="0" layoutInCell="1" allowOverlap="1" wp14:anchorId="4FC2BDCC" wp14:editId="53CF77ED">
                <wp:simplePos x="0" y="0"/>
                <wp:positionH relativeFrom="column">
                  <wp:posOffset>1887661</wp:posOffset>
                </wp:positionH>
                <wp:positionV relativeFrom="paragraph">
                  <wp:posOffset>2283985</wp:posOffset>
                </wp:positionV>
                <wp:extent cx="121285" cy="113030"/>
                <wp:effectExtent l="57150" t="38100" r="50165" b="39370"/>
                <wp:wrapNone/>
                <wp:docPr id="349" name="Ink 349"/>
                <wp:cNvGraphicFramePr/>
                <a:graphic xmlns:a="http://schemas.openxmlformats.org/drawingml/2006/main">
                  <a:graphicData uri="http://schemas.microsoft.com/office/word/2010/wordprocessingInk">
                    <w14:contentPart bwMode="auto" r:id="rId313">
                      <w14:nvContentPartPr>
                        <w14:cNvContentPartPr/>
                      </w14:nvContentPartPr>
                      <w14:xfrm>
                        <a:off x="0" y="0"/>
                        <a:ext cx="121285" cy="113030"/>
                      </w14:xfrm>
                    </w14:contentPart>
                  </a:graphicData>
                </a:graphic>
              </wp:anchor>
            </w:drawing>
          </mc:Choice>
          <mc:Fallback>
            <w:pict>
              <v:shape w14:anchorId="60672EA9" id="Ink 349" o:spid="_x0000_s1026" type="#_x0000_t75" style="position:absolute;margin-left:147.95pt;margin-top:179.15pt;width:10.95pt;height:10.3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">
                <v:imagedata r:id="rId314" o:title=""/>
              </v:shape>
            </w:pict>
          </mc:Fallback>
        </mc:AlternateContent>
      </w:r>
      <w:r w:rsidR="00A66CF9">
        <w:rPr>
          <w:noProof/>
        </w:rPr>
        <w:drawing>
          <wp:anchor distT="0" distB="0" distL="114300" distR="114300" simplePos="0" relativeHeight="252207104" behindDoc="1" locked="0" layoutInCell="1" allowOverlap="1" wp14:anchorId="3561C1FB" wp14:editId="5938A4C6">
            <wp:simplePos x="0" y="0"/>
            <wp:positionH relativeFrom="column">
              <wp:posOffset>198120</wp:posOffset>
            </wp:positionH>
            <wp:positionV relativeFrom="page">
              <wp:posOffset>5767705</wp:posOffset>
            </wp:positionV>
            <wp:extent cx="2069465" cy="3182620"/>
            <wp:effectExtent l="19050" t="19050" r="26035" b="17780"/>
            <wp:wrapTopAndBottom/>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69"/>
                    <pic:cNvPicPr>
                      <a:picLocks noChangeAspect="1" noChangeArrowheads="1"/>
                    </pic:cNvPicPr>
                  </pic:nvPicPr>
                  <pic:blipFill>
                    <a:blip r:embed="rId315">
                      <a:extLst>
                        <a:ext uri="{28A0092B-C50C-407E-A947-70E740481C1C}">
                          <a14:useLocalDpi xmlns:a14="http://schemas.microsoft.com/office/drawing/2010/main" val="0"/>
                        </a:ext>
                      </a:extLst>
                    </a:blip>
                    <a:stretch>
                      <a:fillRect/>
                    </a:stretch>
                  </pic:blipFill>
                  <pic:spPr bwMode="auto">
                    <a:xfrm>
                      <a:off x="0" y="0"/>
                      <a:ext cx="2069465" cy="3182620"/>
                    </a:xfrm>
                    <a:prstGeom prst="rect">
                      <a:avLst/>
                    </a:prstGeom>
                    <a:noFill/>
                    <a:ln>
                      <a:solidFill>
                        <a:schemeClr val="tx1"/>
                      </a:solidFill>
                    </a:ln>
                  </pic:spPr>
                </pic:pic>
              </a:graphicData>
            </a:graphic>
            <wp14:sizeRelH relativeFrom="margin">
              <wp14:pctWidth>0</wp14:pctWidth>
            </wp14:sizeRelH>
          </wp:anchor>
        </w:drawing>
      </w:r>
      <w:r w:rsidR="000366F7">
        <w:rPr>
          <w:noProof/>
        </w:rPr>
        <mc:AlternateContent>
          <mc:Choice Requires="wpi">
            <w:drawing>
              <wp:anchor distT="0" distB="0" distL="114300" distR="114300" simplePos="0" relativeHeight="252213248" behindDoc="0" locked="0" layoutInCell="1" allowOverlap="1" wp14:anchorId="68D7A1E0" wp14:editId="6D162C6C">
                <wp:simplePos x="0" y="0"/>
                <wp:positionH relativeFrom="column">
                  <wp:posOffset>4055110</wp:posOffset>
                </wp:positionH>
                <wp:positionV relativeFrom="paragraph">
                  <wp:posOffset>413385</wp:posOffset>
                </wp:positionV>
                <wp:extent cx="129540" cy="142240"/>
                <wp:effectExtent l="57150" t="38100" r="41910" b="48260"/>
                <wp:wrapNone/>
                <wp:docPr id="357" name="Ink 357"/>
                <wp:cNvGraphicFramePr/>
                <a:graphic xmlns:a="http://schemas.openxmlformats.org/drawingml/2006/main">
                  <a:graphicData uri="http://schemas.microsoft.com/office/word/2010/wordprocessingInk">
                    <w14:contentPart bwMode="auto" r:id="rId316">
                      <w14:nvContentPartPr>
                        <w14:cNvContentPartPr/>
                      </w14:nvContentPartPr>
                      <w14:xfrm>
                        <a:off x="0" y="0"/>
                        <a:ext cx="129540" cy="142240"/>
                      </w14:xfrm>
                    </w14:contentPart>
                  </a:graphicData>
                </a:graphic>
              </wp:anchor>
            </w:drawing>
          </mc:Choice>
          <mc:Fallback>
            <w:pict>
              <v:shape w14:anchorId="047EBD83" id="Ink 357" o:spid="_x0000_s1026" type="#_x0000_t75" style="position:absolute;margin-left:318.6pt;margin-top:31.85pt;width:11.6pt;height:12.6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">
                <v:imagedata r:id="rId317" o:title=""/>
              </v:shape>
            </w:pict>
          </mc:Fallback>
        </mc:AlternateContent>
      </w:r>
      <w:r w:rsidR="000366F7">
        <w:rPr>
          <w:noProof/>
        </w:rPr>
        <mc:AlternateContent>
          <mc:Choice Requires="wps">
            <w:drawing>
              <wp:anchor distT="0" distB="0" distL="114300" distR="114300" simplePos="0" relativeHeight="252199936" behindDoc="0" locked="0" layoutInCell="1" allowOverlap="1" wp14:anchorId="0F3CED66" wp14:editId="06B32C0A">
                <wp:simplePos x="0" y="0"/>
                <wp:positionH relativeFrom="column">
                  <wp:posOffset>-53975</wp:posOffset>
                </wp:positionH>
                <wp:positionV relativeFrom="page">
                  <wp:posOffset>9006205</wp:posOffset>
                </wp:positionV>
                <wp:extent cx="2559685" cy="163830"/>
                <wp:effectExtent l="0" t="0" r="0" b="7620"/>
                <wp:wrapTopAndBottom/>
                <wp:docPr id="362" name="Text Box 362"/>
                <wp:cNvGraphicFramePr/>
                <a:graphic xmlns:a="http://schemas.openxmlformats.org/drawingml/2006/main">
                  <a:graphicData uri="http://schemas.microsoft.com/office/word/2010/wordprocessingShape">
                    <wps:wsp>
                      <wps:cNvSpPr txBox="1"/>
                      <wps:spPr>
                        <a:xfrm>
                          <a:off x="0" y="0"/>
                          <a:ext cx="2559685" cy="163830"/>
                        </a:xfrm>
                        <a:prstGeom prst="rect">
                          <a:avLst/>
                        </a:prstGeom>
                        <a:solidFill>
                          <a:prstClr val="white"/>
                        </a:solidFill>
                        <a:ln>
                          <a:noFill/>
                        </a:ln>
                      </wps:spPr>
                      <wps:txbx>
                        <w:txbxContent>
                          <w:p w14:paraId="7AC111AC" w14:textId="560B0E85" w:rsidR="000366F7" w:rsidRPr="003E2974" w:rsidRDefault="000366F7" w:rsidP="000366F7">
                            <w:pPr>
                              <w:pStyle w:val="Caption"/>
                              <w:spacing w:before="0"/>
                              <w:jc w:val="center"/>
                              <w:rPr>
                                <w:noProof/>
                                <w:color w:val="808080" w:themeColor="background1" w:themeShade="80"/>
                                <w:sz w:val="26"/>
                                <w:szCs w:val="26"/>
                              </w:rPr>
                            </w:pPr>
                            <w:r>
                              <w:t xml:space="preserve">Figure </w:t>
                            </w:r>
                            <w:r w:rsidR="00914452">
                              <w:t>6</w:t>
                            </w:r>
                            <w:r>
                              <w:t>: X=0, Y=0; C=0, S=0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3CED66" id="Text Box 362" o:spid="_x0000_s1106" type="#_x0000_t202" style="position:absolute;left:0;text-align:left;margin-left:-4.25pt;margin-top:709.15pt;width:201.55pt;height:12.9pt;z-index:25219993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" stroked="f">
                <v:textbox inset="0,0,0,0">
                  <w:txbxContent>
                    <w:p w14:paraId="7AC111AC" w14:textId="560B0E85" w:rsidR="000366F7" w:rsidRPr="003E2974" w:rsidRDefault="000366F7" w:rsidP="000366F7">
                      <w:pPr>
                        <w:pStyle w:val="Caption"/>
                        <w:spacing w:before="0"/>
                        <w:jc w:val="center"/>
                        <w:rPr>
                          <w:noProof/>
                          <w:color w:val="808080" w:themeColor="background1" w:themeShade="80"/>
                          <w:sz w:val="26"/>
                          <w:szCs w:val="26"/>
                        </w:rPr>
                      </w:pPr>
                      <w:r>
                        <w:t xml:space="preserve">Figure </w:t>
                      </w:r>
                      <w:r w:rsidR="00914452">
                        <w:t>6</w:t>
                      </w:r>
                      <w:r>
                        <w:t>: X=0, Y=0; C=0, S=0</w:t>
                      </w:r>
                    </w:p>
                  </w:txbxContent>
                </v:textbox>
                <w10:wrap type="topAndBottom" anchory="page"/>
              </v:shape>
            </w:pict>
          </mc:Fallback>
        </mc:AlternateContent>
      </w:r>
      <w:r w:rsidR="000366F7">
        <w:rPr>
          <w:noProof/>
        </w:rPr>
        <mc:AlternateContent>
          <mc:Choice Requires="wps">
            <w:drawing>
              <wp:anchor distT="0" distB="0" distL="114300" distR="114300" simplePos="0" relativeHeight="252201984" behindDoc="0" locked="0" layoutInCell="1" allowOverlap="1" wp14:anchorId="3BDD64F8" wp14:editId="22AD3867">
                <wp:simplePos x="0" y="0"/>
                <wp:positionH relativeFrom="column">
                  <wp:posOffset>3403600</wp:posOffset>
                </wp:positionH>
                <wp:positionV relativeFrom="page">
                  <wp:posOffset>8977630</wp:posOffset>
                </wp:positionV>
                <wp:extent cx="2494280" cy="231140"/>
                <wp:effectExtent l="0" t="0" r="1270" b="0"/>
                <wp:wrapTopAndBottom/>
                <wp:docPr id="365" name="Text Box 365"/>
                <wp:cNvGraphicFramePr/>
                <a:graphic xmlns:a="http://schemas.openxmlformats.org/drawingml/2006/main">
                  <a:graphicData uri="http://schemas.microsoft.com/office/word/2010/wordprocessingShape">
                    <wps:wsp>
                      <wps:cNvSpPr txBox="1"/>
                      <wps:spPr>
                        <a:xfrm>
                          <a:off x="0" y="0"/>
                          <a:ext cx="2494280" cy="231140"/>
                        </a:xfrm>
                        <a:prstGeom prst="rect">
                          <a:avLst/>
                        </a:prstGeom>
                        <a:solidFill>
                          <a:prstClr val="white"/>
                        </a:solidFill>
                        <a:ln>
                          <a:noFill/>
                        </a:ln>
                      </wps:spPr>
                      <wps:txbx>
                        <w:txbxContent>
                          <w:p w14:paraId="0F5EEE82" w14:textId="2F72E3FA" w:rsidR="000366F7" w:rsidRPr="00493FA0" w:rsidRDefault="000366F7" w:rsidP="000366F7">
                            <w:pPr>
                              <w:pStyle w:val="Caption"/>
                              <w:spacing w:before="0"/>
                              <w:jc w:val="center"/>
                              <w:rPr>
                                <w:noProof/>
                                <w:color w:val="808080" w:themeColor="background1" w:themeShade="80"/>
                                <w:sz w:val="26"/>
                                <w:szCs w:val="26"/>
                              </w:rPr>
                            </w:pPr>
                            <w:r>
                              <w:t xml:space="preserve">Figure </w:t>
                            </w:r>
                            <w:r w:rsidR="00914452">
                              <w:t>7</w:t>
                            </w:r>
                            <w:r>
                              <w:t>:</w:t>
                            </w:r>
                            <w:r w:rsidRPr="00F972C3">
                              <w:t>X=0, Y=</w:t>
                            </w:r>
                            <w:r>
                              <w:t>1</w:t>
                            </w:r>
                            <w:r w:rsidRPr="00F972C3">
                              <w:t xml:space="preserve">; </w:t>
                            </w:r>
                            <w:r>
                              <w:t>C</w:t>
                            </w:r>
                            <w:r w:rsidRPr="00F972C3">
                              <w:t>=0, S=</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D64F8" id="Text Box 365" o:spid="_x0000_s1107" type="#_x0000_t202" style="position:absolute;left:0;text-align:left;margin-left:268pt;margin-top:706.9pt;width:196.4pt;height:18.2pt;z-index:2522019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" stroked="f">
                <v:textbox style="mso-fit-shape-to-text:t" inset="0,0,0,0">
                  <w:txbxContent>
                    <w:p w14:paraId="0F5EEE82" w14:textId="2F72E3FA" w:rsidR="000366F7" w:rsidRPr="00493FA0" w:rsidRDefault="000366F7" w:rsidP="000366F7">
                      <w:pPr>
                        <w:pStyle w:val="Caption"/>
                        <w:spacing w:before="0"/>
                        <w:jc w:val="center"/>
                        <w:rPr>
                          <w:noProof/>
                          <w:color w:val="808080" w:themeColor="background1" w:themeShade="80"/>
                          <w:sz w:val="26"/>
                          <w:szCs w:val="26"/>
                        </w:rPr>
                      </w:pPr>
                      <w:r>
                        <w:t xml:space="preserve">Figure </w:t>
                      </w:r>
                      <w:r w:rsidR="00914452">
                        <w:t>7</w:t>
                      </w:r>
                      <w:r>
                        <w:t>:</w:t>
                      </w:r>
                      <w:r w:rsidRPr="00F972C3">
                        <w:t>X=0, Y=</w:t>
                      </w:r>
                      <w:r>
                        <w:t>1</w:t>
                      </w:r>
                      <w:r w:rsidRPr="00F972C3">
                        <w:t xml:space="preserve">; </w:t>
                      </w:r>
                      <w:r>
                        <w:t>C</w:t>
                      </w:r>
                      <w:r w:rsidRPr="00F972C3">
                        <w:t>=0, S=</w:t>
                      </w:r>
                      <w:r>
                        <w:t>1</w:t>
                      </w:r>
                    </w:p>
                  </w:txbxContent>
                </v:textbox>
                <w10:wrap type="topAndBottom" anchory="page"/>
              </v:shape>
            </w:pict>
          </mc:Fallback>
        </mc:AlternateContent>
      </w:r>
      <w:r w:rsidR="000366F7">
        <w:t>Half Adder</w:t>
      </w:r>
      <w:r w:rsidR="000366F7">
        <w:rPr>
          <w:noProof/>
        </w:rPr>
        <mc:AlternateContent>
          <mc:Choice Requires="wpi">
            <w:drawing>
              <wp:anchor distT="0" distB="0" distL="114300" distR="114300" simplePos="0" relativeHeight="252224512" behindDoc="0" locked="0" layoutInCell="1" allowOverlap="1" wp14:anchorId="1F92C524" wp14:editId="6A5986CE">
                <wp:simplePos x="0" y="0"/>
                <wp:positionH relativeFrom="column">
                  <wp:posOffset>732710</wp:posOffset>
                </wp:positionH>
                <wp:positionV relativeFrom="paragraph">
                  <wp:posOffset>6968114</wp:posOffset>
                </wp:positionV>
                <wp:extent cx="127440" cy="124560"/>
                <wp:effectExtent l="57150" t="57150" r="44450" b="46990"/>
                <wp:wrapNone/>
                <wp:docPr id="345" name="Ink 345"/>
                <wp:cNvGraphicFramePr/>
                <a:graphic xmlns:a="http://schemas.openxmlformats.org/drawingml/2006/main">
                  <a:graphicData uri="http://schemas.microsoft.com/office/word/2010/wordprocessingInk">
                    <w14:contentPart bwMode="auto" r:id="rId318">
                      <w14:nvContentPartPr>
                        <w14:cNvContentPartPr/>
                      </w14:nvContentPartPr>
                      <w14:xfrm>
                        <a:off x="0" y="0"/>
                        <a:ext cx="127440" cy="124560"/>
                      </w14:xfrm>
                    </w14:contentPart>
                  </a:graphicData>
                </a:graphic>
              </wp:anchor>
            </w:drawing>
          </mc:Choice>
          <mc:Fallback>
            <w:pict>
              <v:shape w14:anchorId="734C0F40" id="Ink 345" o:spid="_x0000_s1026" type="#_x0000_t75" style="position:absolute;margin-left:57pt;margin-top:547.95pt;width:11.45pt;height:11.2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">
                <v:imagedata r:id="rId319" o:title=""/>
              </v:shape>
            </w:pict>
          </mc:Fallback>
        </mc:AlternateContent>
      </w:r>
      <w:r w:rsidR="000366F7">
        <w:rPr>
          <w:noProof/>
        </w:rPr>
        <mc:AlternateContent>
          <mc:Choice Requires="wpi">
            <w:drawing>
              <wp:anchor distT="0" distB="0" distL="114300" distR="114300" simplePos="0" relativeHeight="252223488" behindDoc="0" locked="0" layoutInCell="1" allowOverlap="1" wp14:anchorId="420951B7" wp14:editId="0795804E">
                <wp:simplePos x="0" y="0"/>
                <wp:positionH relativeFrom="column">
                  <wp:posOffset>4119935</wp:posOffset>
                </wp:positionH>
                <wp:positionV relativeFrom="paragraph">
                  <wp:posOffset>6969554</wp:posOffset>
                </wp:positionV>
                <wp:extent cx="149400" cy="153360"/>
                <wp:effectExtent l="38100" t="38100" r="41275" b="56515"/>
                <wp:wrapNone/>
                <wp:docPr id="346" name="Ink 346"/>
                <wp:cNvGraphicFramePr/>
                <a:graphic xmlns:a="http://schemas.openxmlformats.org/drawingml/2006/main">
                  <a:graphicData uri="http://schemas.microsoft.com/office/word/2010/wordprocessingInk">
                    <w14:contentPart bwMode="auto" r:id="rId320">
                      <w14:nvContentPartPr>
                        <w14:cNvContentPartPr/>
                      </w14:nvContentPartPr>
                      <w14:xfrm>
                        <a:off x="0" y="0"/>
                        <a:ext cx="149400" cy="153360"/>
                      </w14:xfrm>
                    </w14:contentPart>
                  </a:graphicData>
                </a:graphic>
              </wp:anchor>
            </w:drawing>
          </mc:Choice>
          <mc:Fallback>
            <w:pict>
              <v:shape w14:anchorId="0F64F0DE" id="Ink 346" o:spid="_x0000_s1026" type="#_x0000_t75" style="position:absolute;margin-left:323.7pt;margin-top:548.1pt;width:13.15pt;height:13.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">
                <v:imagedata r:id="rId321" o:title=""/>
              </v:shape>
            </w:pict>
          </mc:Fallback>
        </mc:AlternateContent>
      </w:r>
      <w:r w:rsidR="000366F7">
        <w:rPr>
          <w:noProof/>
        </w:rPr>
        <mc:AlternateContent>
          <mc:Choice Requires="wpi">
            <w:drawing>
              <wp:anchor distT="0" distB="0" distL="114300" distR="114300" simplePos="0" relativeHeight="252219392" behindDoc="0" locked="0" layoutInCell="1" allowOverlap="1" wp14:anchorId="56032C08" wp14:editId="0D67E04B">
                <wp:simplePos x="0" y="0"/>
                <wp:positionH relativeFrom="column">
                  <wp:posOffset>2285049</wp:posOffset>
                </wp:positionH>
                <wp:positionV relativeFrom="paragraph">
                  <wp:posOffset>6957564</wp:posOffset>
                </wp:positionV>
                <wp:extent cx="71280" cy="113760"/>
                <wp:effectExtent l="38100" t="38100" r="43180" b="57785"/>
                <wp:wrapNone/>
                <wp:docPr id="350" name="Ink 350"/>
                <wp:cNvGraphicFramePr/>
                <a:graphic xmlns:a="http://schemas.openxmlformats.org/drawingml/2006/main">
                  <a:graphicData uri="http://schemas.microsoft.com/office/word/2010/wordprocessingInk">
                    <w14:contentPart bwMode="auto" r:id="rId322">
                      <w14:nvContentPartPr>
                        <w14:cNvContentPartPr/>
                      </w14:nvContentPartPr>
                      <w14:xfrm>
                        <a:off x="0" y="0"/>
                        <a:ext cx="71280" cy="113760"/>
                      </w14:xfrm>
                    </w14:contentPart>
                  </a:graphicData>
                </a:graphic>
              </wp:anchor>
            </w:drawing>
          </mc:Choice>
          <mc:Fallback>
            <w:pict>
              <v:shape w14:anchorId="67BBA22B" id="Ink 350" o:spid="_x0000_s1026" type="#_x0000_t75" style="position:absolute;margin-left:179.25pt;margin-top:547.15pt;width:7pt;height:10.3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">
                <v:imagedata r:id="rId323" o:title=""/>
              </v:shape>
            </w:pict>
          </mc:Fallback>
        </mc:AlternateContent>
      </w:r>
      <w:r w:rsidR="000366F7">
        <w:rPr>
          <w:noProof/>
        </w:rPr>
        <mc:AlternateContent>
          <mc:Choice Requires="wpi">
            <w:drawing>
              <wp:anchor distT="0" distB="0" distL="114300" distR="114300" simplePos="0" relativeHeight="252216320" behindDoc="0" locked="0" layoutInCell="1" allowOverlap="1" wp14:anchorId="34AEE880" wp14:editId="65145A50">
                <wp:simplePos x="0" y="0"/>
                <wp:positionH relativeFrom="column">
                  <wp:posOffset>5602647</wp:posOffset>
                </wp:positionH>
                <wp:positionV relativeFrom="paragraph">
                  <wp:posOffset>7023406</wp:posOffset>
                </wp:positionV>
                <wp:extent cx="119880" cy="120600"/>
                <wp:effectExtent l="57150" t="57150" r="52070" b="51435"/>
                <wp:wrapNone/>
                <wp:docPr id="353" name="Ink 353"/>
                <wp:cNvGraphicFramePr/>
                <a:graphic xmlns:a="http://schemas.openxmlformats.org/drawingml/2006/main">
                  <a:graphicData uri="http://schemas.microsoft.com/office/word/2010/wordprocessingInk">
                    <w14:contentPart bwMode="auto" r:id="rId324">
                      <w14:nvContentPartPr>
                        <w14:cNvContentPartPr/>
                      </w14:nvContentPartPr>
                      <w14:xfrm>
                        <a:off x="0" y="0"/>
                        <a:ext cx="119880" cy="120600"/>
                      </w14:xfrm>
                    </w14:contentPart>
                  </a:graphicData>
                </a:graphic>
              </wp:anchor>
            </w:drawing>
          </mc:Choice>
          <mc:Fallback>
            <w:pict>
              <v:shape w14:anchorId="5704B092" id="Ink 353" o:spid="_x0000_s1026" type="#_x0000_t75" style="position:absolute;margin-left:440.45pt;margin-top:552.3pt;width:10.85pt;height:10.9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">
                <v:imagedata r:id="rId325" o:title=""/>
              </v:shape>
            </w:pict>
          </mc:Fallback>
        </mc:AlternateContent>
      </w:r>
      <w:r w:rsidR="000366F7">
        <w:rPr>
          <w:noProof/>
        </w:rPr>
        <mc:AlternateContent>
          <mc:Choice Requires="wpi">
            <w:drawing>
              <wp:anchor distT="0" distB="0" distL="114300" distR="114300" simplePos="0" relativeHeight="252208128" behindDoc="0" locked="0" layoutInCell="1" allowOverlap="1" wp14:anchorId="42A7927A" wp14:editId="58D98A53">
                <wp:simplePos x="0" y="0"/>
                <wp:positionH relativeFrom="column">
                  <wp:posOffset>-1803156</wp:posOffset>
                </wp:positionH>
                <wp:positionV relativeFrom="paragraph">
                  <wp:posOffset>922527</wp:posOffset>
                </wp:positionV>
                <wp:extent cx="360" cy="360"/>
                <wp:effectExtent l="0" t="0" r="0" b="0"/>
                <wp:wrapNone/>
                <wp:docPr id="361" name="Ink 361"/>
                <wp:cNvGraphicFramePr/>
                <a:graphic xmlns:a="http://schemas.openxmlformats.org/drawingml/2006/main">
                  <a:graphicData uri="http://schemas.microsoft.com/office/word/2010/wordprocessingInk">
                    <w14:contentPart bwMode="auto" r:id="rId326">
                      <w14:nvContentPartPr>
                        <w14:cNvContentPartPr/>
                      </w14:nvContentPartPr>
                      <w14:xfrm>
                        <a:off x="0" y="0"/>
                        <a:ext cx="360" cy="360"/>
                      </w14:xfrm>
                    </w14:contentPart>
                  </a:graphicData>
                </a:graphic>
              </wp:anchor>
            </w:drawing>
          </mc:Choice>
          <mc:Fallback>
            <w:pict>
              <v:shape w14:anchorId="03DA5000" id="Ink 361" o:spid="_x0000_s1026" type="#_x0000_t75" style="position:absolute;margin-left:-142.7pt;margin-top:71.95pt;width:1.45pt;height:1.45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">
                <v:imagedata r:id="rId327" o:title=""/>
              </v:shape>
            </w:pict>
          </mc:Fallback>
        </mc:AlternateContent>
      </w:r>
    </w:p>
    <w:p w14:paraId="35B13A05" w14:textId="1065C56B" w:rsidR="00120323" w:rsidRDefault="00120323" w:rsidP="00120323">
      <w:pPr>
        <w:pStyle w:val="ListParagraph"/>
        <w:numPr>
          <w:ilvl w:val="0"/>
          <w:numId w:val="22"/>
        </w:numPr>
      </w:pPr>
      <w:r w:rsidRPr="00120323">
        <w:rPr>
          <w:noProof/>
        </w:rPr>
        <w:lastRenderedPageBreak/>
        <mc:AlternateContent>
          <mc:Choice Requires="wpi">
            <w:drawing>
              <wp:anchor distT="0" distB="0" distL="114300" distR="114300" simplePos="0" relativeHeight="252256256" behindDoc="0" locked="0" layoutInCell="1" allowOverlap="1" wp14:anchorId="13E5714F" wp14:editId="4DAA6BCB">
                <wp:simplePos x="0" y="0"/>
                <wp:positionH relativeFrom="column">
                  <wp:posOffset>4456430</wp:posOffset>
                </wp:positionH>
                <wp:positionV relativeFrom="paragraph">
                  <wp:posOffset>3916045</wp:posOffset>
                </wp:positionV>
                <wp:extent cx="93345" cy="129540"/>
                <wp:effectExtent l="38100" t="38100" r="40005" b="41910"/>
                <wp:wrapNone/>
                <wp:docPr id="434" name="Ink 434"/>
                <wp:cNvGraphicFramePr/>
                <a:graphic xmlns:a="http://schemas.openxmlformats.org/drawingml/2006/main">
                  <a:graphicData uri="http://schemas.microsoft.com/office/word/2010/wordprocessingInk">
                    <w14:contentPart bwMode="auto" r:id="rId328">
                      <w14:nvContentPartPr>
                        <w14:cNvContentPartPr/>
                      </w14:nvContentPartPr>
                      <w14:xfrm>
                        <a:off x="0" y="0"/>
                        <a:ext cx="93345" cy="129540"/>
                      </w14:xfrm>
                    </w14:contentPart>
                  </a:graphicData>
                </a:graphic>
              </wp:anchor>
            </w:drawing>
          </mc:Choice>
          <mc:Fallback>
            <w:pict>
              <v:shape w14:anchorId="3C36C5C5" id="Ink 434" o:spid="_x0000_s1026" type="#_x0000_t75" style="position:absolute;margin-left:350.25pt;margin-top:307.7pt;width:8.6pt;height:11.5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">
                <v:imagedata r:id="rId271" o:title=""/>
              </v:shape>
            </w:pict>
          </mc:Fallback>
        </mc:AlternateContent>
      </w:r>
      <w:r w:rsidRPr="00120323">
        <w:rPr>
          <w:noProof/>
        </w:rPr>
        <mc:AlternateContent>
          <mc:Choice Requires="wpi">
            <w:drawing>
              <wp:anchor distT="0" distB="0" distL="114300" distR="114300" simplePos="0" relativeHeight="252255232" behindDoc="0" locked="0" layoutInCell="1" allowOverlap="1" wp14:anchorId="58669DAF" wp14:editId="175C5EB8">
                <wp:simplePos x="0" y="0"/>
                <wp:positionH relativeFrom="column">
                  <wp:posOffset>3731260</wp:posOffset>
                </wp:positionH>
                <wp:positionV relativeFrom="paragraph">
                  <wp:posOffset>3927475</wp:posOffset>
                </wp:positionV>
                <wp:extent cx="69850" cy="95250"/>
                <wp:effectExtent l="38100" t="38100" r="44450" b="57150"/>
                <wp:wrapNone/>
                <wp:docPr id="433" name="Ink 433"/>
                <wp:cNvGraphicFramePr/>
                <a:graphic xmlns:a="http://schemas.openxmlformats.org/drawingml/2006/main">
                  <a:graphicData uri="http://schemas.microsoft.com/office/word/2010/wordprocessingInk">
                    <w14:contentPart bwMode="auto" r:id="rId329">
                      <w14:nvContentPartPr>
                        <w14:cNvContentPartPr/>
                      </w14:nvContentPartPr>
                      <w14:xfrm>
                        <a:off x="0" y="0"/>
                        <a:ext cx="69850" cy="95250"/>
                      </w14:xfrm>
                    </w14:contentPart>
                  </a:graphicData>
                </a:graphic>
              </wp:anchor>
            </w:drawing>
          </mc:Choice>
          <mc:Fallback>
            <w:pict>
              <v:shape w14:anchorId="50F3CAB0" id="Ink 433" o:spid="_x0000_s1026" type="#_x0000_t75" style="position:absolute;margin-left:293.1pt;margin-top:308.55pt;width:6.9pt;height:8.9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">
                <v:imagedata r:id="rId273" o:title=""/>
              </v:shape>
            </w:pict>
          </mc:Fallback>
        </mc:AlternateContent>
      </w:r>
      <w:r w:rsidRPr="00120323">
        <w:rPr>
          <w:noProof/>
        </w:rPr>
        <mc:AlternateContent>
          <mc:Choice Requires="wpi">
            <w:drawing>
              <wp:anchor distT="0" distB="0" distL="114300" distR="114300" simplePos="0" relativeHeight="252254208" behindDoc="0" locked="0" layoutInCell="1" allowOverlap="1" wp14:anchorId="358DF88B" wp14:editId="09658999">
                <wp:simplePos x="0" y="0"/>
                <wp:positionH relativeFrom="column">
                  <wp:posOffset>4031615</wp:posOffset>
                </wp:positionH>
                <wp:positionV relativeFrom="paragraph">
                  <wp:posOffset>6549390</wp:posOffset>
                </wp:positionV>
                <wp:extent cx="350520" cy="106680"/>
                <wp:effectExtent l="57150" t="38100" r="49530" b="45720"/>
                <wp:wrapNone/>
                <wp:docPr id="432" name="Ink 432"/>
                <wp:cNvGraphicFramePr/>
                <a:graphic xmlns:a="http://schemas.openxmlformats.org/drawingml/2006/main">
                  <a:graphicData uri="http://schemas.microsoft.com/office/word/2010/wordprocessingInk">
                    <w14:contentPart bwMode="auto" r:id="rId330">
                      <w14:nvContentPartPr>
                        <w14:cNvContentPartPr/>
                      </w14:nvContentPartPr>
                      <w14:xfrm>
                        <a:off x="0" y="0"/>
                        <a:ext cx="350520" cy="106680"/>
                      </w14:xfrm>
                    </w14:contentPart>
                  </a:graphicData>
                </a:graphic>
              </wp:anchor>
            </w:drawing>
          </mc:Choice>
          <mc:Fallback>
            <w:pict>
              <v:shape w14:anchorId="02759C58" id="Ink 432" o:spid="_x0000_s1026" type="#_x0000_t75" style="position:absolute;margin-left:316.75pt;margin-top:515pt;width:29pt;height:9.8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">
                <v:imagedata r:id="rId267" o:title=""/>
              </v:shape>
            </w:pict>
          </mc:Fallback>
        </mc:AlternateContent>
      </w:r>
      <w:r w:rsidRPr="00120323">
        <w:rPr>
          <w:noProof/>
        </w:rPr>
        <mc:AlternateContent>
          <mc:Choice Requires="wpi">
            <w:drawing>
              <wp:anchor distT="0" distB="0" distL="114300" distR="114300" simplePos="0" relativeHeight="252253184" behindDoc="0" locked="0" layoutInCell="1" allowOverlap="1" wp14:anchorId="72E0DADF" wp14:editId="39082AFA">
                <wp:simplePos x="0" y="0"/>
                <wp:positionH relativeFrom="column">
                  <wp:posOffset>5005070</wp:posOffset>
                </wp:positionH>
                <wp:positionV relativeFrom="paragraph">
                  <wp:posOffset>6505575</wp:posOffset>
                </wp:positionV>
                <wp:extent cx="108585" cy="130810"/>
                <wp:effectExtent l="19050" t="38100" r="43815" b="40640"/>
                <wp:wrapNone/>
                <wp:docPr id="431" name="Ink 431"/>
                <wp:cNvGraphicFramePr/>
                <a:graphic xmlns:a="http://schemas.openxmlformats.org/drawingml/2006/main">
                  <a:graphicData uri="http://schemas.microsoft.com/office/word/2010/wordprocessingInk">
                    <w14:contentPart bwMode="auto" r:id="rId331">
                      <w14:nvContentPartPr>
                        <w14:cNvContentPartPr/>
                      </w14:nvContentPartPr>
                      <w14:xfrm>
                        <a:off x="0" y="0"/>
                        <a:ext cx="108585" cy="130810"/>
                      </w14:xfrm>
                    </w14:contentPart>
                  </a:graphicData>
                </a:graphic>
              </wp:anchor>
            </w:drawing>
          </mc:Choice>
          <mc:Fallback>
            <w:pict>
              <v:shape w14:anchorId="2408073F" id="Ink 431" o:spid="_x0000_s1026" type="#_x0000_t75" style="position:absolute;margin-left:393.4pt;margin-top:511.55pt;width:9.95pt;height:11.7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">
                <v:imagedata r:id="rId265" o:title=""/>
              </v:shape>
            </w:pict>
          </mc:Fallback>
        </mc:AlternateContent>
      </w:r>
      <w:r w:rsidRPr="00120323">
        <w:rPr>
          <w:noProof/>
        </w:rPr>
        <mc:AlternateContent>
          <mc:Choice Requires="wpi">
            <w:drawing>
              <wp:anchor distT="0" distB="0" distL="114300" distR="114300" simplePos="0" relativeHeight="252252160" behindDoc="0" locked="0" layoutInCell="1" allowOverlap="1" wp14:anchorId="535594F8" wp14:editId="44AF95DD">
                <wp:simplePos x="0" y="0"/>
                <wp:positionH relativeFrom="column">
                  <wp:posOffset>5113655</wp:posOffset>
                </wp:positionH>
                <wp:positionV relativeFrom="paragraph">
                  <wp:posOffset>3895090</wp:posOffset>
                </wp:positionV>
                <wp:extent cx="321765" cy="97440"/>
                <wp:effectExtent l="38100" t="38100" r="40640" b="55245"/>
                <wp:wrapNone/>
                <wp:docPr id="430" name="Ink 430"/>
                <wp:cNvGraphicFramePr/>
                <a:graphic xmlns:a="http://schemas.openxmlformats.org/drawingml/2006/main">
                  <a:graphicData uri="http://schemas.microsoft.com/office/word/2010/wordprocessingInk">
                    <w14:contentPart bwMode="auto" r:id="rId332">
                      <w14:nvContentPartPr>
                        <w14:cNvContentPartPr/>
                      </w14:nvContentPartPr>
                      <w14:xfrm>
                        <a:off x="0" y="0"/>
                        <a:ext cx="321765" cy="97440"/>
                      </w14:xfrm>
                    </w14:contentPart>
                  </a:graphicData>
                </a:graphic>
              </wp:anchor>
            </w:drawing>
          </mc:Choice>
          <mc:Fallback>
            <w:pict>
              <v:shape w14:anchorId="43AEEEF5" id="Ink 430" o:spid="_x0000_s1026" type="#_x0000_t75" style="position:absolute;margin-left:401.95pt;margin-top:306pt;width:26.75pt;height:9.0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">
                <v:imagedata r:id="rId333" o:title=""/>
              </v:shape>
            </w:pict>
          </mc:Fallback>
        </mc:AlternateContent>
      </w:r>
      <w:r w:rsidRPr="00120323">
        <w:rPr>
          <w:noProof/>
        </w:rPr>
        <mc:AlternateContent>
          <mc:Choice Requires="wpi">
            <w:drawing>
              <wp:anchor distT="0" distB="0" distL="114300" distR="114300" simplePos="0" relativeHeight="252250112" behindDoc="0" locked="0" layoutInCell="1" allowOverlap="1" wp14:anchorId="73DB6450" wp14:editId="40A555EA">
                <wp:simplePos x="0" y="0"/>
                <wp:positionH relativeFrom="column">
                  <wp:posOffset>1469390</wp:posOffset>
                </wp:positionH>
                <wp:positionV relativeFrom="paragraph">
                  <wp:posOffset>3935730</wp:posOffset>
                </wp:positionV>
                <wp:extent cx="93345" cy="129540"/>
                <wp:effectExtent l="38100" t="38100" r="40005" b="41910"/>
                <wp:wrapNone/>
                <wp:docPr id="429" name="Ink 429"/>
                <wp:cNvGraphicFramePr/>
                <a:graphic xmlns:a="http://schemas.openxmlformats.org/drawingml/2006/main">
                  <a:graphicData uri="http://schemas.microsoft.com/office/word/2010/wordprocessingInk">
                    <w14:contentPart bwMode="auto" r:id="rId334">
                      <w14:nvContentPartPr>
                        <w14:cNvContentPartPr/>
                      </w14:nvContentPartPr>
                      <w14:xfrm>
                        <a:off x="0" y="0"/>
                        <a:ext cx="93345" cy="129540"/>
                      </w14:xfrm>
                    </w14:contentPart>
                  </a:graphicData>
                </a:graphic>
              </wp:anchor>
            </w:drawing>
          </mc:Choice>
          <mc:Fallback>
            <w:pict>
              <v:shape w14:anchorId="31171D52" id="Ink 429" o:spid="_x0000_s1026" type="#_x0000_t75" style="position:absolute;margin-left:115.05pt;margin-top:309.25pt;width:8.6pt;height:11.5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">
                <v:imagedata r:id="rId271" o:title=""/>
              </v:shape>
            </w:pict>
          </mc:Fallback>
        </mc:AlternateContent>
      </w:r>
      <w:r w:rsidRPr="00120323">
        <w:rPr>
          <w:noProof/>
        </w:rPr>
        <mc:AlternateContent>
          <mc:Choice Requires="wpi">
            <w:drawing>
              <wp:anchor distT="0" distB="0" distL="114300" distR="114300" simplePos="0" relativeHeight="252249088" behindDoc="0" locked="0" layoutInCell="1" allowOverlap="1" wp14:anchorId="6A988B9F" wp14:editId="21DDBC57">
                <wp:simplePos x="0" y="0"/>
                <wp:positionH relativeFrom="column">
                  <wp:posOffset>744220</wp:posOffset>
                </wp:positionH>
                <wp:positionV relativeFrom="paragraph">
                  <wp:posOffset>3947160</wp:posOffset>
                </wp:positionV>
                <wp:extent cx="69850" cy="95250"/>
                <wp:effectExtent l="38100" t="38100" r="44450" b="57150"/>
                <wp:wrapNone/>
                <wp:docPr id="428" name="Ink 428"/>
                <wp:cNvGraphicFramePr/>
                <a:graphic xmlns:a="http://schemas.openxmlformats.org/drawingml/2006/main">
                  <a:graphicData uri="http://schemas.microsoft.com/office/word/2010/wordprocessingInk">
                    <w14:contentPart bwMode="auto" r:id="rId335">
                      <w14:nvContentPartPr>
                        <w14:cNvContentPartPr/>
                      </w14:nvContentPartPr>
                      <w14:xfrm>
                        <a:off x="0" y="0"/>
                        <a:ext cx="69850" cy="95250"/>
                      </w14:xfrm>
                    </w14:contentPart>
                  </a:graphicData>
                </a:graphic>
              </wp:anchor>
            </w:drawing>
          </mc:Choice>
          <mc:Fallback>
            <w:pict>
              <v:shape w14:anchorId="4D650B57" id="Ink 428" o:spid="_x0000_s1026" type="#_x0000_t75" style="position:absolute;margin-left:57.9pt;margin-top:310.1pt;width:6.9pt;height:8.9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">
                <v:imagedata r:id="rId273" o:title=""/>
              </v:shape>
            </w:pict>
          </mc:Fallback>
        </mc:AlternateContent>
      </w:r>
      <w:r w:rsidRPr="00120323">
        <w:rPr>
          <w:noProof/>
        </w:rPr>
        <mc:AlternateContent>
          <mc:Choice Requires="wpi">
            <w:drawing>
              <wp:anchor distT="0" distB="0" distL="114300" distR="114300" simplePos="0" relativeHeight="252248064" behindDoc="0" locked="0" layoutInCell="1" allowOverlap="1" wp14:anchorId="447C0FC9" wp14:editId="528F1046">
                <wp:simplePos x="0" y="0"/>
                <wp:positionH relativeFrom="column">
                  <wp:posOffset>1044575</wp:posOffset>
                </wp:positionH>
                <wp:positionV relativeFrom="paragraph">
                  <wp:posOffset>6569075</wp:posOffset>
                </wp:positionV>
                <wp:extent cx="350520" cy="106680"/>
                <wp:effectExtent l="57150" t="38100" r="49530" b="45720"/>
                <wp:wrapNone/>
                <wp:docPr id="427" name="Ink 427"/>
                <wp:cNvGraphicFramePr/>
                <a:graphic xmlns:a="http://schemas.openxmlformats.org/drawingml/2006/main">
                  <a:graphicData uri="http://schemas.microsoft.com/office/word/2010/wordprocessingInk">
                    <w14:contentPart bwMode="auto" r:id="rId336">
                      <w14:nvContentPartPr>
                        <w14:cNvContentPartPr/>
                      </w14:nvContentPartPr>
                      <w14:xfrm>
                        <a:off x="0" y="0"/>
                        <a:ext cx="350520" cy="106680"/>
                      </w14:xfrm>
                    </w14:contentPart>
                  </a:graphicData>
                </a:graphic>
              </wp:anchor>
            </w:drawing>
          </mc:Choice>
          <mc:Fallback>
            <w:pict>
              <v:shape w14:anchorId="0CB2D1ED" id="Ink 427" o:spid="_x0000_s1026" type="#_x0000_t75" style="position:absolute;margin-left:81.55pt;margin-top:516.55pt;width:29pt;height:9.8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">
                <v:imagedata r:id="rId267" o:title=""/>
              </v:shape>
            </w:pict>
          </mc:Fallback>
        </mc:AlternateContent>
      </w:r>
      <w:r w:rsidRPr="00120323">
        <w:rPr>
          <w:noProof/>
        </w:rPr>
        <mc:AlternateContent>
          <mc:Choice Requires="wpi">
            <w:drawing>
              <wp:anchor distT="0" distB="0" distL="114300" distR="114300" simplePos="0" relativeHeight="252247040" behindDoc="0" locked="0" layoutInCell="1" allowOverlap="1" wp14:anchorId="3FE81A2C" wp14:editId="55702FE2">
                <wp:simplePos x="0" y="0"/>
                <wp:positionH relativeFrom="column">
                  <wp:posOffset>2018030</wp:posOffset>
                </wp:positionH>
                <wp:positionV relativeFrom="paragraph">
                  <wp:posOffset>6525260</wp:posOffset>
                </wp:positionV>
                <wp:extent cx="108585" cy="130810"/>
                <wp:effectExtent l="19050" t="38100" r="43815" b="40640"/>
                <wp:wrapNone/>
                <wp:docPr id="426" name="Ink 426"/>
                <wp:cNvGraphicFramePr/>
                <a:graphic xmlns:a="http://schemas.openxmlformats.org/drawingml/2006/main">
                  <a:graphicData uri="http://schemas.microsoft.com/office/word/2010/wordprocessingInk">
                    <w14:contentPart bwMode="auto" r:id="rId337">
                      <w14:nvContentPartPr>
                        <w14:cNvContentPartPr/>
                      </w14:nvContentPartPr>
                      <w14:xfrm>
                        <a:off x="0" y="0"/>
                        <a:ext cx="108585" cy="130810"/>
                      </w14:xfrm>
                    </w14:contentPart>
                  </a:graphicData>
                </a:graphic>
              </wp:anchor>
            </w:drawing>
          </mc:Choice>
          <mc:Fallback>
            <w:pict>
              <v:shape w14:anchorId="0BC53A08" id="Ink 426" o:spid="_x0000_s1026" type="#_x0000_t75" style="position:absolute;margin-left:158.2pt;margin-top:513.1pt;width:9.95pt;height:11.7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">
                <v:imagedata r:id="rId265" o:title=""/>
              </v:shape>
            </w:pict>
          </mc:Fallback>
        </mc:AlternateContent>
      </w:r>
      <w:r w:rsidRPr="00120323">
        <w:rPr>
          <w:noProof/>
        </w:rPr>
        <mc:AlternateContent>
          <mc:Choice Requires="wpi">
            <w:drawing>
              <wp:anchor distT="0" distB="0" distL="114300" distR="114300" simplePos="0" relativeHeight="252246016" behindDoc="0" locked="0" layoutInCell="1" allowOverlap="1" wp14:anchorId="32451192" wp14:editId="4BE9E4DE">
                <wp:simplePos x="0" y="0"/>
                <wp:positionH relativeFrom="column">
                  <wp:posOffset>2126781</wp:posOffset>
                </wp:positionH>
                <wp:positionV relativeFrom="paragraph">
                  <wp:posOffset>3915162</wp:posOffset>
                </wp:positionV>
                <wp:extent cx="321765" cy="97440"/>
                <wp:effectExtent l="38100" t="38100" r="40640" b="55245"/>
                <wp:wrapNone/>
                <wp:docPr id="425" name="Ink 425"/>
                <wp:cNvGraphicFramePr/>
                <a:graphic xmlns:a="http://schemas.openxmlformats.org/drawingml/2006/main">
                  <a:graphicData uri="http://schemas.microsoft.com/office/word/2010/wordprocessingInk">
                    <w14:contentPart bwMode="auto" r:id="rId338">
                      <w14:nvContentPartPr>
                        <w14:cNvContentPartPr/>
                      </w14:nvContentPartPr>
                      <w14:xfrm>
                        <a:off x="0" y="0"/>
                        <a:ext cx="321765" cy="97440"/>
                      </w14:xfrm>
                    </w14:contentPart>
                  </a:graphicData>
                </a:graphic>
              </wp:anchor>
            </w:drawing>
          </mc:Choice>
          <mc:Fallback>
            <w:pict>
              <v:shape w14:anchorId="62E940C9" id="Ink 425" o:spid="_x0000_s1026" type="#_x0000_t75" style="position:absolute;margin-left:166.8pt;margin-top:307.65pt;width:26.7pt;height:8.9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">
                <v:imagedata r:id="rId339" o:title=""/>
              </v:shape>
            </w:pict>
          </mc:Fallback>
        </mc:AlternateContent>
      </w:r>
      <w:r w:rsidRPr="006949F4">
        <w:rPr>
          <w:noProof/>
        </w:rPr>
        <mc:AlternateContent>
          <mc:Choice Requires="wps">
            <w:drawing>
              <wp:anchor distT="0" distB="0" distL="114300" distR="114300" simplePos="0" relativeHeight="252241920" behindDoc="0" locked="0" layoutInCell="1" allowOverlap="1" wp14:anchorId="6A13B416" wp14:editId="66FDE479">
                <wp:simplePos x="0" y="0"/>
                <wp:positionH relativeFrom="margin">
                  <wp:align>left</wp:align>
                </wp:positionH>
                <wp:positionV relativeFrom="paragraph">
                  <wp:posOffset>7342560</wp:posOffset>
                </wp:positionV>
                <wp:extent cx="2920365" cy="635"/>
                <wp:effectExtent l="0" t="0" r="0" b="0"/>
                <wp:wrapSquare wrapText="bothSides"/>
                <wp:docPr id="416" name="Text Box 416"/>
                <wp:cNvGraphicFramePr/>
                <a:graphic xmlns:a="http://schemas.openxmlformats.org/drawingml/2006/main">
                  <a:graphicData uri="http://schemas.microsoft.com/office/word/2010/wordprocessingShape">
                    <wps:wsp>
                      <wps:cNvSpPr txBox="1"/>
                      <wps:spPr>
                        <a:xfrm>
                          <a:off x="0" y="0"/>
                          <a:ext cx="2920365" cy="635"/>
                        </a:xfrm>
                        <a:prstGeom prst="rect">
                          <a:avLst/>
                        </a:prstGeom>
                        <a:solidFill>
                          <a:prstClr val="white"/>
                        </a:solidFill>
                        <a:ln>
                          <a:noFill/>
                        </a:ln>
                      </wps:spPr>
                      <wps:txbx>
                        <w:txbxContent>
                          <w:p w14:paraId="063E7043" w14:textId="2711DA6F" w:rsidR="006949F4" w:rsidRPr="00745FE1" w:rsidRDefault="006949F4" w:rsidP="006949F4">
                            <w:pPr>
                              <w:pStyle w:val="Caption"/>
                              <w:spacing w:before="0"/>
                              <w:jc w:val="center"/>
                              <w:rPr>
                                <w:noProof/>
                                <w:color w:val="808080" w:themeColor="background1" w:themeShade="80"/>
                                <w:sz w:val="26"/>
                                <w:szCs w:val="26"/>
                              </w:rPr>
                            </w:pPr>
                            <w:r>
                              <w:t xml:space="preserve">Figure </w:t>
                            </w:r>
                            <w:r w:rsidR="00120323">
                              <w:t>10</w:t>
                            </w:r>
                            <w:r>
                              <w:t>: X=0, Y=0, C-in=0; S=0, C-out=0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13B416" id="Text Box 416" o:spid="_x0000_s1108" type="#_x0000_t202" style="position:absolute;left:0;text-align:left;margin-left:0;margin-top:578.15pt;width:229.95pt;height:.05pt;z-index:252241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" stroked="f">
                <v:textbox style="mso-fit-shape-to-text:t" inset="0,0,0,0">
                  <w:txbxContent>
                    <w:p w14:paraId="063E7043" w14:textId="2711DA6F" w:rsidR="006949F4" w:rsidRPr="00745FE1" w:rsidRDefault="006949F4" w:rsidP="006949F4">
                      <w:pPr>
                        <w:pStyle w:val="Caption"/>
                        <w:spacing w:before="0"/>
                        <w:jc w:val="center"/>
                        <w:rPr>
                          <w:noProof/>
                          <w:color w:val="808080" w:themeColor="background1" w:themeShade="80"/>
                          <w:sz w:val="26"/>
                          <w:szCs w:val="26"/>
                        </w:rPr>
                      </w:pPr>
                      <w:r>
                        <w:t xml:space="preserve">Figure </w:t>
                      </w:r>
                      <w:r w:rsidR="00120323">
                        <w:t>10</w:t>
                      </w:r>
                      <w:r>
                        <w:t>: X=0, Y=0, C-in=0; S=0, C-out=0</w:t>
                      </w:r>
                    </w:p>
                  </w:txbxContent>
                </v:textbox>
                <w10:wrap type="square" anchorx="margin"/>
              </v:shape>
            </w:pict>
          </mc:Fallback>
        </mc:AlternateContent>
      </w:r>
      <w:r w:rsidRPr="006949F4">
        <w:rPr>
          <w:noProof/>
        </w:rPr>
        <w:drawing>
          <wp:anchor distT="0" distB="0" distL="114300" distR="114300" simplePos="0" relativeHeight="252240896" behindDoc="0" locked="0" layoutInCell="1" allowOverlap="1" wp14:anchorId="0A7A9E9A" wp14:editId="3532EF44">
            <wp:simplePos x="0" y="0"/>
            <wp:positionH relativeFrom="margin">
              <wp:posOffset>470535</wp:posOffset>
            </wp:positionH>
            <wp:positionV relativeFrom="paragraph">
              <wp:posOffset>3831341</wp:posOffset>
            </wp:positionV>
            <wp:extent cx="1993900" cy="3482975"/>
            <wp:effectExtent l="19050" t="19050" r="25400" b="22225"/>
            <wp:wrapSquare wrapText="bothSides"/>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pic:cNvPicPr>
                      <a:picLocks noChangeAspect="1" noChangeArrowheads="1"/>
                    </pic:cNvPicPr>
                  </pic:nvPicPr>
                  <pic:blipFill>
                    <a:blip r:embed="rId340">
                      <a:extLst>
                        <a:ext uri="{28A0092B-C50C-407E-A947-70E740481C1C}">
                          <a14:useLocalDpi xmlns:a14="http://schemas.microsoft.com/office/drawing/2010/main" val="0"/>
                        </a:ext>
                      </a:extLst>
                    </a:blip>
                    <a:stretch>
                      <a:fillRect/>
                    </a:stretch>
                  </pic:blipFill>
                  <pic:spPr bwMode="auto">
                    <a:xfrm>
                      <a:off x="0" y="0"/>
                      <a:ext cx="1993900" cy="3482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6949F4">
        <w:rPr>
          <w:noProof/>
        </w:rPr>
        <mc:AlternateContent>
          <mc:Choice Requires="wps">
            <w:drawing>
              <wp:anchor distT="0" distB="0" distL="114300" distR="114300" simplePos="0" relativeHeight="252243968" behindDoc="0" locked="0" layoutInCell="1" allowOverlap="1" wp14:anchorId="31AA14C8" wp14:editId="7E11E076">
                <wp:simplePos x="0" y="0"/>
                <wp:positionH relativeFrom="column">
                  <wp:posOffset>3043334</wp:posOffset>
                </wp:positionH>
                <wp:positionV relativeFrom="paragraph">
                  <wp:posOffset>7368513</wp:posOffset>
                </wp:positionV>
                <wp:extent cx="2906395" cy="635"/>
                <wp:effectExtent l="0" t="0" r="0" b="0"/>
                <wp:wrapSquare wrapText="bothSides"/>
                <wp:docPr id="417" name="Text Box 417"/>
                <wp:cNvGraphicFramePr/>
                <a:graphic xmlns:a="http://schemas.openxmlformats.org/drawingml/2006/main">
                  <a:graphicData uri="http://schemas.microsoft.com/office/word/2010/wordprocessingShape">
                    <wps:wsp>
                      <wps:cNvSpPr txBox="1"/>
                      <wps:spPr>
                        <a:xfrm>
                          <a:off x="0" y="0"/>
                          <a:ext cx="2906395" cy="635"/>
                        </a:xfrm>
                        <a:prstGeom prst="rect">
                          <a:avLst/>
                        </a:prstGeom>
                        <a:solidFill>
                          <a:prstClr val="white"/>
                        </a:solidFill>
                        <a:ln>
                          <a:noFill/>
                        </a:ln>
                      </wps:spPr>
                      <wps:txbx>
                        <w:txbxContent>
                          <w:p w14:paraId="246570D1" w14:textId="41E7DE67" w:rsidR="006949F4" w:rsidRPr="00DF1A0A" w:rsidRDefault="006949F4" w:rsidP="006949F4">
                            <w:pPr>
                              <w:pStyle w:val="Caption"/>
                              <w:spacing w:before="0"/>
                              <w:jc w:val="center"/>
                              <w:rPr>
                                <w:noProof/>
                                <w:color w:val="808080" w:themeColor="background1" w:themeShade="80"/>
                                <w:sz w:val="26"/>
                                <w:szCs w:val="26"/>
                              </w:rPr>
                            </w:pPr>
                            <w:r>
                              <w:t xml:space="preserve">Figure </w:t>
                            </w:r>
                            <w:r w:rsidR="00120323">
                              <w:t>11</w:t>
                            </w:r>
                            <w:r w:rsidRPr="0020160D">
                              <w:t>: X=0, Y=0, C-in=</w:t>
                            </w:r>
                            <w:r>
                              <w:t>1</w:t>
                            </w:r>
                            <w:r w:rsidRPr="0020160D">
                              <w:t>; S=</w:t>
                            </w:r>
                            <w:r>
                              <w:t>1</w:t>
                            </w:r>
                            <w:r w:rsidRPr="0020160D">
                              <w:t>, C-out=0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A14C8" id="Text Box 417" o:spid="_x0000_s1109" type="#_x0000_t202" style="position:absolute;left:0;text-align:left;margin-left:239.65pt;margin-top:580.2pt;width:228.85pt;height:.05pt;z-index:25224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" stroked="f">
                <v:textbox style="mso-fit-shape-to-text:t" inset="0,0,0,0">
                  <w:txbxContent>
                    <w:p w14:paraId="246570D1" w14:textId="41E7DE67" w:rsidR="006949F4" w:rsidRPr="00DF1A0A" w:rsidRDefault="006949F4" w:rsidP="006949F4">
                      <w:pPr>
                        <w:pStyle w:val="Caption"/>
                        <w:spacing w:before="0"/>
                        <w:jc w:val="center"/>
                        <w:rPr>
                          <w:noProof/>
                          <w:color w:val="808080" w:themeColor="background1" w:themeShade="80"/>
                          <w:sz w:val="26"/>
                          <w:szCs w:val="26"/>
                        </w:rPr>
                      </w:pPr>
                      <w:r>
                        <w:t xml:space="preserve">Figure </w:t>
                      </w:r>
                      <w:r w:rsidR="00120323">
                        <w:t>11</w:t>
                      </w:r>
                      <w:r w:rsidRPr="0020160D">
                        <w:t>: X=0, Y=0, C-in=</w:t>
                      </w:r>
                      <w:r>
                        <w:t>1</w:t>
                      </w:r>
                      <w:r w:rsidRPr="0020160D">
                        <w:t>; S=</w:t>
                      </w:r>
                      <w:r>
                        <w:t>1</w:t>
                      </w:r>
                      <w:r w:rsidRPr="0020160D">
                        <w:t>, C-out=0</w:t>
                      </w:r>
                    </w:p>
                  </w:txbxContent>
                </v:textbox>
                <w10:wrap type="square"/>
              </v:shape>
            </w:pict>
          </mc:Fallback>
        </mc:AlternateContent>
      </w:r>
      <w:r w:rsidRPr="006949F4">
        <w:rPr>
          <w:noProof/>
        </w:rPr>
        <w:drawing>
          <wp:anchor distT="0" distB="0" distL="114300" distR="114300" simplePos="0" relativeHeight="252242944" behindDoc="0" locked="0" layoutInCell="1" allowOverlap="1" wp14:anchorId="77C797D5" wp14:editId="0EDD0A21">
            <wp:simplePos x="0" y="0"/>
            <wp:positionH relativeFrom="margin">
              <wp:posOffset>3470910</wp:posOffset>
            </wp:positionH>
            <wp:positionV relativeFrom="paragraph">
              <wp:posOffset>3818890</wp:posOffset>
            </wp:positionV>
            <wp:extent cx="2040890" cy="3513455"/>
            <wp:effectExtent l="19050" t="19050" r="16510" b="10795"/>
            <wp:wrapSquare wrapText="bothSides"/>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419"/>
                    <pic:cNvPicPr>
                      <a:picLocks noChangeAspect="1" noChangeArrowheads="1"/>
                    </pic:cNvPicPr>
                  </pic:nvPicPr>
                  <pic:blipFill>
                    <a:blip r:embed="rId341">
                      <a:extLst>
                        <a:ext uri="{28A0092B-C50C-407E-A947-70E740481C1C}">
                          <a14:useLocalDpi xmlns:a14="http://schemas.microsoft.com/office/drawing/2010/main" val="0"/>
                        </a:ext>
                      </a:extLst>
                    </a:blip>
                    <a:stretch>
                      <a:fillRect/>
                    </a:stretch>
                  </pic:blipFill>
                  <pic:spPr bwMode="auto">
                    <a:xfrm>
                      <a:off x="0" y="0"/>
                      <a:ext cx="2040890" cy="35134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6351E" w:rsidRPr="0096351E">
        <w:rPr>
          <w:noProof/>
        </w:rPr>
        <mc:AlternateContent>
          <mc:Choice Requires="wpi">
            <w:drawing>
              <wp:anchor distT="0" distB="0" distL="114300" distR="114300" simplePos="0" relativeHeight="252238848" behindDoc="0" locked="0" layoutInCell="1" allowOverlap="1" wp14:anchorId="3565AAC2" wp14:editId="50DA3FD2">
                <wp:simplePos x="0" y="0"/>
                <wp:positionH relativeFrom="column">
                  <wp:posOffset>5312576</wp:posOffset>
                </wp:positionH>
                <wp:positionV relativeFrom="paragraph">
                  <wp:posOffset>2047240</wp:posOffset>
                </wp:positionV>
                <wp:extent cx="122555" cy="97790"/>
                <wp:effectExtent l="57150" t="38100" r="48895" b="54610"/>
                <wp:wrapNone/>
                <wp:docPr id="399" name="Ink 399"/>
                <wp:cNvGraphicFramePr/>
                <a:graphic xmlns:a="http://schemas.openxmlformats.org/drawingml/2006/main">
                  <a:graphicData uri="http://schemas.microsoft.com/office/word/2010/wordprocessingInk">
                    <w14:contentPart bwMode="auto" r:id="rId342">
                      <w14:nvContentPartPr>
                        <w14:cNvContentPartPr/>
                      </w14:nvContentPartPr>
                      <w14:xfrm>
                        <a:off x="0" y="0"/>
                        <a:ext cx="122555" cy="97790"/>
                      </w14:xfrm>
                    </w14:contentPart>
                  </a:graphicData>
                </a:graphic>
              </wp:anchor>
            </w:drawing>
          </mc:Choice>
          <mc:Fallback>
            <w:pict>
              <v:shape w14:anchorId="3C65C738" id="Ink 399" o:spid="_x0000_s1026" type="#_x0000_t75" style="position:absolute;margin-left:417.6pt;margin-top:160.55pt;width:11pt;height:9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">
                <v:imagedata r:id="rId305" o:title=""/>
              </v:shape>
            </w:pict>
          </mc:Fallback>
        </mc:AlternateContent>
      </w:r>
      <w:r w:rsidR="0096351E" w:rsidRPr="0096351E">
        <w:rPr>
          <w:noProof/>
        </w:rPr>
        <mc:AlternateContent>
          <mc:Choice Requires="wpi">
            <w:drawing>
              <wp:anchor distT="0" distB="0" distL="114300" distR="114300" simplePos="0" relativeHeight="252236800" behindDoc="0" locked="0" layoutInCell="1" allowOverlap="1" wp14:anchorId="65078C99" wp14:editId="5FCF3F18">
                <wp:simplePos x="0" y="0"/>
                <wp:positionH relativeFrom="column">
                  <wp:posOffset>4163695</wp:posOffset>
                </wp:positionH>
                <wp:positionV relativeFrom="paragraph">
                  <wp:posOffset>2009140</wp:posOffset>
                </wp:positionV>
                <wp:extent cx="106045" cy="135890"/>
                <wp:effectExtent l="19050" t="38100" r="46355" b="54610"/>
                <wp:wrapNone/>
                <wp:docPr id="397" name="Ink 397"/>
                <wp:cNvGraphicFramePr/>
                <a:graphic xmlns:a="http://schemas.openxmlformats.org/drawingml/2006/main">
                  <a:graphicData uri="http://schemas.microsoft.com/office/word/2010/wordprocessingInk">
                    <w14:contentPart bwMode="auto" r:id="rId343">
                      <w14:nvContentPartPr>
                        <w14:cNvContentPartPr/>
                      </w14:nvContentPartPr>
                      <w14:xfrm>
                        <a:off x="0" y="0"/>
                        <a:ext cx="106045" cy="135890"/>
                      </w14:xfrm>
                    </w14:contentPart>
                  </a:graphicData>
                </a:graphic>
              </wp:anchor>
            </w:drawing>
          </mc:Choice>
          <mc:Fallback>
            <w:pict>
              <v:shape w14:anchorId="22302917" id="Ink 397" o:spid="_x0000_s1026" type="#_x0000_t75" style="position:absolute;margin-left:327.15pt;margin-top:157.5pt;width:9.75pt;height:12.1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">
                <v:imagedata r:id="rId303" o:title=""/>
              </v:shape>
            </w:pict>
          </mc:Fallback>
        </mc:AlternateContent>
      </w:r>
      <w:r w:rsidR="0096351E" w:rsidRPr="0096351E">
        <w:rPr>
          <w:noProof/>
        </w:rPr>
        <mc:AlternateContent>
          <mc:Choice Requires="wpi">
            <w:drawing>
              <wp:anchor distT="0" distB="0" distL="114300" distR="114300" simplePos="0" relativeHeight="252237824" behindDoc="0" locked="0" layoutInCell="1" allowOverlap="1" wp14:anchorId="235ED056" wp14:editId="2CB45376">
                <wp:simplePos x="0" y="0"/>
                <wp:positionH relativeFrom="column">
                  <wp:posOffset>1932554</wp:posOffset>
                </wp:positionH>
                <wp:positionV relativeFrom="paragraph">
                  <wp:posOffset>2009140</wp:posOffset>
                </wp:positionV>
                <wp:extent cx="121285" cy="113030"/>
                <wp:effectExtent l="57150" t="38100" r="50165" b="39370"/>
                <wp:wrapNone/>
                <wp:docPr id="398" name="Ink 398"/>
                <wp:cNvGraphicFramePr/>
                <a:graphic xmlns:a="http://schemas.openxmlformats.org/drawingml/2006/main">
                  <a:graphicData uri="http://schemas.microsoft.com/office/word/2010/wordprocessingInk">
                    <w14:contentPart bwMode="auto" r:id="rId344">
                      <w14:nvContentPartPr>
                        <w14:cNvContentPartPr/>
                      </w14:nvContentPartPr>
                      <w14:xfrm>
                        <a:off x="0" y="0"/>
                        <a:ext cx="121285" cy="113030"/>
                      </w14:xfrm>
                    </w14:contentPart>
                  </a:graphicData>
                </a:graphic>
              </wp:anchor>
            </w:drawing>
          </mc:Choice>
          <mc:Fallback>
            <w:pict>
              <v:shape w14:anchorId="672CDD4A" id="Ink 398" o:spid="_x0000_s1026" type="#_x0000_t75" style="position:absolute;margin-left:151.45pt;margin-top:157.5pt;width:10.95pt;height:10.3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">
                <v:imagedata r:id="rId314" o:title=""/>
              </v:shape>
            </w:pict>
          </mc:Fallback>
        </mc:AlternateContent>
      </w:r>
      <w:r w:rsidR="0096351E" w:rsidRPr="0096351E">
        <w:rPr>
          <w:noProof/>
        </w:rPr>
        <mc:AlternateContent>
          <mc:Choice Requires="wpi">
            <w:drawing>
              <wp:anchor distT="0" distB="0" distL="114300" distR="114300" simplePos="0" relativeHeight="252233728" behindDoc="0" locked="0" layoutInCell="1" allowOverlap="1" wp14:anchorId="64EFF39D" wp14:editId="1CF2A43F">
                <wp:simplePos x="0" y="0"/>
                <wp:positionH relativeFrom="column">
                  <wp:posOffset>803910</wp:posOffset>
                </wp:positionH>
                <wp:positionV relativeFrom="paragraph">
                  <wp:posOffset>2009140</wp:posOffset>
                </wp:positionV>
                <wp:extent cx="118110" cy="100330"/>
                <wp:effectExtent l="38100" t="38100" r="53340" b="52070"/>
                <wp:wrapNone/>
                <wp:docPr id="394" name="Ink 394"/>
                <wp:cNvGraphicFramePr/>
                <a:graphic xmlns:a="http://schemas.openxmlformats.org/drawingml/2006/main">
                  <a:graphicData uri="http://schemas.microsoft.com/office/word/2010/wordprocessingInk">
                    <w14:contentPart bwMode="auto" r:id="rId345">
                      <w14:nvContentPartPr>
                        <w14:cNvContentPartPr/>
                      </w14:nvContentPartPr>
                      <w14:xfrm>
                        <a:off x="0" y="0"/>
                        <a:ext cx="118110" cy="100330"/>
                      </w14:xfrm>
                    </w14:contentPart>
                  </a:graphicData>
                </a:graphic>
              </wp:anchor>
            </w:drawing>
          </mc:Choice>
          <mc:Fallback>
            <w:pict>
              <v:shape w14:anchorId="5DBC2236" id="Ink 394" o:spid="_x0000_s1026" type="#_x0000_t75" style="position:absolute;margin-left:62.6pt;margin-top:157.5pt;width:10.7pt;height:9.3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">
                <v:imagedata r:id="rId312" o:title=""/>
              </v:shape>
            </w:pict>
          </mc:Fallback>
        </mc:AlternateContent>
      </w:r>
      <w:r w:rsidR="0096351E" w:rsidRPr="0096351E">
        <w:rPr>
          <w:noProof/>
        </w:rPr>
        <mc:AlternateContent>
          <mc:Choice Requires="wpi">
            <w:drawing>
              <wp:anchor distT="0" distB="0" distL="114300" distR="114300" simplePos="0" relativeHeight="252231680" behindDoc="0" locked="0" layoutInCell="1" allowOverlap="1" wp14:anchorId="0D918AEB" wp14:editId="2393B837">
                <wp:simplePos x="0" y="0"/>
                <wp:positionH relativeFrom="column">
                  <wp:posOffset>743585</wp:posOffset>
                </wp:positionH>
                <wp:positionV relativeFrom="paragraph">
                  <wp:posOffset>211455</wp:posOffset>
                </wp:positionV>
                <wp:extent cx="151130" cy="130810"/>
                <wp:effectExtent l="38100" t="38100" r="58420" b="40640"/>
                <wp:wrapNone/>
                <wp:docPr id="392" name="Ink 392"/>
                <wp:cNvGraphicFramePr/>
                <a:graphic xmlns:a="http://schemas.openxmlformats.org/drawingml/2006/main">
                  <a:graphicData uri="http://schemas.microsoft.com/office/word/2010/wordprocessingInk">
                    <w14:contentPart bwMode="auto" r:id="rId346">
                      <w14:nvContentPartPr>
                        <w14:cNvContentPartPr/>
                      </w14:nvContentPartPr>
                      <w14:xfrm>
                        <a:off x="0" y="0"/>
                        <a:ext cx="151130" cy="130810"/>
                      </w14:xfrm>
                    </w14:contentPart>
                  </a:graphicData>
                </a:graphic>
              </wp:anchor>
            </w:drawing>
          </mc:Choice>
          <mc:Fallback>
            <w:pict>
              <v:shape w14:anchorId="4C09FAAB" id="Ink 392" o:spid="_x0000_s1026" type="#_x0000_t75" style="position:absolute;margin-left:57.9pt;margin-top:15.95pt;width:13.15pt;height:11.7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">
                <v:imagedata r:id="rId347" o:title=""/>
              </v:shape>
            </w:pict>
          </mc:Fallback>
        </mc:AlternateContent>
      </w:r>
      <w:r w:rsidR="0096351E" w:rsidRPr="0096351E">
        <w:rPr>
          <w:noProof/>
        </w:rPr>
        <mc:AlternateContent>
          <mc:Choice Requires="wpi">
            <w:drawing>
              <wp:anchor distT="0" distB="0" distL="114300" distR="114300" simplePos="0" relativeHeight="252232704" behindDoc="0" locked="0" layoutInCell="1" allowOverlap="1" wp14:anchorId="2792BCDA" wp14:editId="750ED9B6">
                <wp:simplePos x="0" y="0"/>
                <wp:positionH relativeFrom="column">
                  <wp:posOffset>1659890</wp:posOffset>
                </wp:positionH>
                <wp:positionV relativeFrom="paragraph">
                  <wp:posOffset>147320</wp:posOffset>
                </wp:positionV>
                <wp:extent cx="154305" cy="176530"/>
                <wp:effectExtent l="57150" t="38100" r="0" b="52070"/>
                <wp:wrapNone/>
                <wp:docPr id="393" name="Ink 393"/>
                <wp:cNvGraphicFramePr/>
                <a:graphic xmlns:a="http://schemas.openxmlformats.org/drawingml/2006/main">
                  <a:graphicData uri="http://schemas.microsoft.com/office/word/2010/wordprocessingInk">
                    <w14:contentPart bwMode="auto" r:id="rId348">
                      <w14:nvContentPartPr>
                        <w14:cNvContentPartPr/>
                      </w14:nvContentPartPr>
                      <w14:xfrm>
                        <a:off x="0" y="0"/>
                        <a:ext cx="154305" cy="176530"/>
                      </w14:xfrm>
                    </w14:contentPart>
                  </a:graphicData>
                </a:graphic>
              </wp:anchor>
            </w:drawing>
          </mc:Choice>
          <mc:Fallback>
            <w:pict>
              <v:shape w14:anchorId="2F92D4E0" id="Ink 393" o:spid="_x0000_s1026" type="#_x0000_t75" style="position:absolute;margin-left:130pt;margin-top:10.9pt;width:13.55pt;height:15.3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">
                <v:imagedata r:id="rId308" o:title=""/>
              </v:shape>
            </w:pict>
          </mc:Fallback>
        </mc:AlternateContent>
      </w:r>
      <w:r w:rsidR="0096351E" w:rsidRPr="0096351E">
        <w:rPr>
          <w:noProof/>
        </w:rPr>
        <mc:AlternateContent>
          <mc:Choice Requires="wpi">
            <w:drawing>
              <wp:anchor distT="0" distB="0" distL="114300" distR="114300" simplePos="0" relativeHeight="252234752" behindDoc="0" locked="0" layoutInCell="1" allowOverlap="1" wp14:anchorId="170F4D63" wp14:editId="55C3231C">
                <wp:simplePos x="0" y="0"/>
                <wp:positionH relativeFrom="column">
                  <wp:posOffset>5118100</wp:posOffset>
                </wp:positionH>
                <wp:positionV relativeFrom="paragraph">
                  <wp:posOffset>219075</wp:posOffset>
                </wp:positionV>
                <wp:extent cx="139700" cy="176530"/>
                <wp:effectExtent l="38100" t="38100" r="50800" b="52070"/>
                <wp:wrapNone/>
                <wp:docPr id="395" name="Ink 395"/>
                <wp:cNvGraphicFramePr/>
                <a:graphic xmlns:a="http://schemas.openxmlformats.org/drawingml/2006/main">
                  <a:graphicData uri="http://schemas.microsoft.com/office/word/2010/wordprocessingInk">
                    <w14:contentPart bwMode="auto" r:id="rId349">
                      <w14:nvContentPartPr>
                        <w14:cNvContentPartPr/>
                      </w14:nvContentPartPr>
                      <w14:xfrm>
                        <a:off x="0" y="0"/>
                        <a:ext cx="139700" cy="176530"/>
                      </w14:xfrm>
                    </w14:contentPart>
                  </a:graphicData>
                </a:graphic>
              </wp:anchor>
            </w:drawing>
          </mc:Choice>
          <mc:Fallback>
            <w:pict>
              <v:shape w14:anchorId="1E980CC6" id="Ink 395" o:spid="_x0000_s1026" type="#_x0000_t75" style="position:absolute;margin-left:402.3pt;margin-top:16.55pt;width:12.4pt;height:15.3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">
                <v:imagedata r:id="rId301" o:title=""/>
              </v:shape>
            </w:pict>
          </mc:Fallback>
        </mc:AlternateContent>
      </w:r>
      <w:r w:rsidR="0096351E" w:rsidRPr="0096351E">
        <w:rPr>
          <w:noProof/>
        </w:rPr>
        <mc:AlternateContent>
          <mc:Choice Requires="wpi">
            <w:drawing>
              <wp:anchor distT="0" distB="0" distL="114300" distR="114300" simplePos="0" relativeHeight="252235776" behindDoc="0" locked="0" layoutInCell="1" allowOverlap="1" wp14:anchorId="65E9285B" wp14:editId="3A26DD16">
                <wp:simplePos x="0" y="0"/>
                <wp:positionH relativeFrom="column">
                  <wp:posOffset>4140200</wp:posOffset>
                </wp:positionH>
                <wp:positionV relativeFrom="paragraph">
                  <wp:posOffset>239395</wp:posOffset>
                </wp:positionV>
                <wp:extent cx="129540" cy="142240"/>
                <wp:effectExtent l="57150" t="38100" r="41910" b="48260"/>
                <wp:wrapNone/>
                <wp:docPr id="396" name="Ink 396"/>
                <wp:cNvGraphicFramePr/>
                <a:graphic xmlns:a="http://schemas.openxmlformats.org/drawingml/2006/main">
                  <a:graphicData uri="http://schemas.microsoft.com/office/word/2010/wordprocessingInk">
                    <w14:contentPart bwMode="auto" r:id="rId350">
                      <w14:nvContentPartPr>
                        <w14:cNvContentPartPr/>
                      </w14:nvContentPartPr>
                      <w14:xfrm>
                        <a:off x="0" y="0"/>
                        <a:ext cx="129540" cy="142240"/>
                      </w14:xfrm>
                    </w14:contentPart>
                  </a:graphicData>
                </a:graphic>
              </wp:anchor>
            </w:drawing>
          </mc:Choice>
          <mc:Fallback>
            <w:pict>
              <v:shape w14:anchorId="42C74A4A" id="Ink 396" o:spid="_x0000_s1026" type="#_x0000_t75" style="position:absolute;margin-left:325.3pt;margin-top:18.15pt;width:11.6pt;height:12.6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">
                <v:imagedata r:id="rId317" o:title=""/>
              </v:shape>
            </w:pict>
          </mc:Fallback>
        </mc:AlternateContent>
      </w:r>
      <w:r w:rsidR="0096351E" w:rsidRPr="00617C8B">
        <w:rPr>
          <w:noProof/>
        </w:rPr>
        <w:drawing>
          <wp:anchor distT="0" distB="0" distL="114300" distR="114300" simplePos="0" relativeHeight="252228608" behindDoc="1" locked="0" layoutInCell="1" allowOverlap="1" wp14:anchorId="49B5B390" wp14:editId="7FFC6EC1">
            <wp:simplePos x="0" y="0"/>
            <wp:positionH relativeFrom="margin">
              <wp:posOffset>3630930</wp:posOffset>
            </wp:positionH>
            <wp:positionV relativeFrom="page">
              <wp:posOffset>916940</wp:posOffset>
            </wp:positionV>
            <wp:extent cx="2085975" cy="3174365"/>
            <wp:effectExtent l="19050" t="19050" r="28575" b="26035"/>
            <wp:wrapTopAndBottom/>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73"/>
                    <pic:cNvPicPr>
                      <a:picLocks noChangeAspect="1" noChangeArrowheads="1"/>
                    </pic:cNvPicPr>
                  </pic:nvPicPr>
                  <pic:blipFill>
                    <a:blip r:embed="rId351">
                      <a:extLst>
                        <a:ext uri="{28A0092B-C50C-407E-A947-70E740481C1C}">
                          <a14:useLocalDpi xmlns:a14="http://schemas.microsoft.com/office/drawing/2010/main" val="0"/>
                        </a:ext>
                      </a:extLst>
                    </a:blip>
                    <a:stretch>
                      <a:fillRect/>
                    </a:stretch>
                  </pic:blipFill>
                  <pic:spPr bwMode="auto">
                    <a:xfrm>
                      <a:off x="0" y="0"/>
                      <a:ext cx="2085975" cy="31743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6351E" w:rsidRPr="00617C8B">
        <w:rPr>
          <w:noProof/>
        </w:rPr>
        <w:drawing>
          <wp:anchor distT="0" distB="0" distL="114300" distR="114300" simplePos="0" relativeHeight="252226560" behindDoc="1" locked="0" layoutInCell="1" allowOverlap="1" wp14:anchorId="4E5B91D5" wp14:editId="1231D32F">
            <wp:simplePos x="0" y="0"/>
            <wp:positionH relativeFrom="margin">
              <wp:posOffset>283845</wp:posOffset>
            </wp:positionH>
            <wp:positionV relativeFrom="page">
              <wp:posOffset>916940</wp:posOffset>
            </wp:positionV>
            <wp:extent cx="2034540" cy="3148330"/>
            <wp:effectExtent l="19050" t="19050" r="22860" b="13970"/>
            <wp:wrapTopAndBottom/>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pic:cNvPicPr>
                      <a:picLocks noChangeAspect="1" noChangeArrowheads="1"/>
                    </pic:cNvPicPr>
                  </pic:nvPicPr>
                  <pic:blipFill>
                    <a:blip r:embed="rId352">
                      <a:extLst>
                        <a:ext uri="{28A0092B-C50C-407E-A947-70E740481C1C}">
                          <a14:useLocalDpi xmlns:a14="http://schemas.microsoft.com/office/drawing/2010/main" val="0"/>
                        </a:ext>
                      </a:extLst>
                    </a:blip>
                    <a:stretch>
                      <a:fillRect/>
                    </a:stretch>
                  </pic:blipFill>
                  <pic:spPr bwMode="auto">
                    <a:xfrm>
                      <a:off x="0" y="0"/>
                      <a:ext cx="2034540" cy="3148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17C8B" w:rsidRPr="00617C8B">
        <w:rPr>
          <w:noProof/>
        </w:rPr>
        <mc:AlternateContent>
          <mc:Choice Requires="wps">
            <w:drawing>
              <wp:anchor distT="0" distB="0" distL="114300" distR="114300" simplePos="0" relativeHeight="252229632" behindDoc="0" locked="0" layoutInCell="1" allowOverlap="1" wp14:anchorId="23745975" wp14:editId="1C7F694D">
                <wp:simplePos x="0" y="0"/>
                <wp:positionH relativeFrom="margin">
                  <wp:align>right</wp:align>
                </wp:positionH>
                <wp:positionV relativeFrom="page">
                  <wp:posOffset>4137660</wp:posOffset>
                </wp:positionV>
                <wp:extent cx="2556510" cy="231140"/>
                <wp:effectExtent l="0" t="0" r="0" b="0"/>
                <wp:wrapTopAndBottom/>
                <wp:docPr id="371" name="Text Box 371"/>
                <wp:cNvGraphicFramePr/>
                <a:graphic xmlns:a="http://schemas.openxmlformats.org/drawingml/2006/main">
                  <a:graphicData uri="http://schemas.microsoft.com/office/word/2010/wordprocessingShape">
                    <wps:wsp>
                      <wps:cNvSpPr txBox="1"/>
                      <wps:spPr>
                        <a:xfrm>
                          <a:off x="0" y="0"/>
                          <a:ext cx="2556510" cy="231140"/>
                        </a:xfrm>
                        <a:prstGeom prst="rect">
                          <a:avLst/>
                        </a:prstGeom>
                        <a:solidFill>
                          <a:prstClr val="white"/>
                        </a:solidFill>
                        <a:ln>
                          <a:noFill/>
                        </a:ln>
                      </wps:spPr>
                      <wps:txbx>
                        <w:txbxContent>
                          <w:p w14:paraId="25119D17" w14:textId="166E82F4" w:rsidR="00617C8B" w:rsidRPr="00BA28C3" w:rsidRDefault="00617C8B" w:rsidP="00617C8B">
                            <w:pPr>
                              <w:pStyle w:val="Caption"/>
                              <w:spacing w:before="0"/>
                              <w:jc w:val="center"/>
                              <w:rPr>
                                <w:noProof/>
                                <w:color w:val="808080" w:themeColor="background1" w:themeShade="80"/>
                                <w:sz w:val="26"/>
                                <w:szCs w:val="26"/>
                              </w:rPr>
                            </w:pPr>
                            <w:r>
                              <w:t>Figure 9</w:t>
                            </w:r>
                            <w:r w:rsidRPr="00C52206">
                              <w:t>:X=1, Y=</w:t>
                            </w:r>
                            <w:r>
                              <w:t>1</w:t>
                            </w:r>
                            <w:r w:rsidRPr="00C52206">
                              <w:t xml:space="preserve">; </w:t>
                            </w:r>
                            <w:r>
                              <w:t>C</w:t>
                            </w:r>
                            <w:r w:rsidRPr="00C52206">
                              <w:t>=</w:t>
                            </w:r>
                            <w:r>
                              <w:t>1</w:t>
                            </w:r>
                            <w:r w:rsidRPr="00C52206">
                              <w:t>, S=</w:t>
                            </w:r>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45975" id="Text Box 371" o:spid="_x0000_s1110" type="#_x0000_t202" style="position:absolute;left:0;text-align:left;margin-left:150.1pt;margin-top:325.8pt;width:201.3pt;height:18.2pt;z-index:25222963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" stroked="f">
                <v:textbox style="mso-fit-shape-to-text:t" inset="0,0,0,0">
                  <w:txbxContent>
                    <w:p w14:paraId="25119D17" w14:textId="166E82F4" w:rsidR="00617C8B" w:rsidRPr="00BA28C3" w:rsidRDefault="00617C8B" w:rsidP="00617C8B">
                      <w:pPr>
                        <w:pStyle w:val="Caption"/>
                        <w:spacing w:before="0"/>
                        <w:jc w:val="center"/>
                        <w:rPr>
                          <w:noProof/>
                          <w:color w:val="808080" w:themeColor="background1" w:themeShade="80"/>
                          <w:sz w:val="26"/>
                          <w:szCs w:val="26"/>
                        </w:rPr>
                      </w:pPr>
                      <w:r>
                        <w:t>Figure 9</w:t>
                      </w:r>
                      <w:r w:rsidRPr="00C52206">
                        <w:t>:X=1, Y=</w:t>
                      </w:r>
                      <w:r>
                        <w:t>1</w:t>
                      </w:r>
                      <w:r w:rsidRPr="00C52206">
                        <w:t xml:space="preserve">; </w:t>
                      </w:r>
                      <w:r>
                        <w:t>C</w:t>
                      </w:r>
                      <w:r w:rsidRPr="00C52206">
                        <w:t>=</w:t>
                      </w:r>
                      <w:r>
                        <w:t>1</w:t>
                      </w:r>
                      <w:r w:rsidRPr="00C52206">
                        <w:t>, S=</w:t>
                      </w:r>
                      <w:r>
                        <w:t>0</w:t>
                      </w:r>
                    </w:p>
                  </w:txbxContent>
                </v:textbox>
                <w10:wrap type="topAndBottom" anchorx="margin" anchory="page"/>
              </v:shape>
            </w:pict>
          </mc:Fallback>
        </mc:AlternateContent>
      </w:r>
      <w:r w:rsidR="00617C8B" w:rsidRPr="00617C8B">
        <w:rPr>
          <w:noProof/>
        </w:rPr>
        <mc:AlternateContent>
          <mc:Choice Requires="wps">
            <w:drawing>
              <wp:anchor distT="0" distB="0" distL="114300" distR="114300" simplePos="0" relativeHeight="252227584" behindDoc="0" locked="0" layoutInCell="1" allowOverlap="1" wp14:anchorId="7020CDA6" wp14:editId="5EF75D6D">
                <wp:simplePos x="0" y="0"/>
                <wp:positionH relativeFrom="column">
                  <wp:posOffset>24765</wp:posOffset>
                </wp:positionH>
                <wp:positionV relativeFrom="page">
                  <wp:posOffset>4109085</wp:posOffset>
                </wp:positionV>
                <wp:extent cx="2568575" cy="231140"/>
                <wp:effectExtent l="0" t="0" r="3175" b="0"/>
                <wp:wrapTopAndBottom/>
                <wp:docPr id="370" name="Text Box 370"/>
                <wp:cNvGraphicFramePr/>
                <a:graphic xmlns:a="http://schemas.openxmlformats.org/drawingml/2006/main">
                  <a:graphicData uri="http://schemas.microsoft.com/office/word/2010/wordprocessingShape">
                    <wps:wsp>
                      <wps:cNvSpPr txBox="1"/>
                      <wps:spPr>
                        <a:xfrm>
                          <a:off x="0" y="0"/>
                          <a:ext cx="2568575" cy="231140"/>
                        </a:xfrm>
                        <a:prstGeom prst="rect">
                          <a:avLst/>
                        </a:prstGeom>
                        <a:solidFill>
                          <a:prstClr val="white"/>
                        </a:solidFill>
                        <a:ln>
                          <a:noFill/>
                        </a:ln>
                      </wps:spPr>
                      <wps:txbx>
                        <w:txbxContent>
                          <w:p w14:paraId="50F341B9" w14:textId="16544DBE" w:rsidR="00617C8B" w:rsidRPr="00A77EAE" w:rsidRDefault="00617C8B" w:rsidP="00617C8B">
                            <w:pPr>
                              <w:pStyle w:val="Caption"/>
                              <w:spacing w:before="0"/>
                              <w:jc w:val="center"/>
                              <w:rPr>
                                <w:noProof/>
                                <w:color w:val="808080" w:themeColor="background1" w:themeShade="80"/>
                                <w:sz w:val="26"/>
                                <w:szCs w:val="26"/>
                              </w:rPr>
                            </w:pPr>
                            <w:r>
                              <w:t>Figure 8:</w:t>
                            </w:r>
                            <w:r w:rsidRPr="007D76D8">
                              <w:t>X=</w:t>
                            </w:r>
                            <w:r>
                              <w:t>1</w:t>
                            </w:r>
                            <w:r w:rsidRPr="007D76D8">
                              <w:t xml:space="preserve">, Y=0; </w:t>
                            </w:r>
                            <w:r>
                              <w:t>C</w:t>
                            </w:r>
                            <w:r w:rsidRPr="007D76D8">
                              <w:t>=0, S=</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CDA6" id="Text Box 370" o:spid="_x0000_s1111" type="#_x0000_t202" style="position:absolute;left:0;text-align:left;margin-left:1.95pt;margin-top:323.55pt;width:202.25pt;height:18.2pt;z-index:2522275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" stroked="f">
                <v:textbox style="mso-fit-shape-to-text:t" inset="0,0,0,0">
                  <w:txbxContent>
                    <w:p w14:paraId="50F341B9" w14:textId="16544DBE" w:rsidR="00617C8B" w:rsidRPr="00A77EAE" w:rsidRDefault="00617C8B" w:rsidP="00617C8B">
                      <w:pPr>
                        <w:pStyle w:val="Caption"/>
                        <w:spacing w:before="0"/>
                        <w:jc w:val="center"/>
                        <w:rPr>
                          <w:noProof/>
                          <w:color w:val="808080" w:themeColor="background1" w:themeShade="80"/>
                          <w:sz w:val="26"/>
                          <w:szCs w:val="26"/>
                        </w:rPr>
                      </w:pPr>
                      <w:r>
                        <w:t>Figure 8:</w:t>
                      </w:r>
                      <w:r w:rsidRPr="007D76D8">
                        <w:t>X=</w:t>
                      </w:r>
                      <w:r>
                        <w:t>1</w:t>
                      </w:r>
                      <w:r w:rsidRPr="007D76D8">
                        <w:t xml:space="preserve">, Y=0; </w:t>
                      </w:r>
                      <w:r>
                        <w:t>C</w:t>
                      </w:r>
                      <w:r w:rsidRPr="007D76D8">
                        <w:t>=0, S=</w:t>
                      </w:r>
                      <w:r>
                        <w:t>1</w:t>
                      </w:r>
                    </w:p>
                  </w:txbxContent>
                </v:textbox>
                <w10:wrap type="topAndBottom" anchory="page"/>
              </v:shape>
            </w:pict>
          </mc:Fallback>
        </mc:AlternateContent>
      </w:r>
      <w:r w:rsidR="00914452">
        <w:rPr>
          <w:noProof/>
        </w:rPr>
        <mc:AlternateContent>
          <mc:Choice Requires="wps">
            <w:drawing>
              <wp:anchor distT="0" distB="0" distL="114300" distR="114300" simplePos="0" relativeHeight="252204032" behindDoc="0" locked="0" layoutInCell="1" allowOverlap="1" wp14:anchorId="1F8E78B2" wp14:editId="52C8101D">
                <wp:simplePos x="0" y="0"/>
                <wp:positionH relativeFrom="margin">
                  <wp:align>left</wp:align>
                </wp:positionH>
                <wp:positionV relativeFrom="page">
                  <wp:posOffset>4094480</wp:posOffset>
                </wp:positionV>
                <wp:extent cx="3044825" cy="231140"/>
                <wp:effectExtent l="0" t="0" r="3175" b="0"/>
                <wp:wrapTopAndBottom/>
                <wp:docPr id="364" name="Text Box 364"/>
                <wp:cNvGraphicFramePr/>
                <a:graphic xmlns:a="http://schemas.openxmlformats.org/drawingml/2006/main">
                  <a:graphicData uri="http://schemas.microsoft.com/office/word/2010/wordprocessingShape">
                    <wps:wsp>
                      <wps:cNvSpPr txBox="1"/>
                      <wps:spPr>
                        <a:xfrm>
                          <a:off x="0" y="0"/>
                          <a:ext cx="3044825" cy="231140"/>
                        </a:xfrm>
                        <a:prstGeom prst="rect">
                          <a:avLst/>
                        </a:prstGeom>
                        <a:solidFill>
                          <a:prstClr val="white"/>
                        </a:solidFill>
                        <a:ln>
                          <a:noFill/>
                        </a:ln>
                      </wps:spPr>
                      <wps:txbx>
                        <w:txbxContent>
                          <w:p w14:paraId="51DE2F7E" w14:textId="4CD31F18" w:rsidR="000366F7" w:rsidRPr="00A77EAE" w:rsidRDefault="000366F7" w:rsidP="000366F7">
                            <w:pPr>
                              <w:pStyle w:val="Caption"/>
                              <w:spacing w:before="0"/>
                              <w:jc w:val="center"/>
                              <w:rPr>
                                <w:noProof/>
                                <w:color w:val="808080" w:themeColor="background1" w:themeShade="80"/>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8E78B2" id="Text Box 364" o:spid="_x0000_s1112" type="#_x0000_t202" style="position:absolute;left:0;text-align:left;margin-left:0;margin-top:322.4pt;width:239.75pt;height:18.2pt;z-index:252204032;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" stroked="f">
                <v:textbox style="mso-fit-shape-to-text:t" inset="0,0,0,0">
                  <w:txbxContent>
                    <w:p w14:paraId="51DE2F7E" w14:textId="4CD31F18" w:rsidR="000366F7" w:rsidRPr="00A77EAE" w:rsidRDefault="000366F7" w:rsidP="000366F7">
                      <w:pPr>
                        <w:pStyle w:val="Caption"/>
                        <w:spacing w:before="0"/>
                        <w:jc w:val="center"/>
                        <w:rPr>
                          <w:noProof/>
                          <w:color w:val="808080" w:themeColor="background1" w:themeShade="80"/>
                          <w:sz w:val="26"/>
                          <w:szCs w:val="26"/>
                        </w:rPr>
                      </w:pPr>
                    </w:p>
                  </w:txbxContent>
                </v:textbox>
                <w10:wrap type="topAndBottom" anchorx="margin" anchory="page"/>
              </v:shape>
            </w:pict>
          </mc:Fallback>
        </mc:AlternateContent>
      </w:r>
      <w:r w:rsidR="00914452">
        <w:rPr>
          <w:noProof/>
        </w:rPr>
        <mc:AlternateContent>
          <mc:Choice Requires="wps">
            <w:drawing>
              <wp:anchor distT="0" distB="0" distL="114300" distR="114300" simplePos="0" relativeHeight="252206080" behindDoc="0" locked="0" layoutInCell="1" allowOverlap="1" wp14:anchorId="5EBCA883" wp14:editId="601F097E">
                <wp:simplePos x="0" y="0"/>
                <wp:positionH relativeFrom="column">
                  <wp:posOffset>3283502</wp:posOffset>
                </wp:positionH>
                <wp:positionV relativeFrom="page">
                  <wp:posOffset>5238612</wp:posOffset>
                </wp:positionV>
                <wp:extent cx="2556510" cy="231140"/>
                <wp:effectExtent l="0" t="0" r="0" b="0"/>
                <wp:wrapTopAndBottom/>
                <wp:docPr id="363" name="Text Box 363"/>
                <wp:cNvGraphicFramePr/>
                <a:graphic xmlns:a="http://schemas.openxmlformats.org/drawingml/2006/main">
                  <a:graphicData uri="http://schemas.microsoft.com/office/word/2010/wordprocessingShape">
                    <wps:wsp>
                      <wps:cNvSpPr txBox="1"/>
                      <wps:spPr>
                        <a:xfrm>
                          <a:off x="0" y="0"/>
                          <a:ext cx="2556510" cy="231140"/>
                        </a:xfrm>
                        <a:prstGeom prst="rect">
                          <a:avLst/>
                        </a:prstGeom>
                        <a:solidFill>
                          <a:prstClr val="white"/>
                        </a:solidFill>
                        <a:ln>
                          <a:noFill/>
                        </a:ln>
                      </wps:spPr>
                      <wps:txbx>
                        <w:txbxContent>
                          <w:p w14:paraId="559EC345" w14:textId="5A5CC704" w:rsidR="000366F7" w:rsidRPr="00BA28C3" w:rsidRDefault="000366F7" w:rsidP="000366F7">
                            <w:pPr>
                              <w:pStyle w:val="Caption"/>
                              <w:spacing w:before="0"/>
                              <w:jc w:val="center"/>
                              <w:rPr>
                                <w:noProof/>
                                <w:color w:val="808080" w:themeColor="background1" w:themeShade="80"/>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CA883" id="Text Box 363" o:spid="_x0000_s1113" type="#_x0000_t202" style="position:absolute;left:0;text-align:left;margin-left:258.55pt;margin-top:412.5pt;width:201.3pt;height:18.2pt;z-index:2522060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" stroked="f">
                <v:textbox style="mso-fit-shape-to-text:t" inset="0,0,0,0">
                  <w:txbxContent>
                    <w:p w14:paraId="559EC345" w14:textId="5A5CC704" w:rsidR="000366F7" w:rsidRPr="00BA28C3" w:rsidRDefault="000366F7" w:rsidP="000366F7">
                      <w:pPr>
                        <w:pStyle w:val="Caption"/>
                        <w:spacing w:before="0"/>
                        <w:jc w:val="center"/>
                        <w:rPr>
                          <w:noProof/>
                          <w:color w:val="808080" w:themeColor="background1" w:themeShade="80"/>
                          <w:sz w:val="26"/>
                          <w:szCs w:val="26"/>
                        </w:rPr>
                      </w:pPr>
                    </w:p>
                  </w:txbxContent>
                </v:textbox>
                <w10:wrap type="topAndBottom" anchory="page"/>
              </v:shape>
            </w:pict>
          </mc:Fallback>
        </mc:AlternateContent>
      </w:r>
      <w:r w:rsidR="0096351E">
        <w:t>Full Adder</w:t>
      </w:r>
    </w:p>
    <w:p w14:paraId="1CF32AB6" w14:textId="77777777" w:rsidR="002F2DBC" w:rsidRDefault="00120323" w:rsidP="002F2DBC">
      <w:r>
        <w:br w:type="page"/>
      </w:r>
    </w:p>
    <w:p w14:paraId="3CD3E685" w14:textId="74DBF2AF" w:rsidR="00980D61" w:rsidRDefault="000557BC" w:rsidP="002F2DBC">
      <w:r w:rsidRPr="000557BC">
        <w:rPr>
          <w:noProof/>
        </w:rPr>
        <w:lastRenderedPageBreak/>
        <mc:AlternateContent>
          <mc:Choice Requires="wpi">
            <w:drawing>
              <wp:anchor distT="0" distB="0" distL="114300" distR="114300" simplePos="0" relativeHeight="252279808" behindDoc="0" locked="0" layoutInCell="1" allowOverlap="1" wp14:anchorId="24D651FC" wp14:editId="660919CB">
                <wp:simplePos x="0" y="0"/>
                <wp:positionH relativeFrom="column">
                  <wp:posOffset>2065655</wp:posOffset>
                </wp:positionH>
                <wp:positionV relativeFrom="paragraph">
                  <wp:posOffset>4166870</wp:posOffset>
                </wp:positionV>
                <wp:extent cx="321310" cy="97155"/>
                <wp:effectExtent l="38100" t="38100" r="40640" b="55245"/>
                <wp:wrapNone/>
                <wp:docPr id="464" name="Ink 464"/>
                <wp:cNvGraphicFramePr/>
                <a:graphic xmlns:a="http://schemas.openxmlformats.org/drawingml/2006/main">
                  <a:graphicData uri="http://schemas.microsoft.com/office/word/2010/wordprocessingInk">
                    <w14:contentPart bwMode="auto" r:id="rId353">
                      <w14:nvContentPartPr>
                        <w14:cNvContentPartPr/>
                      </w14:nvContentPartPr>
                      <w14:xfrm>
                        <a:off x="0" y="0"/>
                        <a:ext cx="321310" cy="97155"/>
                      </w14:xfrm>
                    </w14:contentPart>
                  </a:graphicData>
                </a:graphic>
              </wp:anchor>
            </w:drawing>
          </mc:Choice>
          <mc:Fallback>
            <w:pict>
              <v:shape w14:anchorId="6DC9B92F" id="Ink 464" o:spid="_x0000_s1026" type="#_x0000_t75" style="position:absolute;margin-left:161.95pt;margin-top:327.4pt;width:26.65pt;height:9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">
                <v:imagedata r:id="rId354" o:title=""/>
              </v:shape>
            </w:pict>
          </mc:Fallback>
        </mc:AlternateContent>
      </w:r>
      <w:r w:rsidRPr="000557BC">
        <w:rPr>
          <w:noProof/>
        </w:rPr>
        <mc:AlternateContent>
          <mc:Choice Requires="wpi">
            <w:drawing>
              <wp:anchor distT="0" distB="0" distL="114300" distR="114300" simplePos="0" relativeHeight="252280832" behindDoc="0" locked="0" layoutInCell="1" allowOverlap="1" wp14:anchorId="0F842754" wp14:editId="0B8892D3">
                <wp:simplePos x="0" y="0"/>
                <wp:positionH relativeFrom="column">
                  <wp:posOffset>1957070</wp:posOffset>
                </wp:positionH>
                <wp:positionV relativeFrom="paragraph">
                  <wp:posOffset>6777355</wp:posOffset>
                </wp:positionV>
                <wp:extent cx="108585" cy="130810"/>
                <wp:effectExtent l="19050" t="38100" r="43815" b="40640"/>
                <wp:wrapNone/>
                <wp:docPr id="465" name="Ink 465"/>
                <wp:cNvGraphicFramePr/>
                <a:graphic xmlns:a="http://schemas.openxmlformats.org/drawingml/2006/main">
                  <a:graphicData uri="http://schemas.microsoft.com/office/word/2010/wordprocessingInk">
                    <w14:contentPart bwMode="auto" r:id="rId355">
                      <w14:nvContentPartPr>
                        <w14:cNvContentPartPr/>
                      </w14:nvContentPartPr>
                      <w14:xfrm>
                        <a:off x="0" y="0"/>
                        <a:ext cx="108585" cy="130810"/>
                      </w14:xfrm>
                    </w14:contentPart>
                  </a:graphicData>
                </a:graphic>
              </wp:anchor>
            </w:drawing>
          </mc:Choice>
          <mc:Fallback>
            <w:pict>
              <v:shape w14:anchorId="687237F6" id="Ink 465" o:spid="_x0000_s1026" type="#_x0000_t75" style="position:absolute;margin-left:153.4pt;margin-top:532.95pt;width:9.95pt;height:11.7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">
                <v:imagedata r:id="rId265" o:title=""/>
              </v:shape>
            </w:pict>
          </mc:Fallback>
        </mc:AlternateContent>
      </w:r>
      <w:r w:rsidRPr="000557BC">
        <w:rPr>
          <w:noProof/>
        </w:rPr>
        <mc:AlternateContent>
          <mc:Choice Requires="wpi">
            <w:drawing>
              <wp:anchor distT="0" distB="0" distL="114300" distR="114300" simplePos="0" relativeHeight="252281856" behindDoc="0" locked="0" layoutInCell="1" allowOverlap="1" wp14:anchorId="0E1656D1" wp14:editId="11756D37">
                <wp:simplePos x="0" y="0"/>
                <wp:positionH relativeFrom="column">
                  <wp:posOffset>983615</wp:posOffset>
                </wp:positionH>
                <wp:positionV relativeFrom="paragraph">
                  <wp:posOffset>6821170</wp:posOffset>
                </wp:positionV>
                <wp:extent cx="350520" cy="106680"/>
                <wp:effectExtent l="57150" t="38100" r="49530" b="45720"/>
                <wp:wrapNone/>
                <wp:docPr id="466" name="Ink 466"/>
                <wp:cNvGraphicFramePr/>
                <a:graphic xmlns:a="http://schemas.openxmlformats.org/drawingml/2006/main">
                  <a:graphicData uri="http://schemas.microsoft.com/office/word/2010/wordprocessingInk">
                    <w14:contentPart bwMode="auto" r:id="rId356">
                      <w14:nvContentPartPr>
                        <w14:cNvContentPartPr/>
                      </w14:nvContentPartPr>
                      <w14:xfrm>
                        <a:off x="0" y="0"/>
                        <a:ext cx="350520" cy="106680"/>
                      </w14:xfrm>
                    </w14:contentPart>
                  </a:graphicData>
                </a:graphic>
              </wp:anchor>
            </w:drawing>
          </mc:Choice>
          <mc:Fallback>
            <w:pict>
              <v:shape w14:anchorId="75921CEB" id="Ink 466" o:spid="_x0000_s1026" type="#_x0000_t75" style="position:absolute;margin-left:76.75pt;margin-top:536.4pt;width:29pt;height:9.8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">
                <v:imagedata r:id="rId267" o:title=""/>
              </v:shape>
            </w:pict>
          </mc:Fallback>
        </mc:AlternateContent>
      </w:r>
      <w:r w:rsidRPr="000557BC">
        <w:rPr>
          <w:noProof/>
        </w:rPr>
        <mc:AlternateContent>
          <mc:Choice Requires="wpi">
            <w:drawing>
              <wp:anchor distT="0" distB="0" distL="114300" distR="114300" simplePos="0" relativeHeight="252282880" behindDoc="0" locked="0" layoutInCell="1" allowOverlap="1" wp14:anchorId="3C499C49" wp14:editId="60EB922C">
                <wp:simplePos x="0" y="0"/>
                <wp:positionH relativeFrom="column">
                  <wp:posOffset>683260</wp:posOffset>
                </wp:positionH>
                <wp:positionV relativeFrom="paragraph">
                  <wp:posOffset>4199255</wp:posOffset>
                </wp:positionV>
                <wp:extent cx="69850" cy="95250"/>
                <wp:effectExtent l="38100" t="38100" r="44450" b="57150"/>
                <wp:wrapNone/>
                <wp:docPr id="467" name="Ink 467"/>
                <wp:cNvGraphicFramePr/>
                <a:graphic xmlns:a="http://schemas.openxmlformats.org/drawingml/2006/main">
                  <a:graphicData uri="http://schemas.microsoft.com/office/word/2010/wordprocessingInk">
                    <w14:contentPart bwMode="auto" r:id="rId357">
                      <w14:nvContentPartPr>
                        <w14:cNvContentPartPr/>
                      </w14:nvContentPartPr>
                      <w14:xfrm>
                        <a:off x="0" y="0"/>
                        <a:ext cx="69850" cy="95250"/>
                      </w14:xfrm>
                    </w14:contentPart>
                  </a:graphicData>
                </a:graphic>
              </wp:anchor>
            </w:drawing>
          </mc:Choice>
          <mc:Fallback>
            <w:pict>
              <v:shape w14:anchorId="6242E4B0" id="Ink 467" o:spid="_x0000_s1026" type="#_x0000_t75" style="position:absolute;margin-left:53.1pt;margin-top:329.95pt;width:6.9pt;height:8.9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">
                <v:imagedata r:id="rId273" o:title=""/>
              </v:shape>
            </w:pict>
          </mc:Fallback>
        </mc:AlternateContent>
      </w:r>
      <w:r w:rsidRPr="000557BC">
        <w:rPr>
          <w:noProof/>
        </w:rPr>
        <mc:AlternateContent>
          <mc:Choice Requires="wpi">
            <w:drawing>
              <wp:anchor distT="0" distB="0" distL="114300" distR="114300" simplePos="0" relativeHeight="252283904" behindDoc="0" locked="0" layoutInCell="1" allowOverlap="1" wp14:anchorId="0C146036" wp14:editId="48538EDB">
                <wp:simplePos x="0" y="0"/>
                <wp:positionH relativeFrom="column">
                  <wp:posOffset>1408430</wp:posOffset>
                </wp:positionH>
                <wp:positionV relativeFrom="paragraph">
                  <wp:posOffset>4187825</wp:posOffset>
                </wp:positionV>
                <wp:extent cx="93345" cy="129540"/>
                <wp:effectExtent l="38100" t="38100" r="40005" b="41910"/>
                <wp:wrapNone/>
                <wp:docPr id="468" name="Ink 468"/>
                <wp:cNvGraphicFramePr/>
                <a:graphic xmlns:a="http://schemas.openxmlformats.org/drawingml/2006/main">
                  <a:graphicData uri="http://schemas.microsoft.com/office/word/2010/wordprocessingInk">
                    <w14:contentPart bwMode="auto" r:id="rId358">
                      <w14:nvContentPartPr>
                        <w14:cNvContentPartPr/>
                      </w14:nvContentPartPr>
                      <w14:xfrm>
                        <a:off x="0" y="0"/>
                        <a:ext cx="93345" cy="129540"/>
                      </w14:xfrm>
                    </w14:contentPart>
                  </a:graphicData>
                </a:graphic>
              </wp:anchor>
            </w:drawing>
          </mc:Choice>
          <mc:Fallback>
            <w:pict>
              <v:shape w14:anchorId="556BBCDD" id="Ink 468" o:spid="_x0000_s1026" type="#_x0000_t75" style="position:absolute;margin-left:110.25pt;margin-top:329.1pt;width:8.6pt;height:11.5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">
                <v:imagedata r:id="rId271" o:title=""/>
              </v:shape>
            </w:pict>
          </mc:Fallback>
        </mc:AlternateContent>
      </w:r>
      <w:r w:rsidRPr="000557BC">
        <w:rPr>
          <w:noProof/>
        </w:rPr>
        <mc:AlternateContent>
          <mc:Choice Requires="wpi">
            <w:drawing>
              <wp:anchor distT="0" distB="0" distL="114300" distR="114300" simplePos="0" relativeHeight="252284928" behindDoc="0" locked="0" layoutInCell="1" allowOverlap="1" wp14:anchorId="2E0A101E" wp14:editId="489C3E7A">
                <wp:simplePos x="0" y="0"/>
                <wp:positionH relativeFrom="column">
                  <wp:posOffset>5116195</wp:posOffset>
                </wp:positionH>
                <wp:positionV relativeFrom="paragraph">
                  <wp:posOffset>4147185</wp:posOffset>
                </wp:positionV>
                <wp:extent cx="321310" cy="97155"/>
                <wp:effectExtent l="38100" t="38100" r="40640" b="55245"/>
                <wp:wrapNone/>
                <wp:docPr id="469" name="Ink 469"/>
                <wp:cNvGraphicFramePr/>
                <a:graphic xmlns:a="http://schemas.openxmlformats.org/drawingml/2006/main">
                  <a:graphicData uri="http://schemas.microsoft.com/office/word/2010/wordprocessingInk">
                    <w14:contentPart bwMode="auto" r:id="rId359">
                      <w14:nvContentPartPr>
                        <w14:cNvContentPartPr/>
                      </w14:nvContentPartPr>
                      <w14:xfrm>
                        <a:off x="0" y="0"/>
                        <a:ext cx="321310" cy="97155"/>
                      </w14:xfrm>
                    </w14:contentPart>
                  </a:graphicData>
                </a:graphic>
              </wp:anchor>
            </w:drawing>
          </mc:Choice>
          <mc:Fallback>
            <w:pict>
              <v:shape w14:anchorId="2730DFCC" id="Ink 469" o:spid="_x0000_s1026" type="#_x0000_t75" style="position:absolute;margin-left:402.15pt;margin-top:325.85pt;width:26.7pt;height:9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">
                <v:imagedata r:id="rId333" o:title=""/>
              </v:shape>
            </w:pict>
          </mc:Fallback>
        </mc:AlternateContent>
      </w:r>
      <w:r w:rsidRPr="000557BC">
        <w:rPr>
          <w:noProof/>
        </w:rPr>
        <mc:AlternateContent>
          <mc:Choice Requires="wpi">
            <w:drawing>
              <wp:anchor distT="0" distB="0" distL="114300" distR="114300" simplePos="0" relativeHeight="252285952" behindDoc="0" locked="0" layoutInCell="1" allowOverlap="1" wp14:anchorId="04CA0887" wp14:editId="2D159CC6">
                <wp:simplePos x="0" y="0"/>
                <wp:positionH relativeFrom="column">
                  <wp:posOffset>5052695</wp:posOffset>
                </wp:positionH>
                <wp:positionV relativeFrom="paragraph">
                  <wp:posOffset>6797040</wp:posOffset>
                </wp:positionV>
                <wp:extent cx="108585" cy="130810"/>
                <wp:effectExtent l="19050" t="38100" r="43815" b="40640"/>
                <wp:wrapNone/>
                <wp:docPr id="470" name="Ink 470"/>
                <wp:cNvGraphicFramePr/>
                <a:graphic xmlns:a="http://schemas.openxmlformats.org/drawingml/2006/main">
                  <a:graphicData uri="http://schemas.microsoft.com/office/word/2010/wordprocessingInk">
                    <w14:contentPart bwMode="auto" r:id="rId360">
                      <w14:nvContentPartPr>
                        <w14:cNvContentPartPr/>
                      </w14:nvContentPartPr>
                      <w14:xfrm>
                        <a:off x="0" y="0"/>
                        <a:ext cx="108585" cy="130810"/>
                      </w14:xfrm>
                    </w14:contentPart>
                  </a:graphicData>
                </a:graphic>
              </wp:anchor>
            </w:drawing>
          </mc:Choice>
          <mc:Fallback>
            <w:pict>
              <v:shape w14:anchorId="61D64FA8" id="Ink 470" o:spid="_x0000_s1026" type="#_x0000_t75" style="position:absolute;margin-left:397.15pt;margin-top:534.5pt;width:9.95pt;height:11.7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">
                <v:imagedata r:id="rId265" o:title=""/>
              </v:shape>
            </w:pict>
          </mc:Fallback>
        </mc:AlternateContent>
      </w:r>
      <w:r w:rsidRPr="000557BC">
        <w:rPr>
          <w:noProof/>
        </w:rPr>
        <mc:AlternateContent>
          <mc:Choice Requires="wpi">
            <w:drawing>
              <wp:anchor distT="0" distB="0" distL="114300" distR="114300" simplePos="0" relativeHeight="252286976" behindDoc="0" locked="0" layoutInCell="1" allowOverlap="1" wp14:anchorId="3E496317" wp14:editId="312C123A">
                <wp:simplePos x="0" y="0"/>
                <wp:positionH relativeFrom="column">
                  <wp:posOffset>4034155</wp:posOffset>
                </wp:positionH>
                <wp:positionV relativeFrom="paragraph">
                  <wp:posOffset>6809105</wp:posOffset>
                </wp:positionV>
                <wp:extent cx="350520" cy="106680"/>
                <wp:effectExtent l="57150" t="38100" r="49530" b="45720"/>
                <wp:wrapNone/>
                <wp:docPr id="471" name="Ink 471"/>
                <wp:cNvGraphicFramePr/>
                <a:graphic xmlns:a="http://schemas.openxmlformats.org/drawingml/2006/main">
                  <a:graphicData uri="http://schemas.microsoft.com/office/word/2010/wordprocessingInk">
                    <w14:contentPart bwMode="auto" r:id="rId361">
                      <w14:nvContentPartPr>
                        <w14:cNvContentPartPr/>
                      </w14:nvContentPartPr>
                      <w14:xfrm>
                        <a:off x="0" y="0"/>
                        <a:ext cx="350520" cy="106680"/>
                      </w14:xfrm>
                    </w14:contentPart>
                  </a:graphicData>
                </a:graphic>
              </wp:anchor>
            </w:drawing>
          </mc:Choice>
          <mc:Fallback>
            <w:pict>
              <v:shape w14:anchorId="3E3EAE17" id="Ink 471" o:spid="_x0000_s1026" type="#_x0000_t75" style="position:absolute;margin-left:316.95pt;margin-top:535.45pt;width:29pt;height:9.8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">
                <v:imagedata r:id="rId267" o:title=""/>
              </v:shape>
            </w:pict>
          </mc:Fallback>
        </mc:AlternateContent>
      </w:r>
      <w:r w:rsidRPr="000557BC">
        <w:rPr>
          <w:noProof/>
        </w:rPr>
        <mc:AlternateContent>
          <mc:Choice Requires="wpi">
            <w:drawing>
              <wp:anchor distT="0" distB="0" distL="114300" distR="114300" simplePos="0" relativeHeight="252288000" behindDoc="0" locked="0" layoutInCell="1" allowOverlap="1" wp14:anchorId="4BF27E5F" wp14:editId="02C3FAB0">
                <wp:simplePos x="0" y="0"/>
                <wp:positionH relativeFrom="column">
                  <wp:posOffset>3757295</wp:posOffset>
                </wp:positionH>
                <wp:positionV relativeFrom="paragraph">
                  <wp:posOffset>4168775</wp:posOffset>
                </wp:positionV>
                <wp:extent cx="69850" cy="95250"/>
                <wp:effectExtent l="38100" t="38100" r="44450" b="57150"/>
                <wp:wrapNone/>
                <wp:docPr id="472" name="Ink 472"/>
                <wp:cNvGraphicFramePr/>
                <a:graphic xmlns:a="http://schemas.openxmlformats.org/drawingml/2006/main">
                  <a:graphicData uri="http://schemas.microsoft.com/office/word/2010/wordprocessingInk">
                    <w14:contentPart bwMode="auto" r:id="rId362">
                      <w14:nvContentPartPr>
                        <w14:cNvContentPartPr/>
                      </w14:nvContentPartPr>
                      <w14:xfrm>
                        <a:off x="0" y="0"/>
                        <a:ext cx="69850" cy="95250"/>
                      </w14:xfrm>
                    </w14:contentPart>
                  </a:graphicData>
                </a:graphic>
              </wp:anchor>
            </w:drawing>
          </mc:Choice>
          <mc:Fallback>
            <w:pict>
              <v:shape w14:anchorId="04F03709" id="Ink 472" o:spid="_x0000_s1026" type="#_x0000_t75" style="position:absolute;margin-left:295.15pt;margin-top:327.55pt;width:6.9pt;height:8.9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">
                <v:imagedata r:id="rId273" o:title=""/>
              </v:shape>
            </w:pict>
          </mc:Fallback>
        </mc:AlternateContent>
      </w:r>
      <w:r w:rsidRPr="000557BC">
        <w:rPr>
          <w:noProof/>
        </w:rPr>
        <mc:AlternateContent>
          <mc:Choice Requires="wpi">
            <w:drawing>
              <wp:anchor distT="0" distB="0" distL="114300" distR="114300" simplePos="0" relativeHeight="252289024" behindDoc="0" locked="0" layoutInCell="1" allowOverlap="1" wp14:anchorId="26B996AD" wp14:editId="3374ED95">
                <wp:simplePos x="0" y="0"/>
                <wp:positionH relativeFrom="column">
                  <wp:posOffset>4395497</wp:posOffset>
                </wp:positionH>
                <wp:positionV relativeFrom="paragraph">
                  <wp:posOffset>4168693</wp:posOffset>
                </wp:positionV>
                <wp:extent cx="93345" cy="129540"/>
                <wp:effectExtent l="38100" t="38100" r="40005" b="41910"/>
                <wp:wrapNone/>
                <wp:docPr id="473" name="Ink 473"/>
                <wp:cNvGraphicFramePr/>
                <a:graphic xmlns:a="http://schemas.openxmlformats.org/drawingml/2006/main">
                  <a:graphicData uri="http://schemas.microsoft.com/office/word/2010/wordprocessingInk">
                    <w14:contentPart bwMode="auto" r:id="rId363">
                      <w14:nvContentPartPr>
                        <w14:cNvContentPartPr/>
                      </w14:nvContentPartPr>
                      <w14:xfrm>
                        <a:off x="0" y="0"/>
                        <a:ext cx="93345" cy="129540"/>
                      </w14:xfrm>
                    </w14:contentPart>
                  </a:graphicData>
                </a:graphic>
              </wp:anchor>
            </w:drawing>
          </mc:Choice>
          <mc:Fallback>
            <w:pict>
              <v:shape w14:anchorId="13E82851" id="Ink 473" o:spid="_x0000_s1026" type="#_x0000_t75" style="position:absolute;margin-left:345.45pt;margin-top:327.6pt;width:8.6pt;height:11.5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">
                <v:imagedata r:id="rId271" o:title=""/>
              </v:shape>
            </w:pict>
          </mc:Fallback>
        </mc:AlternateContent>
      </w:r>
      <w:r w:rsidRPr="000557BC">
        <w:rPr>
          <w:noProof/>
        </w:rPr>
        <mc:AlternateContent>
          <mc:Choice Requires="wpi">
            <w:drawing>
              <wp:anchor distT="0" distB="0" distL="114300" distR="114300" simplePos="0" relativeHeight="252274688" behindDoc="0" locked="0" layoutInCell="1" allowOverlap="1" wp14:anchorId="06204EA3" wp14:editId="27CB3716">
                <wp:simplePos x="0" y="0"/>
                <wp:positionH relativeFrom="column">
                  <wp:posOffset>5020310</wp:posOffset>
                </wp:positionH>
                <wp:positionV relativeFrom="paragraph">
                  <wp:posOffset>3036570</wp:posOffset>
                </wp:positionV>
                <wp:extent cx="108585" cy="130810"/>
                <wp:effectExtent l="19050" t="38100" r="43815" b="40640"/>
                <wp:wrapNone/>
                <wp:docPr id="460" name="Ink 460"/>
                <wp:cNvGraphicFramePr/>
                <a:graphic xmlns:a="http://schemas.openxmlformats.org/drawingml/2006/main">
                  <a:graphicData uri="http://schemas.microsoft.com/office/word/2010/wordprocessingInk">
                    <w14:contentPart bwMode="auto" r:id="rId364">
                      <w14:nvContentPartPr>
                        <w14:cNvContentPartPr/>
                      </w14:nvContentPartPr>
                      <w14:xfrm>
                        <a:off x="0" y="0"/>
                        <a:ext cx="108585" cy="130810"/>
                      </w14:xfrm>
                    </w14:contentPart>
                  </a:graphicData>
                </a:graphic>
              </wp:anchor>
            </w:drawing>
          </mc:Choice>
          <mc:Fallback>
            <w:pict>
              <v:shape w14:anchorId="06D43A41" id="Ink 460" o:spid="_x0000_s1026" type="#_x0000_t75" style="position:absolute;margin-left:394.6pt;margin-top:238.4pt;width:9.95pt;height:11.7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">
                <v:imagedata r:id="rId265" o:title=""/>
              </v:shape>
            </w:pict>
          </mc:Fallback>
        </mc:AlternateContent>
      </w:r>
      <w:r w:rsidRPr="000557BC">
        <w:rPr>
          <w:noProof/>
        </w:rPr>
        <mc:AlternateContent>
          <mc:Choice Requires="wpi">
            <w:drawing>
              <wp:anchor distT="0" distB="0" distL="114300" distR="114300" simplePos="0" relativeHeight="252275712" behindDoc="0" locked="0" layoutInCell="1" allowOverlap="1" wp14:anchorId="56A1D299" wp14:editId="3A0D1C30">
                <wp:simplePos x="0" y="0"/>
                <wp:positionH relativeFrom="column">
                  <wp:posOffset>4001881</wp:posOffset>
                </wp:positionH>
                <wp:positionV relativeFrom="paragraph">
                  <wp:posOffset>3048966</wp:posOffset>
                </wp:positionV>
                <wp:extent cx="350520" cy="106680"/>
                <wp:effectExtent l="57150" t="38100" r="49530" b="45720"/>
                <wp:wrapNone/>
                <wp:docPr id="461" name="Ink 461"/>
                <wp:cNvGraphicFramePr/>
                <a:graphic xmlns:a="http://schemas.openxmlformats.org/drawingml/2006/main">
                  <a:graphicData uri="http://schemas.microsoft.com/office/word/2010/wordprocessingInk">
                    <w14:contentPart bwMode="auto" r:id="rId365">
                      <w14:nvContentPartPr>
                        <w14:cNvContentPartPr/>
                      </w14:nvContentPartPr>
                      <w14:xfrm>
                        <a:off x="0" y="0"/>
                        <a:ext cx="350520" cy="106680"/>
                      </w14:xfrm>
                    </w14:contentPart>
                  </a:graphicData>
                </a:graphic>
              </wp:anchor>
            </w:drawing>
          </mc:Choice>
          <mc:Fallback>
            <w:pict>
              <v:shape w14:anchorId="64A965C4" id="Ink 461" o:spid="_x0000_s1026" type="#_x0000_t75" style="position:absolute;margin-left:314.4pt;margin-top:239.4pt;width:29pt;height:9.8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&#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">
                <v:imagedata r:id="rId267" o:title=""/>
              </v:shape>
            </w:pict>
          </mc:Fallback>
        </mc:AlternateContent>
      </w:r>
      <w:r w:rsidRPr="000557BC">
        <w:rPr>
          <w:noProof/>
        </w:rPr>
        <mc:AlternateContent>
          <mc:Choice Requires="wpi">
            <w:drawing>
              <wp:anchor distT="0" distB="0" distL="114300" distR="114300" simplePos="0" relativeHeight="252273664" behindDoc="0" locked="0" layoutInCell="1" allowOverlap="1" wp14:anchorId="33D4B0CF" wp14:editId="23FF2512">
                <wp:simplePos x="0" y="0"/>
                <wp:positionH relativeFrom="column">
                  <wp:posOffset>5083921</wp:posOffset>
                </wp:positionH>
                <wp:positionV relativeFrom="paragraph">
                  <wp:posOffset>386715</wp:posOffset>
                </wp:positionV>
                <wp:extent cx="321310" cy="97155"/>
                <wp:effectExtent l="38100" t="38100" r="40640" b="55245"/>
                <wp:wrapNone/>
                <wp:docPr id="459" name="Ink 459"/>
                <wp:cNvGraphicFramePr/>
                <a:graphic xmlns:a="http://schemas.openxmlformats.org/drawingml/2006/main">
                  <a:graphicData uri="http://schemas.microsoft.com/office/word/2010/wordprocessingInk">
                    <w14:contentPart bwMode="auto" r:id="rId366">
                      <w14:nvContentPartPr>
                        <w14:cNvContentPartPr/>
                      </w14:nvContentPartPr>
                      <w14:xfrm>
                        <a:off x="0" y="0"/>
                        <a:ext cx="321310" cy="97155"/>
                      </w14:xfrm>
                    </w14:contentPart>
                  </a:graphicData>
                </a:graphic>
              </wp:anchor>
            </w:drawing>
          </mc:Choice>
          <mc:Fallback>
            <w:pict>
              <v:shape w14:anchorId="10926AC8" id="Ink 459" o:spid="_x0000_s1026" type="#_x0000_t75" style="position:absolute;margin-left:399.6pt;margin-top:29.75pt;width:26.7pt;height:9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">
                <v:imagedata r:id="rId333" o:title=""/>
              </v:shape>
            </w:pict>
          </mc:Fallback>
        </mc:AlternateContent>
      </w:r>
      <w:r w:rsidRPr="000557BC">
        <w:rPr>
          <w:noProof/>
        </w:rPr>
        <mc:AlternateContent>
          <mc:Choice Requires="wpi">
            <w:drawing>
              <wp:anchor distT="0" distB="0" distL="114300" distR="114300" simplePos="0" relativeHeight="252276736" behindDoc="0" locked="0" layoutInCell="1" allowOverlap="1" wp14:anchorId="70B169F5" wp14:editId="0E3DEFE5">
                <wp:simplePos x="0" y="0"/>
                <wp:positionH relativeFrom="column">
                  <wp:posOffset>3725379</wp:posOffset>
                </wp:positionH>
                <wp:positionV relativeFrom="paragraph">
                  <wp:posOffset>408305</wp:posOffset>
                </wp:positionV>
                <wp:extent cx="69850" cy="95250"/>
                <wp:effectExtent l="38100" t="38100" r="44450" b="57150"/>
                <wp:wrapNone/>
                <wp:docPr id="462" name="Ink 462"/>
                <wp:cNvGraphicFramePr/>
                <a:graphic xmlns:a="http://schemas.openxmlformats.org/drawingml/2006/main">
                  <a:graphicData uri="http://schemas.microsoft.com/office/word/2010/wordprocessingInk">
                    <w14:contentPart bwMode="auto" r:id="rId367">
                      <w14:nvContentPartPr>
                        <w14:cNvContentPartPr/>
                      </w14:nvContentPartPr>
                      <w14:xfrm>
                        <a:off x="0" y="0"/>
                        <a:ext cx="69850" cy="95250"/>
                      </w14:xfrm>
                    </w14:contentPart>
                  </a:graphicData>
                </a:graphic>
              </wp:anchor>
            </w:drawing>
          </mc:Choice>
          <mc:Fallback>
            <w:pict>
              <v:shape w14:anchorId="2EB727F5" id="Ink 462" o:spid="_x0000_s1026" type="#_x0000_t75" style="position:absolute;margin-left:292.65pt;margin-top:31.45pt;width:6.9pt;height:8.9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">
                <v:imagedata r:id="rId273" o:title=""/>
              </v:shape>
            </w:pict>
          </mc:Fallback>
        </mc:AlternateContent>
      </w:r>
      <w:r w:rsidRPr="000557BC">
        <w:rPr>
          <w:noProof/>
        </w:rPr>
        <mc:AlternateContent>
          <mc:Choice Requires="wpi">
            <w:drawing>
              <wp:anchor distT="0" distB="0" distL="114300" distR="114300" simplePos="0" relativeHeight="252268544" behindDoc="0" locked="0" layoutInCell="1" allowOverlap="1" wp14:anchorId="3BD256E0" wp14:editId="21CD48FA">
                <wp:simplePos x="0" y="0"/>
                <wp:positionH relativeFrom="column">
                  <wp:posOffset>2033270</wp:posOffset>
                </wp:positionH>
                <wp:positionV relativeFrom="paragraph">
                  <wp:posOffset>406400</wp:posOffset>
                </wp:positionV>
                <wp:extent cx="321310" cy="97155"/>
                <wp:effectExtent l="38100" t="38100" r="40640" b="55245"/>
                <wp:wrapNone/>
                <wp:docPr id="454" name="Ink 454"/>
                <wp:cNvGraphicFramePr/>
                <a:graphic xmlns:a="http://schemas.openxmlformats.org/drawingml/2006/main">
                  <a:graphicData uri="http://schemas.microsoft.com/office/word/2010/wordprocessingInk">
                    <w14:contentPart bwMode="auto" r:id="rId368">
                      <w14:nvContentPartPr>
                        <w14:cNvContentPartPr/>
                      </w14:nvContentPartPr>
                      <w14:xfrm>
                        <a:off x="0" y="0"/>
                        <a:ext cx="321310" cy="97155"/>
                      </w14:xfrm>
                    </w14:contentPart>
                  </a:graphicData>
                </a:graphic>
              </wp:anchor>
            </w:drawing>
          </mc:Choice>
          <mc:Fallback>
            <w:pict>
              <v:shape w14:anchorId="3A5A82E8" id="Ink 454" o:spid="_x0000_s1026" type="#_x0000_t75" style="position:absolute;margin-left:159.4pt;margin-top:31.3pt;width:26.65pt;height:9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">
                <v:imagedata r:id="rId354" o:title=""/>
              </v:shape>
            </w:pict>
          </mc:Fallback>
        </mc:AlternateContent>
      </w:r>
      <w:r w:rsidRPr="000557BC">
        <w:rPr>
          <w:noProof/>
        </w:rPr>
        <mc:AlternateContent>
          <mc:Choice Requires="wpi">
            <w:drawing>
              <wp:anchor distT="0" distB="0" distL="114300" distR="114300" simplePos="0" relativeHeight="252269568" behindDoc="0" locked="0" layoutInCell="1" allowOverlap="1" wp14:anchorId="4B51EAD3" wp14:editId="7928DB30">
                <wp:simplePos x="0" y="0"/>
                <wp:positionH relativeFrom="column">
                  <wp:posOffset>1924685</wp:posOffset>
                </wp:positionH>
                <wp:positionV relativeFrom="paragraph">
                  <wp:posOffset>3016885</wp:posOffset>
                </wp:positionV>
                <wp:extent cx="108585" cy="130810"/>
                <wp:effectExtent l="19050" t="38100" r="43815" b="40640"/>
                <wp:wrapNone/>
                <wp:docPr id="455" name="Ink 455"/>
                <wp:cNvGraphicFramePr/>
                <a:graphic xmlns:a="http://schemas.openxmlformats.org/drawingml/2006/main">
                  <a:graphicData uri="http://schemas.microsoft.com/office/word/2010/wordprocessingInk">
                    <w14:contentPart bwMode="auto" r:id="rId369">
                      <w14:nvContentPartPr>
                        <w14:cNvContentPartPr/>
                      </w14:nvContentPartPr>
                      <w14:xfrm>
                        <a:off x="0" y="0"/>
                        <a:ext cx="108585" cy="130810"/>
                      </w14:xfrm>
                    </w14:contentPart>
                  </a:graphicData>
                </a:graphic>
              </wp:anchor>
            </w:drawing>
          </mc:Choice>
          <mc:Fallback>
            <w:pict>
              <v:shape w14:anchorId="34E71131" id="Ink 455" o:spid="_x0000_s1026" type="#_x0000_t75" style="position:absolute;margin-left:150.85pt;margin-top:236.85pt;width:9.95pt;height:11.7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">
                <v:imagedata r:id="rId265" o:title=""/>
              </v:shape>
            </w:pict>
          </mc:Fallback>
        </mc:AlternateContent>
      </w:r>
      <w:r w:rsidRPr="000557BC">
        <w:rPr>
          <w:noProof/>
        </w:rPr>
        <mc:AlternateContent>
          <mc:Choice Requires="wpi">
            <w:drawing>
              <wp:anchor distT="0" distB="0" distL="114300" distR="114300" simplePos="0" relativeHeight="252270592" behindDoc="0" locked="0" layoutInCell="1" allowOverlap="1" wp14:anchorId="46275116" wp14:editId="2F6DA6B7">
                <wp:simplePos x="0" y="0"/>
                <wp:positionH relativeFrom="column">
                  <wp:posOffset>951230</wp:posOffset>
                </wp:positionH>
                <wp:positionV relativeFrom="paragraph">
                  <wp:posOffset>3060700</wp:posOffset>
                </wp:positionV>
                <wp:extent cx="350520" cy="106680"/>
                <wp:effectExtent l="57150" t="38100" r="49530" b="45720"/>
                <wp:wrapNone/>
                <wp:docPr id="456" name="Ink 456"/>
                <wp:cNvGraphicFramePr/>
                <a:graphic xmlns:a="http://schemas.openxmlformats.org/drawingml/2006/main">
                  <a:graphicData uri="http://schemas.microsoft.com/office/word/2010/wordprocessingInk">
                    <w14:contentPart bwMode="auto" r:id="rId370">
                      <w14:nvContentPartPr>
                        <w14:cNvContentPartPr/>
                      </w14:nvContentPartPr>
                      <w14:xfrm>
                        <a:off x="0" y="0"/>
                        <a:ext cx="350520" cy="106680"/>
                      </w14:xfrm>
                    </w14:contentPart>
                  </a:graphicData>
                </a:graphic>
              </wp:anchor>
            </w:drawing>
          </mc:Choice>
          <mc:Fallback>
            <w:pict>
              <v:shape w14:anchorId="76A65E23" id="Ink 456" o:spid="_x0000_s1026" type="#_x0000_t75" style="position:absolute;margin-left:74.2pt;margin-top:240.3pt;width:29pt;height:9.8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">
                <v:imagedata r:id="rId267" o:title=""/>
              </v:shape>
            </w:pict>
          </mc:Fallback>
        </mc:AlternateContent>
      </w:r>
      <w:r w:rsidRPr="000557BC">
        <w:rPr>
          <w:noProof/>
        </w:rPr>
        <mc:AlternateContent>
          <mc:Choice Requires="wpi">
            <w:drawing>
              <wp:anchor distT="0" distB="0" distL="114300" distR="114300" simplePos="0" relativeHeight="252271616" behindDoc="0" locked="0" layoutInCell="1" allowOverlap="1" wp14:anchorId="5E39DDD0" wp14:editId="1CA19213">
                <wp:simplePos x="0" y="0"/>
                <wp:positionH relativeFrom="column">
                  <wp:posOffset>650875</wp:posOffset>
                </wp:positionH>
                <wp:positionV relativeFrom="paragraph">
                  <wp:posOffset>438785</wp:posOffset>
                </wp:positionV>
                <wp:extent cx="69850" cy="95250"/>
                <wp:effectExtent l="38100" t="38100" r="44450" b="57150"/>
                <wp:wrapNone/>
                <wp:docPr id="457" name="Ink 457"/>
                <wp:cNvGraphicFramePr/>
                <a:graphic xmlns:a="http://schemas.openxmlformats.org/drawingml/2006/main">
                  <a:graphicData uri="http://schemas.microsoft.com/office/word/2010/wordprocessingInk">
                    <w14:contentPart bwMode="auto" r:id="rId371">
                      <w14:nvContentPartPr>
                        <w14:cNvContentPartPr/>
                      </w14:nvContentPartPr>
                      <w14:xfrm>
                        <a:off x="0" y="0"/>
                        <a:ext cx="69850" cy="95250"/>
                      </w14:xfrm>
                    </w14:contentPart>
                  </a:graphicData>
                </a:graphic>
              </wp:anchor>
            </w:drawing>
          </mc:Choice>
          <mc:Fallback>
            <w:pict>
              <v:shape w14:anchorId="323E53F0" id="Ink 457" o:spid="_x0000_s1026" type="#_x0000_t75" style="position:absolute;margin-left:50.55pt;margin-top:33.85pt;width:6.9pt;height:8.9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">
                <v:imagedata r:id="rId273" o:title=""/>
              </v:shape>
            </w:pict>
          </mc:Fallback>
        </mc:AlternateContent>
      </w:r>
      <w:r w:rsidRPr="000557BC">
        <w:rPr>
          <w:noProof/>
        </w:rPr>
        <mc:AlternateContent>
          <mc:Choice Requires="wpi">
            <w:drawing>
              <wp:anchor distT="0" distB="0" distL="114300" distR="114300" simplePos="0" relativeHeight="252272640" behindDoc="0" locked="0" layoutInCell="1" allowOverlap="1" wp14:anchorId="18DA1DD1" wp14:editId="7D6DA356">
                <wp:simplePos x="0" y="0"/>
                <wp:positionH relativeFrom="column">
                  <wp:posOffset>1376045</wp:posOffset>
                </wp:positionH>
                <wp:positionV relativeFrom="paragraph">
                  <wp:posOffset>427355</wp:posOffset>
                </wp:positionV>
                <wp:extent cx="93345" cy="129540"/>
                <wp:effectExtent l="38100" t="38100" r="40005" b="41910"/>
                <wp:wrapNone/>
                <wp:docPr id="458" name="Ink 458"/>
                <wp:cNvGraphicFramePr/>
                <a:graphic xmlns:a="http://schemas.openxmlformats.org/drawingml/2006/main">
                  <a:graphicData uri="http://schemas.microsoft.com/office/word/2010/wordprocessingInk">
                    <w14:contentPart bwMode="auto" r:id="rId372">
                      <w14:nvContentPartPr>
                        <w14:cNvContentPartPr/>
                      </w14:nvContentPartPr>
                      <w14:xfrm>
                        <a:off x="0" y="0"/>
                        <a:ext cx="93345" cy="129540"/>
                      </w14:xfrm>
                    </w14:contentPart>
                  </a:graphicData>
                </a:graphic>
              </wp:anchor>
            </w:drawing>
          </mc:Choice>
          <mc:Fallback>
            <w:pict>
              <v:shape w14:anchorId="31EEC9A9" id="Ink 458" o:spid="_x0000_s1026" type="#_x0000_t75" style="position:absolute;margin-left:107.7pt;margin-top:33pt;width:8.6pt;height:11.5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">
                <v:imagedata r:id="rId271" o:title=""/>
              </v:shape>
            </w:pict>
          </mc:Fallback>
        </mc:AlternateContent>
      </w:r>
      <w:r w:rsidRPr="000557BC">
        <w:rPr>
          <w:noProof/>
        </w:rPr>
        <mc:AlternateContent>
          <mc:Choice Requires="wpi">
            <w:drawing>
              <wp:anchor distT="0" distB="0" distL="114300" distR="114300" simplePos="0" relativeHeight="252277760" behindDoc="0" locked="0" layoutInCell="1" allowOverlap="1" wp14:anchorId="29C872E2" wp14:editId="72202289">
                <wp:simplePos x="0" y="0"/>
                <wp:positionH relativeFrom="column">
                  <wp:posOffset>4363085</wp:posOffset>
                </wp:positionH>
                <wp:positionV relativeFrom="paragraph">
                  <wp:posOffset>408277</wp:posOffset>
                </wp:positionV>
                <wp:extent cx="93345" cy="129540"/>
                <wp:effectExtent l="38100" t="38100" r="40005" b="41910"/>
                <wp:wrapNone/>
                <wp:docPr id="463" name="Ink 463"/>
                <wp:cNvGraphicFramePr/>
                <a:graphic xmlns:a="http://schemas.openxmlformats.org/drawingml/2006/main">
                  <a:graphicData uri="http://schemas.microsoft.com/office/word/2010/wordprocessingInk">
                    <w14:contentPart bwMode="auto" r:id="rId373">
                      <w14:nvContentPartPr>
                        <w14:cNvContentPartPr/>
                      </w14:nvContentPartPr>
                      <w14:xfrm>
                        <a:off x="0" y="0"/>
                        <a:ext cx="93345" cy="129540"/>
                      </w14:xfrm>
                    </w14:contentPart>
                  </a:graphicData>
                </a:graphic>
              </wp:anchor>
            </w:drawing>
          </mc:Choice>
          <mc:Fallback>
            <w:pict>
              <v:shape w14:anchorId="66E79E0C" id="Ink 463" o:spid="_x0000_s1026" type="#_x0000_t75" style="position:absolute;margin-left:342.9pt;margin-top:31.5pt;width:8.6pt;height:11.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">
                <v:imagedata r:id="rId271" o:title=""/>
              </v:shape>
            </w:pict>
          </mc:Fallback>
        </mc:AlternateContent>
      </w:r>
      <w:r w:rsidRPr="002F2DBC">
        <w:rPr>
          <w:noProof/>
        </w:rPr>
        <w:drawing>
          <wp:anchor distT="0" distB="0" distL="114300" distR="114300" simplePos="0" relativeHeight="252265472" behindDoc="0" locked="0" layoutInCell="1" allowOverlap="1" wp14:anchorId="57850224" wp14:editId="55D9CB31">
            <wp:simplePos x="0" y="0"/>
            <wp:positionH relativeFrom="margin">
              <wp:posOffset>3482340</wp:posOffset>
            </wp:positionH>
            <wp:positionV relativeFrom="page">
              <wp:posOffset>5004435</wp:posOffset>
            </wp:positionV>
            <wp:extent cx="2045970" cy="3496945"/>
            <wp:effectExtent l="19050" t="19050" r="11430" b="27305"/>
            <wp:wrapSquare wrapText="bothSides"/>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442"/>
                    <pic:cNvPicPr>
                      <a:picLocks noChangeAspect="1" noChangeArrowheads="1"/>
                    </pic:cNvPicPr>
                  </pic:nvPicPr>
                  <pic:blipFill>
                    <a:blip r:embed="rId374" cstate="print">
                      <a:extLst>
                        <a:ext uri="{28A0092B-C50C-407E-A947-70E740481C1C}">
                          <a14:useLocalDpi xmlns:a14="http://schemas.microsoft.com/office/drawing/2010/main" val="0"/>
                        </a:ext>
                      </a:extLst>
                    </a:blip>
                    <a:stretch>
                      <a:fillRect/>
                    </a:stretch>
                  </pic:blipFill>
                  <pic:spPr bwMode="auto">
                    <a:xfrm>
                      <a:off x="0" y="0"/>
                      <a:ext cx="2045970" cy="34969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2F2DBC">
        <w:rPr>
          <w:noProof/>
        </w:rPr>
        <w:drawing>
          <wp:anchor distT="0" distB="0" distL="114300" distR="114300" simplePos="0" relativeHeight="252263424" behindDoc="0" locked="0" layoutInCell="1" allowOverlap="1" wp14:anchorId="27613C62" wp14:editId="1F550685">
            <wp:simplePos x="0" y="0"/>
            <wp:positionH relativeFrom="margin">
              <wp:posOffset>397510</wp:posOffset>
            </wp:positionH>
            <wp:positionV relativeFrom="page">
              <wp:posOffset>5004435</wp:posOffset>
            </wp:positionV>
            <wp:extent cx="2044700" cy="3508375"/>
            <wp:effectExtent l="19050" t="19050" r="12700" b="15875"/>
            <wp:wrapSquare wrapText="bothSides"/>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pic:cNvPicPr>
                      <a:picLocks noChangeAspect="1" noChangeArrowheads="1"/>
                    </pic:cNvPicPr>
                  </pic:nvPicPr>
                  <pic:blipFill>
                    <a:blip r:embed="rId375">
                      <a:extLst>
                        <a:ext uri="{28A0092B-C50C-407E-A947-70E740481C1C}">
                          <a14:useLocalDpi xmlns:a14="http://schemas.microsoft.com/office/drawing/2010/main" val="0"/>
                        </a:ext>
                      </a:extLst>
                    </a:blip>
                    <a:stretch>
                      <a:fillRect/>
                    </a:stretch>
                  </pic:blipFill>
                  <pic:spPr bwMode="auto">
                    <a:xfrm>
                      <a:off x="0" y="0"/>
                      <a:ext cx="2044700" cy="35083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120323">
        <w:rPr>
          <w:noProof/>
        </w:rPr>
        <w:drawing>
          <wp:anchor distT="0" distB="0" distL="114300" distR="114300" simplePos="0" relativeHeight="252260352" behindDoc="0" locked="0" layoutInCell="1" allowOverlap="1" wp14:anchorId="6E22A212" wp14:editId="1BE7EF7D">
            <wp:simplePos x="0" y="0"/>
            <wp:positionH relativeFrom="margin">
              <wp:posOffset>3469640</wp:posOffset>
            </wp:positionH>
            <wp:positionV relativeFrom="paragraph">
              <wp:posOffset>318770</wp:posOffset>
            </wp:positionV>
            <wp:extent cx="2028190" cy="3512820"/>
            <wp:effectExtent l="19050" t="19050" r="10160" b="11430"/>
            <wp:wrapSquare wrapText="bothSides"/>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pic:cNvPicPr>
                      <a:picLocks noChangeAspect="1" noChangeArrowheads="1"/>
                    </pic:cNvPicPr>
                  </pic:nvPicPr>
                  <pic:blipFill>
                    <a:blip r:embed="rId376">
                      <a:extLst>
                        <a:ext uri="{28A0092B-C50C-407E-A947-70E740481C1C}">
                          <a14:useLocalDpi xmlns:a14="http://schemas.microsoft.com/office/drawing/2010/main" val="0"/>
                        </a:ext>
                      </a:extLst>
                    </a:blip>
                    <a:stretch>
                      <a:fillRect/>
                    </a:stretch>
                  </pic:blipFill>
                  <pic:spPr bwMode="auto">
                    <a:xfrm>
                      <a:off x="0" y="0"/>
                      <a:ext cx="2028190" cy="35128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120323">
        <w:rPr>
          <w:noProof/>
        </w:rPr>
        <w:drawing>
          <wp:anchor distT="0" distB="0" distL="114300" distR="114300" simplePos="0" relativeHeight="252258304" behindDoc="0" locked="0" layoutInCell="1" allowOverlap="1" wp14:anchorId="58EE409A" wp14:editId="2BDB59B7">
            <wp:simplePos x="0" y="0"/>
            <wp:positionH relativeFrom="margin">
              <wp:posOffset>377190</wp:posOffset>
            </wp:positionH>
            <wp:positionV relativeFrom="paragraph">
              <wp:posOffset>318770</wp:posOffset>
            </wp:positionV>
            <wp:extent cx="1997710" cy="3510280"/>
            <wp:effectExtent l="19050" t="19050" r="21590" b="13970"/>
            <wp:wrapSquare wrapText="bothSides"/>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pic:cNvPicPr>
                      <a:picLocks noChangeAspect="1" noChangeArrowheads="1"/>
                    </pic:cNvPicPr>
                  </pic:nvPicPr>
                  <pic:blipFill>
                    <a:blip r:embed="rId377">
                      <a:extLst>
                        <a:ext uri="{28A0092B-C50C-407E-A947-70E740481C1C}">
                          <a14:useLocalDpi xmlns:a14="http://schemas.microsoft.com/office/drawing/2010/main" val="0"/>
                        </a:ext>
                      </a:extLst>
                    </a:blip>
                    <a:stretch>
                      <a:fillRect/>
                    </a:stretch>
                  </pic:blipFill>
                  <pic:spPr bwMode="auto">
                    <a:xfrm>
                      <a:off x="0" y="0"/>
                      <a:ext cx="1997710" cy="35102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F2DBC" w:rsidRPr="002F2DBC">
        <w:rPr>
          <w:noProof/>
        </w:rPr>
        <mc:AlternateContent>
          <mc:Choice Requires="wps">
            <w:drawing>
              <wp:anchor distT="0" distB="0" distL="114300" distR="114300" simplePos="0" relativeHeight="252266496" behindDoc="0" locked="0" layoutInCell="1" allowOverlap="1" wp14:anchorId="11489A61" wp14:editId="190D8A04">
                <wp:simplePos x="0" y="0"/>
                <wp:positionH relativeFrom="column">
                  <wp:posOffset>3057525</wp:posOffset>
                </wp:positionH>
                <wp:positionV relativeFrom="page">
                  <wp:posOffset>8542655</wp:posOffset>
                </wp:positionV>
                <wp:extent cx="2901950" cy="231140"/>
                <wp:effectExtent l="0" t="0" r="0" b="0"/>
                <wp:wrapSquare wrapText="bothSides"/>
                <wp:docPr id="440" name="Text Box 440"/>
                <wp:cNvGraphicFramePr/>
                <a:graphic xmlns:a="http://schemas.openxmlformats.org/drawingml/2006/main">
                  <a:graphicData uri="http://schemas.microsoft.com/office/word/2010/wordprocessingShape">
                    <wps:wsp>
                      <wps:cNvSpPr txBox="1"/>
                      <wps:spPr>
                        <a:xfrm>
                          <a:off x="0" y="0"/>
                          <a:ext cx="2901950" cy="231140"/>
                        </a:xfrm>
                        <a:prstGeom prst="rect">
                          <a:avLst/>
                        </a:prstGeom>
                        <a:solidFill>
                          <a:prstClr val="white"/>
                        </a:solidFill>
                        <a:ln>
                          <a:noFill/>
                        </a:ln>
                      </wps:spPr>
                      <wps:txbx>
                        <w:txbxContent>
                          <w:p w14:paraId="590DEAF6" w14:textId="61B54CEB" w:rsidR="002F2DBC" w:rsidRPr="006C2F81" w:rsidRDefault="002F2DBC" w:rsidP="002F2DBC">
                            <w:pPr>
                              <w:pStyle w:val="Caption"/>
                              <w:spacing w:before="0"/>
                              <w:jc w:val="center"/>
                              <w:rPr>
                                <w:noProof/>
                                <w:color w:val="808080" w:themeColor="background1" w:themeShade="80"/>
                                <w:sz w:val="26"/>
                                <w:szCs w:val="26"/>
                              </w:rPr>
                            </w:pPr>
                            <w:r>
                              <w:t>Figure 1</w:t>
                            </w:r>
                            <w:r w:rsidR="00980D61">
                              <w:t>5</w:t>
                            </w:r>
                            <w:r w:rsidRPr="00217F2F">
                              <w:t>: X=1, Y=0, C-in=</w:t>
                            </w:r>
                            <w:r>
                              <w:t>1</w:t>
                            </w:r>
                            <w:r w:rsidRPr="00217F2F">
                              <w:t>; S=</w:t>
                            </w:r>
                            <w:r>
                              <w:t>0</w:t>
                            </w:r>
                            <w:r w:rsidRPr="00217F2F">
                              <w:t>, C-out=</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89A61" id="Text Box 440" o:spid="_x0000_s1114" type="#_x0000_t202" style="position:absolute;margin-left:240.75pt;margin-top:672.65pt;width:228.5pt;height:18.2pt;z-index:25226649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" stroked="f">
                <v:textbox style="mso-fit-shape-to-text:t" inset="0,0,0,0">
                  <w:txbxContent>
                    <w:p w14:paraId="590DEAF6" w14:textId="61B54CEB" w:rsidR="002F2DBC" w:rsidRPr="006C2F81" w:rsidRDefault="002F2DBC" w:rsidP="002F2DBC">
                      <w:pPr>
                        <w:pStyle w:val="Caption"/>
                        <w:spacing w:before="0"/>
                        <w:jc w:val="center"/>
                        <w:rPr>
                          <w:noProof/>
                          <w:color w:val="808080" w:themeColor="background1" w:themeShade="80"/>
                          <w:sz w:val="26"/>
                          <w:szCs w:val="26"/>
                        </w:rPr>
                      </w:pPr>
                      <w:r>
                        <w:t>Figure 1</w:t>
                      </w:r>
                      <w:r w:rsidR="00980D61">
                        <w:t>5</w:t>
                      </w:r>
                      <w:r w:rsidRPr="00217F2F">
                        <w:t>: X=1, Y=0, C-in=</w:t>
                      </w:r>
                      <w:r>
                        <w:t>1</w:t>
                      </w:r>
                      <w:r w:rsidRPr="00217F2F">
                        <w:t>; S=</w:t>
                      </w:r>
                      <w:r>
                        <w:t>0</w:t>
                      </w:r>
                      <w:r w:rsidRPr="00217F2F">
                        <w:t>, C-out=</w:t>
                      </w:r>
                      <w:r>
                        <w:t>1</w:t>
                      </w:r>
                    </w:p>
                  </w:txbxContent>
                </v:textbox>
                <w10:wrap type="square" anchory="page"/>
              </v:shape>
            </w:pict>
          </mc:Fallback>
        </mc:AlternateContent>
      </w:r>
      <w:r w:rsidR="002F2DBC" w:rsidRPr="002F2DBC">
        <w:rPr>
          <w:noProof/>
        </w:rPr>
        <mc:AlternateContent>
          <mc:Choice Requires="wps">
            <w:drawing>
              <wp:anchor distT="0" distB="0" distL="114300" distR="114300" simplePos="0" relativeHeight="252264448" behindDoc="0" locked="0" layoutInCell="1" allowOverlap="1" wp14:anchorId="7DF6FCD2" wp14:editId="37746856">
                <wp:simplePos x="0" y="0"/>
                <wp:positionH relativeFrom="column">
                  <wp:posOffset>20320</wp:posOffset>
                </wp:positionH>
                <wp:positionV relativeFrom="page">
                  <wp:posOffset>8550910</wp:posOffset>
                </wp:positionV>
                <wp:extent cx="2806700" cy="231140"/>
                <wp:effectExtent l="0" t="0" r="0" b="0"/>
                <wp:wrapSquare wrapText="bothSides"/>
                <wp:docPr id="439" name="Text Box 439"/>
                <wp:cNvGraphicFramePr/>
                <a:graphic xmlns:a="http://schemas.openxmlformats.org/drawingml/2006/main">
                  <a:graphicData uri="http://schemas.microsoft.com/office/word/2010/wordprocessingShape">
                    <wps:wsp>
                      <wps:cNvSpPr txBox="1"/>
                      <wps:spPr>
                        <a:xfrm>
                          <a:off x="0" y="0"/>
                          <a:ext cx="2806700" cy="231140"/>
                        </a:xfrm>
                        <a:prstGeom prst="rect">
                          <a:avLst/>
                        </a:prstGeom>
                        <a:solidFill>
                          <a:prstClr val="white"/>
                        </a:solidFill>
                        <a:ln>
                          <a:noFill/>
                        </a:ln>
                      </wps:spPr>
                      <wps:txbx>
                        <w:txbxContent>
                          <w:p w14:paraId="16CD3243" w14:textId="545C4B09" w:rsidR="002F2DBC" w:rsidRPr="00950F3B" w:rsidRDefault="002F2DBC" w:rsidP="002F2DBC">
                            <w:pPr>
                              <w:pStyle w:val="Caption"/>
                              <w:spacing w:before="0"/>
                              <w:jc w:val="center"/>
                              <w:rPr>
                                <w:noProof/>
                                <w:color w:val="808080" w:themeColor="background1" w:themeShade="80"/>
                                <w:sz w:val="26"/>
                                <w:szCs w:val="26"/>
                              </w:rPr>
                            </w:pPr>
                            <w:r>
                              <w:t>Figure 1</w:t>
                            </w:r>
                            <w:r w:rsidR="00980D61">
                              <w:t>4</w:t>
                            </w:r>
                            <w:r w:rsidRPr="00823F8A">
                              <w:t>: X=</w:t>
                            </w:r>
                            <w:r>
                              <w:t>1</w:t>
                            </w:r>
                            <w:r w:rsidRPr="00823F8A">
                              <w:t>, Y=</w:t>
                            </w:r>
                            <w:r>
                              <w:t>0</w:t>
                            </w:r>
                            <w:r w:rsidRPr="00823F8A">
                              <w:t>, C-in=0; S=1, C-out=0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6FCD2" id="Text Box 439" o:spid="_x0000_s1115" type="#_x0000_t202" style="position:absolute;margin-left:1.6pt;margin-top:673.3pt;width:221pt;height:18.2pt;z-index:25226444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" stroked="f">
                <v:textbox style="mso-fit-shape-to-text:t" inset="0,0,0,0">
                  <w:txbxContent>
                    <w:p w14:paraId="16CD3243" w14:textId="545C4B09" w:rsidR="002F2DBC" w:rsidRPr="00950F3B" w:rsidRDefault="002F2DBC" w:rsidP="002F2DBC">
                      <w:pPr>
                        <w:pStyle w:val="Caption"/>
                        <w:spacing w:before="0"/>
                        <w:jc w:val="center"/>
                        <w:rPr>
                          <w:noProof/>
                          <w:color w:val="808080" w:themeColor="background1" w:themeShade="80"/>
                          <w:sz w:val="26"/>
                          <w:szCs w:val="26"/>
                        </w:rPr>
                      </w:pPr>
                      <w:r>
                        <w:t>Figure 1</w:t>
                      </w:r>
                      <w:r w:rsidR="00980D61">
                        <w:t>4</w:t>
                      </w:r>
                      <w:r w:rsidRPr="00823F8A">
                        <w:t>: X=</w:t>
                      </w:r>
                      <w:r>
                        <w:t>1</w:t>
                      </w:r>
                      <w:r w:rsidRPr="00823F8A">
                        <w:t>, Y=</w:t>
                      </w:r>
                      <w:r>
                        <w:t>0</w:t>
                      </w:r>
                      <w:r w:rsidRPr="00823F8A">
                        <w:t>, C-in=0; S=1, C-out=0</w:t>
                      </w:r>
                    </w:p>
                  </w:txbxContent>
                </v:textbox>
                <w10:wrap type="square" anchory="page"/>
              </v:shape>
            </w:pict>
          </mc:Fallback>
        </mc:AlternateContent>
      </w:r>
      <w:r w:rsidR="00120323" w:rsidRPr="00120323">
        <w:rPr>
          <w:noProof/>
        </w:rPr>
        <mc:AlternateContent>
          <mc:Choice Requires="wps">
            <w:drawing>
              <wp:anchor distT="0" distB="0" distL="114300" distR="114300" simplePos="0" relativeHeight="252259328" behindDoc="0" locked="0" layoutInCell="1" allowOverlap="1" wp14:anchorId="46207965" wp14:editId="07D37D84">
                <wp:simplePos x="0" y="0"/>
                <wp:positionH relativeFrom="column">
                  <wp:posOffset>0</wp:posOffset>
                </wp:positionH>
                <wp:positionV relativeFrom="paragraph">
                  <wp:posOffset>3869055</wp:posOffset>
                </wp:positionV>
                <wp:extent cx="2750820" cy="635"/>
                <wp:effectExtent l="0" t="0" r="0" b="0"/>
                <wp:wrapSquare wrapText="bothSides"/>
                <wp:docPr id="435" name="Text Box 435"/>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wps:spPr>
                      <wps:txbx>
                        <w:txbxContent>
                          <w:p w14:paraId="398B35CF" w14:textId="3048EF09" w:rsidR="00120323" w:rsidRPr="003104A2" w:rsidRDefault="00120323" w:rsidP="00120323">
                            <w:pPr>
                              <w:pStyle w:val="Caption"/>
                              <w:spacing w:before="0"/>
                              <w:jc w:val="center"/>
                              <w:rPr>
                                <w:noProof/>
                                <w:color w:val="808080" w:themeColor="background1" w:themeShade="80"/>
                                <w:sz w:val="26"/>
                                <w:szCs w:val="26"/>
                              </w:rPr>
                            </w:pPr>
                            <w:r>
                              <w:t>Figure 12</w:t>
                            </w:r>
                            <w:r w:rsidRPr="00B24D9C">
                              <w:t>: X=0, Y=</w:t>
                            </w:r>
                            <w:r>
                              <w:t>1</w:t>
                            </w:r>
                            <w:r w:rsidRPr="00B24D9C">
                              <w:t>, C-in=0; S=</w:t>
                            </w:r>
                            <w:r>
                              <w:t>1</w:t>
                            </w:r>
                            <w:r w:rsidRPr="00B24D9C">
                              <w:t>, C-out=0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07965" id="Text Box 435" o:spid="_x0000_s1116" type="#_x0000_t202" style="position:absolute;margin-left:0;margin-top:304.65pt;width:216.6pt;height:.05pt;z-index:25225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1QMgIAAGkEAAAOAAAAZHJzL2Uyb0RvYy54bWysVMFu2zAMvQ/YPwi6L07StQ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" stroked="f">
                <v:textbox style="mso-fit-shape-to-text:t" inset="0,0,0,0">
                  <w:txbxContent>
                    <w:p w14:paraId="398B35CF" w14:textId="3048EF09" w:rsidR="00120323" w:rsidRPr="003104A2" w:rsidRDefault="00120323" w:rsidP="00120323">
                      <w:pPr>
                        <w:pStyle w:val="Caption"/>
                        <w:spacing w:before="0"/>
                        <w:jc w:val="center"/>
                        <w:rPr>
                          <w:noProof/>
                          <w:color w:val="808080" w:themeColor="background1" w:themeShade="80"/>
                          <w:sz w:val="26"/>
                          <w:szCs w:val="26"/>
                        </w:rPr>
                      </w:pPr>
                      <w:r>
                        <w:t>Figure 12</w:t>
                      </w:r>
                      <w:r w:rsidRPr="00B24D9C">
                        <w:t>: X=0, Y=</w:t>
                      </w:r>
                      <w:r>
                        <w:t>1</w:t>
                      </w:r>
                      <w:r w:rsidRPr="00B24D9C">
                        <w:t>, C-in=0; S=</w:t>
                      </w:r>
                      <w:r>
                        <w:t>1</w:t>
                      </w:r>
                      <w:r w:rsidRPr="00B24D9C">
                        <w:t>, C-out=0</w:t>
                      </w:r>
                    </w:p>
                  </w:txbxContent>
                </v:textbox>
                <w10:wrap type="square"/>
              </v:shape>
            </w:pict>
          </mc:Fallback>
        </mc:AlternateContent>
      </w:r>
      <w:r w:rsidR="00120323" w:rsidRPr="00120323">
        <w:rPr>
          <w:noProof/>
        </w:rPr>
        <mc:AlternateContent>
          <mc:Choice Requires="wps">
            <w:drawing>
              <wp:anchor distT="0" distB="0" distL="114300" distR="114300" simplePos="0" relativeHeight="252261376" behindDoc="0" locked="0" layoutInCell="1" allowOverlap="1" wp14:anchorId="2D75E260" wp14:editId="5782F55D">
                <wp:simplePos x="0" y="0"/>
                <wp:positionH relativeFrom="column">
                  <wp:posOffset>3037840</wp:posOffset>
                </wp:positionH>
                <wp:positionV relativeFrom="paragraph">
                  <wp:posOffset>3871595</wp:posOffset>
                </wp:positionV>
                <wp:extent cx="2890520" cy="635"/>
                <wp:effectExtent l="0" t="0" r="0" b="0"/>
                <wp:wrapSquare wrapText="bothSides"/>
                <wp:docPr id="436" name="Text Box 436"/>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14:paraId="2C9C243C" w14:textId="1A8E33DC" w:rsidR="00120323" w:rsidRPr="001F65D3" w:rsidRDefault="00120323" w:rsidP="00120323">
                            <w:pPr>
                              <w:pStyle w:val="Caption"/>
                              <w:spacing w:before="0"/>
                              <w:jc w:val="center"/>
                              <w:rPr>
                                <w:noProof/>
                                <w:color w:val="808080" w:themeColor="background1" w:themeShade="80"/>
                                <w:sz w:val="26"/>
                                <w:szCs w:val="26"/>
                              </w:rPr>
                            </w:pPr>
                            <w:r>
                              <w:t>Figure 13</w:t>
                            </w:r>
                            <w:r w:rsidRPr="008656E7">
                              <w:t>: X=0, Y=</w:t>
                            </w:r>
                            <w:r>
                              <w:t>1</w:t>
                            </w:r>
                            <w:r w:rsidRPr="008656E7">
                              <w:t>, C-in=</w:t>
                            </w:r>
                            <w:r>
                              <w:t>1</w:t>
                            </w:r>
                            <w:r w:rsidRPr="008656E7">
                              <w:t>; S=0, C-out=</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5E260" id="Text Box 436" o:spid="_x0000_s1117" type="#_x0000_t202" style="position:absolute;margin-left:239.2pt;margin-top:304.85pt;width:227.6pt;height:.05pt;z-index:25226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" stroked="f">
                <v:textbox style="mso-fit-shape-to-text:t" inset="0,0,0,0">
                  <w:txbxContent>
                    <w:p w14:paraId="2C9C243C" w14:textId="1A8E33DC" w:rsidR="00120323" w:rsidRPr="001F65D3" w:rsidRDefault="00120323" w:rsidP="00120323">
                      <w:pPr>
                        <w:pStyle w:val="Caption"/>
                        <w:spacing w:before="0"/>
                        <w:jc w:val="center"/>
                        <w:rPr>
                          <w:noProof/>
                          <w:color w:val="808080" w:themeColor="background1" w:themeShade="80"/>
                          <w:sz w:val="26"/>
                          <w:szCs w:val="26"/>
                        </w:rPr>
                      </w:pPr>
                      <w:r>
                        <w:t>Figure 13</w:t>
                      </w:r>
                      <w:r w:rsidRPr="008656E7">
                        <w:t>: X=0, Y=</w:t>
                      </w:r>
                      <w:r>
                        <w:t>1</w:t>
                      </w:r>
                      <w:r w:rsidRPr="008656E7">
                        <w:t>, C-in=</w:t>
                      </w:r>
                      <w:r>
                        <w:t>1</w:t>
                      </w:r>
                      <w:r w:rsidRPr="008656E7">
                        <w:t>; S=0, C-out=</w:t>
                      </w:r>
                      <w:r>
                        <w:t>1</w:t>
                      </w:r>
                    </w:p>
                  </w:txbxContent>
                </v:textbox>
                <w10:wrap type="square"/>
              </v:shape>
            </w:pict>
          </mc:Fallback>
        </mc:AlternateContent>
      </w:r>
    </w:p>
    <w:p w14:paraId="5B4B5A81" w14:textId="77777777" w:rsidR="00980D61" w:rsidRDefault="00980D61">
      <w:r>
        <w:br w:type="page"/>
      </w:r>
    </w:p>
    <w:p w14:paraId="2D495512" w14:textId="27F20CAF" w:rsidR="00980D61" w:rsidRDefault="00437CE9" w:rsidP="002F2DBC">
      <w:r w:rsidRPr="00980D61">
        <w:rPr>
          <w:noProof/>
        </w:rPr>
        <w:lastRenderedPageBreak/>
        <w:drawing>
          <wp:anchor distT="0" distB="0" distL="114300" distR="114300" simplePos="0" relativeHeight="252293120" behindDoc="0" locked="0" layoutInCell="1" allowOverlap="1" wp14:anchorId="7E5AA17B" wp14:editId="54993B2B">
            <wp:simplePos x="0" y="0"/>
            <wp:positionH relativeFrom="margin">
              <wp:posOffset>3472815</wp:posOffset>
            </wp:positionH>
            <wp:positionV relativeFrom="page">
              <wp:posOffset>1219200</wp:posOffset>
            </wp:positionV>
            <wp:extent cx="2048510" cy="3514725"/>
            <wp:effectExtent l="19050" t="19050" r="27940" b="28575"/>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a:picLocks noChangeAspect="1" noChangeArrowheads="1"/>
                    </pic:cNvPicPr>
                  </pic:nvPicPr>
                  <pic:blipFill>
                    <a:blip r:embed="rId378">
                      <a:extLst>
                        <a:ext uri="{28A0092B-C50C-407E-A947-70E740481C1C}">
                          <a14:useLocalDpi xmlns:a14="http://schemas.microsoft.com/office/drawing/2010/main" val="0"/>
                        </a:ext>
                      </a:extLst>
                    </a:blip>
                    <a:stretch>
                      <a:fillRect/>
                    </a:stretch>
                  </pic:blipFill>
                  <pic:spPr bwMode="auto">
                    <a:xfrm>
                      <a:off x="0" y="0"/>
                      <a:ext cx="2048510" cy="35147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80D61" w:rsidRPr="00980D61">
        <w:rPr>
          <w:noProof/>
        </w:rPr>
        <w:drawing>
          <wp:anchor distT="0" distB="0" distL="114300" distR="114300" simplePos="0" relativeHeight="252291072" behindDoc="0" locked="0" layoutInCell="1" allowOverlap="1" wp14:anchorId="296C9EC1" wp14:editId="157FCDF2">
            <wp:simplePos x="0" y="0"/>
            <wp:positionH relativeFrom="margin">
              <wp:posOffset>398145</wp:posOffset>
            </wp:positionH>
            <wp:positionV relativeFrom="page">
              <wp:posOffset>1227455</wp:posOffset>
            </wp:positionV>
            <wp:extent cx="2082800" cy="3543935"/>
            <wp:effectExtent l="19050" t="19050" r="12700" b="18415"/>
            <wp:wrapSquare wrapText="bothSides"/>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a:picLocks noChangeAspect="1" noChangeArrowheads="1"/>
                    </pic:cNvPicPr>
                  </pic:nvPicPr>
                  <pic:blipFill>
                    <a:blip r:embed="rId379">
                      <a:extLst>
                        <a:ext uri="{28A0092B-C50C-407E-A947-70E740481C1C}">
                          <a14:useLocalDpi xmlns:a14="http://schemas.microsoft.com/office/drawing/2010/main" val="0"/>
                        </a:ext>
                      </a:extLst>
                    </a:blip>
                    <a:stretch>
                      <a:fillRect/>
                    </a:stretch>
                  </pic:blipFill>
                  <pic:spPr bwMode="auto">
                    <a:xfrm>
                      <a:off x="0" y="0"/>
                      <a:ext cx="2082800" cy="35439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80D61" w:rsidRPr="00980D61">
        <w:rPr>
          <w:noProof/>
        </w:rPr>
        <mc:AlternateContent>
          <mc:Choice Requires="wps">
            <w:drawing>
              <wp:anchor distT="0" distB="0" distL="114300" distR="114300" simplePos="0" relativeHeight="252292096" behindDoc="0" locked="0" layoutInCell="1" allowOverlap="1" wp14:anchorId="4536A510" wp14:editId="630C70EA">
                <wp:simplePos x="0" y="0"/>
                <wp:positionH relativeFrom="column">
                  <wp:posOffset>5080</wp:posOffset>
                </wp:positionH>
                <wp:positionV relativeFrom="page">
                  <wp:posOffset>4808855</wp:posOffset>
                </wp:positionV>
                <wp:extent cx="2877820" cy="231140"/>
                <wp:effectExtent l="0" t="0" r="0" b="0"/>
                <wp:wrapSquare wrapText="bothSides"/>
                <wp:docPr id="474" name="Text Box 474"/>
                <wp:cNvGraphicFramePr/>
                <a:graphic xmlns:a="http://schemas.openxmlformats.org/drawingml/2006/main">
                  <a:graphicData uri="http://schemas.microsoft.com/office/word/2010/wordprocessingShape">
                    <wps:wsp>
                      <wps:cNvSpPr txBox="1"/>
                      <wps:spPr>
                        <a:xfrm>
                          <a:off x="0" y="0"/>
                          <a:ext cx="2877820" cy="231140"/>
                        </a:xfrm>
                        <a:prstGeom prst="rect">
                          <a:avLst/>
                        </a:prstGeom>
                        <a:solidFill>
                          <a:prstClr val="white"/>
                        </a:solidFill>
                        <a:ln>
                          <a:noFill/>
                        </a:ln>
                      </wps:spPr>
                      <wps:txbx>
                        <w:txbxContent>
                          <w:p w14:paraId="1979AED9" w14:textId="012F786A" w:rsidR="00980D61" w:rsidRPr="00D54375" w:rsidRDefault="00980D61" w:rsidP="00980D61">
                            <w:pPr>
                              <w:pStyle w:val="Caption"/>
                              <w:spacing w:before="0"/>
                              <w:jc w:val="center"/>
                              <w:rPr>
                                <w:noProof/>
                                <w:color w:val="808080" w:themeColor="background1" w:themeShade="80"/>
                                <w:sz w:val="26"/>
                                <w:szCs w:val="26"/>
                              </w:rPr>
                            </w:pPr>
                            <w:r>
                              <w:t xml:space="preserve">Figure </w:t>
                            </w:r>
                            <w:r w:rsidR="00437CE9">
                              <w:t>16</w:t>
                            </w:r>
                            <w:r w:rsidRPr="004C1B58">
                              <w:t>: X=1, Y=0, C-in=1; S=0, C-out=1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6A510" id="Text Box 474" o:spid="_x0000_s1118" type="#_x0000_t202" style="position:absolute;margin-left:.4pt;margin-top:378.65pt;width:226.6pt;height:18.2pt;z-index:25229209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" stroked="f">
                <v:textbox style="mso-fit-shape-to-text:t" inset="0,0,0,0">
                  <w:txbxContent>
                    <w:p w14:paraId="1979AED9" w14:textId="012F786A" w:rsidR="00980D61" w:rsidRPr="00D54375" w:rsidRDefault="00980D61" w:rsidP="00980D61">
                      <w:pPr>
                        <w:pStyle w:val="Caption"/>
                        <w:spacing w:before="0"/>
                        <w:jc w:val="center"/>
                        <w:rPr>
                          <w:noProof/>
                          <w:color w:val="808080" w:themeColor="background1" w:themeShade="80"/>
                          <w:sz w:val="26"/>
                          <w:szCs w:val="26"/>
                        </w:rPr>
                      </w:pPr>
                      <w:r>
                        <w:t xml:space="preserve">Figure </w:t>
                      </w:r>
                      <w:r w:rsidR="00437CE9">
                        <w:t>16</w:t>
                      </w:r>
                      <w:r w:rsidRPr="004C1B58">
                        <w:t>: X=1, Y=0, C-in=1; S=0, C-out=1</w:t>
                      </w:r>
                    </w:p>
                  </w:txbxContent>
                </v:textbox>
                <w10:wrap type="square" anchory="page"/>
              </v:shape>
            </w:pict>
          </mc:Fallback>
        </mc:AlternateContent>
      </w:r>
      <w:r w:rsidR="00980D61" w:rsidRPr="00980D61">
        <w:rPr>
          <w:noProof/>
        </w:rPr>
        <mc:AlternateContent>
          <mc:Choice Requires="wps">
            <w:drawing>
              <wp:anchor distT="0" distB="0" distL="114300" distR="114300" simplePos="0" relativeHeight="252294144" behindDoc="0" locked="0" layoutInCell="1" allowOverlap="1" wp14:anchorId="5EA541C2" wp14:editId="6F549D18">
                <wp:simplePos x="0" y="0"/>
                <wp:positionH relativeFrom="column">
                  <wp:posOffset>3058160</wp:posOffset>
                </wp:positionH>
                <wp:positionV relativeFrom="page">
                  <wp:posOffset>4768850</wp:posOffset>
                </wp:positionV>
                <wp:extent cx="2870200" cy="231140"/>
                <wp:effectExtent l="0" t="0" r="6350" b="0"/>
                <wp:wrapSquare wrapText="bothSides"/>
                <wp:docPr id="475" name="Text Box 475"/>
                <wp:cNvGraphicFramePr/>
                <a:graphic xmlns:a="http://schemas.openxmlformats.org/drawingml/2006/main">
                  <a:graphicData uri="http://schemas.microsoft.com/office/word/2010/wordprocessingShape">
                    <wps:wsp>
                      <wps:cNvSpPr txBox="1"/>
                      <wps:spPr>
                        <a:xfrm>
                          <a:off x="0" y="0"/>
                          <a:ext cx="2870200" cy="231140"/>
                        </a:xfrm>
                        <a:prstGeom prst="rect">
                          <a:avLst/>
                        </a:prstGeom>
                        <a:solidFill>
                          <a:prstClr val="white"/>
                        </a:solidFill>
                        <a:ln>
                          <a:noFill/>
                        </a:ln>
                      </wps:spPr>
                      <wps:txbx>
                        <w:txbxContent>
                          <w:p w14:paraId="6C357F8A" w14:textId="3917365A" w:rsidR="00980D61" w:rsidRPr="00394A61" w:rsidRDefault="00980D61" w:rsidP="00980D61">
                            <w:pPr>
                              <w:pStyle w:val="Caption"/>
                              <w:spacing w:before="0"/>
                              <w:jc w:val="center"/>
                              <w:rPr>
                                <w:noProof/>
                                <w:color w:val="808080" w:themeColor="background1" w:themeShade="80"/>
                                <w:sz w:val="26"/>
                                <w:szCs w:val="26"/>
                              </w:rPr>
                            </w:pPr>
                            <w:r>
                              <w:t xml:space="preserve">Figure </w:t>
                            </w:r>
                            <w:r w:rsidR="00437CE9">
                              <w:t>17</w:t>
                            </w:r>
                            <w:r w:rsidRPr="00277A48">
                              <w:t>: X=1, Y=</w:t>
                            </w:r>
                            <w:r>
                              <w:t>1</w:t>
                            </w:r>
                            <w:r w:rsidRPr="00277A48">
                              <w:t>, C-in=1; S=</w:t>
                            </w:r>
                            <w:r>
                              <w:t>1</w:t>
                            </w:r>
                            <w:r w:rsidRPr="00277A48">
                              <w:t>, C-out=1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541C2" id="Text Box 475" o:spid="_x0000_s1119" type="#_x0000_t202" style="position:absolute;margin-left:240.8pt;margin-top:375.5pt;width:226pt;height:18.2pt;z-index:2522941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" stroked="f">
                <v:textbox style="mso-fit-shape-to-text:t" inset="0,0,0,0">
                  <w:txbxContent>
                    <w:p w14:paraId="6C357F8A" w14:textId="3917365A" w:rsidR="00980D61" w:rsidRPr="00394A61" w:rsidRDefault="00980D61" w:rsidP="00980D61">
                      <w:pPr>
                        <w:pStyle w:val="Caption"/>
                        <w:spacing w:before="0"/>
                        <w:jc w:val="center"/>
                        <w:rPr>
                          <w:noProof/>
                          <w:color w:val="808080" w:themeColor="background1" w:themeShade="80"/>
                          <w:sz w:val="26"/>
                          <w:szCs w:val="26"/>
                        </w:rPr>
                      </w:pPr>
                      <w:r>
                        <w:t xml:space="preserve">Figure </w:t>
                      </w:r>
                      <w:r w:rsidR="00437CE9">
                        <w:t>17</w:t>
                      </w:r>
                      <w:r w:rsidRPr="00277A48">
                        <w:t>: X=1, Y=</w:t>
                      </w:r>
                      <w:r>
                        <w:t>1</w:t>
                      </w:r>
                      <w:r w:rsidRPr="00277A48">
                        <w:t>, C-in=1; S=</w:t>
                      </w:r>
                      <w:r>
                        <w:t>1</w:t>
                      </w:r>
                      <w:r w:rsidRPr="00277A48">
                        <w:t>, C-out=1</w:t>
                      </w:r>
                    </w:p>
                  </w:txbxContent>
                </v:textbox>
                <w10:wrap type="square" anchory="page"/>
              </v:shape>
            </w:pict>
          </mc:Fallback>
        </mc:AlternateContent>
      </w:r>
    </w:p>
    <w:p w14:paraId="63385D7D" w14:textId="473A1290" w:rsidR="00437CE9" w:rsidRDefault="00437CE9" w:rsidP="002F2DBC">
      <w:r w:rsidRPr="00437CE9">
        <w:rPr>
          <w:noProof/>
        </w:rPr>
        <mc:AlternateContent>
          <mc:Choice Requires="wpi">
            <w:drawing>
              <wp:anchor distT="0" distB="0" distL="114300" distR="114300" simplePos="0" relativeHeight="252301312" behindDoc="0" locked="0" layoutInCell="1" allowOverlap="1" wp14:anchorId="20F8C797" wp14:editId="2FFA6094">
                <wp:simplePos x="0" y="0"/>
                <wp:positionH relativeFrom="column">
                  <wp:posOffset>5139690</wp:posOffset>
                </wp:positionH>
                <wp:positionV relativeFrom="paragraph">
                  <wp:posOffset>99695</wp:posOffset>
                </wp:positionV>
                <wp:extent cx="321310" cy="97155"/>
                <wp:effectExtent l="38100" t="38100" r="40640" b="55245"/>
                <wp:wrapNone/>
                <wp:docPr id="507" name="Ink 507"/>
                <wp:cNvGraphicFramePr/>
                <a:graphic xmlns:a="http://schemas.openxmlformats.org/drawingml/2006/main">
                  <a:graphicData uri="http://schemas.microsoft.com/office/word/2010/wordprocessingInk">
                    <w14:contentPart bwMode="auto" r:id="rId380">
                      <w14:nvContentPartPr>
                        <w14:cNvContentPartPr/>
                      </w14:nvContentPartPr>
                      <w14:xfrm>
                        <a:off x="0" y="0"/>
                        <a:ext cx="321310" cy="97155"/>
                      </w14:xfrm>
                    </w14:contentPart>
                  </a:graphicData>
                </a:graphic>
              </wp:anchor>
            </w:drawing>
          </mc:Choice>
          <mc:Fallback>
            <w:pict>
              <v:shape w14:anchorId="3AE86D41" id="Ink 507" o:spid="_x0000_s1026" type="#_x0000_t75" style="position:absolute;margin-left:404pt;margin-top:7.15pt;width:26.7pt;height:9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">
                <v:imagedata r:id="rId333" o:title=""/>
              </v:shape>
            </w:pict>
          </mc:Fallback>
        </mc:AlternateContent>
      </w:r>
      <w:r w:rsidRPr="00437CE9">
        <w:rPr>
          <w:noProof/>
        </w:rPr>
        <mc:AlternateContent>
          <mc:Choice Requires="wpi">
            <w:drawing>
              <wp:anchor distT="0" distB="0" distL="114300" distR="114300" simplePos="0" relativeHeight="252296192" behindDoc="0" locked="0" layoutInCell="1" allowOverlap="1" wp14:anchorId="099D4FE8" wp14:editId="6E621D47">
                <wp:simplePos x="0" y="0"/>
                <wp:positionH relativeFrom="column">
                  <wp:posOffset>2089481</wp:posOffset>
                </wp:positionH>
                <wp:positionV relativeFrom="paragraph">
                  <wp:posOffset>119490</wp:posOffset>
                </wp:positionV>
                <wp:extent cx="321310" cy="97155"/>
                <wp:effectExtent l="38100" t="38100" r="40640" b="55245"/>
                <wp:wrapNone/>
                <wp:docPr id="502" name="Ink 502"/>
                <wp:cNvGraphicFramePr/>
                <a:graphic xmlns:a="http://schemas.openxmlformats.org/drawingml/2006/main">
                  <a:graphicData uri="http://schemas.microsoft.com/office/word/2010/wordprocessingInk">
                    <w14:contentPart bwMode="auto" r:id="rId381">
                      <w14:nvContentPartPr>
                        <w14:cNvContentPartPr/>
                      </w14:nvContentPartPr>
                      <w14:xfrm>
                        <a:off x="0" y="0"/>
                        <a:ext cx="321310" cy="97155"/>
                      </w14:xfrm>
                    </w14:contentPart>
                  </a:graphicData>
                </a:graphic>
              </wp:anchor>
            </w:drawing>
          </mc:Choice>
          <mc:Fallback>
            <w:pict>
              <v:shape w14:anchorId="027446D6" id="Ink 502" o:spid="_x0000_s1026" type="#_x0000_t75" style="position:absolute;margin-left:163.85pt;margin-top:8.7pt;width:26.65pt;height:9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">
                <v:imagedata r:id="rId354" o:title=""/>
              </v:shape>
            </w:pict>
          </mc:Fallback>
        </mc:AlternateContent>
      </w:r>
      <w:r w:rsidRPr="00437CE9">
        <w:rPr>
          <w:noProof/>
        </w:rPr>
        <mc:AlternateContent>
          <mc:Choice Requires="wpi">
            <w:drawing>
              <wp:anchor distT="0" distB="0" distL="114300" distR="114300" simplePos="0" relativeHeight="252299264" behindDoc="0" locked="0" layoutInCell="1" allowOverlap="1" wp14:anchorId="7221FD24" wp14:editId="49AF3705">
                <wp:simplePos x="0" y="0"/>
                <wp:positionH relativeFrom="column">
                  <wp:posOffset>699135</wp:posOffset>
                </wp:positionH>
                <wp:positionV relativeFrom="paragraph">
                  <wp:posOffset>88265</wp:posOffset>
                </wp:positionV>
                <wp:extent cx="69850" cy="95250"/>
                <wp:effectExtent l="38100" t="38100" r="44450" b="57150"/>
                <wp:wrapNone/>
                <wp:docPr id="505" name="Ink 505"/>
                <wp:cNvGraphicFramePr/>
                <a:graphic xmlns:a="http://schemas.openxmlformats.org/drawingml/2006/main">
                  <a:graphicData uri="http://schemas.microsoft.com/office/word/2010/wordprocessingInk">
                    <w14:contentPart bwMode="auto" r:id="rId382">
                      <w14:nvContentPartPr>
                        <w14:cNvContentPartPr/>
                      </w14:nvContentPartPr>
                      <w14:xfrm>
                        <a:off x="0" y="0"/>
                        <a:ext cx="69850" cy="95250"/>
                      </w14:xfrm>
                    </w14:contentPart>
                  </a:graphicData>
                </a:graphic>
              </wp:anchor>
            </w:drawing>
          </mc:Choice>
          <mc:Fallback>
            <w:pict>
              <v:shape w14:anchorId="3BEBE5B3" id="Ink 505" o:spid="_x0000_s1026" type="#_x0000_t75" style="position:absolute;margin-left:54.35pt;margin-top:6.25pt;width:6.9pt;height:8.9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">
                <v:imagedata r:id="rId273" o:title=""/>
              </v:shape>
            </w:pict>
          </mc:Fallback>
        </mc:AlternateContent>
      </w:r>
      <w:r w:rsidRPr="00437CE9">
        <w:rPr>
          <w:noProof/>
        </w:rPr>
        <mc:AlternateContent>
          <mc:Choice Requires="wpi">
            <w:drawing>
              <wp:anchor distT="0" distB="0" distL="114300" distR="114300" simplePos="0" relativeHeight="252300288" behindDoc="0" locked="0" layoutInCell="1" allowOverlap="1" wp14:anchorId="212C09B4" wp14:editId="61DEA4D7">
                <wp:simplePos x="0" y="0"/>
                <wp:positionH relativeFrom="column">
                  <wp:posOffset>1424305</wp:posOffset>
                </wp:positionH>
                <wp:positionV relativeFrom="paragraph">
                  <wp:posOffset>76835</wp:posOffset>
                </wp:positionV>
                <wp:extent cx="93345" cy="129540"/>
                <wp:effectExtent l="38100" t="38100" r="40005" b="41910"/>
                <wp:wrapNone/>
                <wp:docPr id="506" name="Ink 506"/>
                <wp:cNvGraphicFramePr/>
                <a:graphic xmlns:a="http://schemas.openxmlformats.org/drawingml/2006/main">
                  <a:graphicData uri="http://schemas.microsoft.com/office/word/2010/wordprocessingInk">
                    <w14:contentPart bwMode="auto" r:id="rId383">
                      <w14:nvContentPartPr>
                        <w14:cNvContentPartPr/>
                      </w14:nvContentPartPr>
                      <w14:xfrm>
                        <a:off x="0" y="0"/>
                        <a:ext cx="93345" cy="129540"/>
                      </w14:xfrm>
                    </w14:contentPart>
                  </a:graphicData>
                </a:graphic>
              </wp:anchor>
            </w:drawing>
          </mc:Choice>
          <mc:Fallback>
            <w:pict>
              <v:shape w14:anchorId="0CE61C47" id="Ink 506" o:spid="_x0000_s1026" type="#_x0000_t75" style="position:absolute;margin-left:111.5pt;margin-top:5.4pt;width:8.6pt;height:11.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">
                <v:imagedata r:id="rId271" o:title=""/>
              </v:shape>
            </w:pict>
          </mc:Fallback>
        </mc:AlternateContent>
      </w:r>
      <w:r w:rsidRPr="00437CE9">
        <w:rPr>
          <w:noProof/>
        </w:rPr>
        <mc:AlternateContent>
          <mc:Choice Requires="wpi">
            <w:drawing>
              <wp:anchor distT="0" distB="0" distL="114300" distR="114300" simplePos="0" relativeHeight="252304384" behindDoc="0" locked="0" layoutInCell="1" allowOverlap="1" wp14:anchorId="063F3898" wp14:editId="3566A6C5">
                <wp:simplePos x="0" y="0"/>
                <wp:positionH relativeFrom="column">
                  <wp:posOffset>3773170</wp:posOffset>
                </wp:positionH>
                <wp:positionV relativeFrom="paragraph">
                  <wp:posOffset>57785</wp:posOffset>
                </wp:positionV>
                <wp:extent cx="69850" cy="95250"/>
                <wp:effectExtent l="38100" t="38100" r="44450" b="57150"/>
                <wp:wrapNone/>
                <wp:docPr id="510" name="Ink 510"/>
                <wp:cNvGraphicFramePr/>
                <a:graphic xmlns:a="http://schemas.openxmlformats.org/drawingml/2006/main">
                  <a:graphicData uri="http://schemas.microsoft.com/office/word/2010/wordprocessingInk">
                    <w14:contentPart bwMode="auto" r:id="rId384">
                      <w14:nvContentPartPr>
                        <w14:cNvContentPartPr/>
                      </w14:nvContentPartPr>
                      <w14:xfrm>
                        <a:off x="0" y="0"/>
                        <a:ext cx="69850" cy="95250"/>
                      </w14:xfrm>
                    </w14:contentPart>
                  </a:graphicData>
                </a:graphic>
              </wp:anchor>
            </w:drawing>
          </mc:Choice>
          <mc:Fallback>
            <w:pict>
              <v:shape w14:anchorId="5E95DB1D" id="Ink 510" o:spid="_x0000_s1026" type="#_x0000_t75" style="position:absolute;margin-left:296.4pt;margin-top:3.85pt;width:6.9pt;height:8.9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">
                <v:imagedata r:id="rId273" o:title=""/>
              </v:shape>
            </w:pict>
          </mc:Fallback>
        </mc:AlternateContent>
      </w:r>
      <w:r w:rsidRPr="00437CE9">
        <w:rPr>
          <w:noProof/>
        </w:rPr>
        <mc:AlternateContent>
          <mc:Choice Requires="wpi">
            <w:drawing>
              <wp:anchor distT="0" distB="0" distL="114300" distR="114300" simplePos="0" relativeHeight="252305408" behindDoc="0" locked="0" layoutInCell="1" allowOverlap="1" wp14:anchorId="145328AC" wp14:editId="3E18A52A">
                <wp:simplePos x="0" y="0"/>
                <wp:positionH relativeFrom="column">
                  <wp:posOffset>4411925</wp:posOffset>
                </wp:positionH>
                <wp:positionV relativeFrom="paragraph">
                  <wp:posOffset>57674</wp:posOffset>
                </wp:positionV>
                <wp:extent cx="93345" cy="129540"/>
                <wp:effectExtent l="38100" t="38100" r="40005" b="41910"/>
                <wp:wrapNone/>
                <wp:docPr id="511" name="Ink 511"/>
                <wp:cNvGraphicFramePr/>
                <a:graphic xmlns:a="http://schemas.openxmlformats.org/drawingml/2006/main">
                  <a:graphicData uri="http://schemas.microsoft.com/office/word/2010/wordprocessingInk">
                    <w14:contentPart bwMode="auto" r:id="rId385">
                      <w14:nvContentPartPr>
                        <w14:cNvContentPartPr/>
                      </w14:nvContentPartPr>
                      <w14:xfrm>
                        <a:off x="0" y="0"/>
                        <a:ext cx="93345" cy="129540"/>
                      </w14:xfrm>
                    </w14:contentPart>
                  </a:graphicData>
                </a:graphic>
              </wp:anchor>
            </w:drawing>
          </mc:Choice>
          <mc:Fallback>
            <w:pict>
              <v:shape w14:anchorId="3628CA76" id="Ink 511" o:spid="_x0000_s1026" type="#_x0000_t75" style="position:absolute;margin-left:346.75pt;margin-top:3.9pt;width:8.6pt;height:11.5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">
                <v:imagedata r:id="rId271" o:title=""/>
              </v:shape>
            </w:pict>
          </mc:Fallback>
        </mc:AlternateContent>
      </w:r>
    </w:p>
    <w:p w14:paraId="0D41274C" w14:textId="5F8EFF4B" w:rsidR="00437CE9" w:rsidRDefault="00437CE9" w:rsidP="002F2DBC"/>
    <w:p w14:paraId="1F2A8ED1" w14:textId="3EB5A3B8" w:rsidR="00437CE9" w:rsidRDefault="00437CE9" w:rsidP="002F2DBC"/>
    <w:p w14:paraId="5956A1BC" w14:textId="6B87859B" w:rsidR="00437CE9" w:rsidRDefault="00437CE9" w:rsidP="002F2DBC"/>
    <w:p w14:paraId="491D831E" w14:textId="0C3C00D3" w:rsidR="00437CE9" w:rsidRDefault="00437CE9" w:rsidP="002F2DBC"/>
    <w:p w14:paraId="74F859D8" w14:textId="769BA056" w:rsidR="00437CE9" w:rsidRDefault="00437CE9" w:rsidP="002F2DBC"/>
    <w:p w14:paraId="4B630099" w14:textId="301AC314" w:rsidR="00437CE9" w:rsidRDefault="00437CE9" w:rsidP="002F2DBC"/>
    <w:p w14:paraId="0DBA9369" w14:textId="49B5DF03" w:rsidR="00437CE9" w:rsidRDefault="00437CE9" w:rsidP="002F2DBC"/>
    <w:p w14:paraId="613954F3" w14:textId="6F7CC677" w:rsidR="00437CE9" w:rsidRDefault="00437CE9" w:rsidP="002F2DBC"/>
    <w:p w14:paraId="20D6BB6B" w14:textId="792CE08B" w:rsidR="00437CE9" w:rsidRDefault="00437CE9" w:rsidP="002F2DBC">
      <w:r w:rsidRPr="00437CE9">
        <w:rPr>
          <w:noProof/>
        </w:rPr>
        <mc:AlternateContent>
          <mc:Choice Requires="wpi">
            <w:drawing>
              <wp:anchor distT="0" distB="0" distL="114300" distR="114300" simplePos="0" relativeHeight="252303360" behindDoc="0" locked="0" layoutInCell="1" allowOverlap="1" wp14:anchorId="5D5C5E9E" wp14:editId="65AC1D8D">
                <wp:simplePos x="0" y="0"/>
                <wp:positionH relativeFrom="column">
                  <wp:posOffset>4050030</wp:posOffset>
                </wp:positionH>
                <wp:positionV relativeFrom="paragraph">
                  <wp:posOffset>40640</wp:posOffset>
                </wp:positionV>
                <wp:extent cx="350520" cy="106680"/>
                <wp:effectExtent l="57150" t="38100" r="49530" b="45720"/>
                <wp:wrapNone/>
                <wp:docPr id="509" name="Ink 509"/>
                <wp:cNvGraphicFramePr/>
                <a:graphic xmlns:a="http://schemas.openxmlformats.org/drawingml/2006/main">
                  <a:graphicData uri="http://schemas.microsoft.com/office/word/2010/wordprocessingInk">
                    <w14:contentPart bwMode="auto" r:id="rId386">
                      <w14:nvContentPartPr>
                        <w14:cNvContentPartPr/>
                      </w14:nvContentPartPr>
                      <w14:xfrm>
                        <a:off x="0" y="0"/>
                        <a:ext cx="350520" cy="106680"/>
                      </w14:xfrm>
                    </w14:contentPart>
                  </a:graphicData>
                </a:graphic>
              </wp:anchor>
            </w:drawing>
          </mc:Choice>
          <mc:Fallback>
            <w:pict>
              <v:shape w14:anchorId="0CA46CE8" id="Ink 509" o:spid="_x0000_s1026" type="#_x0000_t75" style="position:absolute;margin-left:318.2pt;margin-top:2.5pt;width:29pt;height:9.8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&#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">
                <v:imagedata r:id="rId267" o:title=""/>
              </v:shape>
            </w:pict>
          </mc:Fallback>
        </mc:AlternateContent>
      </w:r>
      <w:r w:rsidRPr="00437CE9">
        <w:rPr>
          <w:noProof/>
        </w:rPr>
        <mc:AlternateContent>
          <mc:Choice Requires="wpi">
            <w:drawing>
              <wp:anchor distT="0" distB="0" distL="114300" distR="114300" simplePos="0" relativeHeight="252302336" behindDoc="0" locked="0" layoutInCell="1" allowOverlap="1" wp14:anchorId="3FB70E3F" wp14:editId="5E2FAA7B">
                <wp:simplePos x="0" y="0"/>
                <wp:positionH relativeFrom="column">
                  <wp:posOffset>5068570</wp:posOffset>
                </wp:positionH>
                <wp:positionV relativeFrom="paragraph">
                  <wp:posOffset>28575</wp:posOffset>
                </wp:positionV>
                <wp:extent cx="108585" cy="130810"/>
                <wp:effectExtent l="19050" t="38100" r="43815" b="40640"/>
                <wp:wrapNone/>
                <wp:docPr id="508" name="Ink 508"/>
                <wp:cNvGraphicFramePr/>
                <a:graphic xmlns:a="http://schemas.openxmlformats.org/drawingml/2006/main">
                  <a:graphicData uri="http://schemas.microsoft.com/office/word/2010/wordprocessingInk">
                    <w14:contentPart bwMode="auto" r:id="rId387">
                      <w14:nvContentPartPr>
                        <w14:cNvContentPartPr/>
                      </w14:nvContentPartPr>
                      <w14:xfrm>
                        <a:off x="0" y="0"/>
                        <a:ext cx="108585" cy="130810"/>
                      </w14:xfrm>
                    </w14:contentPart>
                  </a:graphicData>
                </a:graphic>
              </wp:anchor>
            </w:drawing>
          </mc:Choice>
          <mc:Fallback>
            <w:pict>
              <v:shape w14:anchorId="0CD8F24B" id="Ink 508" o:spid="_x0000_s1026" type="#_x0000_t75" style="position:absolute;margin-left:398.4pt;margin-top:1.55pt;width:9.95pt;height:11.7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">
                <v:imagedata r:id="rId265" o:title=""/>
              </v:shape>
            </w:pict>
          </mc:Fallback>
        </mc:AlternateContent>
      </w:r>
      <w:r w:rsidRPr="00437CE9">
        <w:rPr>
          <w:noProof/>
        </w:rPr>
        <mc:AlternateContent>
          <mc:Choice Requires="wpi">
            <w:drawing>
              <wp:anchor distT="0" distB="0" distL="114300" distR="114300" simplePos="0" relativeHeight="252298240" behindDoc="0" locked="0" layoutInCell="1" allowOverlap="1" wp14:anchorId="0AD4A639" wp14:editId="370BE3D1">
                <wp:simplePos x="0" y="0"/>
                <wp:positionH relativeFrom="column">
                  <wp:posOffset>999490</wp:posOffset>
                </wp:positionH>
                <wp:positionV relativeFrom="paragraph">
                  <wp:posOffset>52705</wp:posOffset>
                </wp:positionV>
                <wp:extent cx="350520" cy="106680"/>
                <wp:effectExtent l="57150" t="38100" r="49530" b="45720"/>
                <wp:wrapNone/>
                <wp:docPr id="504" name="Ink 504"/>
                <wp:cNvGraphicFramePr/>
                <a:graphic xmlns:a="http://schemas.openxmlformats.org/drawingml/2006/main">
                  <a:graphicData uri="http://schemas.microsoft.com/office/word/2010/wordprocessingInk">
                    <w14:contentPart bwMode="auto" r:id="rId388">
                      <w14:nvContentPartPr>
                        <w14:cNvContentPartPr/>
                      </w14:nvContentPartPr>
                      <w14:xfrm>
                        <a:off x="0" y="0"/>
                        <a:ext cx="350520" cy="106680"/>
                      </w14:xfrm>
                    </w14:contentPart>
                  </a:graphicData>
                </a:graphic>
              </wp:anchor>
            </w:drawing>
          </mc:Choice>
          <mc:Fallback>
            <w:pict>
              <v:shape w14:anchorId="03C61E61" id="Ink 504" o:spid="_x0000_s1026" type="#_x0000_t75" style="position:absolute;margin-left:78pt;margin-top:3.45pt;width:29pt;height:9.8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">
                <v:imagedata r:id="rId267" o:title=""/>
              </v:shape>
            </w:pict>
          </mc:Fallback>
        </mc:AlternateContent>
      </w:r>
      <w:r w:rsidRPr="00437CE9">
        <w:rPr>
          <w:noProof/>
        </w:rPr>
        <mc:AlternateContent>
          <mc:Choice Requires="wpi">
            <w:drawing>
              <wp:anchor distT="0" distB="0" distL="114300" distR="114300" simplePos="0" relativeHeight="252297216" behindDoc="0" locked="0" layoutInCell="1" allowOverlap="1" wp14:anchorId="2666F77B" wp14:editId="2ABD3166">
                <wp:simplePos x="0" y="0"/>
                <wp:positionH relativeFrom="column">
                  <wp:posOffset>1972945</wp:posOffset>
                </wp:positionH>
                <wp:positionV relativeFrom="paragraph">
                  <wp:posOffset>9332</wp:posOffset>
                </wp:positionV>
                <wp:extent cx="108585" cy="130810"/>
                <wp:effectExtent l="19050" t="38100" r="43815" b="40640"/>
                <wp:wrapNone/>
                <wp:docPr id="503" name="Ink 503"/>
                <wp:cNvGraphicFramePr/>
                <a:graphic xmlns:a="http://schemas.openxmlformats.org/drawingml/2006/main">
                  <a:graphicData uri="http://schemas.microsoft.com/office/word/2010/wordprocessingInk">
                    <w14:contentPart bwMode="auto" r:id="rId389">
                      <w14:nvContentPartPr>
                        <w14:cNvContentPartPr/>
                      </w14:nvContentPartPr>
                      <w14:xfrm>
                        <a:off x="0" y="0"/>
                        <a:ext cx="108585" cy="130810"/>
                      </w14:xfrm>
                    </w14:contentPart>
                  </a:graphicData>
                </a:graphic>
              </wp:anchor>
            </w:drawing>
          </mc:Choice>
          <mc:Fallback>
            <w:pict>
              <v:shape w14:anchorId="2A797E5A" id="Ink 503" o:spid="_x0000_s1026" type="#_x0000_t75" style="position:absolute;margin-left:154.65pt;margin-top:.05pt;width:9.95pt;height:11.7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">
                <v:imagedata r:id="rId265" o:title=""/>
              </v:shape>
            </w:pict>
          </mc:Fallback>
        </mc:AlternateContent>
      </w:r>
    </w:p>
    <w:p w14:paraId="101FAFBA" w14:textId="2AA53F13" w:rsidR="00437CE9" w:rsidRDefault="00437CE9" w:rsidP="002F2DBC"/>
    <w:p w14:paraId="207180D7" w14:textId="3D686FC7" w:rsidR="00437CE9" w:rsidRDefault="00437CE9" w:rsidP="002F2DBC"/>
    <w:p w14:paraId="6A94FD8E" w14:textId="70D02FBD" w:rsidR="00437CE9" w:rsidRDefault="00437CE9" w:rsidP="002F2DBC"/>
    <w:p w14:paraId="7DC448DD" w14:textId="7C3A89CF" w:rsidR="00437CE9" w:rsidRDefault="00437CE9" w:rsidP="00437CE9">
      <w:pPr>
        <w:pStyle w:val="ListParagraph"/>
        <w:numPr>
          <w:ilvl w:val="0"/>
          <w:numId w:val="22"/>
        </w:numPr>
      </w:pPr>
      <w:r>
        <w:t>Half Subtractor</w:t>
      </w:r>
    </w:p>
    <w:p w14:paraId="7E8C7DA6" w14:textId="742EF3EC" w:rsidR="00437CE9" w:rsidRDefault="00437CE9" w:rsidP="00203CF2">
      <w:pPr>
        <w:pStyle w:val="ListParagraph"/>
        <w:numPr>
          <w:ilvl w:val="1"/>
          <w:numId w:val="22"/>
        </w:numPr>
      </w:pPr>
      <w:r>
        <w:t>This Circuit give Difference as X-Y</w:t>
      </w:r>
    </w:p>
    <w:p w14:paraId="39378AD5" w14:textId="66033ADD" w:rsidR="00437CE9" w:rsidRDefault="00203CF2" w:rsidP="00437CE9">
      <w:r w:rsidRPr="004C1C9D">
        <w:rPr>
          <w:noProof/>
        </w:rPr>
        <mc:AlternateContent>
          <mc:Choice Requires="wpi">
            <w:drawing>
              <wp:anchor distT="0" distB="0" distL="114300" distR="114300" simplePos="0" relativeHeight="252312576" behindDoc="0" locked="0" layoutInCell="1" allowOverlap="1" wp14:anchorId="6FE3F184" wp14:editId="5ABE072C">
                <wp:simplePos x="0" y="0"/>
                <wp:positionH relativeFrom="column">
                  <wp:posOffset>885190</wp:posOffset>
                </wp:positionH>
                <wp:positionV relativeFrom="paragraph">
                  <wp:posOffset>247015</wp:posOffset>
                </wp:positionV>
                <wp:extent cx="99695" cy="117475"/>
                <wp:effectExtent l="38100" t="57150" r="52705" b="53975"/>
                <wp:wrapNone/>
                <wp:docPr id="516" name="Ink 516"/>
                <wp:cNvGraphicFramePr/>
                <a:graphic xmlns:a="http://schemas.openxmlformats.org/drawingml/2006/main">
                  <a:graphicData uri="http://schemas.microsoft.com/office/word/2010/wordprocessingInk">
                    <w14:contentPart bwMode="auto" r:id="rId390">
                      <w14:nvContentPartPr>
                        <w14:cNvContentPartPr/>
                      </w14:nvContentPartPr>
                      <w14:xfrm>
                        <a:off x="0" y="0"/>
                        <a:ext cx="99695" cy="117475"/>
                      </w14:xfrm>
                    </w14:contentPart>
                  </a:graphicData>
                </a:graphic>
              </wp:anchor>
            </w:drawing>
          </mc:Choice>
          <mc:Fallback>
            <w:pict>
              <v:shape w14:anchorId="5AD9F4FA" id="Ink 516" o:spid="_x0000_s1026" type="#_x0000_t75" style="position:absolute;margin-left:69.05pt;margin-top:18.75pt;width:9.15pt;height:10.6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">
                <v:imagedata r:id="rId391" o:title=""/>
              </v:shape>
            </w:pict>
          </mc:Fallback>
        </mc:AlternateContent>
      </w:r>
      <w:r w:rsidRPr="004C1C9D">
        <w:rPr>
          <w:noProof/>
        </w:rPr>
        <mc:AlternateContent>
          <mc:Choice Requires="wpi">
            <w:drawing>
              <wp:anchor distT="0" distB="0" distL="114300" distR="114300" simplePos="0" relativeHeight="252315648" behindDoc="0" locked="0" layoutInCell="1" allowOverlap="1" wp14:anchorId="1DCD79CE" wp14:editId="16E7EEBA">
                <wp:simplePos x="0" y="0"/>
                <wp:positionH relativeFrom="column">
                  <wp:posOffset>1594485</wp:posOffset>
                </wp:positionH>
                <wp:positionV relativeFrom="paragraph">
                  <wp:posOffset>2027555</wp:posOffset>
                </wp:positionV>
                <wp:extent cx="78740" cy="114300"/>
                <wp:effectExtent l="57150" t="38100" r="35560" b="57150"/>
                <wp:wrapNone/>
                <wp:docPr id="519" name="Ink 519"/>
                <wp:cNvGraphicFramePr/>
                <a:graphic xmlns:a="http://schemas.openxmlformats.org/drawingml/2006/main">
                  <a:graphicData uri="http://schemas.microsoft.com/office/word/2010/wordprocessingInk">
                    <w14:contentPart bwMode="auto" r:id="rId392">
                      <w14:nvContentPartPr>
                        <w14:cNvContentPartPr/>
                      </w14:nvContentPartPr>
                      <w14:xfrm>
                        <a:off x="0" y="0"/>
                        <a:ext cx="78740" cy="114300"/>
                      </w14:xfrm>
                    </w14:contentPart>
                  </a:graphicData>
                </a:graphic>
              </wp:anchor>
            </w:drawing>
          </mc:Choice>
          <mc:Fallback>
            <w:pict>
              <v:shape w14:anchorId="566216A5" id="Ink 519" o:spid="_x0000_s1026" type="#_x0000_t75" style="position:absolute;margin-left:124.85pt;margin-top:159pt;width:7.55pt;height:10.3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">
                <v:imagedata r:id="rId294" o:title=""/>
              </v:shape>
            </w:pict>
          </mc:Fallback>
        </mc:AlternateContent>
      </w:r>
      <w:r w:rsidRPr="00437CE9">
        <w:rPr>
          <w:noProof/>
        </w:rPr>
        <w:drawing>
          <wp:anchor distT="0" distB="0" distL="114300" distR="114300" simplePos="0" relativeHeight="252307456" behindDoc="0" locked="0" layoutInCell="1" allowOverlap="1" wp14:anchorId="3A3D5E75" wp14:editId="541724B4">
            <wp:simplePos x="0" y="0"/>
            <wp:positionH relativeFrom="margin">
              <wp:posOffset>304800</wp:posOffset>
            </wp:positionH>
            <wp:positionV relativeFrom="page">
              <wp:posOffset>5942330</wp:posOffset>
            </wp:positionV>
            <wp:extent cx="1857375" cy="3056890"/>
            <wp:effectExtent l="19050" t="19050" r="9525" b="10160"/>
            <wp:wrapSquare wrapText="bothSides"/>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514"/>
                    <pic:cNvPicPr>
                      <a:picLocks noChangeAspect="1" noChangeArrowheads="1"/>
                    </pic:cNvPicPr>
                  </pic:nvPicPr>
                  <pic:blipFill>
                    <a:blip r:embed="rId393">
                      <a:extLst>
                        <a:ext uri="{28A0092B-C50C-407E-A947-70E740481C1C}">
                          <a14:useLocalDpi xmlns:a14="http://schemas.microsoft.com/office/drawing/2010/main" val="0"/>
                        </a:ext>
                      </a:extLst>
                    </a:blip>
                    <a:stretch>
                      <a:fillRect/>
                    </a:stretch>
                  </pic:blipFill>
                  <pic:spPr bwMode="auto">
                    <a:xfrm>
                      <a:off x="0" y="0"/>
                      <a:ext cx="1857375" cy="3056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4C1C9D">
        <w:rPr>
          <w:noProof/>
        </w:rPr>
        <mc:AlternateContent>
          <mc:Choice Requires="wpi">
            <w:drawing>
              <wp:anchor distT="0" distB="0" distL="114300" distR="114300" simplePos="0" relativeHeight="252313600" behindDoc="0" locked="0" layoutInCell="1" allowOverlap="1" wp14:anchorId="44A21BF0" wp14:editId="21F5219C">
                <wp:simplePos x="0" y="0"/>
                <wp:positionH relativeFrom="column">
                  <wp:posOffset>1476375</wp:posOffset>
                </wp:positionH>
                <wp:positionV relativeFrom="paragraph">
                  <wp:posOffset>208915</wp:posOffset>
                </wp:positionV>
                <wp:extent cx="159385" cy="162560"/>
                <wp:effectExtent l="57150" t="38100" r="50165" b="46990"/>
                <wp:wrapNone/>
                <wp:docPr id="517" name="Ink 517"/>
                <wp:cNvGraphicFramePr/>
                <a:graphic xmlns:a="http://schemas.openxmlformats.org/drawingml/2006/main">
                  <a:graphicData uri="http://schemas.microsoft.com/office/word/2010/wordprocessingInk">
                    <w14:contentPart bwMode="auto" r:id="rId394">
                      <w14:nvContentPartPr>
                        <w14:cNvContentPartPr/>
                      </w14:nvContentPartPr>
                      <w14:xfrm>
                        <a:off x="0" y="0"/>
                        <a:ext cx="159385" cy="162560"/>
                      </w14:xfrm>
                    </w14:contentPart>
                  </a:graphicData>
                </a:graphic>
              </wp:anchor>
            </w:drawing>
          </mc:Choice>
          <mc:Fallback>
            <w:pict>
              <v:shape w14:anchorId="0D472C2D" id="Ink 517" o:spid="_x0000_s1026" type="#_x0000_t75" style="position:absolute;margin-left:115.55pt;margin-top:15.75pt;width:13.95pt;height:14.2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">
                <v:imagedata r:id="rId189" o:title=""/>
              </v:shape>
            </w:pict>
          </mc:Fallback>
        </mc:AlternateContent>
      </w:r>
      <w:r w:rsidRPr="004C1C9D">
        <w:rPr>
          <w:noProof/>
        </w:rPr>
        <mc:AlternateContent>
          <mc:Choice Requires="wpi">
            <w:drawing>
              <wp:anchor distT="0" distB="0" distL="114300" distR="114300" simplePos="0" relativeHeight="252314624" behindDoc="0" locked="0" layoutInCell="1" allowOverlap="1" wp14:anchorId="7079248D" wp14:editId="14231BFB">
                <wp:simplePos x="0" y="0"/>
                <wp:positionH relativeFrom="column">
                  <wp:posOffset>707390</wp:posOffset>
                </wp:positionH>
                <wp:positionV relativeFrom="paragraph">
                  <wp:posOffset>2042160</wp:posOffset>
                </wp:positionV>
                <wp:extent cx="88265" cy="107950"/>
                <wp:effectExtent l="38100" t="38100" r="26035" b="44450"/>
                <wp:wrapNone/>
                <wp:docPr id="518" name="Ink 518"/>
                <wp:cNvGraphicFramePr/>
                <a:graphic xmlns:a="http://schemas.openxmlformats.org/drawingml/2006/main">
                  <a:graphicData uri="http://schemas.microsoft.com/office/word/2010/wordprocessingInk">
                    <w14:contentPart bwMode="auto" r:id="rId395">
                      <w14:nvContentPartPr>
                        <w14:cNvContentPartPr/>
                      </w14:nvContentPartPr>
                      <w14:xfrm>
                        <a:off x="0" y="0"/>
                        <a:ext cx="88265" cy="107950"/>
                      </w14:xfrm>
                    </w14:contentPart>
                  </a:graphicData>
                </a:graphic>
              </wp:anchor>
            </w:drawing>
          </mc:Choice>
          <mc:Fallback>
            <w:pict>
              <v:shape w14:anchorId="4B062DA0" id="Ink 518" o:spid="_x0000_s1026" type="#_x0000_t75" style="position:absolute;margin-left:55pt;margin-top:160.1pt;width:8.35pt;height:9.9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">
                <v:imagedata r:id="rId191" o:title=""/>
              </v:shape>
            </w:pict>
          </mc:Fallback>
        </mc:AlternateContent>
      </w:r>
      <w:r w:rsidRPr="00437CE9">
        <w:rPr>
          <w:noProof/>
        </w:rPr>
        <w:drawing>
          <wp:anchor distT="0" distB="0" distL="114300" distR="114300" simplePos="0" relativeHeight="252309504" behindDoc="0" locked="0" layoutInCell="1" allowOverlap="1" wp14:anchorId="5229AEFA" wp14:editId="214524D9">
            <wp:simplePos x="0" y="0"/>
            <wp:positionH relativeFrom="margin">
              <wp:posOffset>3472815</wp:posOffset>
            </wp:positionH>
            <wp:positionV relativeFrom="page">
              <wp:posOffset>5991860</wp:posOffset>
            </wp:positionV>
            <wp:extent cx="1936750" cy="2955925"/>
            <wp:effectExtent l="19050" t="19050" r="25400" b="15875"/>
            <wp:wrapSquare wrapText="bothSides"/>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515"/>
                    <pic:cNvPicPr>
                      <a:picLocks noChangeAspect="1" noChangeArrowheads="1"/>
                    </pic:cNvPicPr>
                  </pic:nvPicPr>
                  <pic:blipFill>
                    <a:blip r:embed="rId396">
                      <a:extLst>
                        <a:ext uri="{28A0092B-C50C-407E-A947-70E740481C1C}">
                          <a14:useLocalDpi xmlns:a14="http://schemas.microsoft.com/office/drawing/2010/main" val="0"/>
                        </a:ext>
                      </a:extLst>
                    </a:blip>
                    <a:stretch>
                      <a:fillRect/>
                    </a:stretch>
                  </pic:blipFill>
                  <pic:spPr bwMode="auto">
                    <a:xfrm>
                      <a:off x="0" y="0"/>
                      <a:ext cx="1936750" cy="29559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965E9D9" w14:textId="2214C8D1" w:rsidR="00437CE9" w:rsidRDefault="00203CF2">
      <w:r w:rsidRPr="00437CE9">
        <w:rPr>
          <w:noProof/>
        </w:rPr>
        <mc:AlternateContent>
          <mc:Choice Requires="wps">
            <w:drawing>
              <wp:anchor distT="0" distB="0" distL="114300" distR="114300" simplePos="0" relativeHeight="252308480" behindDoc="0" locked="0" layoutInCell="1" allowOverlap="1" wp14:anchorId="1F420C4D" wp14:editId="657BF980">
                <wp:simplePos x="0" y="0"/>
                <wp:positionH relativeFrom="column">
                  <wp:posOffset>497</wp:posOffset>
                </wp:positionH>
                <wp:positionV relativeFrom="paragraph">
                  <wp:posOffset>2815590</wp:posOffset>
                </wp:positionV>
                <wp:extent cx="2277110" cy="635"/>
                <wp:effectExtent l="0" t="0" r="0" b="0"/>
                <wp:wrapSquare wrapText="bothSides"/>
                <wp:docPr id="512" name="Text Box 512"/>
                <wp:cNvGraphicFramePr/>
                <a:graphic xmlns:a="http://schemas.openxmlformats.org/drawingml/2006/main">
                  <a:graphicData uri="http://schemas.microsoft.com/office/word/2010/wordprocessingShape">
                    <wps:wsp>
                      <wps:cNvSpPr txBox="1"/>
                      <wps:spPr>
                        <a:xfrm>
                          <a:off x="0" y="0"/>
                          <a:ext cx="2277110" cy="635"/>
                        </a:xfrm>
                        <a:prstGeom prst="rect">
                          <a:avLst/>
                        </a:prstGeom>
                        <a:solidFill>
                          <a:prstClr val="white"/>
                        </a:solidFill>
                        <a:ln>
                          <a:noFill/>
                        </a:ln>
                      </wps:spPr>
                      <wps:txbx>
                        <w:txbxContent>
                          <w:p w14:paraId="31E71D4B" w14:textId="006CBEAB" w:rsidR="00437CE9" w:rsidRPr="00B65B23" w:rsidRDefault="00437CE9" w:rsidP="00437CE9">
                            <w:pPr>
                              <w:pStyle w:val="Caption"/>
                              <w:spacing w:before="0"/>
                              <w:jc w:val="center"/>
                              <w:rPr>
                                <w:noProof/>
                                <w:color w:val="808080" w:themeColor="background1" w:themeShade="80"/>
                                <w:sz w:val="26"/>
                                <w:szCs w:val="26"/>
                              </w:rPr>
                            </w:pPr>
                            <w:r>
                              <w:t xml:space="preserve">Figure </w:t>
                            </w:r>
                            <w:r w:rsidR="00203CF2">
                              <w:t>18</w:t>
                            </w:r>
                            <w:r>
                              <w:t>: X=0, Y=0; B=0, D=0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20C4D" id="Text Box 512" o:spid="_x0000_s1120" type="#_x0000_t202" style="position:absolute;margin-left:.05pt;margin-top:221.7pt;width:179.3pt;height:.05pt;z-index:25230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" stroked="f">
                <v:textbox style="mso-fit-shape-to-text:t" inset="0,0,0,0">
                  <w:txbxContent>
                    <w:p w14:paraId="31E71D4B" w14:textId="006CBEAB" w:rsidR="00437CE9" w:rsidRPr="00B65B23" w:rsidRDefault="00437CE9" w:rsidP="00437CE9">
                      <w:pPr>
                        <w:pStyle w:val="Caption"/>
                        <w:spacing w:before="0"/>
                        <w:jc w:val="center"/>
                        <w:rPr>
                          <w:noProof/>
                          <w:color w:val="808080" w:themeColor="background1" w:themeShade="80"/>
                          <w:sz w:val="26"/>
                          <w:szCs w:val="26"/>
                        </w:rPr>
                      </w:pPr>
                      <w:r>
                        <w:t xml:space="preserve">Figure </w:t>
                      </w:r>
                      <w:r w:rsidR="00203CF2">
                        <w:t>18</w:t>
                      </w:r>
                      <w:r>
                        <w:t>: X=0, Y=0; B=0, D=0</w:t>
                      </w:r>
                    </w:p>
                  </w:txbxContent>
                </v:textbox>
                <w10:wrap type="square"/>
              </v:shape>
            </w:pict>
          </mc:Fallback>
        </mc:AlternateContent>
      </w:r>
      <w:r w:rsidRPr="00437CE9">
        <w:rPr>
          <w:noProof/>
        </w:rPr>
        <mc:AlternateContent>
          <mc:Choice Requires="wps">
            <w:drawing>
              <wp:anchor distT="0" distB="0" distL="114300" distR="114300" simplePos="0" relativeHeight="252310528" behindDoc="0" locked="0" layoutInCell="1" allowOverlap="1" wp14:anchorId="0FD5C38D" wp14:editId="37E7020B">
                <wp:simplePos x="0" y="0"/>
                <wp:positionH relativeFrom="column">
                  <wp:posOffset>3230880</wp:posOffset>
                </wp:positionH>
                <wp:positionV relativeFrom="paragraph">
                  <wp:posOffset>2792095</wp:posOffset>
                </wp:positionV>
                <wp:extent cx="2397760" cy="635"/>
                <wp:effectExtent l="0" t="0" r="0" b="0"/>
                <wp:wrapSquare wrapText="bothSides"/>
                <wp:docPr id="513" name="Text Box 513"/>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0A5BA60C" w14:textId="51DDA197" w:rsidR="00437CE9" w:rsidRPr="00D82954" w:rsidRDefault="00437CE9" w:rsidP="00437CE9">
                            <w:pPr>
                              <w:pStyle w:val="Caption"/>
                              <w:spacing w:before="0"/>
                              <w:jc w:val="center"/>
                              <w:rPr>
                                <w:noProof/>
                                <w:color w:val="808080" w:themeColor="background1" w:themeShade="80"/>
                                <w:sz w:val="26"/>
                                <w:szCs w:val="26"/>
                              </w:rPr>
                            </w:pPr>
                            <w:r>
                              <w:t xml:space="preserve">Figure </w:t>
                            </w:r>
                            <w:r w:rsidR="00203CF2">
                              <w:t>19</w:t>
                            </w:r>
                            <w:r w:rsidRPr="00363558">
                              <w:t>: X=0, Y=</w:t>
                            </w:r>
                            <w:r>
                              <w:t>1</w:t>
                            </w:r>
                            <w:r w:rsidRPr="00363558">
                              <w:t>; B=</w:t>
                            </w:r>
                            <w:r>
                              <w:t>1</w:t>
                            </w:r>
                            <w:r w:rsidRPr="00363558">
                              <w:t>, D=</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5C38D" id="Text Box 513" o:spid="_x0000_s1121" type="#_x0000_t202" style="position:absolute;margin-left:254.4pt;margin-top:219.85pt;width:188.8pt;height:.05pt;z-index:25231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8G0MgIAAGkEAAAOAAAAZHJzL2Uyb0RvYy54bWysVE1v2zAMvQ/YfxB0X5wPNG2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" stroked="f">
                <v:textbox style="mso-fit-shape-to-text:t" inset="0,0,0,0">
                  <w:txbxContent>
                    <w:p w14:paraId="0A5BA60C" w14:textId="51DDA197" w:rsidR="00437CE9" w:rsidRPr="00D82954" w:rsidRDefault="00437CE9" w:rsidP="00437CE9">
                      <w:pPr>
                        <w:pStyle w:val="Caption"/>
                        <w:spacing w:before="0"/>
                        <w:jc w:val="center"/>
                        <w:rPr>
                          <w:noProof/>
                          <w:color w:val="808080" w:themeColor="background1" w:themeShade="80"/>
                          <w:sz w:val="26"/>
                          <w:szCs w:val="26"/>
                        </w:rPr>
                      </w:pPr>
                      <w:r>
                        <w:t xml:space="preserve">Figure </w:t>
                      </w:r>
                      <w:r w:rsidR="00203CF2">
                        <w:t>19</w:t>
                      </w:r>
                      <w:r w:rsidRPr="00363558">
                        <w:t>: X=0, Y=</w:t>
                      </w:r>
                      <w:r>
                        <w:t>1</w:t>
                      </w:r>
                      <w:r w:rsidRPr="00363558">
                        <w:t>; B=</w:t>
                      </w:r>
                      <w:r>
                        <w:t>1</w:t>
                      </w:r>
                      <w:r w:rsidRPr="00363558">
                        <w:t>, D=</w:t>
                      </w:r>
                      <w:r>
                        <w:t>1</w:t>
                      </w:r>
                    </w:p>
                  </w:txbxContent>
                </v:textbox>
                <w10:wrap type="square"/>
              </v:shape>
            </w:pict>
          </mc:Fallback>
        </mc:AlternateContent>
      </w:r>
      <w:r w:rsidRPr="004C1C9D">
        <w:rPr>
          <w:noProof/>
        </w:rPr>
        <mc:AlternateContent>
          <mc:Choice Requires="wpi">
            <w:drawing>
              <wp:anchor distT="0" distB="0" distL="114300" distR="114300" simplePos="0" relativeHeight="252317696" behindDoc="0" locked="0" layoutInCell="1" allowOverlap="1" wp14:anchorId="5957D67F" wp14:editId="34463BEF">
                <wp:simplePos x="0" y="0"/>
                <wp:positionH relativeFrom="column">
                  <wp:posOffset>4121150</wp:posOffset>
                </wp:positionH>
                <wp:positionV relativeFrom="paragraph">
                  <wp:posOffset>-22860</wp:posOffset>
                </wp:positionV>
                <wp:extent cx="99695" cy="117475"/>
                <wp:effectExtent l="38100" t="57150" r="52705" b="53975"/>
                <wp:wrapNone/>
                <wp:docPr id="520" name="Ink 520"/>
                <wp:cNvGraphicFramePr/>
                <a:graphic xmlns:a="http://schemas.openxmlformats.org/drawingml/2006/main">
                  <a:graphicData uri="http://schemas.microsoft.com/office/word/2010/wordprocessingInk">
                    <w14:contentPart bwMode="auto" r:id="rId397">
                      <w14:nvContentPartPr>
                        <w14:cNvContentPartPr/>
                      </w14:nvContentPartPr>
                      <w14:xfrm>
                        <a:off x="0" y="0"/>
                        <a:ext cx="99695" cy="117475"/>
                      </w14:xfrm>
                    </w14:contentPart>
                  </a:graphicData>
                </a:graphic>
              </wp:anchor>
            </w:drawing>
          </mc:Choice>
          <mc:Fallback>
            <w:pict>
              <v:shape w14:anchorId="5BA5B237" id="Ink 520" o:spid="_x0000_s1026" type="#_x0000_t75" style="position:absolute;margin-left:323.8pt;margin-top:-2.5pt;width:9.2pt;height:10.6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">
                <v:imagedata r:id="rId398" o:title=""/>
              </v:shape>
            </w:pict>
          </mc:Fallback>
        </mc:AlternateContent>
      </w:r>
      <w:r w:rsidRPr="004C1C9D">
        <w:rPr>
          <w:noProof/>
        </w:rPr>
        <mc:AlternateContent>
          <mc:Choice Requires="wpi">
            <w:drawing>
              <wp:anchor distT="0" distB="0" distL="114300" distR="114300" simplePos="0" relativeHeight="252318720" behindDoc="0" locked="0" layoutInCell="1" allowOverlap="1" wp14:anchorId="5A7567BE" wp14:editId="057614CC">
                <wp:simplePos x="0" y="0"/>
                <wp:positionH relativeFrom="column">
                  <wp:posOffset>4712335</wp:posOffset>
                </wp:positionH>
                <wp:positionV relativeFrom="paragraph">
                  <wp:posOffset>-79375</wp:posOffset>
                </wp:positionV>
                <wp:extent cx="159385" cy="162560"/>
                <wp:effectExtent l="57150" t="38100" r="50165" b="46990"/>
                <wp:wrapNone/>
                <wp:docPr id="521" name="Ink 521"/>
                <wp:cNvGraphicFramePr/>
                <a:graphic xmlns:a="http://schemas.openxmlformats.org/drawingml/2006/main">
                  <a:graphicData uri="http://schemas.microsoft.com/office/word/2010/wordprocessingInk">
                    <w14:contentPart bwMode="auto" r:id="rId399">
                      <w14:nvContentPartPr>
                        <w14:cNvContentPartPr/>
                      </w14:nvContentPartPr>
                      <w14:xfrm>
                        <a:off x="0" y="0"/>
                        <a:ext cx="159385" cy="162560"/>
                      </w14:xfrm>
                    </w14:contentPart>
                  </a:graphicData>
                </a:graphic>
              </wp:anchor>
            </w:drawing>
          </mc:Choice>
          <mc:Fallback>
            <w:pict>
              <v:shape w14:anchorId="2898D416" id="Ink 521" o:spid="_x0000_s1026" type="#_x0000_t75" style="position:absolute;margin-left:370.35pt;margin-top:-6.95pt;width:13.95pt;height:14.2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">
                <v:imagedata r:id="rId189" o:title=""/>
              </v:shape>
            </w:pict>
          </mc:Fallback>
        </mc:AlternateContent>
      </w:r>
      <w:r w:rsidRPr="004C1C9D">
        <w:rPr>
          <w:noProof/>
        </w:rPr>
        <mc:AlternateContent>
          <mc:Choice Requires="wpi">
            <w:drawing>
              <wp:anchor distT="0" distB="0" distL="114300" distR="114300" simplePos="0" relativeHeight="252320768" behindDoc="0" locked="0" layoutInCell="1" allowOverlap="1" wp14:anchorId="6EC93BBC" wp14:editId="1E0888D7">
                <wp:simplePos x="0" y="0"/>
                <wp:positionH relativeFrom="column">
                  <wp:posOffset>4830445</wp:posOffset>
                </wp:positionH>
                <wp:positionV relativeFrom="paragraph">
                  <wp:posOffset>1690370</wp:posOffset>
                </wp:positionV>
                <wp:extent cx="78740" cy="114300"/>
                <wp:effectExtent l="57150" t="38100" r="35560" b="57150"/>
                <wp:wrapNone/>
                <wp:docPr id="523" name="Ink 523"/>
                <wp:cNvGraphicFramePr/>
                <a:graphic xmlns:a="http://schemas.openxmlformats.org/drawingml/2006/main">
                  <a:graphicData uri="http://schemas.microsoft.com/office/word/2010/wordprocessingInk">
                    <w14:contentPart bwMode="auto" r:id="rId400">
                      <w14:nvContentPartPr>
                        <w14:cNvContentPartPr/>
                      </w14:nvContentPartPr>
                      <w14:xfrm>
                        <a:off x="0" y="0"/>
                        <a:ext cx="78740" cy="114300"/>
                      </w14:xfrm>
                    </w14:contentPart>
                  </a:graphicData>
                </a:graphic>
              </wp:anchor>
            </w:drawing>
          </mc:Choice>
          <mc:Fallback>
            <w:pict>
              <v:shape w14:anchorId="2D7CC7BC" id="Ink 523" o:spid="_x0000_s1026" type="#_x0000_t75" style="position:absolute;margin-left:379.65pt;margin-top:132.45pt;width:7.55pt;height:10.3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">
                <v:imagedata r:id="rId294" o:title=""/>
              </v:shape>
            </w:pict>
          </mc:Fallback>
        </mc:AlternateContent>
      </w:r>
      <w:r w:rsidRPr="004C1C9D">
        <w:rPr>
          <w:noProof/>
        </w:rPr>
        <mc:AlternateContent>
          <mc:Choice Requires="wpi">
            <w:drawing>
              <wp:anchor distT="0" distB="0" distL="114300" distR="114300" simplePos="0" relativeHeight="252319744" behindDoc="0" locked="0" layoutInCell="1" allowOverlap="1" wp14:anchorId="26DAC15D" wp14:editId="48765275">
                <wp:simplePos x="0" y="0"/>
                <wp:positionH relativeFrom="column">
                  <wp:posOffset>3975183</wp:posOffset>
                </wp:positionH>
                <wp:positionV relativeFrom="paragraph">
                  <wp:posOffset>1690370</wp:posOffset>
                </wp:positionV>
                <wp:extent cx="88265" cy="107950"/>
                <wp:effectExtent l="38100" t="38100" r="26035" b="44450"/>
                <wp:wrapNone/>
                <wp:docPr id="522" name="Ink 522"/>
                <wp:cNvGraphicFramePr/>
                <a:graphic xmlns:a="http://schemas.openxmlformats.org/drawingml/2006/main">
                  <a:graphicData uri="http://schemas.microsoft.com/office/word/2010/wordprocessingInk">
                    <w14:contentPart bwMode="auto" r:id="rId401">
                      <w14:nvContentPartPr>
                        <w14:cNvContentPartPr/>
                      </w14:nvContentPartPr>
                      <w14:xfrm>
                        <a:off x="0" y="0"/>
                        <a:ext cx="88265" cy="107950"/>
                      </w14:xfrm>
                    </w14:contentPart>
                  </a:graphicData>
                </a:graphic>
              </wp:anchor>
            </w:drawing>
          </mc:Choice>
          <mc:Fallback>
            <w:pict>
              <v:shape w14:anchorId="5FB48779" id="Ink 522" o:spid="_x0000_s1026" type="#_x0000_t75" style="position:absolute;margin-left:312.3pt;margin-top:132.4pt;width:8.35pt;height:9.9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">
                <v:imagedata r:id="rId191" o:title=""/>
              </v:shape>
            </w:pict>
          </mc:Fallback>
        </mc:AlternateContent>
      </w:r>
      <w:r w:rsidR="00437CE9">
        <w:br w:type="page"/>
      </w:r>
    </w:p>
    <w:p w14:paraId="3A5F55FB" w14:textId="03C10742" w:rsidR="00437CE9" w:rsidRDefault="00B0188B" w:rsidP="00203CF2">
      <w:pPr>
        <w:ind w:left="244" w:hanging="244"/>
      </w:pPr>
      <w:r w:rsidRPr="00015267">
        <w:rPr>
          <w:noProof/>
        </w:rPr>
        <w:lastRenderedPageBreak/>
        <mc:AlternateContent>
          <mc:Choice Requires="wpi">
            <w:drawing>
              <wp:anchor distT="0" distB="0" distL="114300" distR="114300" simplePos="0" relativeHeight="252332032" behindDoc="0" locked="0" layoutInCell="1" allowOverlap="1" wp14:anchorId="0F758FF4" wp14:editId="1E195110">
                <wp:simplePos x="0" y="0"/>
                <wp:positionH relativeFrom="column">
                  <wp:posOffset>4550410</wp:posOffset>
                </wp:positionH>
                <wp:positionV relativeFrom="paragraph">
                  <wp:posOffset>850265</wp:posOffset>
                </wp:positionV>
                <wp:extent cx="99695" cy="117475"/>
                <wp:effectExtent l="38100" t="57150" r="52705" b="53975"/>
                <wp:wrapNone/>
                <wp:docPr id="536" name="Ink 536"/>
                <wp:cNvGraphicFramePr/>
                <a:graphic xmlns:a="http://schemas.openxmlformats.org/drawingml/2006/main">
                  <a:graphicData uri="http://schemas.microsoft.com/office/word/2010/wordprocessingInk">
                    <w14:contentPart bwMode="auto" r:id="rId402">
                      <w14:nvContentPartPr>
                        <w14:cNvContentPartPr/>
                      </w14:nvContentPartPr>
                      <w14:xfrm>
                        <a:off x="0" y="0"/>
                        <a:ext cx="99695" cy="117475"/>
                      </w14:xfrm>
                    </w14:contentPart>
                  </a:graphicData>
                </a:graphic>
              </wp:anchor>
            </w:drawing>
          </mc:Choice>
          <mc:Fallback>
            <w:pict>
              <v:shape w14:anchorId="192546C9" id="Ink 536" o:spid="_x0000_s1026" type="#_x0000_t75" style="position:absolute;margin-left:357.6pt;margin-top:66.25pt;width:9.2pt;height:10.6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">
                <v:imagedata r:id="rId398" o:title=""/>
              </v:shape>
            </w:pict>
          </mc:Fallback>
        </mc:AlternateContent>
      </w:r>
      <w:r w:rsidRPr="00015267">
        <w:rPr>
          <w:noProof/>
        </w:rPr>
        <mc:AlternateContent>
          <mc:Choice Requires="wpi">
            <w:drawing>
              <wp:anchor distT="0" distB="0" distL="114300" distR="114300" simplePos="0" relativeHeight="252333056" behindDoc="0" locked="0" layoutInCell="1" allowOverlap="1" wp14:anchorId="6CCC761A" wp14:editId="532FF8C9">
                <wp:simplePos x="0" y="0"/>
                <wp:positionH relativeFrom="column">
                  <wp:posOffset>5141595</wp:posOffset>
                </wp:positionH>
                <wp:positionV relativeFrom="paragraph">
                  <wp:posOffset>775114</wp:posOffset>
                </wp:positionV>
                <wp:extent cx="159385" cy="162560"/>
                <wp:effectExtent l="57150" t="38100" r="50165" b="46990"/>
                <wp:wrapNone/>
                <wp:docPr id="537" name="Ink 537"/>
                <wp:cNvGraphicFramePr/>
                <a:graphic xmlns:a="http://schemas.openxmlformats.org/drawingml/2006/main">
                  <a:graphicData uri="http://schemas.microsoft.com/office/word/2010/wordprocessingInk">
                    <w14:contentPart bwMode="auto" r:id="rId403">
                      <w14:nvContentPartPr>
                        <w14:cNvContentPartPr/>
                      </w14:nvContentPartPr>
                      <w14:xfrm>
                        <a:off x="0" y="0"/>
                        <a:ext cx="159385" cy="162560"/>
                      </w14:xfrm>
                    </w14:contentPart>
                  </a:graphicData>
                </a:graphic>
              </wp:anchor>
            </w:drawing>
          </mc:Choice>
          <mc:Fallback>
            <w:pict>
              <v:shape w14:anchorId="28623959" id="Ink 537" o:spid="_x0000_s1026" type="#_x0000_t75" style="position:absolute;margin-left:404.15pt;margin-top:60.35pt;width:13.95pt;height:14.2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">
                <v:imagedata r:id="rId189" o:title=""/>
              </v:shape>
            </w:pict>
          </mc:Fallback>
        </mc:AlternateContent>
      </w:r>
      <w:r w:rsidRPr="00015267">
        <w:rPr>
          <w:noProof/>
        </w:rPr>
        <mc:AlternateContent>
          <mc:Choice Requires="wpi">
            <w:drawing>
              <wp:anchor distT="0" distB="0" distL="114300" distR="114300" simplePos="0" relativeHeight="252335104" behindDoc="0" locked="0" layoutInCell="1" allowOverlap="1" wp14:anchorId="54A5B002" wp14:editId="133D1B45">
                <wp:simplePos x="0" y="0"/>
                <wp:positionH relativeFrom="column">
                  <wp:posOffset>5259705</wp:posOffset>
                </wp:positionH>
                <wp:positionV relativeFrom="paragraph">
                  <wp:posOffset>2672080</wp:posOffset>
                </wp:positionV>
                <wp:extent cx="78740" cy="114300"/>
                <wp:effectExtent l="57150" t="38100" r="35560" b="57150"/>
                <wp:wrapNone/>
                <wp:docPr id="539" name="Ink 539"/>
                <wp:cNvGraphicFramePr/>
                <a:graphic xmlns:a="http://schemas.openxmlformats.org/drawingml/2006/main">
                  <a:graphicData uri="http://schemas.microsoft.com/office/word/2010/wordprocessingInk">
                    <w14:contentPart bwMode="auto" r:id="rId404">
                      <w14:nvContentPartPr>
                        <w14:cNvContentPartPr/>
                      </w14:nvContentPartPr>
                      <w14:xfrm>
                        <a:off x="0" y="0"/>
                        <a:ext cx="78740" cy="114300"/>
                      </w14:xfrm>
                    </w14:contentPart>
                  </a:graphicData>
                </a:graphic>
              </wp:anchor>
            </w:drawing>
          </mc:Choice>
          <mc:Fallback>
            <w:pict>
              <v:shape w14:anchorId="5DF5C607" id="Ink 539" o:spid="_x0000_s1026" type="#_x0000_t75" style="position:absolute;margin-left:413.45pt;margin-top:209.75pt;width:7.55pt;height:10.3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">
                <v:imagedata r:id="rId294" o:title=""/>
              </v:shape>
            </w:pict>
          </mc:Fallback>
        </mc:AlternateContent>
      </w:r>
      <w:r w:rsidRPr="00015267">
        <w:rPr>
          <w:noProof/>
        </w:rPr>
        <mc:AlternateContent>
          <mc:Choice Requires="wpi">
            <w:drawing>
              <wp:anchor distT="0" distB="0" distL="114300" distR="114300" simplePos="0" relativeHeight="252334080" behindDoc="0" locked="0" layoutInCell="1" allowOverlap="1" wp14:anchorId="5713C0EB" wp14:editId="2A4BEC33">
                <wp:simplePos x="0" y="0"/>
                <wp:positionH relativeFrom="column">
                  <wp:posOffset>4404360</wp:posOffset>
                </wp:positionH>
                <wp:positionV relativeFrom="paragraph">
                  <wp:posOffset>2672080</wp:posOffset>
                </wp:positionV>
                <wp:extent cx="88265" cy="107950"/>
                <wp:effectExtent l="38100" t="38100" r="26035" b="44450"/>
                <wp:wrapNone/>
                <wp:docPr id="538" name="Ink 538"/>
                <wp:cNvGraphicFramePr/>
                <a:graphic xmlns:a="http://schemas.openxmlformats.org/drawingml/2006/main">
                  <a:graphicData uri="http://schemas.microsoft.com/office/word/2010/wordprocessingInk">
                    <w14:contentPart bwMode="auto" r:id="rId405">
                      <w14:nvContentPartPr>
                        <w14:cNvContentPartPr/>
                      </w14:nvContentPartPr>
                      <w14:xfrm>
                        <a:off x="0" y="0"/>
                        <a:ext cx="88265" cy="107950"/>
                      </w14:xfrm>
                    </w14:contentPart>
                  </a:graphicData>
                </a:graphic>
              </wp:anchor>
            </w:drawing>
          </mc:Choice>
          <mc:Fallback>
            <w:pict>
              <v:shape w14:anchorId="40266993" id="Ink 538" o:spid="_x0000_s1026" type="#_x0000_t75" style="position:absolute;margin-left:346.1pt;margin-top:209.7pt;width:8.35pt;height:9.9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">
                <v:imagedata r:id="rId191" o:title=""/>
              </v:shape>
            </w:pict>
          </mc:Fallback>
        </mc:AlternateContent>
      </w:r>
      <w:r w:rsidRPr="00015267">
        <w:rPr>
          <w:noProof/>
        </w:rPr>
        <mc:AlternateContent>
          <mc:Choice Requires="wpi">
            <w:drawing>
              <wp:anchor distT="0" distB="0" distL="114300" distR="114300" simplePos="0" relativeHeight="252329984" behindDoc="0" locked="0" layoutInCell="1" allowOverlap="1" wp14:anchorId="12F4836A" wp14:editId="3305C17B">
                <wp:simplePos x="0" y="0"/>
                <wp:positionH relativeFrom="column">
                  <wp:posOffset>580390</wp:posOffset>
                </wp:positionH>
                <wp:positionV relativeFrom="paragraph">
                  <wp:posOffset>2525395</wp:posOffset>
                </wp:positionV>
                <wp:extent cx="88265" cy="107950"/>
                <wp:effectExtent l="38100" t="38100" r="26035" b="44450"/>
                <wp:wrapNone/>
                <wp:docPr id="534" name="Ink 534"/>
                <wp:cNvGraphicFramePr/>
                <a:graphic xmlns:a="http://schemas.openxmlformats.org/drawingml/2006/main">
                  <a:graphicData uri="http://schemas.microsoft.com/office/word/2010/wordprocessingInk">
                    <w14:contentPart bwMode="auto" r:id="rId406">
                      <w14:nvContentPartPr>
                        <w14:cNvContentPartPr/>
                      </w14:nvContentPartPr>
                      <w14:xfrm>
                        <a:off x="0" y="0"/>
                        <a:ext cx="88265" cy="107950"/>
                      </w14:xfrm>
                    </w14:contentPart>
                  </a:graphicData>
                </a:graphic>
              </wp:anchor>
            </w:drawing>
          </mc:Choice>
          <mc:Fallback>
            <w:pict>
              <v:shape w14:anchorId="1A30A818" id="Ink 534" o:spid="_x0000_s1026" type="#_x0000_t75" style="position:absolute;margin-left:45pt;margin-top:198.15pt;width:8.35pt;height:9.9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">
                <v:imagedata r:id="rId191" o:title=""/>
              </v:shape>
            </w:pict>
          </mc:Fallback>
        </mc:AlternateContent>
      </w:r>
      <w:r w:rsidRPr="00015267">
        <w:rPr>
          <w:noProof/>
        </w:rPr>
        <mc:AlternateContent>
          <mc:Choice Requires="wpi">
            <w:drawing>
              <wp:anchor distT="0" distB="0" distL="114300" distR="114300" simplePos="0" relativeHeight="252331008" behindDoc="0" locked="0" layoutInCell="1" allowOverlap="1" wp14:anchorId="55B2593C" wp14:editId="7EDC552F">
                <wp:simplePos x="0" y="0"/>
                <wp:positionH relativeFrom="column">
                  <wp:posOffset>1467485</wp:posOffset>
                </wp:positionH>
                <wp:positionV relativeFrom="paragraph">
                  <wp:posOffset>2510790</wp:posOffset>
                </wp:positionV>
                <wp:extent cx="78740" cy="114300"/>
                <wp:effectExtent l="57150" t="38100" r="35560" b="57150"/>
                <wp:wrapNone/>
                <wp:docPr id="535" name="Ink 535"/>
                <wp:cNvGraphicFramePr/>
                <a:graphic xmlns:a="http://schemas.openxmlformats.org/drawingml/2006/main">
                  <a:graphicData uri="http://schemas.microsoft.com/office/word/2010/wordprocessingInk">
                    <w14:contentPart bwMode="auto" r:id="rId407">
                      <w14:nvContentPartPr>
                        <w14:cNvContentPartPr/>
                      </w14:nvContentPartPr>
                      <w14:xfrm>
                        <a:off x="0" y="0"/>
                        <a:ext cx="78740" cy="114300"/>
                      </w14:xfrm>
                    </w14:contentPart>
                  </a:graphicData>
                </a:graphic>
              </wp:anchor>
            </w:drawing>
          </mc:Choice>
          <mc:Fallback>
            <w:pict>
              <v:shape w14:anchorId="7BD72F19" id="Ink 535" o:spid="_x0000_s1026" type="#_x0000_t75" style="position:absolute;margin-left:114.85pt;margin-top:197.05pt;width:7.55pt;height:10.3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">
                <v:imagedata r:id="rId294" o:title=""/>
              </v:shape>
            </w:pict>
          </mc:Fallback>
        </mc:AlternateContent>
      </w:r>
      <w:r w:rsidR="00015267" w:rsidRPr="00015267">
        <w:rPr>
          <w:noProof/>
        </w:rPr>
        <mc:AlternateContent>
          <mc:Choice Requires="wpi">
            <w:drawing>
              <wp:anchor distT="0" distB="0" distL="114300" distR="114300" simplePos="0" relativeHeight="252327936" behindDoc="0" locked="0" layoutInCell="1" allowOverlap="1" wp14:anchorId="2AB7772F" wp14:editId="65BCF38B">
                <wp:simplePos x="0" y="0"/>
                <wp:positionH relativeFrom="column">
                  <wp:posOffset>758190</wp:posOffset>
                </wp:positionH>
                <wp:positionV relativeFrom="paragraph">
                  <wp:posOffset>635000</wp:posOffset>
                </wp:positionV>
                <wp:extent cx="99695" cy="117475"/>
                <wp:effectExtent l="38100" t="57150" r="52705" b="53975"/>
                <wp:wrapNone/>
                <wp:docPr id="532" name="Ink 532"/>
                <wp:cNvGraphicFramePr/>
                <a:graphic xmlns:a="http://schemas.openxmlformats.org/drawingml/2006/main">
                  <a:graphicData uri="http://schemas.microsoft.com/office/word/2010/wordprocessingInk">
                    <w14:contentPart bwMode="auto" r:id="rId408">
                      <w14:nvContentPartPr>
                        <w14:cNvContentPartPr/>
                      </w14:nvContentPartPr>
                      <w14:xfrm>
                        <a:off x="0" y="0"/>
                        <a:ext cx="99695" cy="117475"/>
                      </w14:xfrm>
                    </w14:contentPart>
                  </a:graphicData>
                </a:graphic>
              </wp:anchor>
            </w:drawing>
          </mc:Choice>
          <mc:Fallback>
            <w:pict>
              <v:shape w14:anchorId="31745578" id="Ink 532" o:spid="_x0000_s1026" type="#_x0000_t75" style="position:absolute;margin-left:59.05pt;margin-top:49.3pt;width:9.15pt;height:10.6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">
                <v:imagedata r:id="rId391" o:title=""/>
              </v:shape>
            </w:pict>
          </mc:Fallback>
        </mc:AlternateContent>
      </w:r>
      <w:r w:rsidR="00015267" w:rsidRPr="00015267">
        <w:rPr>
          <w:noProof/>
        </w:rPr>
        <mc:AlternateContent>
          <mc:Choice Requires="wpi">
            <w:drawing>
              <wp:anchor distT="0" distB="0" distL="114300" distR="114300" simplePos="0" relativeHeight="252328960" behindDoc="0" locked="0" layoutInCell="1" allowOverlap="1" wp14:anchorId="2812A93F" wp14:editId="1CD804EC">
                <wp:simplePos x="0" y="0"/>
                <wp:positionH relativeFrom="column">
                  <wp:posOffset>1349375</wp:posOffset>
                </wp:positionH>
                <wp:positionV relativeFrom="paragraph">
                  <wp:posOffset>577850</wp:posOffset>
                </wp:positionV>
                <wp:extent cx="159385" cy="162560"/>
                <wp:effectExtent l="57150" t="38100" r="50165" b="46990"/>
                <wp:wrapNone/>
                <wp:docPr id="533" name="Ink 533"/>
                <wp:cNvGraphicFramePr/>
                <a:graphic xmlns:a="http://schemas.openxmlformats.org/drawingml/2006/main">
                  <a:graphicData uri="http://schemas.microsoft.com/office/word/2010/wordprocessingInk">
                    <w14:contentPart bwMode="auto" r:id="rId409">
                      <w14:nvContentPartPr>
                        <w14:cNvContentPartPr/>
                      </w14:nvContentPartPr>
                      <w14:xfrm>
                        <a:off x="0" y="0"/>
                        <a:ext cx="159385" cy="162560"/>
                      </w14:xfrm>
                    </w14:contentPart>
                  </a:graphicData>
                </a:graphic>
              </wp:anchor>
            </w:drawing>
          </mc:Choice>
          <mc:Fallback>
            <w:pict>
              <v:shape w14:anchorId="4E8CA0B8" id="Ink 533" o:spid="_x0000_s1026" type="#_x0000_t75" style="position:absolute;margin-left:105.55pt;margin-top:44.8pt;width:13.95pt;height:14.2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">
                <v:imagedata r:id="rId189" o:title=""/>
              </v:shape>
            </w:pict>
          </mc:Fallback>
        </mc:AlternateContent>
      </w:r>
      <w:r w:rsidR="00990FF9" w:rsidRPr="00990FF9">
        <w:rPr>
          <w:noProof/>
        </w:rPr>
        <w:drawing>
          <wp:anchor distT="0" distB="0" distL="114300" distR="114300" simplePos="0" relativeHeight="252324864" behindDoc="0" locked="0" layoutInCell="1" allowOverlap="1" wp14:anchorId="294D81FB" wp14:editId="25808421">
            <wp:simplePos x="0" y="0"/>
            <wp:positionH relativeFrom="margin">
              <wp:posOffset>3817620</wp:posOffset>
            </wp:positionH>
            <wp:positionV relativeFrom="paragraph">
              <wp:posOffset>465455</wp:posOffset>
            </wp:positionV>
            <wp:extent cx="2109470" cy="3319145"/>
            <wp:effectExtent l="19050" t="19050" r="24130" b="14605"/>
            <wp:wrapSquare wrapText="bothSides"/>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531"/>
                    <pic:cNvPicPr>
                      <a:picLocks noChangeAspect="1" noChangeArrowheads="1"/>
                    </pic:cNvPicPr>
                  </pic:nvPicPr>
                  <pic:blipFill>
                    <a:blip r:embed="rId410">
                      <a:extLst>
                        <a:ext uri="{28A0092B-C50C-407E-A947-70E740481C1C}">
                          <a14:useLocalDpi xmlns:a14="http://schemas.microsoft.com/office/drawing/2010/main" val="0"/>
                        </a:ext>
                      </a:extLst>
                    </a:blip>
                    <a:stretch>
                      <a:fillRect/>
                    </a:stretch>
                  </pic:blipFill>
                  <pic:spPr bwMode="auto">
                    <a:xfrm>
                      <a:off x="0" y="0"/>
                      <a:ext cx="2109470" cy="33191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90FF9" w:rsidRPr="00990FF9">
        <w:rPr>
          <w:noProof/>
        </w:rPr>
        <w:drawing>
          <wp:anchor distT="0" distB="0" distL="114300" distR="114300" simplePos="0" relativeHeight="252322816" behindDoc="0" locked="0" layoutInCell="1" allowOverlap="1" wp14:anchorId="4B01036D" wp14:editId="6FC4C68F">
            <wp:simplePos x="0" y="0"/>
            <wp:positionH relativeFrom="margin">
              <wp:posOffset>635</wp:posOffset>
            </wp:positionH>
            <wp:positionV relativeFrom="paragraph">
              <wp:posOffset>396875</wp:posOffset>
            </wp:positionV>
            <wp:extent cx="2190750" cy="3371850"/>
            <wp:effectExtent l="19050" t="19050" r="19050" b="19050"/>
            <wp:wrapSquare wrapText="bothSides"/>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530"/>
                    <pic:cNvPicPr>
                      <a:picLocks noChangeAspect="1" noChangeArrowheads="1"/>
                    </pic:cNvPicPr>
                  </pic:nvPicPr>
                  <pic:blipFill>
                    <a:blip r:embed="rId411">
                      <a:extLst>
                        <a:ext uri="{28A0092B-C50C-407E-A947-70E740481C1C}">
                          <a14:useLocalDpi xmlns:a14="http://schemas.microsoft.com/office/drawing/2010/main" val="0"/>
                        </a:ext>
                      </a:extLst>
                    </a:blip>
                    <a:stretch>
                      <a:fillRect/>
                    </a:stretch>
                  </pic:blipFill>
                  <pic:spPr bwMode="auto">
                    <a:xfrm>
                      <a:off x="0" y="0"/>
                      <a:ext cx="2190750" cy="33718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90FF9" w:rsidRPr="00990FF9">
        <w:rPr>
          <w:noProof/>
        </w:rPr>
        <mc:AlternateContent>
          <mc:Choice Requires="wps">
            <w:drawing>
              <wp:anchor distT="0" distB="0" distL="114300" distR="114300" simplePos="0" relativeHeight="252323840" behindDoc="0" locked="0" layoutInCell="1" allowOverlap="1" wp14:anchorId="27A32028" wp14:editId="65F19DD2">
                <wp:simplePos x="0" y="0"/>
                <wp:positionH relativeFrom="column">
                  <wp:posOffset>0</wp:posOffset>
                </wp:positionH>
                <wp:positionV relativeFrom="paragraph">
                  <wp:posOffset>3860800</wp:posOffset>
                </wp:positionV>
                <wp:extent cx="2190750" cy="635"/>
                <wp:effectExtent l="0" t="0" r="0" b="0"/>
                <wp:wrapSquare wrapText="bothSides"/>
                <wp:docPr id="528" name="Text Box 528"/>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36CF14AD" w14:textId="63DEDCA9" w:rsidR="00990FF9" w:rsidRPr="00EC123C" w:rsidRDefault="00990FF9" w:rsidP="00990FF9">
                            <w:pPr>
                              <w:pStyle w:val="Caption"/>
                              <w:spacing w:before="0"/>
                              <w:jc w:val="center"/>
                              <w:rPr>
                                <w:noProof/>
                                <w:color w:val="808080" w:themeColor="background1" w:themeShade="80"/>
                                <w:sz w:val="26"/>
                                <w:szCs w:val="26"/>
                              </w:rPr>
                            </w:pPr>
                            <w:r>
                              <w:t>Figure 2</w:t>
                            </w:r>
                            <w:r w:rsidR="00015267">
                              <w:t>0</w:t>
                            </w:r>
                            <w:r w:rsidRPr="0051447A">
                              <w:t>: X=</w:t>
                            </w:r>
                            <w:r>
                              <w:t>1</w:t>
                            </w:r>
                            <w:r w:rsidRPr="0051447A">
                              <w:t>, Y=0; B=0, D=</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32028" id="Text Box 528" o:spid="_x0000_s1122" type="#_x0000_t202" style="position:absolute;left:0;text-align:left;margin-left:0;margin-top:304pt;width:172.5pt;height:.05pt;z-index:25232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" stroked="f">
                <v:textbox style="mso-fit-shape-to-text:t" inset="0,0,0,0">
                  <w:txbxContent>
                    <w:p w14:paraId="36CF14AD" w14:textId="63DEDCA9" w:rsidR="00990FF9" w:rsidRPr="00EC123C" w:rsidRDefault="00990FF9" w:rsidP="00990FF9">
                      <w:pPr>
                        <w:pStyle w:val="Caption"/>
                        <w:spacing w:before="0"/>
                        <w:jc w:val="center"/>
                        <w:rPr>
                          <w:noProof/>
                          <w:color w:val="808080" w:themeColor="background1" w:themeShade="80"/>
                          <w:sz w:val="26"/>
                          <w:szCs w:val="26"/>
                        </w:rPr>
                      </w:pPr>
                      <w:r>
                        <w:t>Figure 2</w:t>
                      </w:r>
                      <w:r w:rsidR="00015267">
                        <w:t>0</w:t>
                      </w:r>
                      <w:r w:rsidRPr="0051447A">
                        <w:t>: X=</w:t>
                      </w:r>
                      <w:r>
                        <w:t>1</w:t>
                      </w:r>
                      <w:r w:rsidRPr="0051447A">
                        <w:t>, Y=0; B=0, D=</w:t>
                      </w:r>
                      <w:r>
                        <w:t>1</w:t>
                      </w:r>
                    </w:p>
                  </w:txbxContent>
                </v:textbox>
                <w10:wrap type="square"/>
              </v:shape>
            </w:pict>
          </mc:Fallback>
        </mc:AlternateContent>
      </w:r>
      <w:r w:rsidR="00990FF9" w:rsidRPr="00990FF9">
        <w:rPr>
          <w:noProof/>
        </w:rPr>
        <mc:AlternateContent>
          <mc:Choice Requires="wps">
            <w:drawing>
              <wp:anchor distT="0" distB="0" distL="114300" distR="114300" simplePos="0" relativeHeight="252325888" behindDoc="0" locked="0" layoutInCell="1" allowOverlap="1" wp14:anchorId="5E976230" wp14:editId="709EAEF1">
                <wp:simplePos x="0" y="0"/>
                <wp:positionH relativeFrom="column">
                  <wp:posOffset>3818890</wp:posOffset>
                </wp:positionH>
                <wp:positionV relativeFrom="paragraph">
                  <wp:posOffset>3908425</wp:posOffset>
                </wp:positionV>
                <wp:extent cx="2109470" cy="635"/>
                <wp:effectExtent l="0" t="0" r="0" b="0"/>
                <wp:wrapSquare wrapText="bothSides"/>
                <wp:docPr id="529" name="Text Box 529"/>
                <wp:cNvGraphicFramePr/>
                <a:graphic xmlns:a="http://schemas.openxmlformats.org/drawingml/2006/main">
                  <a:graphicData uri="http://schemas.microsoft.com/office/word/2010/wordprocessingShape">
                    <wps:wsp>
                      <wps:cNvSpPr txBox="1"/>
                      <wps:spPr>
                        <a:xfrm>
                          <a:off x="0" y="0"/>
                          <a:ext cx="2109470" cy="635"/>
                        </a:xfrm>
                        <a:prstGeom prst="rect">
                          <a:avLst/>
                        </a:prstGeom>
                        <a:solidFill>
                          <a:prstClr val="white"/>
                        </a:solidFill>
                        <a:ln>
                          <a:noFill/>
                        </a:ln>
                      </wps:spPr>
                      <wps:txbx>
                        <w:txbxContent>
                          <w:p w14:paraId="4158FE40" w14:textId="3BAC6614" w:rsidR="00990FF9" w:rsidRPr="00A01B4B" w:rsidRDefault="00990FF9" w:rsidP="00990FF9">
                            <w:pPr>
                              <w:pStyle w:val="Caption"/>
                              <w:spacing w:before="0"/>
                              <w:jc w:val="center"/>
                              <w:rPr>
                                <w:noProof/>
                                <w:color w:val="808080" w:themeColor="background1" w:themeShade="80"/>
                                <w:sz w:val="26"/>
                                <w:szCs w:val="26"/>
                              </w:rPr>
                            </w:pPr>
                            <w:r>
                              <w:t>Figure 2</w:t>
                            </w:r>
                            <w:r w:rsidR="00015267">
                              <w:t>1</w:t>
                            </w:r>
                            <w:r w:rsidRPr="00C67BD7">
                              <w:t>: X=1, Y=</w:t>
                            </w:r>
                            <w:r>
                              <w:t>1</w:t>
                            </w:r>
                            <w:r w:rsidRPr="00C67BD7">
                              <w:t>; B=0, D=</w:t>
                            </w:r>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76230" id="Text Box 529" o:spid="_x0000_s1123" type="#_x0000_t202" style="position:absolute;left:0;text-align:left;margin-left:300.7pt;margin-top:307.75pt;width:166.1pt;height:.05pt;z-index:25232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" stroked="f">
                <v:textbox style="mso-fit-shape-to-text:t" inset="0,0,0,0">
                  <w:txbxContent>
                    <w:p w14:paraId="4158FE40" w14:textId="3BAC6614" w:rsidR="00990FF9" w:rsidRPr="00A01B4B" w:rsidRDefault="00990FF9" w:rsidP="00990FF9">
                      <w:pPr>
                        <w:pStyle w:val="Caption"/>
                        <w:spacing w:before="0"/>
                        <w:jc w:val="center"/>
                        <w:rPr>
                          <w:noProof/>
                          <w:color w:val="808080" w:themeColor="background1" w:themeShade="80"/>
                          <w:sz w:val="26"/>
                          <w:szCs w:val="26"/>
                        </w:rPr>
                      </w:pPr>
                      <w:r>
                        <w:t>Figure 2</w:t>
                      </w:r>
                      <w:r w:rsidR="00015267">
                        <w:t>1</w:t>
                      </w:r>
                      <w:r w:rsidRPr="00C67BD7">
                        <w:t>: X=1, Y=</w:t>
                      </w:r>
                      <w:r>
                        <w:t>1</w:t>
                      </w:r>
                      <w:r w:rsidRPr="00C67BD7">
                        <w:t>; B=0, D=</w:t>
                      </w:r>
                      <w:r>
                        <w:t>0</w:t>
                      </w:r>
                    </w:p>
                  </w:txbxContent>
                </v:textbox>
                <w10:wrap type="square"/>
              </v:shape>
            </w:pict>
          </mc:Fallback>
        </mc:AlternateContent>
      </w:r>
    </w:p>
    <w:p w14:paraId="22FCF536" w14:textId="5D57E531" w:rsidR="00B0188B" w:rsidRDefault="00B0188B" w:rsidP="00203CF2">
      <w:pPr>
        <w:ind w:left="244" w:hanging="244"/>
      </w:pPr>
    </w:p>
    <w:p w14:paraId="10007B12" w14:textId="7D7E1516" w:rsidR="00B0188B" w:rsidRDefault="00B0188B" w:rsidP="00203CF2">
      <w:pPr>
        <w:ind w:left="244" w:hanging="244"/>
      </w:pPr>
    </w:p>
    <w:p w14:paraId="68FBEBFE" w14:textId="23996AFB" w:rsidR="00B0188B" w:rsidRDefault="00B0188B" w:rsidP="00203CF2">
      <w:pPr>
        <w:ind w:left="244" w:hanging="244"/>
      </w:pPr>
    </w:p>
    <w:p w14:paraId="4FA9F4C0" w14:textId="461F5439" w:rsidR="00B0188B" w:rsidRDefault="00B0188B" w:rsidP="00203CF2">
      <w:pPr>
        <w:ind w:left="244" w:hanging="244"/>
      </w:pPr>
    </w:p>
    <w:p w14:paraId="3AEEECD1" w14:textId="7AFFED28" w:rsidR="00B0188B" w:rsidRDefault="00B0188B" w:rsidP="00203CF2">
      <w:pPr>
        <w:ind w:left="244" w:hanging="244"/>
      </w:pPr>
    </w:p>
    <w:p w14:paraId="473A1290" w14:textId="19E7020B" w:rsidR="00B0188B" w:rsidRDefault="00B0188B" w:rsidP="00203CF2">
      <w:pPr>
        <w:ind w:left="244" w:hanging="244"/>
      </w:pPr>
    </w:p>
    <w:p w14:paraId="4E4630C5" w14:textId="75C9C80F" w:rsidR="00B0188B" w:rsidRDefault="00B0188B" w:rsidP="00203CF2">
      <w:pPr>
        <w:ind w:left="244" w:hanging="244"/>
      </w:pPr>
    </w:p>
    <w:p w14:paraId="590CE720" w14:textId="5F0BA43E" w:rsidR="00B0188B" w:rsidRDefault="00B0188B" w:rsidP="00203CF2">
      <w:pPr>
        <w:ind w:left="244" w:hanging="244"/>
      </w:pPr>
    </w:p>
    <w:p w14:paraId="5CA8D4C2" w14:textId="53F70871" w:rsidR="00B0188B" w:rsidRDefault="00B0188B" w:rsidP="00203CF2">
      <w:pPr>
        <w:ind w:left="244" w:hanging="244"/>
      </w:pPr>
    </w:p>
    <w:p w14:paraId="470BBB74" w14:textId="28233A44" w:rsidR="00B0188B" w:rsidRDefault="00B0188B" w:rsidP="00203CF2">
      <w:pPr>
        <w:ind w:left="244" w:hanging="244"/>
      </w:pPr>
    </w:p>
    <w:p w14:paraId="6A7F1678" w14:textId="288DFCA5" w:rsidR="00B0188B" w:rsidRDefault="00B0188B" w:rsidP="00203CF2">
      <w:pPr>
        <w:ind w:left="244" w:hanging="244"/>
      </w:pPr>
    </w:p>
    <w:p w14:paraId="6A2213DD" w14:textId="386101E4" w:rsidR="00B0188B" w:rsidRDefault="00B0188B" w:rsidP="00203CF2">
      <w:pPr>
        <w:ind w:left="244" w:hanging="244"/>
      </w:pPr>
    </w:p>
    <w:p w14:paraId="7C926449" w14:textId="171E4A45" w:rsidR="00B0188B" w:rsidRDefault="00B0188B" w:rsidP="00203CF2">
      <w:pPr>
        <w:ind w:left="244" w:hanging="244"/>
      </w:pPr>
    </w:p>
    <w:p w14:paraId="18B992E9" w14:textId="77777777" w:rsidR="00B0188B" w:rsidRDefault="00B0188B" w:rsidP="00B0188B">
      <w:pPr>
        <w:pStyle w:val="ListParagraph"/>
        <w:numPr>
          <w:ilvl w:val="0"/>
          <w:numId w:val="23"/>
        </w:numPr>
      </w:pPr>
      <w:r>
        <w:t>Full Subtractor</w:t>
      </w:r>
    </w:p>
    <w:p w14:paraId="2245B41D" w14:textId="5C2F927E" w:rsidR="00B0188B" w:rsidRDefault="00A11FF6" w:rsidP="00B0188B">
      <w:pPr>
        <w:pStyle w:val="ListParagraph"/>
        <w:numPr>
          <w:ilvl w:val="1"/>
          <w:numId w:val="23"/>
        </w:numPr>
      </w:pPr>
      <w:r w:rsidRPr="00B0188B">
        <w:rPr>
          <w:noProof/>
        </w:rPr>
        <w:drawing>
          <wp:anchor distT="0" distB="0" distL="114300" distR="114300" simplePos="0" relativeHeight="252339200" behindDoc="0" locked="0" layoutInCell="1" allowOverlap="1" wp14:anchorId="2065C25D" wp14:editId="3F013A60">
            <wp:simplePos x="0" y="0"/>
            <wp:positionH relativeFrom="margin">
              <wp:posOffset>3428006</wp:posOffset>
            </wp:positionH>
            <wp:positionV relativeFrom="paragraph">
              <wp:posOffset>240665</wp:posOffset>
            </wp:positionV>
            <wp:extent cx="2132330" cy="3380105"/>
            <wp:effectExtent l="19050" t="19050" r="20320" b="10795"/>
            <wp:wrapSquare wrapText="bothSides"/>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Picture 543"/>
                    <pic:cNvPicPr>
                      <a:picLocks noChangeAspect="1" noChangeArrowheads="1"/>
                    </pic:cNvPicPr>
                  </pic:nvPicPr>
                  <pic:blipFill>
                    <a:blip r:embed="rId412">
                      <a:extLst>
                        <a:ext uri="{28A0092B-C50C-407E-A947-70E740481C1C}">
                          <a14:useLocalDpi xmlns:a14="http://schemas.microsoft.com/office/drawing/2010/main" val="0"/>
                        </a:ext>
                      </a:extLst>
                    </a:blip>
                    <a:stretch>
                      <a:fillRect/>
                    </a:stretch>
                  </pic:blipFill>
                  <pic:spPr bwMode="auto">
                    <a:xfrm>
                      <a:off x="0" y="0"/>
                      <a:ext cx="2132330" cy="33801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B0188B">
        <w:rPr>
          <w:noProof/>
        </w:rPr>
        <w:drawing>
          <wp:anchor distT="0" distB="0" distL="114300" distR="114300" simplePos="0" relativeHeight="252337152" behindDoc="0" locked="0" layoutInCell="1" allowOverlap="1" wp14:anchorId="730C3240" wp14:editId="0DBFD87F">
            <wp:simplePos x="0" y="0"/>
            <wp:positionH relativeFrom="margin">
              <wp:align>left</wp:align>
            </wp:positionH>
            <wp:positionV relativeFrom="paragraph">
              <wp:posOffset>237684</wp:posOffset>
            </wp:positionV>
            <wp:extent cx="2149475" cy="3391535"/>
            <wp:effectExtent l="19050" t="19050" r="22225" b="18415"/>
            <wp:wrapSquare wrapText="bothSides"/>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Picture 542"/>
                    <pic:cNvPicPr>
                      <a:picLocks noChangeAspect="1" noChangeArrowheads="1"/>
                    </pic:cNvPicPr>
                  </pic:nvPicPr>
                  <pic:blipFill>
                    <a:blip r:embed="rId413">
                      <a:extLst>
                        <a:ext uri="{28A0092B-C50C-407E-A947-70E740481C1C}">
                          <a14:useLocalDpi xmlns:a14="http://schemas.microsoft.com/office/drawing/2010/main" val="0"/>
                        </a:ext>
                      </a:extLst>
                    </a:blip>
                    <a:stretch>
                      <a:fillRect/>
                    </a:stretch>
                  </pic:blipFill>
                  <pic:spPr bwMode="auto">
                    <a:xfrm>
                      <a:off x="0" y="0"/>
                      <a:ext cx="2155220" cy="340017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0188B">
        <w:t>This Circuit Give Difference as A - B - (B-in)</w:t>
      </w:r>
      <w:r w:rsidRPr="00A11FF6">
        <w:t xml:space="preserve"> </w:t>
      </w:r>
    </w:p>
    <w:p w14:paraId="733D0ADA" w14:textId="2A302B57" w:rsidR="00A11FF6" w:rsidRDefault="00A11FF6" w:rsidP="00A11FF6">
      <w:pPr>
        <w:pStyle w:val="ListParagraph"/>
        <w:numPr>
          <w:ilvl w:val="0"/>
          <w:numId w:val="0"/>
        </w:numPr>
        <w:ind w:left="1440"/>
      </w:pPr>
      <w:r w:rsidRPr="00B0188B">
        <w:rPr>
          <w:noProof/>
        </w:rPr>
        <mc:AlternateContent>
          <mc:Choice Requires="wps">
            <w:drawing>
              <wp:anchor distT="0" distB="0" distL="114300" distR="114300" simplePos="0" relativeHeight="252340224" behindDoc="0" locked="0" layoutInCell="1" allowOverlap="1" wp14:anchorId="3A905169" wp14:editId="19E28F18">
                <wp:simplePos x="0" y="0"/>
                <wp:positionH relativeFrom="margin">
                  <wp:posOffset>3394075</wp:posOffset>
                </wp:positionH>
                <wp:positionV relativeFrom="paragraph">
                  <wp:posOffset>3325495</wp:posOffset>
                </wp:positionV>
                <wp:extent cx="2268220" cy="635"/>
                <wp:effectExtent l="0" t="0" r="0" b="0"/>
                <wp:wrapSquare wrapText="bothSides"/>
                <wp:docPr id="541" name="Text Box 541"/>
                <wp:cNvGraphicFramePr/>
                <a:graphic xmlns:a="http://schemas.openxmlformats.org/drawingml/2006/main">
                  <a:graphicData uri="http://schemas.microsoft.com/office/word/2010/wordprocessingShape">
                    <wps:wsp>
                      <wps:cNvSpPr txBox="1"/>
                      <wps:spPr>
                        <a:xfrm>
                          <a:off x="0" y="0"/>
                          <a:ext cx="2268220" cy="635"/>
                        </a:xfrm>
                        <a:prstGeom prst="rect">
                          <a:avLst/>
                        </a:prstGeom>
                        <a:solidFill>
                          <a:prstClr val="white"/>
                        </a:solidFill>
                        <a:ln>
                          <a:noFill/>
                        </a:ln>
                      </wps:spPr>
                      <wps:txbx>
                        <w:txbxContent>
                          <w:p w14:paraId="605DB71E" w14:textId="16F7174D" w:rsidR="00B0188B" w:rsidRPr="00C10F84" w:rsidRDefault="00B0188B" w:rsidP="00B0188B">
                            <w:pPr>
                              <w:pStyle w:val="Caption"/>
                              <w:spacing w:before="0" w:after="0"/>
                              <w:jc w:val="center"/>
                              <w:rPr>
                                <w:noProof/>
                                <w:color w:val="808080" w:themeColor="background1" w:themeShade="80"/>
                                <w:sz w:val="26"/>
                                <w:szCs w:val="26"/>
                              </w:rPr>
                            </w:pPr>
                            <w:r>
                              <w:t>Figure 2</w:t>
                            </w:r>
                            <w:r w:rsidR="00A11FF6">
                              <w:t>3</w:t>
                            </w:r>
                            <w:r w:rsidRPr="00F06AED">
                              <w:t>: A=0, B=0, B-in=</w:t>
                            </w:r>
                            <w:r>
                              <w:t>1</w:t>
                            </w:r>
                            <w:r w:rsidRPr="00F06AED">
                              <w:t>; D=</w:t>
                            </w:r>
                            <w:r>
                              <w:t>1</w:t>
                            </w:r>
                            <w:r w:rsidRPr="00F06AED">
                              <w:t>, B-out=</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05169" id="Text Box 541" o:spid="_x0000_s1124" type="#_x0000_t202" style="position:absolute;left:0;text-align:left;margin-left:267.25pt;margin-top:261.85pt;width:178.6pt;height:.05pt;z-index:25234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Y7LwIAAGkEAAAOAAAAZHJzL2Uyb0RvYy54bWysVFFv2yAQfp+0/4B4X5x4a9R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" stroked="f">
                <v:textbox style="mso-fit-shape-to-text:t" inset="0,0,0,0">
                  <w:txbxContent>
                    <w:p w14:paraId="605DB71E" w14:textId="16F7174D" w:rsidR="00B0188B" w:rsidRPr="00C10F84" w:rsidRDefault="00B0188B" w:rsidP="00B0188B">
                      <w:pPr>
                        <w:pStyle w:val="Caption"/>
                        <w:spacing w:before="0" w:after="0"/>
                        <w:jc w:val="center"/>
                        <w:rPr>
                          <w:noProof/>
                          <w:color w:val="808080" w:themeColor="background1" w:themeShade="80"/>
                          <w:sz w:val="26"/>
                          <w:szCs w:val="26"/>
                        </w:rPr>
                      </w:pPr>
                      <w:r>
                        <w:t>Figure 2</w:t>
                      </w:r>
                      <w:r w:rsidR="00A11FF6">
                        <w:t>3</w:t>
                      </w:r>
                      <w:r w:rsidRPr="00F06AED">
                        <w:t>: A=0, B=0, B-in=</w:t>
                      </w:r>
                      <w:r>
                        <w:t>1</w:t>
                      </w:r>
                      <w:r w:rsidRPr="00F06AED">
                        <w:t>; D=</w:t>
                      </w:r>
                      <w:r>
                        <w:t>1</w:t>
                      </w:r>
                      <w:r w:rsidRPr="00F06AED">
                        <w:t>, B-out=</w:t>
                      </w:r>
                      <w:r>
                        <w:t>1</w:t>
                      </w:r>
                    </w:p>
                  </w:txbxContent>
                </v:textbox>
                <w10:wrap type="square" anchorx="margin"/>
              </v:shape>
            </w:pict>
          </mc:Fallback>
        </mc:AlternateContent>
      </w:r>
      <w:r w:rsidRPr="00A11FF6">
        <w:rPr>
          <w:noProof/>
        </w:rPr>
        <mc:AlternateContent>
          <mc:Choice Requires="wpi">
            <w:drawing>
              <wp:anchor distT="0" distB="0" distL="114300" distR="114300" simplePos="0" relativeHeight="252349440" behindDoc="0" locked="0" layoutInCell="1" allowOverlap="1" wp14:anchorId="7EB71E98" wp14:editId="6B9DA57D">
                <wp:simplePos x="0" y="0"/>
                <wp:positionH relativeFrom="column">
                  <wp:posOffset>4124960</wp:posOffset>
                </wp:positionH>
                <wp:positionV relativeFrom="paragraph">
                  <wp:posOffset>2546350</wp:posOffset>
                </wp:positionV>
                <wp:extent cx="111125" cy="118745"/>
                <wp:effectExtent l="38100" t="57150" r="22225" b="52705"/>
                <wp:wrapNone/>
                <wp:docPr id="550" name="Ink 550"/>
                <wp:cNvGraphicFramePr/>
                <a:graphic xmlns:a="http://schemas.openxmlformats.org/drawingml/2006/main">
                  <a:graphicData uri="http://schemas.microsoft.com/office/word/2010/wordprocessingInk">
                    <w14:contentPart bwMode="auto" r:id="rId414">
                      <w14:nvContentPartPr>
                        <w14:cNvContentPartPr/>
                      </w14:nvContentPartPr>
                      <w14:xfrm>
                        <a:off x="0" y="0"/>
                        <a:ext cx="111125" cy="118745"/>
                      </w14:xfrm>
                    </w14:contentPart>
                  </a:graphicData>
                </a:graphic>
              </wp:anchor>
            </w:drawing>
          </mc:Choice>
          <mc:Fallback>
            <w:pict>
              <v:shape w14:anchorId="58799048" id="Ink 550" o:spid="_x0000_s1026" type="#_x0000_t75" style="position:absolute;margin-left:324.1pt;margin-top:199.8pt;width:10.15pt;height:10.75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">
                <v:imagedata r:id="rId283" o:title=""/>
              </v:shape>
            </w:pict>
          </mc:Fallback>
        </mc:AlternateContent>
      </w:r>
      <w:r w:rsidRPr="00A11FF6">
        <w:rPr>
          <w:noProof/>
        </w:rPr>
        <mc:AlternateContent>
          <mc:Choice Requires="wpi">
            <w:drawing>
              <wp:anchor distT="0" distB="0" distL="114300" distR="114300" simplePos="0" relativeHeight="252352512" behindDoc="0" locked="0" layoutInCell="1" allowOverlap="1" wp14:anchorId="21D594DB" wp14:editId="744DE6D6">
                <wp:simplePos x="0" y="0"/>
                <wp:positionH relativeFrom="column">
                  <wp:posOffset>3681095</wp:posOffset>
                </wp:positionH>
                <wp:positionV relativeFrom="paragraph">
                  <wp:posOffset>64135</wp:posOffset>
                </wp:positionV>
                <wp:extent cx="73025" cy="106680"/>
                <wp:effectExtent l="38100" t="38100" r="41275" b="45720"/>
                <wp:wrapNone/>
                <wp:docPr id="553" name="Ink 553"/>
                <wp:cNvGraphicFramePr/>
                <a:graphic xmlns:a="http://schemas.openxmlformats.org/drawingml/2006/main">
                  <a:graphicData uri="http://schemas.microsoft.com/office/word/2010/wordprocessingInk">
                    <w14:contentPart bwMode="auto" r:id="rId415">
                      <w14:nvContentPartPr>
                        <w14:cNvContentPartPr/>
                      </w14:nvContentPartPr>
                      <w14:xfrm>
                        <a:off x="0" y="0"/>
                        <a:ext cx="73025" cy="106680"/>
                      </w14:xfrm>
                    </w14:contentPart>
                  </a:graphicData>
                </a:graphic>
              </wp:anchor>
            </w:drawing>
          </mc:Choice>
          <mc:Fallback>
            <w:pict>
              <v:shape w14:anchorId="0D672737" id="Ink 553" o:spid="_x0000_s1026" type="#_x0000_t75" style="position:absolute;margin-left:289.15pt;margin-top:4.35pt;width:7.1pt;height:9.8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">
                <v:imagedata r:id="rId416" o:title=""/>
              </v:shape>
            </w:pict>
          </mc:Fallback>
        </mc:AlternateContent>
      </w:r>
      <w:r w:rsidRPr="00A11FF6">
        <w:rPr>
          <w:noProof/>
        </w:rPr>
        <mc:AlternateContent>
          <mc:Choice Requires="wpi">
            <w:drawing>
              <wp:anchor distT="0" distB="0" distL="114300" distR="114300" simplePos="0" relativeHeight="252351488" behindDoc="0" locked="0" layoutInCell="1" allowOverlap="1" wp14:anchorId="1BB9A96A" wp14:editId="2375ABD6">
                <wp:simplePos x="0" y="0"/>
                <wp:positionH relativeFrom="column">
                  <wp:posOffset>4449445</wp:posOffset>
                </wp:positionH>
                <wp:positionV relativeFrom="paragraph">
                  <wp:posOffset>45720</wp:posOffset>
                </wp:positionV>
                <wp:extent cx="91440" cy="128905"/>
                <wp:effectExtent l="38100" t="38100" r="41910" b="42545"/>
                <wp:wrapNone/>
                <wp:docPr id="552" name="Ink 552"/>
                <wp:cNvGraphicFramePr/>
                <a:graphic xmlns:a="http://schemas.openxmlformats.org/drawingml/2006/main">
                  <a:graphicData uri="http://schemas.microsoft.com/office/word/2010/wordprocessingInk">
                    <w14:contentPart bwMode="auto" r:id="rId417">
                      <w14:nvContentPartPr>
                        <w14:cNvContentPartPr/>
                      </w14:nvContentPartPr>
                      <w14:xfrm>
                        <a:off x="0" y="0"/>
                        <a:ext cx="91440" cy="128905"/>
                      </w14:xfrm>
                    </w14:contentPart>
                  </a:graphicData>
                </a:graphic>
              </wp:anchor>
            </w:drawing>
          </mc:Choice>
          <mc:Fallback>
            <w:pict>
              <v:shape w14:anchorId="293DEC67" id="Ink 552" o:spid="_x0000_s1026" type="#_x0000_t75" style="position:absolute;margin-left:349.65pt;margin-top:2.9pt;width:8.6pt;height:11.55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">
                <v:imagedata r:id="rId290" o:title=""/>
              </v:shape>
            </w:pict>
          </mc:Fallback>
        </mc:AlternateContent>
      </w:r>
      <w:r w:rsidRPr="00A11FF6">
        <w:rPr>
          <w:noProof/>
        </w:rPr>
        <mc:AlternateContent>
          <mc:Choice Requires="wpi">
            <w:drawing>
              <wp:anchor distT="0" distB="0" distL="114300" distR="114300" simplePos="0" relativeHeight="252348416" behindDoc="0" locked="0" layoutInCell="1" allowOverlap="1" wp14:anchorId="42452DF4" wp14:editId="39293293">
                <wp:simplePos x="0" y="0"/>
                <wp:positionH relativeFrom="column">
                  <wp:posOffset>5054241</wp:posOffset>
                </wp:positionH>
                <wp:positionV relativeFrom="paragraph">
                  <wp:posOffset>45720</wp:posOffset>
                </wp:positionV>
                <wp:extent cx="289560" cy="100965"/>
                <wp:effectExtent l="38100" t="38100" r="34290" b="51435"/>
                <wp:wrapNone/>
                <wp:docPr id="549" name="Ink 549"/>
                <wp:cNvGraphicFramePr/>
                <a:graphic xmlns:a="http://schemas.openxmlformats.org/drawingml/2006/main">
                  <a:graphicData uri="http://schemas.microsoft.com/office/word/2010/wordprocessingInk">
                    <w14:contentPart bwMode="auto" r:id="rId418">
                      <w14:nvContentPartPr>
                        <w14:cNvContentPartPr/>
                      </w14:nvContentPartPr>
                      <w14:xfrm>
                        <a:off x="0" y="0"/>
                        <a:ext cx="289560" cy="100965"/>
                      </w14:xfrm>
                    </w14:contentPart>
                  </a:graphicData>
                </a:graphic>
              </wp:anchor>
            </w:drawing>
          </mc:Choice>
          <mc:Fallback>
            <w:pict>
              <v:shape w14:anchorId="6C24197F" id="Ink 549" o:spid="_x0000_s1026" type="#_x0000_t75" style="position:absolute;margin-left:397.25pt;margin-top:2.9pt;width:24.15pt;height:9.35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">
                <v:imagedata r:id="rId288" o:title=""/>
              </v:shape>
            </w:pict>
          </mc:Fallback>
        </mc:AlternateContent>
      </w:r>
      <w:r w:rsidRPr="00A11FF6">
        <w:rPr>
          <w:noProof/>
        </w:rPr>
        <mc:AlternateContent>
          <mc:Choice Requires="wpi">
            <w:drawing>
              <wp:anchor distT="0" distB="0" distL="114300" distR="114300" simplePos="0" relativeHeight="252342272" behindDoc="0" locked="0" layoutInCell="1" allowOverlap="1" wp14:anchorId="59ABF3E2" wp14:editId="18C0AB8D">
                <wp:simplePos x="0" y="0"/>
                <wp:positionH relativeFrom="column">
                  <wp:posOffset>1667041</wp:posOffset>
                </wp:positionH>
                <wp:positionV relativeFrom="paragraph">
                  <wp:posOffset>46107</wp:posOffset>
                </wp:positionV>
                <wp:extent cx="289560" cy="100965"/>
                <wp:effectExtent l="38100" t="38100" r="34290" b="51435"/>
                <wp:wrapNone/>
                <wp:docPr id="544" name="Ink 544"/>
                <wp:cNvGraphicFramePr/>
                <a:graphic xmlns:a="http://schemas.openxmlformats.org/drawingml/2006/main">
                  <a:graphicData uri="http://schemas.microsoft.com/office/word/2010/wordprocessingInk">
                    <w14:contentPart bwMode="auto" r:id="rId419">
                      <w14:nvContentPartPr>
                        <w14:cNvContentPartPr/>
                      </w14:nvContentPartPr>
                      <w14:xfrm>
                        <a:off x="0" y="0"/>
                        <a:ext cx="289560" cy="100965"/>
                      </w14:xfrm>
                    </w14:contentPart>
                  </a:graphicData>
                </a:graphic>
              </wp:anchor>
            </w:drawing>
          </mc:Choice>
          <mc:Fallback>
            <w:pict>
              <v:shape w14:anchorId="37C2825F" id="Ink 544" o:spid="_x0000_s1026" type="#_x0000_t75" style="position:absolute;margin-left:130.55pt;margin-top:2.95pt;width:24.15pt;height:9.35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">
                <v:imagedata r:id="rId288" o:title=""/>
              </v:shape>
            </w:pict>
          </mc:Fallback>
        </mc:AlternateContent>
      </w:r>
      <w:r w:rsidRPr="00A11FF6">
        <w:rPr>
          <w:noProof/>
        </w:rPr>
        <mc:AlternateContent>
          <mc:Choice Requires="wpi">
            <w:drawing>
              <wp:anchor distT="0" distB="0" distL="114300" distR="114300" simplePos="0" relativeHeight="252345344" behindDoc="0" locked="0" layoutInCell="1" allowOverlap="1" wp14:anchorId="71EF00CF" wp14:editId="3281EE9B">
                <wp:simplePos x="0" y="0"/>
                <wp:positionH relativeFrom="column">
                  <wp:posOffset>1054100</wp:posOffset>
                </wp:positionH>
                <wp:positionV relativeFrom="paragraph">
                  <wp:posOffset>-36195</wp:posOffset>
                </wp:positionV>
                <wp:extent cx="91440" cy="128905"/>
                <wp:effectExtent l="38100" t="38100" r="41910" b="42545"/>
                <wp:wrapNone/>
                <wp:docPr id="547" name="Ink 547"/>
                <wp:cNvGraphicFramePr/>
                <a:graphic xmlns:a="http://schemas.openxmlformats.org/drawingml/2006/main">
                  <a:graphicData uri="http://schemas.microsoft.com/office/word/2010/wordprocessingInk">
                    <w14:contentPart bwMode="auto" r:id="rId420">
                      <w14:nvContentPartPr>
                        <w14:cNvContentPartPr/>
                      </w14:nvContentPartPr>
                      <w14:xfrm>
                        <a:off x="0" y="0"/>
                        <a:ext cx="91440" cy="128905"/>
                      </w14:xfrm>
                    </w14:contentPart>
                  </a:graphicData>
                </a:graphic>
              </wp:anchor>
            </w:drawing>
          </mc:Choice>
          <mc:Fallback>
            <w:pict>
              <v:shape w14:anchorId="6899F455" id="Ink 547" o:spid="_x0000_s1026" type="#_x0000_t75" style="position:absolute;margin-left:82.3pt;margin-top:-3.55pt;width:8.6pt;height:11.5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">
                <v:imagedata r:id="rId290" o:title=""/>
              </v:shape>
            </w:pict>
          </mc:Fallback>
        </mc:AlternateContent>
      </w:r>
      <w:r w:rsidRPr="00A11FF6">
        <w:rPr>
          <w:noProof/>
        </w:rPr>
        <mc:AlternateContent>
          <mc:Choice Requires="wpi">
            <w:drawing>
              <wp:anchor distT="0" distB="0" distL="114300" distR="114300" simplePos="0" relativeHeight="252346368" behindDoc="0" locked="0" layoutInCell="1" allowOverlap="1" wp14:anchorId="6800EEDF" wp14:editId="3DAB747E">
                <wp:simplePos x="0" y="0"/>
                <wp:positionH relativeFrom="column">
                  <wp:posOffset>286247</wp:posOffset>
                </wp:positionH>
                <wp:positionV relativeFrom="paragraph">
                  <wp:posOffset>-18000</wp:posOffset>
                </wp:positionV>
                <wp:extent cx="73350" cy="106680"/>
                <wp:effectExtent l="38100" t="38100" r="41275" b="45720"/>
                <wp:wrapNone/>
                <wp:docPr id="548" name="Ink 548"/>
                <wp:cNvGraphicFramePr/>
                <a:graphic xmlns:a="http://schemas.openxmlformats.org/drawingml/2006/main">
                  <a:graphicData uri="http://schemas.microsoft.com/office/word/2010/wordprocessingInk">
                    <w14:contentPart bwMode="auto" r:id="rId421">
                      <w14:nvContentPartPr>
                        <w14:cNvContentPartPr/>
                      </w14:nvContentPartPr>
                      <w14:xfrm>
                        <a:off x="0" y="0"/>
                        <a:ext cx="73350" cy="106680"/>
                      </w14:xfrm>
                    </w14:contentPart>
                  </a:graphicData>
                </a:graphic>
              </wp:anchor>
            </w:drawing>
          </mc:Choice>
          <mc:Fallback>
            <w:pict>
              <v:shape w14:anchorId="3E7529CA" id="Ink 548" o:spid="_x0000_s1026" type="#_x0000_t75" style="position:absolute;margin-left:21.95pt;margin-top:-2.1pt;width:7pt;height:9.8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">
                <v:imagedata r:id="rId422" o:title=""/>
              </v:shape>
            </w:pict>
          </mc:Fallback>
        </mc:AlternateContent>
      </w:r>
    </w:p>
    <w:p w14:paraId="4247F41F" w14:textId="5D6D1FBA" w:rsidR="00A11FF6" w:rsidRDefault="00A11FF6" w:rsidP="00A11FF6"/>
    <w:p w14:paraId="3E6713F0" w14:textId="6DDDF791" w:rsidR="00A11FF6" w:rsidRDefault="00A11FF6">
      <w:r w:rsidRPr="00A11FF6">
        <w:rPr>
          <w:noProof/>
        </w:rPr>
        <mc:AlternateContent>
          <mc:Choice Requires="wpi">
            <w:drawing>
              <wp:anchor distT="0" distB="0" distL="114300" distR="114300" simplePos="0" relativeHeight="252350464" behindDoc="0" locked="0" layoutInCell="1" allowOverlap="1" wp14:anchorId="579E5976" wp14:editId="6B767B8D">
                <wp:simplePos x="0" y="0"/>
                <wp:positionH relativeFrom="column">
                  <wp:posOffset>4660541</wp:posOffset>
                </wp:positionH>
                <wp:positionV relativeFrom="paragraph">
                  <wp:posOffset>2466975</wp:posOffset>
                </wp:positionV>
                <wp:extent cx="414655" cy="138430"/>
                <wp:effectExtent l="38100" t="38100" r="42545" b="52070"/>
                <wp:wrapNone/>
                <wp:docPr id="551" name="Ink 551"/>
                <wp:cNvGraphicFramePr/>
                <a:graphic xmlns:a="http://schemas.openxmlformats.org/drawingml/2006/main">
                  <a:graphicData uri="http://schemas.microsoft.com/office/word/2010/wordprocessingInk">
                    <w14:contentPart bwMode="auto" r:id="rId423">
                      <w14:nvContentPartPr>
                        <w14:cNvContentPartPr/>
                      </w14:nvContentPartPr>
                      <w14:xfrm>
                        <a:off x="0" y="0"/>
                        <a:ext cx="414655" cy="138430"/>
                      </w14:xfrm>
                    </w14:contentPart>
                  </a:graphicData>
                </a:graphic>
                <wp14:sizeRelV relativeFrom="margin">
                  <wp14:pctHeight>0</wp14:pctHeight>
                </wp14:sizeRelV>
              </wp:anchor>
            </w:drawing>
          </mc:Choice>
          <mc:Fallback>
            <w:pict>
              <v:shape w14:anchorId="489B796F" id="Ink 551" o:spid="_x0000_s1026" type="#_x0000_t75" style="position:absolute;margin-left:366.25pt;margin-top:193.55pt;width:34.05pt;height:12.3pt;z-index:25235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">
                <v:imagedata r:id="rId424" o:title=""/>
              </v:shape>
            </w:pict>
          </mc:Fallback>
        </mc:AlternateContent>
      </w:r>
      <w:r w:rsidRPr="00A11FF6">
        <w:rPr>
          <w:noProof/>
        </w:rPr>
        <mc:AlternateContent>
          <mc:Choice Requires="wpi">
            <w:drawing>
              <wp:anchor distT="0" distB="0" distL="114300" distR="114300" simplePos="0" relativeHeight="252344320" behindDoc="0" locked="0" layoutInCell="1" allowOverlap="1" wp14:anchorId="1FB4067F" wp14:editId="395E884F">
                <wp:simplePos x="0" y="0"/>
                <wp:positionH relativeFrom="column">
                  <wp:posOffset>1265030</wp:posOffset>
                </wp:positionH>
                <wp:positionV relativeFrom="paragraph">
                  <wp:posOffset>2469625</wp:posOffset>
                </wp:positionV>
                <wp:extent cx="414655" cy="138430"/>
                <wp:effectExtent l="38100" t="38100" r="42545" b="52070"/>
                <wp:wrapNone/>
                <wp:docPr id="546" name="Ink 546"/>
                <wp:cNvGraphicFramePr/>
                <a:graphic xmlns:a="http://schemas.openxmlformats.org/drawingml/2006/main">
                  <a:graphicData uri="http://schemas.microsoft.com/office/word/2010/wordprocessingInk">
                    <w14:contentPart bwMode="auto" r:id="rId425">
                      <w14:nvContentPartPr>
                        <w14:cNvContentPartPr/>
                      </w14:nvContentPartPr>
                      <w14:xfrm>
                        <a:off x="0" y="0"/>
                        <a:ext cx="414655" cy="138430"/>
                      </w14:xfrm>
                    </w14:contentPart>
                  </a:graphicData>
                </a:graphic>
              </wp:anchor>
            </w:drawing>
          </mc:Choice>
          <mc:Fallback>
            <w:pict>
              <v:shape w14:anchorId="41349400" id="Ink 546" o:spid="_x0000_s1026" type="#_x0000_t75" style="position:absolute;margin-left:98.9pt;margin-top:193.75pt;width:34.05pt;height:12.3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">
                <v:imagedata r:id="rId286" o:title=""/>
              </v:shape>
            </w:pict>
          </mc:Fallback>
        </mc:AlternateContent>
      </w:r>
      <w:r w:rsidRPr="00A11FF6">
        <w:rPr>
          <w:noProof/>
        </w:rPr>
        <mc:AlternateContent>
          <mc:Choice Requires="wpi">
            <w:drawing>
              <wp:anchor distT="0" distB="0" distL="114300" distR="114300" simplePos="0" relativeHeight="252343296" behindDoc="0" locked="0" layoutInCell="1" allowOverlap="1" wp14:anchorId="15BB872F" wp14:editId="7AA013BD">
                <wp:simplePos x="0" y="0"/>
                <wp:positionH relativeFrom="column">
                  <wp:posOffset>690521</wp:posOffset>
                </wp:positionH>
                <wp:positionV relativeFrom="paragraph">
                  <wp:posOffset>1983574</wp:posOffset>
                </wp:positionV>
                <wp:extent cx="111125" cy="118745"/>
                <wp:effectExtent l="38100" t="57150" r="22225" b="52705"/>
                <wp:wrapNone/>
                <wp:docPr id="545" name="Ink 545"/>
                <wp:cNvGraphicFramePr/>
                <a:graphic xmlns:a="http://schemas.openxmlformats.org/drawingml/2006/main">
                  <a:graphicData uri="http://schemas.microsoft.com/office/word/2010/wordprocessingInk">
                    <w14:contentPart bwMode="auto" r:id="rId426">
                      <w14:nvContentPartPr>
                        <w14:cNvContentPartPr/>
                      </w14:nvContentPartPr>
                      <w14:xfrm>
                        <a:off x="0" y="0"/>
                        <a:ext cx="111125" cy="118745"/>
                      </w14:xfrm>
                    </w14:contentPart>
                  </a:graphicData>
                </a:graphic>
              </wp:anchor>
            </w:drawing>
          </mc:Choice>
          <mc:Fallback>
            <w:pict>
              <v:shape w14:anchorId="5B470246" id="Ink 545" o:spid="_x0000_s1026" type="#_x0000_t75" style="position:absolute;margin-left:53.65pt;margin-top:155.5pt;width:10.15pt;height:10.75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">
                <v:imagedata r:id="rId283" o:title=""/>
              </v:shape>
            </w:pict>
          </mc:Fallback>
        </mc:AlternateContent>
      </w:r>
      <w:r w:rsidRPr="00B0188B">
        <w:rPr>
          <w:noProof/>
        </w:rPr>
        <mc:AlternateContent>
          <mc:Choice Requires="wps">
            <w:drawing>
              <wp:anchor distT="0" distB="0" distL="114300" distR="114300" simplePos="0" relativeHeight="252338176" behindDoc="0" locked="0" layoutInCell="1" allowOverlap="1" wp14:anchorId="6FA4D79C" wp14:editId="51C8DE97">
                <wp:simplePos x="0" y="0"/>
                <wp:positionH relativeFrom="margin">
                  <wp:posOffset>-22225</wp:posOffset>
                </wp:positionH>
                <wp:positionV relativeFrom="paragraph">
                  <wp:posOffset>2698750</wp:posOffset>
                </wp:positionV>
                <wp:extent cx="2232660" cy="635"/>
                <wp:effectExtent l="0" t="0" r="0" b="0"/>
                <wp:wrapSquare wrapText="bothSides"/>
                <wp:docPr id="540" name="Text Box 540"/>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wps:spPr>
                      <wps:txbx>
                        <w:txbxContent>
                          <w:p w14:paraId="2590627F" w14:textId="55ADB82A" w:rsidR="00B0188B" w:rsidRPr="006A6674" w:rsidRDefault="00B0188B" w:rsidP="00B0188B">
                            <w:pPr>
                              <w:pStyle w:val="Caption"/>
                              <w:spacing w:before="0"/>
                              <w:jc w:val="center"/>
                              <w:rPr>
                                <w:noProof/>
                                <w:color w:val="808080" w:themeColor="background1" w:themeShade="80"/>
                                <w:sz w:val="26"/>
                                <w:szCs w:val="26"/>
                              </w:rPr>
                            </w:pPr>
                            <w:r>
                              <w:t>Figure 2</w:t>
                            </w:r>
                            <w:r w:rsidR="00A11FF6">
                              <w:t>2</w:t>
                            </w:r>
                            <w:r>
                              <w:t>: A=0, B=0, B-in=0; D=0, B-out=0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4D79C" id="Text Box 540" o:spid="_x0000_s1125" type="#_x0000_t202" style="position:absolute;margin-left:-1.75pt;margin-top:212.5pt;width:175.8pt;height:.05pt;z-index:25233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" stroked="f">
                <v:textbox style="mso-fit-shape-to-text:t" inset="0,0,0,0">
                  <w:txbxContent>
                    <w:p w14:paraId="2590627F" w14:textId="55ADB82A" w:rsidR="00B0188B" w:rsidRPr="006A6674" w:rsidRDefault="00B0188B" w:rsidP="00B0188B">
                      <w:pPr>
                        <w:pStyle w:val="Caption"/>
                        <w:spacing w:before="0"/>
                        <w:jc w:val="center"/>
                        <w:rPr>
                          <w:noProof/>
                          <w:color w:val="808080" w:themeColor="background1" w:themeShade="80"/>
                          <w:sz w:val="26"/>
                          <w:szCs w:val="26"/>
                        </w:rPr>
                      </w:pPr>
                      <w:r>
                        <w:t>Figure 2</w:t>
                      </w:r>
                      <w:r w:rsidR="00A11FF6">
                        <w:t>2</w:t>
                      </w:r>
                      <w:r>
                        <w:t>: A=0, B=0, B-in=0; D=0, B-out=0</w:t>
                      </w:r>
                    </w:p>
                  </w:txbxContent>
                </v:textbox>
                <w10:wrap type="square" anchorx="margin"/>
              </v:shape>
            </w:pict>
          </mc:Fallback>
        </mc:AlternateContent>
      </w:r>
      <w:r>
        <w:br w:type="page"/>
      </w:r>
    </w:p>
    <w:p w14:paraId="7EBF21FB" w14:textId="61B31C89" w:rsidR="00A11FF6" w:rsidRDefault="003F3F1B" w:rsidP="00A11FF6">
      <w:r w:rsidRPr="003F3F1B">
        <w:rPr>
          <w:noProof/>
        </w:rPr>
        <w:lastRenderedPageBreak/>
        <mc:AlternateContent>
          <mc:Choice Requires="wps">
            <w:drawing>
              <wp:anchor distT="0" distB="0" distL="114300" distR="114300" simplePos="0" relativeHeight="252357632" behindDoc="0" locked="0" layoutInCell="1" allowOverlap="1" wp14:anchorId="24C2B860" wp14:editId="43C0C5E8">
                <wp:simplePos x="0" y="0"/>
                <wp:positionH relativeFrom="column">
                  <wp:posOffset>3704590</wp:posOffset>
                </wp:positionH>
                <wp:positionV relativeFrom="paragraph">
                  <wp:posOffset>3963035</wp:posOffset>
                </wp:positionV>
                <wp:extent cx="2229485" cy="635"/>
                <wp:effectExtent l="0" t="0" r="0" b="0"/>
                <wp:wrapSquare wrapText="bothSides"/>
                <wp:docPr id="555" name="Text Box 555"/>
                <wp:cNvGraphicFramePr/>
                <a:graphic xmlns:a="http://schemas.openxmlformats.org/drawingml/2006/main">
                  <a:graphicData uri="http://schemas.microsoft.com/office/word/2010/wordprocessingShape">
                    <wps:wsp>
                      <wps:cNvSpPr txBox="1"/>
                      <wps:spPr>
                        <a:xfrm>
                          <a:off x="0" y="0"/>
                          <a:ext cx="2229485" cy="635"/>
                        </a:xfrm>
                        <a:prstGeom prst="rect">
                          <a:avLst/>
                        </a:prstGeom>
                        <a:solidFill>
                          <a:prstClr val="white"/>
                        </a:solidFill>
                        <a:ln>
                          <a:noFill/>
                        </a:ln>
                      </wps:spPr>
                      <wps:txbx>
                        <w:txbxContent>
                          <w:p w14:paraId="06D82237" w14:textId="0C044FB5" w:rsidR="003F3F1B" w:rsidRPr="00EA7D1B" w:rsidRDefault="003F3F1B" w:rsidP="003F3F1B">
                            <w:pPr>
                              <w:pStyle w:val="Caption"/>
                              <w:spacing w:before="0"/>
                              <w:jc w:val="center"/>
                              <w:rPr>
                                <w:noProof/>
                                <w:color w:val="808080" w:themeColor="background1" w:themeShade="80"/>
                                <w:sz w:val="26"/>
                                <w:szCs w:val="26"/>
                              </w:rPr>
                            </w:pPr>
                            <w:r>
                              <w:t>Figure 2</w:t>
                            </w:r>
                            <w:r w:rsidR="008B682F">
                              <w:t>5</w:t>
                            </w:r>
                            <w:r w:rsidRPr="00716FED">
                              <w:t>: A=0, B=1, B-in=</w:t>
                            </w:r>
                            <w:r>
                              <w:t>1</w:t>
                            </w:r>
                            <w:r w:rsidRPr="00716FED">
                              <w:t>; D=</w:t>
                            </w:r>
                            <w:r>
                              <w:t>0</w:t>
                            </w:r>
                            <w:r w:rsidRPr="00716FED">
                              <w:t>, B-out=1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2B860" id="Text Box 555" o:spid="_x0000_s1126" type="#_x0000_t202" style="position:absolute;margin-left:291.7pt;margin-top:312.05pt;width:175.55pt;height:.05pt;z-index:25235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" stroked="f">
                <v:textbox style="mso-fit-shape-to-text:t" inset="0,0,0,0">
                  <w:txbxContent>
                    <w:p w14:paraId="06D82237" w14:textId="0C044FB5" w:rsidR="003F3F1B" w:rsidRPr="00EA7D1B" w:rsidRDefault="003F3F1B" w:rsidP="003F3F1B">
                      <w:pPr>
                        <w:pStyle w:val="Caption"/>
                        <w:spacing w:before="0"/>
                        <w:jc w:val="center"/>
                        <w:rPr>
                          <w:noProof/>
                          <w:color w:val="808080" w:themeColor="background1" w:themeShade="80"/>
                          <w:sz w:val="26"/>
                          <w:szCs w:val="26"/>
                        </w:rPr>
                      </w:pPr>
                      <w:r>
                        <w:t>Figure 2</w:t>
                      </w:r>
                      <w:r w:rsidR="008B682F">
                        <w:t>5</w:t>
                      </w:r>
                      <w:r w:rsidRPr="00716FED">
                        <w:t>: A=0, B=1, B-in=</w:t>
                      </w:r>
                      <w:r>
                        <w:t>1</w:t>
                      </w:r>
                      <w:r w:rsidRPr="00716FED">
                        <w:t>; D=</w:t>
                      </w:r>
                      <w:r>
                        <w:t>0</w:t>
                      </w:r>
                      <w:r w:rsidRPr="00716FED">
                        <w:t>, B-out=1</w:t>
                      </w:r>
                    </w:p>
                  </w:txbxContent>
                </v:textbox>
                <w10:wrap type="square"/>
              </v:shape>
            </w:pict>
          </mc:Fallback>
        </mc:AlternateContent>
      </w:r>
    </w:p>
    <w:p w14:paraId="0013F563" w14:textId="173B6EFE" w:rsidR="00B0188B" w:rsidRDefault="008B682F" w:rsidP="00203CF2">
      <w:pPr>
        <w:ind w:left="244" w:hanging="244"/>
      </w:pPr>
      <w:r w:rsidRPr="008B682F">
        <w:rPr>
          <w:noProof/>
        </w:rPr>
        <mc:AlternateContent>
          <mc:Choice Requires="wpi">
            <w:drawing>
              <wp:anchor distT="0" distB="0" distL="114300" distR="114300" simplePos="0" relativeHeight="252369920" behindDoc="0" locked="0" layoutInCell="1" allowOverlap="1" wp14:anchorId="0B6C9E85" wp14:editId="0166CC1C">
                <wp:simplePos x="0" y="0"/>
                <wp:positionH relativeFrom="column">
                  <wp:posOffset>5432894</wp:posOffset>
                </wp:positionH>
                <wp:positionV relativeFrom="paragraph">
                  <wp:posOffset>191770</wp:posOffset>
                </wp:positionV>
                <wp:extent cx="289560" cy="100965"/>
                <wp:effectExtent l="38100" t="38100" r="34290" b="51435"/>
                <wp:wrapNone/>
                <wp:docPr id="567" name="Ink 567"/>
                <wp:cNvGraphicFramePr/>
                <a:graphic xmlns:a="http://schemas.openxmlformats.org/drawingml/2006/main">
                  <a:graphicData uri="http://schemas.microsoft.com/office/word/2010/wordprocessingInk">
                    <w14:contentPart bwMode="auto" r:id="rId427">
                      <w14:nvContentPartPr>
                        <w14:cNvContentPartPr/>
                      </w14:nvContentPartPr>
                      <w14:xfrm>
                        <a:off x="0" y="0"/>
                        <a:ext cx="289560" cy="100965"/>
                      </w14:xfrm>
                    </w14:contentPart>
                  </a:graphicData>
                </a:graphic>
              </wp:anchor>
            </w:drawing>
          </mc:Choice>
          <mc:Fallback>
            <w:pict>
              <v:shape w14:anchorId="2C99AF04" id="Ink 567" o:spid="_x0000_s1026" type="#_x0000_t75" style="position:absolute;margin-left:427.1pt;margin-top:14.4pt;width:24.15pt;height:9.35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">
                <v:imagedata r:id="rId288" o:title=""/>
              </v:shape>
            </w:pict>
          </mc:Fallback>
        </mc:AlternateContent>
      </w:r>
      <w:r w:rsidRPr="008B682F">
        <w:rPr>
          <w:noProof/>
        </w:rPr>
        <mc:AlternateContent>
          <mc:Choice Requires="wpi">
            <w:drawing>
              <wp:anchor distT="0" distB="0" distL="114300" distR="114300" simplePos="0" relativeHeight="252372992" behindDoc="0" locked="0" layoutInCell="1" allowOverlap="1" wp14:anchorId="796C8812" wp14:editId="5FB0F356">
                <wp:simplePos x="0" y="0"/>
                <wp:positionH relativeFrom="column">
                  <wp:posOffset>4740910</wp:posOffset>
                </wp:positionH>
                <wp:positionV relativeFrom="paragraph">
                  <wp:posOffset>173355</wp:posOffset>
                </wp:positionV>
                <wp:extent cx="91440" cy="128905"/>
                <wp:effectExtent l="38100" t="38100" r="41910" b="42545"/>
                <wp:wrapNone/>
                <wp:docPr id="570" name="Ink 570"/>
                <wp:cNvGraphicFramePr/>
                <a:graphic xmlns:a="http://schemas.openxmlformats.org/drawingml/2006/main">
                  <a:graphicData uri="http://schemas.microsoft.com/office/word/2010/wordprocessingInk">
                    <w14:contentPart bwMode="auto" r:id="rId428">
                      <w14:nvContentPartPr>
                        <w14:cNvContentPartPr/>
                      </w14:nvContentPartPr>
                      <w14:xfrm>
                        <a:off x="0" y="0"/>
                        <a:ext cx="91440" cy="128905"/>
                      </w14:xfrm>
                    </w14:contentPart>
                  </a:graphicData>
                </a:graphic>
              </wp:anchor>
            </w:drawing>
          </mc:Choice>
          <mc:Fallback>
            <w:pict>
              <v:shape w14:anchorId="69D8D74B" id="Ink 570" o:spid="_x0000_s1026" type="#_x0000_t75" style="position:absolute;margin-left:372.6pt;margin-top:12.95pt;width:8.6pt;height:11.55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">
                <v:imagedata r:id="rId290" o:title=""/>
              </v:shape>
            </w:pict>
          </mc:Fallback>
        </mc:AlternateContent>
      </w:r>
      <w:r w:rsidRPr="008B682F">
        <w:rPr>
          <w:noProof/>
        </w:rPr>
        <mc:AlternateContent>
          <mc:Choice Requires="wpi">
            <w:drawing>
              <wp:anchor distT="0" distB="0" distL="114300" distR="114300" simplePos="0" relativeHeight="252374016" behindDoc="0" locked="0" layoutInCell="1" allowOverlap="1" wp14:anchorId="335217E9" wp14:editId="227407AE">
                <wp:simplePos x="0" y="0"/>
                <wp:positionH relativeFrom="column">
                  <wp:posOffset>3972560</wp:posOffset>
                </wp:positionH>
                <wp:positionV relativeFrom="paragraph">
                  <wp:posOffset>191770</wp:posOffset>
                </wp:positionV>
                <wp:extent cx="73025" cy="106680"/>
                <wp:effectExtent l="38100" t="38100" r="41275" b="45720"/>
                <wp:wrapNone/>
                <wp:docPr id="571" name="Ink 571"/>
                <wp:cNvGraphicFramePr/>
                <a:graphic xmlns:a="http://schemas.openxmlformats.org/drawingml/2006/main">
                  <a:graphicData uri="http://schemas.microsoft.com/office/word/2010/wordprocessingInk">
                    <w14:contentPart bwMode="auto" r:id="rId429">
                      <w14:nvContentPartPr>
                        <w14:cNvContentPartPr/>
                      </w14:nvContentPartPr>
                      <w14:xfrm>
                        <a:off x="0" y="0"/>
                        <a:ext cx="73025" cy="106680"/>
                      </w14:xfrm>
                    </w14:contentPart>
                  </a:graphicData>
                </a:graphic>
              </wp:anchor>
            </w:drawing>
          </mc:Choice>
          <mc:Fallback>
            <w:pict>
              <v:shape w14:anchorId="160A0C37" id="Ink 571" o:spid="_x0000_s1026" type="#_x0000_t75" style="position:absolute;margin-left:312.1pt;margin-top:14.4pt;width:7.1pt;height:9.8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">
                <v:imagedata r:id="rId416" o:title=""/>
              </v:shape>
            </w:pict>
          </mc:Fallback>
        </mc:AlternateContent>
      </w:r>
      <w:r w:rsidRPr="008B682F">
        <w:rPr>
          <w:noProof/>
        </w:rPr>
        <mc:AlternateContent>
          <mc:Choice Requires="wpi">
            <w:drawing>
              <wp:anchor distT="0" distB="0" distL="114300" distR="114300" simplePos="0" relativeHeight="252364800" behindDoc="0" locked="0" layoutInCell="1" allowOverlap="1" wp14:anchorId="22E39DE7" wp14:editId="5857708E">
                <wp:simplePos x="0" y="0"/>
                <wp:positionH relativeFrom="column">
                  <wp:posOffset>1705417</wp:posOffset>
                </wp:positionH>
                <wp:positionV relativeFrom="paragraph">
                  <wp:posOffset>150053</wp:posOffset>
                </wp:positionV>
                <wp:extent cx="289560" cy="100965"/>
                <wp:effectExtent l="38100" t="38100" r="34290" b="51435"/>
                <wp:wrapNone/>
                <wp:docPr id="562" name="Ink 562"/>
                <wp:cNvGraphicFramePr/>
                <a:graphic xmlns:a="http://schemas.openxmlformats.org/drawingml/2006/main">
                  <a:graphicData uri="http://schemas.microsoft.com/office/word/2010/wordprocessingInk">
                    <w14:contentPart bwMode="auto" r:id="rId430">
                      <w14:nvContentPartPr>
                        <w14:cNvContentPartPr/>
                      </w14:nvContentPartPr>
                      <w14:xfrm>
                        <a:off x="0" y="0"/>
                        <a:ext cx="289560" cy="100965"/>
                      </w14:xfrm>
                    </w14:contentPart>
                  </a:graphicData>
                </a:graphic>
              </wp:anchor>
            </w:drawing>
          </mc:Choice>
          <mc:Fallback>
            <w:pict>
              <v:shape w14:anchorId="374CAFAD" id="Ink 562" o:spid="_x0000_s1026" type="#_x0000_t75" style="position:absolute;margin-left:133.6pt;margin-top:11.1pt;width:24.15pt;height:9.3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">
                <v:imagedata r:id="rId288" o:title=""/>
              </v:shape>
            </w:pict>
          </mc:Fallback>
        </mc:AlternateContent>
      </w:r>
      <w:r w:rsidRPr="008B682F">
        <w:rPr>
          <w:noProof/>
        </w:rPr>
        <mc:AlternateContent>
          <mc:Choice Requires="wpi">
            <w:drawing>
              <wp:anchor distT="0" distB="0" distL="114300" distR="114300" simplePos="0" relativeHeight="252367872" behindDoc="0" locked="0" layoutInCell="1" allowOverlap="1" wp14:anchorId="5E2A0CB3" wp14:editId="2D85E954">
                <wp:simplePos x="0" y="0"/>
                <wp:positionH relativeFrom="column">
                  <wp:posOffset>1021080</wp:posOffset>
                </wp:positionH>
                <wp:positionV relativeFrom="paragraph">
                  <wp:posOffset>139700</wp:posOffset>
                </wp:positionV>
                <wp:extent cx="91440" cy="128905"/>
                <wp:effectExtent l="38100" t="38100" r="41910" b="42545"/>
                <wp:wrapNone/>
                <wp:docPr id="565" name="Ink 565"/>
                <wp:cNvGraphicFramePr/>
                <a:graphic xmlns:a="http://schemas.openxmlformats.org/drawingml/2006/main">
                  <a:graphicData uri="http://schemas.microsoft.com/office/word/2010/wordprocessingInk">
                    <w14:contentPart bwMode="auto" r:id="rId431">
                      <w14:nvContentPartPr>
                        <w14:cNvContentPartPr/>
                      </w14:nvContentPartPr>
                      <w14:xfrm>
                        <a:off x="0" y="0"/>
                        <a:ext cx="91440" cy="128905"/>
                      </w14:xfrm>
                    </w14:contentPart>
                  </a:graphicData>
                </a:graphic>
              </wp:anchor>
            </w:drawing>
          </mc:Choice>
          <mc:Fallback>
            <w:pict>
              <v:shape w14:anchorId="69EE0C1D" id="Ink 565" o:spid="_x0000_s1026" type="#_x0000_t75" style="position:absolute;margin-left:79.7pt;margin-top:10.3pt;width:8.6pt;height:11.55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">
                <v:imagedata r:id="rId290" o:title=""/>
              </v:shape>
            </w:pict>
          </mc:Fallback>
        </mc:AlternateContent>
      </w:r>
      <w:r w:rsidRPr="008B682F">
        <w:rPr>
          <w:noProof/>
        </w:rPr>
        <mc:AlternateContent>
          <mc:Choice Requires="wpi">
            <w:drawing>
              <wp:anchor distT="0" distB="0" distL="114300" distR="114300" simplePos="0" relativeHeight="252368896" behindDoc="0" locked="0" layoutInCell="1" allowOverlap="1" wp14:anchorId="4ECA6719" wp14:editId="05550B05">
                <wp:simplePos x="0" y="0"/>
                <wp:positionH relativeFrom="column">
                  <wp:posOffset>252730</wp:posOffset>
                </wp:positionH>
                <wp:positionV relativeFrom="paragraph">
                  <wp:posOffset>158115</wp:posOffset>
                </wp:positionV>
                <wp:extent cx="73025" cy="106680"/>
                <wp:effectExtent l="38100" t="38100" r="41275" b="45720"/>
                <wp:wrapNone/>
                <wp:docPr id="566" name="Ink 566"/>
                <wp:cNvGraphicFramePr/>
                <a:graphic xmlns:a="http://schemas.openxmlformats.org/drawingml/2006/main">
                  <a:graphicData uri="http://schemas.microsoft.com/office/word/2010/wordprocessingInk">
                    <w14:contentPart bwMode="auto" r:id="rId432">
                      <w14:nvContentPartPr>
                        <w14:cNvContentPartPr/>
                      </w14:nvContentPartPr>
                      <w14:xfrm>
                        <a:off x="0" y="0"/>
                        <a:ext cx="73025" cy="106680"/>
                      </w14:xfrm>
                    </w14:contentPart>
                  </a:graphicData>
                </a:graphic>
              </wp:anchor>
            </w:drawing>
          </mc:Choice>
          <mc:Fallback>
            <w:pict>
              <v:shape w14:anchorId="3665DAC8" id="Ink 566" o:spid="_x0000_s1026" type="#_x0000_t75" style="position:absolute;margin-left:19.3pt;margin-top:11.75pt;width:6.9pt;height:9.8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">
                <v:imagedata r:id="rId422" o:title=""/>
              </v:shape>
            </w:pict>
          </mc:Fallback>
        </mc:AlternateContent>
      </w:r>
      <w:r w:rsidRPr="003F3F1B">
        <w:rPr>
          <w:noProof/>
        </w:rPr>
        <w:drawing>
          <wp:anchor distT="0" distB="0" distL="114300" distR="114300" simplePos="0" relativeHeight="252356608" behindDoc="0" locked="0" layoutInCell="1" allowOverlap="1" wp14:anchorId="3AE66AEF" wp14:editId="2A946794">
            <wp:simplePos x="0" y="0"/>
            <wp:positionH relativeFrom="margin">
              <wp:posOffset>3706495</wp:posOffset>
            </wp:positionH>
            <wp:positionV relativeFrom="paragraph">
              <wp:posOffset>83820</wp:posOffset>
            </wp:positionV>
            <wp:extent cx="2229485" cy="3551555"/>
            <wp:effectExtent l="19050" t="19050" r="18415" b="10795"/>
            <wp:wrapSquare wrapText="bothSides"/>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Picture 557"/>
                    <pic:cNvPicPr>
                      <a:picLocks noChangeAspect="1" noChangeArrowheads="1"/>
                    </pic:cNvPicPr>
                  </pic:nvPicPr>
                  <pic:blipFill>
                    <a:blip r:embed="rId433">
                      <a:extLst>
                        <a:ext uri="{28A0092B-C50C-407E-A947-70E740481C1C}">
                          <a14:useLocalDpi xmlns:a14="http://schemas.microsoft.com/office/drawing/2010/main" val="0"/>
                        </a:ext>
                      </a:extLst>
                    </a:blip>
                    <a:stretch>
                      <a:fillRect/>
                    </a:stretch>
                  </pic:blipFill>
                  <pic:spPr bwMode="auto">
                    <a:xfrm>
                      <a:off x="0" y="0"/>
                      <a:ext cx="2229485" cy="35515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F3F1B">
        <w:rPr>
          <w:noProof/>
        </w:rPr>
        <w:drawing>
          <wp:anchor distT="0" distB="0" distL="114300" distR="114300" simplePos="0" relativeHeight="252354560" behindDoc="0" locked="0" layoutInCell="1" allowOverlap="1" wp14:anchorId="44B5BD0C" wp14:editId="1A566B6A">
            <wp:simplePos x="0" y="0"/>
            <wp:positionH relativeFrom="margin">
              <wp:posOffset>635</wp:posOffset>
            </wp:positionH>
            <wp:positionV relativeFrom="paragraph">
              <wp:posOffset>89535</wp:posOffset>
            </wp:positionV>
            <wp:extent cx="2209800" cy="3451225"/>
            <wp:effectExtent l="19050" t="19050" r="19050" b="15875"/>
            <wp:wrapSquare wrapText="bothSides"/>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Picture 556"/>
                    <pic:cNvPicPr>
                      <a:picLocks noChangeAspect="1" noChangeArrowheads="1"/>
                    </pic:cNvPicPr>
                  </pic:nvPicPr>
                  <pic:blipFill>
                    <a:blip r:embed="rId434">
                      <a:extLst>
                        <a:ext uri="{28A0092B-C50C-407E-A947-70E740481C1C}">
                          <a14:useLocalDpi xmlns:a14="http://schemas.microsoft.com/office/drawing/2010/main" val="0"/>
                        </a:ext>
                      </a:extLst>
                    </a:blip>
                    <a:stretch>
                      <a:fillRect/>
                    </a:stretch>
                  </pic:blipFill>
                  <pic:spPr bwMode="auto">
                    <a:xfrm>
                      <a:off x="0" y="0"/>
                      <a:ext cx="2209800" cy="3451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C96E9A4" w14:textId="621C4A4D" w:rsidR="003F3F1B" w:rsidRDefault="003F3F1B" w:rsidP="00203CF2">
      <w:pPr>
        <w:ind w:left="244" w:hanging="244"/>
      </w:pPr>
    </w:p>
    <w:p w14:paraId="5B3A250E" w14:textId="1A1C73AD" w:rsidR="003F3F1B" w:rsidRDefault="003F3F1B" w:rsidP="00203CF2">
      <w:pPr>
        <w:ind w:left="244" w:hanging="244"/>
      </w:pPr>
    </w:p>
    <w:p w14:paraId="53ACE84C" w14:textId="2B58A020" w:rsidR="003F3F1B" w:rsidRDefault="003F3F1B" w:rsidP="00203CF2">
      <w:pPr>
        <w:ind w:left="244" w:hanging="244"/>
      </w:pPr>
    </w:p>
    <w:p w14:paraId="0203B06A" w14:textId="2151E707" w:rsidR="003F3F1B" w:rsidRDefault="003F3F1B" w:rsidP="00203CF2">
      <w:pPr>
        <w:ind w:left="244" w:hanging="244"/>
      </w:pPr>
    </w:p>
    <w:p w14:paraId="4F123708" w14:textId="0362CA39" w:rsidR="003F3F1B" w:rsidRDefault="003F3F1B" w:rsidP="00203CF2">
      <w:pPr>
        <w:ind w:left="244" w:hanging="244"/>
      </w:pPr>
    </w:p>
    <w:p w14:paraId="19217776" w14:textId="53D7F023" w:rsidR="003F3F1B" w:rsidRDefault="003F3F1B" w:rsidP="00203CF2">
      <w:pPr>
        <w:ind w:left="244" w:hanging="244"/>
      </w:pPr>
    </w:p>
    <w:p w14:paraId="343243B7" w14:textId="7B728DA4" w:rsidR="003F3F1B" w:rsidRDefault="003F3F1B" w:rsidP="00203CF2">
      <w:pPr>
        <w:ind w:left="244" w:hanging="244"/>
      </w:pPr>
    </w:p>
    <w:p w14:paraId="050F5B5B" w14:textId="61DEA4D7" w:rsidR="003F3F1B" w:rsidRDefault="003F3F1B" w:rsidP="00203CF2">
      <w:pPr>
        <w:ind w:left="244" w:hanging="244"/>
      </w:pPr>
    </w:p>
    <w:p w14:paraId="10B6EA51" w14:textId="76DB03B4" w:rsidR="003F3F1B" w:rsidRDefault="008B682F" w:rsidP="00203CF2">
      <w:pPr>
        <w:ind w:left="244" w:hanging="244"/>
      </w:pPr>
      <w:r w:rsidRPr="008B682F">
        <w:rPr>
          <w:noProof/>
        </w:rPr>
        <mc:AlternateContent>
          <mc:Choice Requires="wpi">
            <w:drawing>
              <wp:anchor distT="0" distB="0" distL="114300" distR="114300" simplePos="0" relativeHeight="252370944" behindDoc="0" locked="0" layoutInCell="1" allowOverlap="1" wp14:anchorId="5B5ACB94" wp14:editId="7A116ABA">
                <wp:simplePos x="0" y="0"/>
                <wp:positionH relativeFrom="column">
                  <wp:posOffset>4439865</wp:posOffset>
                </wp:positionH>
                <wp:positionV relativeFrom="paragraph">
                  <wp:posOffset>139065</wp:posOffset>
                </wp:positionV>
                <wp:extent cx="111125" cy="118745"/>
                <wp:effectExtent l="38100" t="57150" r="22225" b="52705"/>
                <wp:wrapNone/>
                <wp:docPr id="568" name="Ink 568"/>
                <wp:cNvGraphicFramePr/>
                <a:graphic xmlns:a="http://schemas.openxmlformats.org/drawingml/2006/main">
                  <a:graphicData uri="http://schemas.microsoft.com/office/word/2010/wordprocessingInk">
                    <w14:contentPart bwMode="auto" r:id="rId435">
                      <w14:nvContentPartPr>
                        <w14:cNvContentPartPr/>
                      </w14:nvContentPartPr>
                      <w14:xfrm>
                        <a:off x="0" y="0"/>
                        <a:ext cx="111125" cy="118745"/>
                      </w14:xfrm>
                    </w14:contentPart>
                  </a:graphicData>
                </a:graphic>
              </wp:anchor>
            </w:drawing>
          </mc:Choice>
          <mc:Fallback>
            <w:pict>
              <v:shape w14:anchorId="1F6F2A32" id="Ink 568" o:spid="_x0000_s1026" type="#_x0000_t75" style="position:absolute;margin-left:348.9pt;margin-top:10.25pt;width:10.15pt;height:10.75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">
                <v:imagedata r:id="rId283" o:title=""/>
              </v:shape>
            </w:pict>
          </mc:Fallback>
        </mc:AlternateContent>
      </w:r>
      <w:r w:rsidRPr="008B682F">
        <w:rPr>
          <w:noProof/>
        </w:rPr>
        <mc:AlternateContent>
          <mc:Choice Requires="wpi">
            <w:drawing>
              <wp:anchor distT="0" distB="0" distL="114300" distR="114300" simplePos="0" relativeHeight="252365824" behindDoc="0" locked="0" layoutInCell="1" allowOverlap="1" wp14:anchorId="18611348" wp14:editId="093858A3">
                <wp:simplePos x="0" y="0"/>
                <wp:positionH relativeFrom="column">
                  <wp:posOffset>736738</wp:posOffset>
                </wp:positionH>
                <wp:positionV relativeFrom="paragraph">
                  <wp:posOffset>63831</wp:posOffset>
                </wp:positionV>
                <wp:extent cx="111125" cy="118745"/>
                <wp:effectExtent l="38100" t="57150" r="22225" b="52705"/>
                <wp:wrapNone/>
                <wp:docPr id="563" name="Ink 563"/>
                <wp:cNvGraphicFramePr/>
                <a:graphic xmlns:a="http://schemas.openxmlformats.org/drawingml/2006/main">
                  <a:graphicData uri="http://schemas.microsoft.com/office/word/2010/wordprocessingInk">
                    <w14:contentPart bwMode="auto" r:id="rId436">
                      <w14:nvContentPartPr>
                        <w14:cNvContentPartPr/>
                      </w14:nvContentPartPr>
                      <w14:xfrm>
                        <a:off x="0" y="0"/>
                        <a:ext cx="111125" cy="118745"/>
                      </w14:xfrm>
                    </w14:contentPart>
                  </a:graphicData>
                </a:graphic>
              </wp:anchor>
            </w:drawing>
          </mc:Choice>
          <mc:Fallback>
            <w:pict>
              <v:shape w14:anchorId="3A4EFA7E" id="Ink 563" o:spid="_x0000_s1026" type="#_x0000_t75" style="position:absolute;margin-left:57.3pt;margin-top:4.35pt;width:10.15pt;height:10.7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">
                <v:imagedata r:id="rId283" o:title=""/>
              </v:shape>
            </w:pict>
          </mc:Fallback>
        </mc:AlternateContent>
      </w:r>
    </w:p>
    <w:p w14:paraId="62A98F7A" w14:textId="275DFCC1" w:rsidR="003F3F1B" w:rsidRDefault="008B682F" w:rsidP="00203CF2">
      <w:pPr>
        <w:ind w:left="244" w:hanging="244"/>
      </w:pPr>
      <w:r w:rsidRPr="008B682F">
        <w:rPr>
          <w:noProof/>
        </w:rPr>
        <mc:AlternateContent>
          <mc:Choice Requires="wpi">
            <w:drawing>
              <wp:anchor distT="0" distB="0" distL="114300" distR="114300" simplePos="0" relativeHeight="252366848" behindDoc="0" locked="0" layoutInCell="1" allowOverlap="1" wp14:anchorId="6EADA7AA" wp14:editId="7AEB9459">
                <wp:simplePos x="0" y="0"/>
                <wp:positionH relativeFrom="column">
                  <wp:posOffset>1290320</wp:posOffset>
                </wp:positionH>
                <wp:positionV relativeFrom="paragraph">
                  <wp:posOffset>236248</wp:posOffset>
                </wp:positionV>
                <wp:extent cx="414655" cy="138430"/>
                <wp:effectExtent l="38100" t="38100" r="42545" b="52070"/>
                <wp:wrapNone/>
                <wp:docPr id="564" name="Ink 564"/>
                <wp:cNvGraphicFramePr/>
                <a:graphic xmlns:a="http://schemas.openxmlformats.org/drawingml/2006/main">
                  <a:graphicData uri="http://schemas.microsoft.com/office/word/2010/wordprocessingInk">
                    <w14:contentPart bwMode="auto" r:id="rId437">
                      <w14:nvContentPartPr>
                        <w14:cNvContentPartPr/>
                      </w14:nvContentPartPr>
                      <w14:xfrm>
                        <a:off x="0" y="0"/>
                        <a:ext cx="414655" cy="138430"/>
                      </w14:xfrm>
                    </w14:contentPart>
                  </a:graphicData>
                </a:graphic>
              </wp:anchor>
            </w:drawing>
          </mc:Choice>
          <mc:Fallback>
            <w:pict>
              <v:shape w14:anchorId="52E4FB60" id="Ink 564" o:spid="_x0000_s1026" type="#_x0000_t75" style="position:absolute;margin-left:100.9pt;margin-top:17.9pt;width:34.05pt;height:12.3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">
                <v:imagedata r:id="rId286" o:title=""/>
              </v:shape>
            </w:pict>
          </mc:Fallback>
        </mc:AlternateContent>
      </w:r>
    </w:p>
    <w:p w14:paraId="6E3ED3BE" w14:textId="4BF42919" w:rsidR="003F3F1B" w:rsidRDefault="009D76CD" w:rsidP="00203CF2">
      <w:pPr>
        <w:ind w:left="244" w:hanging="244"/>
      </w:pPr>
      <w:r w:rsidRPr="003F3F1B">
        <w:rPr>
          <w:noProof/>
        </w:rPr>
        <mc:AlternateContent>
          <mc:Choice Requires="wps">
            <w:drawing>
              <wp:anchor distT="0" distB="0" distL="114300" distR="114300" simplePos="0" relativeHeight="252355584" behindDoc="0" locked="0" layoutInCell="1" allowOverlap="1" wp14:anchorId="3E030C2D" wp14:editId="41561B91">
                <wp:simplePos x="0" y="0"/>
                <wp:positionH relativeFrom="margin">
                  <wp:align>left</wp:align>
                </wp:positionH>
                <wp:positionV relativeFrom="paragraph">
                  <wp:posOffset>216673</wp:posOffset>
                </wp:positionV>
                <wp:extent cx="2209800" cy="635"/>
                <wp:effectExtent l="0" t="0" r="0" b="0"/>
                <wp:wrapSquare wrapText="bothSides"/>
                <wp:docPr id="554" name="Text Box 554"/>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6B6DF7AC" w14:textId="526F4910" w:rsidR="003F3F1B" w:rsidRPr="00E32202" w:rsidRDefault="003F3F1B" w:rsidP="003F3F1B">
                            <w:pPr>
                              <w:pStyle w:val="Caption"/>
                              <w:spacing w:before="0"/>
                              <w:jc w:val="center"/>
                              <w:rPr>
                                <w:noProof/>
                                <w:color w:val="808080" w:themeColor="background1" w:themeShade="80"/>
                                <w:sz w:val="26"/>
                                <w:szCs w:val="26"/>
                              </w:rPr>
                            </w:pPr>
                            <w:r>
                              <w:t>Figure 2</w:t>
                            </w:r>
                            <w:r w:rsidR="008B682F">
                              <w:t>4</w:t>
                            </w:r>
                            <w:r w:rsidRPr="00820F22">
                              <w:t>: A=0, B=</w:t>
                            </w:r>
                            <w:r>
                              <w:t>1</w:t>
                            </w:r>
                            <w:r w:rsidRPr="00820F22">
                              <w:t>, B-in=0; D=</w:t>
                            </w:r>
                            <w:r>
                              <w:t>1</w:t>
                            </w:r>
                            <w:r w:rsidRPr="00820F22">
                              <w:t>, B-out=</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30C2D" id="Text Box 554" o:spid="_x0000_s1127" type="#_x0000_t202" style="position:absolute;left:0;text-align:left;margin-left:0;margin-top:17.05pt;width:174pt;height:.05pt;z-index:2523555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InTMAIAAGkEAAAOAAAAZHJzL2Uyb0RvYy54bWysVFFv2yAQfp+0/4B4X+xkS9V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" stroked="f">
                <v:textbox style="mso-fit-shape-to-text:t" inset="0,0,0,0">
                  <w:txbxContent>
                    <w:p w14:paraId="6B6DF7AC" w14:textId="526F4910" w:rsidR="003F3F1B" w:rsidRPr="00E32202" w:rsidRDefault="003F3F1B" w:rsidP="003F3F1B">
                      <w:pPr>
                        <w:pStyle w:val="Caption"/>
                        <w:spacing w:before="0"/>
                        <w:jc w:val="center"/>
                        <w:rPr>
                          <w:noProof/>
                          <w:color w:val="808080" w:themeColor="background1" w:themeShade="80"/>
                          <w:sz w:val="26"/>
                          <w:szCs w:val="26"/>
                        </w:rPr>
                      </w:pPr>
                      <w:r>
                        <w:t>Figure 2</w:t>
                      </w:r>
                      <w:r w:rsidR="008B682F">
                        <w:t>4</w:t>
                      </w:r>
                      <w:r w:rsidRPr="00820F22">
                        <w:t>: A=0, B=</w:t>
                      </w:r>
                      <w:r>
                        <w:t>1</w:t>
                      </w:r>
                      <w:r w:rsidRPr="00820F22">
                        <w:t>, B-in=0; D=</w:t>
                      </w:r>
                      <w:r>
                        <w:t>1</w:t>
                      </w:r>
                      <w:r w:rsidRPr="00820F22">
                        <w:t>, B-out=</w:t>
                      </w:r>
                      <w:r>
                        <w:t>1</w:t>
                      </w:r>
                    </w:p>
                  </w:txbxContent>
                </v:textbox>
                <w10:wrap type="square" anchorx="margin"/>
              </v:shape>
            </w:pict>
          </mc:Fallback>
        </mc:AlternateContent>
      </w:r>
      <w:r w:rsidR="008B682F" w:rsidRPr="008B682F">
        <w:rPr>
          <w:noProof/>
        </w:rPr>
        <mc:AlternateContent>
          <mc:Choice Requires="wpi">
            <w:drawing>
              <wp:anchor distT="0" distB="0" distL="114300" distR="114300" simplePos="0" relativeHeight="252371968" behindDoc="0" locked="0" layoutInCell="1" allowOverlap="1" wp14:anchorId="6140D7C8" wp14:editId="4DE4E010">
                <wp:simplePos x="0" y="0"/>
                <wp:positionH relativeFrom="column">
                  <wp:posOffset>5007389</wp:posOffset>
                </wp:positionH>
                <wp:positionV relativeFrom="paragraph">
                  <wp:posOffset>4445</wp:posOffset>
                </wp:positionV>
                <wp:extent cx="414655" cy="138430"/>
                <wp:effectExtent l="38100" t="38100" r="42545" b="52070"/>
                <wp:wrapNone/>
                <wp:docPr id="569" name="Ink 569"/>
                <wp:cNvGraphicFramePr/>
                <a:graphic xmlns:a="http://schemas.openxmlformats.org/drawingml/2006/main">
                  <a:graphicData uri="http://schemas.microsoft.com/office/word/2010/wordprocessingInk">
                    <w14:contentPart bwMode="auto" r:id="rId438">
                      <w14:nvContentPartPr>
                        <w14:cNvContentPartPr/>
                      </w14:nvContentPartPr>
                      <w14:xfrm>
                        <a:off x="0" y="0"/>
                        <a:ext cx="414655" cy="138430"/>
                      </w14:xfrm>
                    </w14:contentPart>
                  </a:graphicData>
                </a:graphic>
                <wp14:sizeRelV relativeFrom="margin">
                  <wp14:pctHeight>0</wp14:pctHeight>
                </wp14:sizeRelV>
              </wp:anchor>
            </w:drawing>
          </mc:Choice>
          <mc:Fallback>
            <w:pict>
              <v:shape w14:anchorId="25FCCB44" id="Ink 569" o:spid="_x0000_s1026" type="#_x0000_t75" style="position:absolute;margin-left:393.6pt;margin-top:-.35pt;width:34.05pt;height:12.3pt;z-index:25237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">
                <v:imagedata r:id="rId424" o:title=""/>
              </v:shape>
            </w:pict>
          </mc:Fallback>
        </mc:AlternateContent>
      </w:r>
    </w:p>
    <w:p w14:paraId="7ACD75B7" w14:textId="4E58D6C1" w:rsidR="003F3F1B" w:rsidRDefault="003F3F1B" w:rsidP="00203CF2">
      <w:pPr>
        <w:ind w:left="244" w:hanging="244"/>
      </w:pPr>
      <w:r w:rsidRPr="003F3F1B">
        <w:rPr>
          <w:noProof/>
        </w:rPr>
        <w:drawing>
          <wp:anchor distT="0" distB="0" distL="114300" distR="114300" simplePos="0" relativeHeight="252361728" behindDoc="0" locked="0" layoutInCell="1" allowOverlap="1" wp14:anchorId="02D78B10" wp14:editId="6074AC8A">
            <wp:simplePos x="0" y="0"/>
            <wp:positionH relativeFrom="margin">
              <wp:posOffset>3555365</wp:posOffset>
            </wp:positionH>
            <wp:positionV relativeFrom="paragraph">
              <wp:posOffset>237490</wp:posOffset>
            </wp:positionV>
            <wp:extent cx="2383790" cy="3711575"/>
            <wp:effectExtent l="19050" t="19050" r="16510" b="22225"/>
            <wp:wrapSquare wrapText="bothSides"/>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Picture 561"/>
                    <pic:cNvPicPr>
                      <a:picLocks noChangeAspect="1" noChangeArrowheads="1"/>
                    </pic:cNvPicPr>
                  </pic:nvPicPr>
                  <pic:blipFill>
                    <a:blip r:embed="rId439">
                      <a:extLst>
                        <a:ext uri="{28A0092B-C50C-407E-A947-70E740481C1C}">
                          <a14:useLocalDpi xmlns:a14="http://schemas.microsoft.com/office/drawing/2010/main" val="0"/>
                        </a:ext>
                      </a:extLst>
                    </a:blip>
                    <a:stretch>
                      <a:fillRect/>
                    </a:stretch>
                  </pic:blipFill>
                  <pic:spPr bwMode="auto">
                    <a:xfrm>
                      <a:off x="0" y="0"/>
                      <a:ext cx="2383790" cy="37115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F3F1B">
        <w:rPr>
          <w:noProof/>
        </w:rPr>
        <mc:AlternateContent>
          <mc:Choice Requires="wps">
            <w:drawing>
              <wp:anchor distT="0" distB="0" distL="114300" distR="114300" simplePos="0" relativeHeight="252362752" behindDoc="0" locked="0" layoutInCell="1" allowOverlap="1" wp14:anchorId="3D703437" wp14:editId="770C0518">
                <wp:simplePos x="0" y="0"/>
                <wp:positionH relativeFrom="column">
                  <wp:posOffset>3552190</wp:posOffset>
                </wp:positionH>
                <wp:positionV relativeFrom="paragraph">
                  <wp:posOffset>3973195</wp:posOffset>
                </wp:positionV>
                <wp:extent cx="2383790" cy="635"/>
                <wp:effectExtent l="0" t="0" r="0" b="0"/>
                <wp:wrapSquare wrapText="bothSides"/>
                <wp:docPr id="559" name="Text Box 559"/>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wps:spPr>
                      <wps:txbx>
                        <w:txbxContent>
                          <w:p w14:paraId="0E65D74A" w14:textId="4698B1FF" w:rsidR="003F3F1B" w:rsidRPr="00783D26" w:rsidRDefault="003F3F1B" w:rsidP="003F3F1B">
                            <w:pPr>
                              <w:pStyle w:val="Caption"/>
                              <w:spacing w:before="0"/>
                              <w:jc w:val="center"/>
                              <w:rPr>
                                <w:noProof/>
                                <w:color w:val="808080" w:themeColor="background1" w:themeShade="80"/>
                                <w:sz w:val="26"/>
                                <w:szCs w:val="26"/>
                              </w:rPr>
                            </w:pPr>
                            <w:r>
                              <w:t xml:space="preserve">Figure </w:t>
                            </w:r>
                            <w:r w:rsidR="008B682F">
                              <w:t>27</w:t>
                            </w:r>
                            <w:r w:rsidRPr="004876A2">
                              <w:t>: A=1, B=0, B-in=</w:t>
                            </w:r>
                            <w:r>
                              <w:t>1</w:t>
                            </w:r>
                            <w:r w:rsidRPr="004876A2">
                              <w:t>; D=</w:t>
                            </w:r>
                            <w:r>
                              <w:t>0</w:t>
                            </w:r>
                            <w:r w:rsidRPr="004876A2">
                              <w:t>, B-out=0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03437" id="Text Box 559" o:spid="_x0000_s1128" type="#_x0000_t202" style="position:absolute;left:0;text-align:left;margin-left:279.7pt;margin-top:312.85pt;width:187.7pt;height:.05pt;z-index:25236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" stroked="f">
                <v:textbox style="mso-fit-shape-to-text:t" inset="0,0,0,0">
                  <w:txbxContent>
                    <w:p w14:paraId="0E65D74A" w14:textId="4698B1FF" w:rsidR="003F3F1B" w:rsidRPr="00783D26" w:rsidRDefault="003F3F1B" w:rsidP="003F3F1B">
                      <w:pPr>
                        <w:pStyle w:val="Caption"/>
                        <w:spacing w:before="0"/>
                        <w:jc w:val="center"/>
                        <w:rPr>
                          <w:noProof/>
                          <w:color w:val="808080" w:themeColor="background1" w:themeShade="80"/>
                          <w:sz w:val="26"/>
                          <w:szCs w:val="26"/>
                        </w:rPr>
                      </w:pPr>
                      <w:r>
                        <w:t xml:space="preserve">Figure </w:t>
                      </w:r>
                      <w:r w:rsidR="008B682F">
                        <w:t>27</w:t>
                      </w:r>
                      <w:r w:rsidRPr="004876A2">
                        <w:t>: A=1, B=0, B-in=</w:t>
                      </w:r>
                      <w:r>
                        <w:t>1</w:t>
                      </w:r>
                      <w:r w:rsidRPr="004876A2">
                        <w:t>; D=</w:t>
                      </w:r>
                      <w:r>
                        <w:t>0</w:t>
                      </w:r>
                      <w:r w:rsidRPr="004876A2">
                        <w:t>, B-out=0</w:t>
                      </w:r>
                    </w:p>
                  </w:txbxContent>
                </v:textbox>
                <w10:wrap type="square"/>
              </v:shape>
            </w:pict>
          </mc:Fallback>
        </mc:AlternateContent>
      </w:r>
      <w:r w:rsidRPr="003F3F1B">
        <w:rPr>
          <w:noProof/>
        </w:rPr>
        <w:drawing>
          <wp:anchor distT="0" distB="0" distL="114300" distR="114300" simplePos="0" relativeHeight="252359680" behindDoc="0" locked="0" layoutInCell="1" allowOverlap="1" wp14:anchorId="5678D2E1" wp14:editId="7AB166C0">
            <wp:simplePos x="0" y="0"/>
            <wp:positionH relativeFrom="margin">
              <wp:posOffset>635</wp:posOffset>
            </wp:positionH>
            <wp:positionV relativeFrom="paragraph">
              <wp:posOffset>203338</wp:posOffset>
            </wp:positionV>
            <wp:extent cx="2363470" cy="3789680"/>
            <wp:effectExtent l="19050" t="19050" r="17780" b="20320"/>
            <wp:wrapSquare wrapText="bothSides"/>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560"/>
                    <pic:cNvPicPr>
                      <a:picLocks noChangeAspect="1" noChangeArrowheads="1"/>
                    </pic:cNvPicPr>
                  </pic:nvPicPr>
                  <pic:blipFill>
                    <a:blip r:embed="rId440">
                      <a:extLst>
                        <a:ext uri="{28A0092B-C50C-407E-A947-70E740481C1C}">
                          <a14:useLocalDpi xmlns:a14="http://schemas.microsoft.com/office/drawing/2010/main" val="0"/>
                        </a:ext>
                      </a:extLst>
                    </a:blip>
                    <a:stretch>
                      <a:fillRect/>
                    </a:stretch>
                  </pic:blipFill>
                  <pic:spPr bwMode="auto">
                    <a:xfrm>
                      <a:off x="0" y="0"/>
                      <a:ext cx="2363470" cy="37896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AF57855" w14:textId="6D537D5A" w:rsidR="003F3F1B" w:rsidRDefault="003F3F1B" w:rsidP="008B682F">
      <w:r w:rsidRPr="003F3F1B">
        <w:rPr>
          <w:noProof/>
        </w:rPr>
        <mc:AlternateContent>
          <mc:Choice Requires="wps">
            <w:drawing>
              <wp:anchor distT="0" distB="0" distL="114300" distR="114300" simplePos="0" relativeHeight="252360704" behindDoc="0" locked="0" layoutInCell="1" allowOverlap="1" wp14:anchorId="2BAE209A" wp14:editId="72E0BC36">
                <wp:simplePos x="0" y="0"/>
                <wp:positionH relativeFrom="margin">
                  <wp:align>left</wp:align>
                </wp:positionH>
                <wp:positionV relativeFrom="paragraph">
                  <wp:posOffset>3741862</wp:posOffset>
                </wp:positionV>
                <wp:extent cx="2360930" cy="635"/>
                <wp:effectExtent l="0" t="0" r="1270" b="0"/>
                <wp:wrapSquare wrapText="bothSides"/>
                <wp:docPr id="558" name="Text Box 558"/>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54B6203D" w14:textId="6F526596" w:rsidR="003F3F1B" w:rsidRPr="005A087B" w:rsidRDefault="003F3F1B" w:rsidP="003F3F1B">
                            <w:pPr>
                              <w:pStyle w:val="Caption"/>
                              <w:spacing w:before="0"/>
                              <w:jc w:val="center"/>
                              <w:rPr>
                                <w:noProof/>
                                <w:color w:val="808080" w:themeColor="background1" w:themeShade="80"/>
                                <w:sz w:val="26"/>
                                <w:szCs w:val="26"/>
                              </w:rPr>
                            </w:pPr>
                            <w:r>
                              <w:t>Figure 2</w:t>
                            </w:r>
                            <w:r w:rsidR="008B682F">
                              <w:t>6</w:t>
                            </w:r>
                            <w:r w:rsidRPr="00EC0383">
                              <w:t>: A=</w:t>
                            </w:r>
                            <w:r>
                              <w:t>1</w:t>
                            </w:r>
                            <w:r w:rsidRPr="00EC0383">
                              <w:t>, B=</w:t>
                            </w:r>
                            <w:r>
                              <w:t>0</w:t>
                            </w:r>
                            <w:r w:rsidRPr="00EC0383">
                              <w:t>, B-in=0; D=1, B-out=</w:t>
                            </w:r>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E209A" id="Text Box 558" o:spid="_x0000_s1129" type="#_x0000_t202" style="position:absolute;margin-left:0;margin-top:294.65pt;width:185.9pt;height:.05pt;z-index:2523607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t5MAIAAGk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" stroked="f">
                <v:textbox style="mso-fit-shape-to-text:t" inset="0,0,0,0">
                  <w:txbxContent>
                    <w:p w14:paraId="54B6203D" w14:textId="6F526596" w:rsidR="003F3F1B" w:rsidRPr="005A087B" w:rsidRDefault="003F3F1B" w:rsidP="003F3F1B">
                      <w:pPr>
                        <w:pStyle w:val="Caption"/>
                        <w:spacing w:before="0"/>
                        <w:jc w:val="center"/>
                        <w:rPr>
                          <w:noProof/>
                          <w:color w:val="808080" w:themeColor="background1" w:themeShade="80"/>
                          <w:sz w:val="26"/>
                          <w:szCs w:val="26"/>
                        </w:rPr>
                      </w:pPr>
                      <w:r>
                        <w:t>Figure 2</w:t>
                      </w:r>
                      <w:r w:rsidR="008B682F">
                        <w:t>6</w:t>
                      </w:r>
                      <w:r w:rsidRPr="00EC0383">
                        <w:t>: A=</w:t>
                      </w:r>
                      <w:r>
                        <w:t>1</w:t>
                      </w:r>
                      <w:r w:rsidRPr="00EC0383">
                        <w:t>, B=</w:t>
                      </w:r>
                      <w:r>
                        <w:t>0</w:t>
                      </w:r>
                      <w:r w:rsidRPr="00EC0383">
                        <w:t>, B-in=0; D=1, B-out=</w:t>
                      </w:r>
                      <w:r>
                        <w:t>0</w:t>
                      </w:r>
                    </w:p>
                  </w:txbxContent>
                </v:textbox>
                <w10:wrap type="square" anchorx="margin"/>
              </v:shape>
            </w:pict>
          </mc:Fallback>
        </mc:AlternateContent>
      </w:r>
      <w:r w:rsidR="008B682F" w:rsidRPr="008B682F">
        <w:rPr>
          <w:noProof/>
        </w:rPr>
        <mc:AlternateContent>
          <mc:Choice Requires="wpi">
            <w:drawing>
              <wp:anchor distT="0" distB="0" distL="114300" distR="114300" simplePos="0" relativeHeight="252383232" behindDoc="0" locked="0" layoutInCell="1" allowOverlap="1" wp14:anchorId="6B8BCD80" wp14:editId="5E488626">
                <wp:simplePos x="0" y="0"/>
                <wp:positionH relativeFrom="column">
                  <wp:posOffset>4987483</wp:posOffset>
                </wp:positionH>
                <wp:positionV relativeFrom="paragraph">
                  <wp:posOffset>3390927</wp:posOffset>
                </wp:positionV>
                <wp:extent cx="414655" cy="138430"/>
                <wp:effectExtent l="38100" t="38100" r="42545" b="52070"/>
                <wp:wrapNone/>
                <wp:docPr id="579" name="Ink 579"/>
                <wp:cNvGraphicFramePr/>
                <a:graphic xmlns:a="http://schemas.openxmlformats.org/drawingml/2006/main">
                  <a:graphicData uri="http://schemas.microsoft.com/office/word/2010/wordprocessingInk">
                    <w14:contentPart bwMode="auto" r:id="rId441">
                      <w14:nvContentPartPr>
                        <w14:cNvContentPartPr/>
                      </w14:nvContentPartPr>
                      <w14:xfrm>
                        <a:off x="0" y="0"/>
                        <a:ext cx="414655" cy="138430"/>
                      </w14:xfrm>
                    </w14:contentPart>
                  </a:graphicData>
                </a:graphic>
                <wp14:sizeRelV relativeFrom="margin">
                  <wp14:pctHeight>0</wp14:pctHeight>
                </wp14:sizeRelV>
              </wp:anchor>
            </w:drawing>
          </mc:Choice>
          <mc:Fallback>
            <w:pict>
              <v:shape w14:anchorId="4A8AEFB5" id="Ink 579" o:spid="_x0000_s1026" type="#_x0000_t75" style="position:absolute;margin-left:392pt;margin-top:266.3pt;width:34.05pt;height:12.3pt;z-index:25238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">
                <v:imagedata r:id="rId424" o:title=""/>
              </v:shape>
            </w:pict>
          </mc:Fallback>
        </mc:AlternateContent>
      </w:r>
      <w:r w:rsidR="008B682F" w:rsidRPr="008B682F">
        <w:rPr>
          <w:noProof/>
        </w:rPr>
        <mc:AlternateContent>
          <mc:Choice Requires="wpi">
            <w:drawing>
              <wp:anchor distT="0" distB="0" distL="114300" distR="114300" simplePos="0" relativeHeight="252382208" behindDoc="0" locked="0" layoutInCell="1" allowOverlap="1" wp14:anchorId="3DFE742D" wp14:editId="30351D43">
                <wp:simplePos x="0" y="0"/>
                <wp:positionH relativeFrom="column">
                  <wp:posOffset>4328160</wp:posOffset>
                </wp:positionH>
                <wp:positionV relativeFrom="paragraph">
                  <wp:posOffset>2826854</wp:posOffset>
                </wp:positionV>
                <wp:extent cx="111125" cy="118745"/>
                <wp:effectExtent l="38100" t="57150" r="22225" b="52705"/>
                <wp:wrapNone/>
                <wp:docPr id="578" name="Ink 578"/>
                <wp:cNvGraphicFramePr/>
                <a:graphic xmlns:a="http://schemas.openxmlformats.org/drawingml/2006/main">
                  <a:graphicData uri="http://schemas.microsoft.com/office/word/2010/wordprocessingInk">
                    <w14:contentPart bwMode="auto" r:id="rId442">
                      <w14:nvContentPartPr>
                        <w14:cNvContentPartPr/>
                      </w14:nvContentPartPr>
                      <w14:xfrm>
                        <a:off x="0" y="0"/>
                        <a:ext cx="111125" cy="118745"/>
                      </w14:xfrm>
                    </w14:contentPart>
                  </a:graphicData>
                </a:graphic>
              </wp:anchor>
            </w:drawing>
          </mc:Choice>
          <mc:Fallback>
            <w:pict>
              <v:shape w14:anchorId="6E44496C" id="Ink 578" o:spid="_x0000_s1026" type="#_x0000_t75" style="position:absolute;margin-left:340.1pt;margin-top:221.9pt;width:10.15pt;height:10.75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">
                <v:imagedata r:id="rId283" o:title=""/>
              </v:shape>
            </w:pict>
          </mc:Fallback>
        </mc:AlternateContent>
      </w:r>
      <w:r w:rsidR="008B682F" w:rsidRPr="008B682F">
        <w:rPr>
          <w:noProof/>
        </w:rPr>
        <mc:AlternateContent>
          <mc:Choice Requires="wpi">
            <w:drawing>
              <wp:anchor distT="0" distB="0" distL="114300" distR="114300" simplePos="0" relativeHeight="252381184" behindDoc="0" locked="0" layoutInCell="1" allowOverlap="1" wp14:anchorId="16BF1A73" wp14:editId="62EBD634">
                <wp:simplePos x="0" y="0"/>
                <wp:positionH relativeFrom="column">
                  <wp:posOffset>5340985</wp:posOffset>
                </wp:positionH>
                <wp:positionV relativeFrom="paragraph">
                  <wp:posOffset>44450</wp:posOffset>
                </wp:positionV>
                <wp:extent cx="289560" cy="100965"/>
                <wp:effectExtent l="38100" t="38100" r="34290" b="51435"/>
                <wp:wrapNone/>
                <wp:docPr id="577" name="Ink 577"/>
                <wp:cNvGraphicFramePr/>
                <a:graphic xmlns:a="http://schemas.openxmlformats.org/drawingml/2006/main">
                  <a:graphicData uri="http://schemas.microsoft.com/office/word/2010/wordprocessingInk">
                    <w14:contentPart bwMode="auto" r:id="rId443">
                      <w14:nvContentPartPr>
                        <w14:cNvContentPartPr/>
                      </w14:nvContentPartPr>
                      <w14:xfrm>
                        <a:off x="0" y="0"/>
                        <a:ext cx="289560" cy="100965"/>
                      </w14:xfrm>
                    </w14:contentPart>
                  </a:graphicData>
                </a:graphic>
              </wp:anchor>
            </w:drawing>
          </mc:Choice>
          <mc:Fallback>
            <w:pict>
              <v:shape w14:anchorId="1FBB687D" id="Ink 577" o:spid="_x0000_s1026" type="#_x0000_t75" style="position:absolute;margin-left:419.85pt;margin-top:2.8pt;width:24.15pt;height:9.35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">
                <v:imagedata r:id="rId288" o:title=""/>
              </v:shape>
            </w:pict>
          </mc:Fallback>
        </mc:AlternateContent>
      </w:r>
      <w:r w:rsidR="008B682F" w:rsidRPr="008B682F">
        <w:rPr>
          <w:noProof/>
        </w:rPr>
        <mc:AlternateContent>
          <mc:Choice Requires="wpi">
            <w:drawing>
              <wp:anchor distT="0" distB="0" distL="114300" distR="114300" simplePos="0" relativeHeight="252384256" behindDoc="0" locked="0" layoutInCell="1" allowOverlap="1" wp14:anchorId="525FC909" wp14:editId="3DFE6169">
                <wp:simplePos x="0" y="0"/>
                <wp:positionH relativeFrom="column">
                  <wp:posOffset>4649470</wp:posOffset>
                </wp:positionH>
                <wp:positionV relativeFrom="paragraph">
                  <wp:posOffset>26035</wp:posOffset>
                </wp:positionV>
                <wp:extent cx="91440" cy="128905"/>
                <wp:effectExtent l="38100" t="38100" r="41910" b="42545"/>
                <wp:wrapNone/>
                <wp:docPr id="580" name="Ink 580"/>
                <wp:cNvGraphicFramePr/>
                <a:graphic xmlns:a="http://schemas.openxmlformats.org/drawingml/2006/main">
                  <a:graphicData uri="http://schemas.microsoft.com/office/word/2010/wordprocessingInk">
                    <w14:contentPart bwMode="auto" r:id="rId444">
                      <w14:nvContentPartPr>
                        <w14:cNvContentPartPr/>
                      </w14:nvContentPartPr>
                      <w14:xfrm>
                        <a:off x="0" y="0"/>
                        <a:ext cx="91440" cy="128905"/>
                      </w14:xfrm>
                    </w14:contentPart>
                  </a:graphicData>
                </a:graphic>
              </wp:anchor>
            </w:drawing>
          </mc:Choice>
          <mc:Fallback>
            <w:pict>
              <v:shape w14:anchorId="28DEF52A" id="Ink 580" o:spid="_x0000_s1026" type="#_x0000_t75" style="position:absolute;margin-left:365.4pt;margin-top:1.35pt;width:8.6pt;height:11.55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">
                <v:imagedata r:id="rId290" o:title=""/>
              </v:shape>
            </w:pict>
          </mc:Fallback>
        </mc:AlternateContent>
      </w:r>
      <w:r w:rsidR="008B682F" w:rsidRPr="008B682F">
        <w:rPr>
          <w:noProof/>
        </w:rPr>
        <mc:AlternateContent>
          <mc:Choice Requires="wpi">
            <w:drawing>
              <wp:anchor distT="0" distB="0" distL="114300" distR="114300" simplePos="0" relativeHeight="252385280" behindDoc="0" locked="0" layoutInCell="1" allowOverlap="1" wp14:anchorId="69ACB614" wp14:editId="32155421">
                <wp:simplePos x="0" y="0"/>
                <wp:positionH relativeFrom="column">
                  <wp:posOffset>3881120</wp:posOffset>
                </wp:positionH>
                <wp:positionV relativeFrom="paragraph">
                  <wp:posOffset>44450</wp:posOffset>
                </wp:positionV>
                <wp:extent cx="73025" cy="106680"/>
                <wp:effectExtent l="38100" t="38100" r="41275" b="45720"/>
                <wp:wrapNone/>
                <wp:docPr id="581" name="Ink 581"/>
                <wp:cNvGraphicFramePr/>
                <a:graphic xmlns:a="http://schemas.openxmlformats.org/drawingml/2006/main">
                  <a:graphicData uri="http://schemas.microsoft.com/office/word/2010/wordprocessingInk">
                    <w14:contentPart bwMode="auto" r:id="rId445">
                      <w14:nvContentPartPr>
                        <w14:cNvContentPartPr/>
                      </w14:nvContentPartPr>
                      <w14:xfrm>
                        <a:off x="0" y="0"/>
                        <a:ext cx="73025" cy="106680"/>
                      </w14:xfrm>
                    </w14:contentPart>
                  </a:graphicData>
                </a:graphic>
              </wp:anchor>
            </w:drawing>
          </mc:Choice>
          <mc:Fallback>
            <w:pict>
              <v:shape w14:anchorId="76440DC9" id="Ink 581" o:spid="_x0000_s1026" type="#_x0000_t75" style="position:absolute;margin-left:304.9pt;margin-top:2.8pt;width:7.1pt;height:9.8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">
                <v:imagedata r:id="rId416" o:title=""/>
              </v:shape>
            </w:pict>
          </mc:Fallback>
        </mc:AlternateContent>
      </w:r>
      <w:r w:rsidR="008B682F" w:rsidRPr="008B682F">
        <w:rPr>
          <w:noProof/>
        </w:rPr>
        <mc:AlternateContent>
          <mc:Choice Requires="wpi">
            <w:drawing>
              <wp:anchor distT="0" distB="0" distL="114300" distR="114300" simplePos="0" relativeHeight="252378112" behindDoc="0" locked="0" layoutInCell="1" allowOverlap="1" wp14:anchorId="4ABFD651" wp14:editId="09E626D6">
                <wp:simplePos x="0" y="0"/>
                <wp:positionH relativeFrom="column">
                  <wp:posOffset>1421903</wp:posOffset>
                </wp:positionH>
                <wp:positionV relativeFrom="paragraph">
                  <wp:posOffset>3382783</wp:posOffset>
                </wp:positionV>
                <wp:extent cx="414655" cy="138430"/>
                <wp:effectExtent l="38100" t="38100" r="42545" b="52070"/>
                <wp:wrapNone/>
                <wp:docPr id="574" name="Ink 574"/>
                <wp:cNvGraphicFramePr/>
                <a:graphic xmlns:a="http://schemas.openxmlformats.org/drawingml/2006/main">
                  <a:graphicData uri="http://schemas.microsoft.com/office/word/2010/wordprocessingInk">
                    <w14:contentPart bwMode="auto" r:id="rId446">
                      <w14:nvContentPartPr>
                        <w14:cNvContentPartPr/>
                      </w14:nvContentPartPr>
                      <w14:xfrm>
                        <a:off x="0" y="0"/>
                        <a:ext cx="414655" cy="138430"/>
                      </w14:xfrm>
                    </w14:contentPart>
                  </a:graphicData>
                </a:graphic>
              </wp:anchor>
            </w:drawing>
          </mc:Choice>
          <mc:Fallback>
            <w:pict>
              <v:shape w14:anchorId="0BE7D3CD" id="Ink 574" o:spid="_x0000_s1026" type="#_x0000_t75" style="position:absolute;margin-left:111.25pt;margin-top:265.65pt;width:34.05pt;height:12.3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">
                <v:imagedata r:id="rId286" o:title=""/>
              </v:shape>
            </w:pict>
          </mc:Fallback>
        </mc:AlternateContent>
      </w:r>
      <w:r w:rsidR="008B682F" w:rsidRPr="008B682F">
        <w:rPr>
          <w:noProof/>
        </w:rPr>
        <mc:AlternateContent>
          <mc:Choice Requires="wpi">
            <w:drawing>
              <wp:anchor distT="0" distB="0" distL="114300" distR="114300" simplePos="0" relativeHeight="252377088" behindDoc="0" locked="0" layoutInCell="1" allowOverlap="1" wp14:anchorId="30387A6A" wp14:editId="5D6CA772">
                <wp:simplePos x="0" y="0"/>
                <wp:positionH relativeFrom="column">
                  <wp:posOffset>820475</wp:posOffset>
                </wp:positionH>
                <wp:positionV relativeFrom="paragraph">
                  <wp:posOffset>2853497</wp:posOffset>
                </wp:positionV>
                <wp:extent cx="111125" cy="118745"/>
                <wp:effectExtent l="38100" t="57150" r="22225" b="52705"/>
                <wp:wrapNone/>
                <wp:docPr id="573" name="Ink 573"/>
                <wp:cNvGraphicFramePr/>
                <a:graphic xmlns:a="http://schemas.openxmlformats.org/drawingml/2006/main">
                  <a:graphicData uri="http://schemas.microsoft.com/office/word/2010/wordprocessingInk">
                    <w14:contentPart bwMode="auto" r:id="rId447">
                      <w14:nvContentPartPr>
                        <w14:cNvContentPartPr/>
                      </w14:nvContentPartPr>
                      <w14:xfrm>
                        <a:off x="0" y="0"/>
                        <a:ext cx="111125" cy="118745"/>
                      </w14:xfrm>
                    </w14:contentPart>
                  </a:graphicData>
                </a:graphic>
              </wp:anchor>
            </w:drawing>
          </mc:Choice>
          <mc:Fallback>
            <w:pict>
              <v:shape w14:anchorId="2D412E29" id="Ink 573" o:spid="_x0000_s1026" type="#_x0000_t75" style="position:absolute;margin-left:63.9pt;margin-top:224pt;width:10.15pt;height:10.7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">
                <v:imagedata r:id="rId283" o:title=""/>
              </v:shape>
            </w:pict>
          </mc:Fallback>
        </mc:AlternateContent>
      </w:r>
      <w:r w:rsidR="008B682F" w:rsidRPr="008B682F">
        <w:rPr>
          <w:noProof/>
        </w:rPr>
        <mc:AlternateContent>
          <mc:Choice Requires="wpi">
            <w:drawing>
              <wp:anchor distT="0" distB="0" distL="114300" distR="114300" simplePos="0" relativeHeight="252376064" behindDoc="0" locked="0" layoutInCell="1" allowOverlap="1" wp14:anchorId="196541FD" wp14:editId="2C60BA19">
                <wp:simplePos x="0" y="0"/>
                <wp:positionH relativeFrom="column">
                  <wp:posOffset>1820656</wp:posOffset>
                </wp:positionH>
                <wp:positionV relativeFrom="paragraph">
                  <wp:posOffset>103505</wp:posOffset>
                </wp:positionV>
                <wp:extent cx="289560" cy="100965"/>
                <wp:effectExtent l="38100" t="38100" r="34290" b="51435"/>
                <wp:wrapNone/>
                <wp:docPr id="572" name="Ink 572"/>
                <wp:cNvGraphicFramePr/>
                <a:graphic xmlns:a="http://schemas.openxmlformats.org/drawingml/2006/main">
                  <a:graphicData uri="http://schemas.microsoft.com/office/word/2010/wordprocessingInk">
                    <w14:contentPart bwMode="auto" r:id="rId448">
                      <w14:nvContentPartPr>
                        <w14:cNvContentPartPr/>
                      </w14:nvContentPartPr>
                      <w14:xfrm>
                        <a:off x="0" y="0"/>
                        <a:ext cx="289560" cy="100965"/>
                      </w14:xfrm>
                    </w14:contentPart>
                  </a:graphicData>
                </a:graphic>
              </wp:anchor>
            </w:drawing>
          </mc:Choice>
          <mc:Fallback>
            <w:pict>
              <v:shape w14:anchorId="3C64F86C" id="Ink 572" o:spid="_x0000_s1026" type="#_x0000_t75" style="position:absolute;margin-left:142.65pt;margin-top:7.45pt;width:24.15pt;height:9.3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">
                <v:imagedata r:id="rId288" o:title=""/>
              </v:shape>
            </w:pict>
          </mc:Fallback>
        </mc:AlternateContent>
      </w:r>
      <w:r w:rsidR="008B682F" w:rsidRPr="008B682F">
        <w:rPr>
          <w:noProof/>
        </w:rPr>
        <mc:AlternateContent>
          <mc:Choice Requires="wpi">
            <w:drawing>
              <wp:anchor distT="0" distB="0" distL="114300" distR="114300" simplePos="0" relativeHeight="252379136" behindDoc="0" locked="0" layoutInCell="1" allowOverlap="1" wp14:anchorId="25643C39" wp14:editId="15D02A53">
                <wp:simplePos x="0" y="0"/>
                <wp:positionH relativeFrom="column">
                  <wp:posOffset>1073150</wp:posOffset>
                </wp:positionH>
                <wp:positionV relativeFrom="paragraph">
                  <wp:posOffset>-7620</wp:posOffset>
                </wp:positionV>
                <wp:extent cx="91440" cy="128905"/>
                <wp:effectExtent l="38100" t="38100" r="41910" b="42545"/>
                <wp:wrapNone/>
                <wp:docPr id="575" name="Ink 575"/>
                <wp:cNvGraphicFramePr/>
                <a:graphic xmlns:a="http://schemas.openxmlformats.org/drawingml/2006/main">
                  <a:graphicData uri="http://schemas.microsoft.com/office/word/2010/wordprocessingInk">
                    <w14:contentPart bwMode="auto" r:id="rId449">
                      <w14:nvContentPartPr>
                        <w14:cNvContentPartPr/>
                      </w14:nvContentPartPr>
                      <w14:xfrm>
                        <a:off x="0" y="0"/>
                        <a:ext cx="91440" cy="128905"/>
                      </w14:xfrm>
                    </w14:contentPart>
                  </a:graphicData>
                </a:graphic>
              </wp:anchor>
            </w:drawing>
          </mc:Choice>
          <mc:Fallback>
            <w:pict>
              <v:shape w14:anchorId="73F167E4" id="Ink 575" o:spid="_x0000_s1026" type="#_x0000_t75" style="position:absolute;margin-left:83.8pt;margin-top:-1.3pt;width:8.6pt;height:11.55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">
                <v:imagedata r:id="rId290" o:title=""/>
              </v:shape>
            </w:pict>
          </mc:Fallback>
        </mc:AlternateContent>
      </w:r>
      <w:r w:rsidR="008B682F" w:rsidRPr="008B682F">
        <w:rPr>
          <w:noProof/>
        </w:rPr>
        <mc:AlternateContent>
          <mc:Choice Requires="wpi">
            <w:drawing>
              <wp:anchor distT="0" distB="0" distL="114300" distR="114300" simplePos="0" relativeHeight="252380160" behindDoc="0" locked="0" layoutInCell="1" allowOverlap="1" wp14:anchorId="3CC1736C" wp14:editId="497BE079">
                <wp:simplePos x="0" y="0"/>
                <wp:positionH relativeFrom="column">
                  <wp:posOffset>304800</wp:posOffset>
                </wp:positionH>
                <wp:positionV relativeFrom="paragraph">
                  <wp:posOffset>10795</wp:posOffset>
                </wp:positionV>
                <wp:extent cx="73025" cy="106680"/>
                <wp:effectExtent l="38100" t="38100" r="41275" b="45720"/>
                <wp:wrapNone/>
                <wp:docPr id="576" name="Ink 576"/>
                <wp:cNvGraphicFramePr/>
                <a:graphic xmlns:a="http://schemas.openxmlformats.org/drawingml/2006/main">
                  <a:graphicData uri="http://schemas.microsoft.com/office/word/2010/wordprocessingInk">
                    <w14:contentPart bwMode="auto" r:id="rId450">
                      <w14:nvContentPartPr>
                        <w14:cNvContentPartPr/>
                      </w14:nvContentPartPr>
                      <w14:xfrm>
                        <a:off x="0" y="0"/>
                        <a:ext cx="73025" cy="106680"/>
                      </w14:xfrm>
                    </w14:contentPart>
                  </a:graphicData>
                </a:graphic>
              </wp:anchor>
            </w:drawing>
          </mc:Choice>
          <mc:Fallback>
            <w:pict>
              <v:shape w14:anchorId="57CC75BA" id="Ink 576" o:spid="_x0000_s1026" type="#_x0000_t75" style="position:absolute;margin-left:23.4pt;margin-top:.15pt;width:6.9pt;height:9.8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">
                <v:imagedata r:id="rId422" o:title=""/>
              </v:shape>
            </w:pict>
          </mc:Fallback>
        </mc:AlternateContent>
      </w:r>
    </w:p>
    <w:p w14:paraId="5529BE56" w14:textId="3D77C5C7" w:rsidR="009D76CD" w:rsidRDefault="009D76CD" w:rsidP="008B682F"/>
    <w:p w14:paraId="36EB49A5" w14:textId="7B751D6C" w:rsidR="009D76CD" w:rsidRDefault="009D76CD" w:rsidP="008B682F"/>
    <w:p w14:paraId="56F6BA4F" w14:textId="52564F20" w:rsidR="009D76CD" w:rsidRDefault="009D76CD" w:rsidP="008B682F"/>
    <w:p w14:paraId="54266414" w14:textId="5FDA2ADB" w:rsidR="009D76CD" w:rsidRDefault="009D76CD">
      <w:r>
        <w:br w:type="page"/>
      </w:r>
    </w:p>
    <w:p w14:paraId="4FAAFA5C" w14:textId="64242593" w:rsidR="009D76CD" w:rsidRDefault="008B682F" w:rsidP="008B682F">
      <w:r w:rsidRPr="008B682F">
        <w:rPr>
          <w:noProof/>
        </w:rPr>
        <w:lastRenderedPageBreak/>
        <mc:AlternateContent>
          <mc:Choice Requires="wpi">
            <w:drawing>
              <wp:anchor distT="0" distB="0" distL="114300" distR="114300" simplePos="0" relativeHeight="252399616" behindDoc="0" locked="0" layoutInCell="1" allowOverlap="1" wp14:anchorId="6BCA2E5C" wp14:editId="075D813D">
                <wp:simplePos x="0" y="0"/>
                <wp:positionH relativeFrom="column">
                  <wp:posOffset>4936684</wp:posOffset>
                </wp:positionH>
                <wp:positionV relativeFrom="paragraph">
                  <wp:posOffset>3865245</wp:posOffset>
                </wp:positionV>
                <wp:extent cx="414655" cy="138430"/>
                <wp:effectExtent l="38100" t="38100" r="42545" b="52070"/>
                <wp:wrapNone/>
                <wp:docPr id="593" name="Ink 593"/>
                <wp:cNvGraphicFramePr/>
                <a:graphic xmlns:a="http://schemas.openxmlformats.org/drawingml/2006/main">
                  <a:graphicData uri="http://schemas.microsoft.com/office/word/2010/wordprocessingInk">
                    <w14:contentPart bwMode="auto" r:id="rId451">
                      <w14:nvContentPartPr>
                        <w14:cNvContentPartPr/>
                      </w14:nvContentPartPr>
                      <w14:xfrm>
                        <a:off x="0" y="0"/>
                        <a:ext cx="414655" cy="138430"/>
                      </w14:xfrm>
                    </w14:contentPart>
                  </a:graphicData>
                </a:graphic>
                <wp14:sizeRelV relativeFrom="margin">
                  <wp14:pctHeight>0</wp14:pctHeight>
                </wp14:sizeRelV>
              </wp:anchor>
            </w:drawing>
          </mc:Choice>
          <mc:Fallback>
            <w:pict>
              <v:shape w14:anchorId="679BCDB1" id="Ink 593" o:spid="_x0000_s1026" type="#_x0000_t75" style="position:absolute;margin-left:388pt;margin-top:303.65pt;width:34.05pt;height:12.3pt;z-index:25239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">
                <v:imagedata r:id="rId424" o:title=""/>
              </v:shape>
            </w:pict>
          </mc:Fallback>
        </mc:AlternateContent>
      </w:r>
      <w:r w:rsidRPr="008B682F">
        <w:rPr>
          <w:noProof/>
        </w:rPr>
        <mc:AlternateContent>
          <mc:Choice Requires="wpi">
            <w:drawing>
              <wp:anchor distT="0" distB="0" distL="114300" distR="114300" simplePos="0" relativeHeight="252397568" behindDoc="0" locked="0" layoutInCell="1" allowOverlap="1" wp14:anchorId="0D64B1A1" wp14:editId="79EC7F55">
                <wp:simplePos x="0" y="0"/>
                <wp:positionH relativeFrom="column">
                  <wp:posOffset>5314066</wp:posOffset>
                </wp:positionH>
                <wp:positionV relativeFrom="paragraph">
                  <wp:posOffset>447040</wp:posOffset>
                </wp:positionV>
                <wp:extent cx="289560" cy="100965"/>
                <wp:effectExtent l="38100" t="38100" r="34290" b="51435"/>
                <wp:wrapNone/>
                <wp:docPr id="591" name="Ink 591"/>
                <wp:cNvGraphicFramePr/>
                <a:graphic xmlns:a="http://schemas.openxmlformats.org/drawingml/2006/main">
                  <a:graphicData uri="http://schemas.microsoft.com/office/word/2010/wordprocessingInk">
                    <w14:contentPart bwMode="auto" r:id="rId452">
                      <w14:nvContentPartPr>
                        <w14:cNvContentPartPr/>
                      </w14:nvContentPartPr>
                      <w14:xfrm>
                        <a:off x="0" y="0"/>
                        <a:ext cx="289560" cy="100965"/>
                      </w14:xfrm>
                    </w14:contentPart>
                  </a:graphicData>
                </a:graphic>
              </wp:anchor>
            </w:drawing>
          </mc:Choice>
          <mc:Fallback>
            <w:pict>
              <v:shape w14:anchorId="2FBF6BA0" id="Ink 591" o:spid="_x0000_s1026" type="#_x0000_t75" style="position:absolute;margin-left:417.75pt;margin-top:34.5pt;width:24.15pt;height:9.3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">
                <v:imagedata r:id="rId288" o:title=""/>
              </v:shape>
            </w:pict>
          </mc:Fallback>
        </mc:AlternateContent>
      </w:r>
      <w:r w:rsidRPr="008B682F">
        <w:rPr>
          <w:noProof/>
        </w:rPr>
        <mc:AlternateContent>
          <mc:Choice Requires="wpi">
            <w:drawing>
              <wp:anchor distT="0" distB="0" distL="114300" distR="114300" simplePos="0" relativeHeight="252400640" behindDoc="0" locked="0" layoutInCell="1" allowOverlap="1" wp14:anchorId="20E662DD" wp14:editId="174DF7CC">
                <wp:simplePos x="0" y="0"/>
                <wp:positionH relativeFrom="column">
                  <wp:posOffset>4582795</wp:posOffset>
                </wp:positionH>
                <wp:positionV relativeFrom="paragraph">
                  <wp:posOffset>428625</wp:posOffset>
                </wp:positionV>
                <wp:extent cx="91440" cy="128905"/>
                <wp:effectExtent l="38100" t="38100" r="41910" b="42545"/>
                <wp:wrapNone/>
                <wp:docPr id="594" name="Ink 594"/>
                <wp:cNvGraphicFramePr/>
                <a:graphic xmlns:a="http://schemas.openxmlformats.org/drawingml/2006/main">
                  <a:graphicData uri="http://schemas.microsoft.com/office/word/2010/wordprocessingInk">
                    <w14:contentPart bwMode="auto" r:id="rId453">
                      <w14:nvContentPartPr>
                        <w14:cNvContentPartPr/>
                      </w14:nvContentPartPr>
                      <w14:xfrm>
                        <a:off x="0" y="0"/>
                        <a:ext cx="91440" cy="128905"/>
                      </w14:xfrm>
                    </w14:contentPart>
                  </a:graphicData>
                </a:graphic>
              </wp:anchor>
            </w:drawing>
          </mc:Choice>
          <mc:Fallback>
            <w:pict>
              <v:shape w14:anchorId="25330E0A" id="Ink 594" o:spid="_x0000_s1026" type="#_x0000_t75" style="position:absolute;margin-left:360.15pt;margin-top:33.05pt;width:8.6pt;height:11.55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">
                <v:imagedata r:id="rId290" o:title=""/>
              </v:shape>
            </w:pict>
          </mc:Fallback>
        </mc:AlternateContent>
      </w:r>
      <w:r w:rsidRPr="008B682F">
        <w:rPr>
          <w:noProof/>
        </w:rPr>
        <mc:AlternateContent>
          <mc:Choice Requires="wpi">
            <w:drawing>
              <wp:anchor distT="0" distB="0" distL="114300" distR="114300" simplePos="0" relativeHeight="252401664" behindDoc="0" locked="0" layoutInCell="1" allowOverlap="1" wp14:anchorId="531A321A" wp14:editId="6D43AF40">
                <wp:simplePos x="0" y="0"/>
                <wp:positionH relativeFrom="column">
                  <wp:posOffset>3814611</wp:posOffset>
                </wp:positionH>
                <wp:positionV relativeFrom="paragraph">
                  <wp:posOffset>447234</wp:posOffset>
                </wp:positionV>
                <wp:extent cx="73025" cy="106680"/>
                <wp:effectExtent l="38100" t="38100" r="41275" b="45720"/>
                <wp:wrapNone/>
                <wp:docPr id="595" name="Ink 595"/>
                <wp:cNvGraphicFramePr/>
                <a:graphic xmlns:a="http://schemas.openxmlformats.org/drawingml/2006/main">
                  <a:graphicData uri="http://schemas.microsoft.com/office/word/2010/wordprocessingInk">
                    <w14:contentPart bwMode="auto" r:id="rId454">
                      <w14:nvContentPartPr>
                        <w14:cNvContentPartPr/>
                      </w14:nvContentPartPr>
                      <w14:xfrm>
                        <a:off x="0" y="0"/>
                        <a:ext cx="73025" cy="106680"/>
                      </w14:xfrm>
                    </w14:contentPart>
                  </a:graphicData>
                </a:graphic>
              </wp:anchor>
            </w:drawing>
          </mc:Choice>
          <mc:Fallback>
            <w:pict>
              <v:shape w14:anchorId="291421BD" id="Ink 595" o:spid="_x0000_s1026" type="#_x0000_t75" style="position:absolute;margin-left:299.65pt;margin-top:34.5pt;width:7.1pt;height:9.8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">
                <v:imagedata r:id="rId416" o:title=""/>
              </v:shape>
            </w:pict>
          </mc:Fallback>
        </mc:AlternateContent>
      </w:r>
      <w:r w:rsidR="00B32115" w:rsidRPr="00B32115">
        <w:rPr>
          <w:noProof/>
        </w:rPr>
        <mc:AlternateContent>
          <mc:Choice Requires="wpi">
            <w:drawing>
              <wp:anchor distT="0" distB="0" distL="114300" distR="114300" simplePos="0" relativeHeight="252393472" behindDoc="0" locked="0" layoutInCell="1" allowOverlap="1" wp14:anchorId="2F011156" wp14:editId="53B5C7AC">
                <wp:simplePos x="0" y="0"/>
                <wp:positionH relativeFrom="column">
                  <wp:posOffset>841375</wp:posOffset>
                </wp:positionH>
                <wp:positionV relativeFrom="paragraph">
                  <wp:posOffset>3378255</wp:posOffset>
                </wp:positionV>
                <wp:extent cx="111125" cy="118745"/>
                <wp:effectExtent l="38100" t="57150" r="22225" b="52705"/>
                <wp:wrapNone/>
                <wp:docPr id="587" name="Ink 587"/>
                <wp:cNvGraphicFramePr/>
                <a:graphic xmlns:a="http://schemas.openxmlformats.org/drawingml/2006/main">
                  <a:graphicData uri="http://schemas.microsoft.com/office/word/2010/wordprocessingInk">
                    <w14:contentPart bwMode="auto" r:id="rId455">
                      <w14:nvContentPartPr>
                        <w14:cNvContentPartPr/>
                      </w14:nvContentPartPr>
                      <w14:xfrm>
                        <a:off x="0" y="0"/>
                        <a:ext cx="111125" cy="118745"/>
                      </w14:xfrm>
                    </w14:contentPart>
                  </a:graphicData>
                </a:graphic>
              </wp:anchor>
            </w:drawing>
          </mc:Choice>
          <mc:Fallback>
            <w:pict>
              <v:shape w14:anchorId="79A7E1D9" id="Ink 587" o:spid="_x0000_s1026" type="#_x0000_t75" style="position:absolute;margin-left:65.55pt;margin-top:265.3pt;width:10.15pt;height:10.7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">
                <v:imagedata r:id="rId283" o:title=""/>
              </v:shape>
            </w:pict>
          </mc:Fallback>
        </mc:AlternateContent>
      </w:r>
      <w:r w:rsidRPr="008B682F">
        <w:rPr>
          <w:noProof/>
        </w:rPr>
        <mc:AlternateContent>
          <mc:Choice Requires="wpi">
            <w:drawing>
              <wp:anchor distT="0" distB="0" distL="114300" distR="114300" simplePos="0" relativeHeight="252392448" behindDoc="0" locked="0" layoutInCell="1" allowOverlap="1" wp14:anchorId="6D15635A" wp14:editId="3BCA3BF8">
                <wp:simplePos x="0" y="0"/>
                <wp:positionH relativeFrom="column">
                  <wp:posOffset>1857375</wp:posOffset>
                </wp:positionH>
                <wp:positionV relativeFrom="paragraph">
                  <wp:posOffset>485140</wp:posOffset>
                </wp:positionV>
                <wp:extent cx="289560" cy="100965"/>
                <wp:effectExtent l="38100" t="38100" r="34290" b="51435"/>
                <wp:wrapNone/>
                <wp:docPr id="586" name="Ink 586"/>
                <wp:cNvGraphicFramePr/>
                <a:graphic xmlns:a="http://schemas.openxmlformats.org/drawingml/2006/main">
                  <a:graphicData uri="http://schemas.microsoft.com/office/word/2010/wordprocessingInk">
                    <w14:contentPart bwMode="auto" r:id="rId456">
                      <w14:nvContentPartPr>
                        <w14:cNvContentPartPr/>
                      </w14:nvContentPartPr>
                      <w14:xfrm>
                        <a:off x="0" y="0"/>
                        <a:ext cx="289560" cy="100965"/>
                      </w14:xfrm>
                    </w14:contentPart>
                  </a:graphicData>
                </a:graphic>
              </wp:anchor>
            </w:drawing>
          </mc:Choice>
          <mc:Fallback>
            <w:pict>
              <v:shape w14:anchorId="04D4A408" id="Ink 586" o:spid="_x0000_s1026" type="#_x0000_t75" style="position:absolute;margin-left:145.55pt;margin-top:37.5pt;width:24.15pt;height:9.3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">
                <v:imagedata r:id="rId288" o:title=""/>
              </v:shape>
            </w:pict>
          </mc:Fallback>
        </mc:AlternateContent>
      </w:r>
      <w:r w:rsidRPr="008B682F">
        <w:rPr>
          <w:noProof/>
        </w:rPr>
        <mc:AlternateContent>
          <mc:Choice Requires="wpi">
            <w:drawing>
              <wp:anchor distT="0" distB="0" distL="114300" distR="114300" simplePos="0" relativeHeight="252398592" behindDoc="0" locked="0" layoutInCell="1" allowOverlap="1" wp14:anchorId="5B9D1300" wp14:editId="34684EBD">
                <wp:simplePos x="0" y="0"/>
                <wp:positionH relativeFrom="column">
                  <wp:posOffset>4349115</wp:posOffset>
                </wp:positionH>
                <wp:positionV relativeFrom="paragraph">
                  <wp:posOffset>3319780</wp:posOffset>
                </wp:positionV>
                <wp:extent cx="111125" cy="118745"/>
                <wp:effectExtent l="38100" t="57150" r="22225" b="52705"/>
                <wp:wrapNone/>
                <wp:docPr id="592" name="Ink 592"/>
                <wp:cNvGraphicFramePr/>
                <a:graphic xmlns:a="http://schemas.openxmlformats.org/drawingml/2006/main">
                  <a:graphicData uri="http://schemas.microsoft.com/office/word/2010/wordprocessingInk">
                    <w14:contentPart bwMode="auto" r:id="rId457">
                      <w14:nvContentPartPr>
                        <w14:cNvContentPartPr/>
                      </w14:nvContentPartPr>
                      <w14:xfrm>
                        <a:off x="0" y="0"/>
                        <a:ext cx="111125" cy="118745"/>
                      </w14:xfrm>
                    </w14:contentPart>
                  </a:graphicData>
                </a:graphic>
              </wp:anchor>
            </w:drawing>
          </mc:Choice>
          <mc:Fallback>
            <w:pict>
              <v:shape w14:anchorId="23881C9F" id="Ink 592" o:spid="_x0000_s1026" type="#_x0000_t75" style="position:absolute;margin-left:341.75pt;margin-top:260.7pt;width:10.15pt;height:10.75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">
                <v:imagedata r:id="rId283" o:title=""/>
              </v:shape>
            </w:pict>
          </mc:Fallback>
        </mc:AlternateContent>
      </w:r>
      <w:r w:rsidRPr="008B682F">
        <w:rPr>
          <w:noProof/>
        </w:rPr>
        <mc:AlternateContent>
          <mc:Choice Requires="wpi">
            <w:drawing>
              <wp:anchor distT="0" distB="0" distL="114300" distR="114300" simplePos="0" relativeHeight="252396544" behindDoc="0" locked="0" layoutInCell="1" allowOverlap="1" wp14:anchorId="3C3A0231" wp14:editId="6E3ED3BE">
                <wp:simplePos x="0" y="0"/>
                <wp:positionH relativeFrom="column">
                  <wp:posOffset>325755</wp:posOffset>
                </wp:positionH>
                <wp:positionV relativeFrom="paragraph">
                  <wp:posOffset>485140</wp:posOffset>
                </wp:positionV>
                <wp:extent cx="73025" cy="106680"/>
                <wp:effectExtent l="38100" t="38100" r="41275" b="45720"/>
                <wp:wrapNone/>
                <wp:docPr id="590" name="Ink 590"/>
                <wp:cNvGraphicFramePr/>
                <a:graphic xmlns:a="http://schemas.openxmlformats.org/drawingml/2006/main">
                  <a:graphicData uri="http://schemas.microsoft.com/office/word/2010/wordprocessingInk">
                    <w14:contentPart bwMode="auto" r:id="rId458">
                      <w14:nvContentPartPr>
                        <w14:cNvContentPartPr/>
                      </w14:nvContentPartPr>
                      <w14:xfrm>
                        <a:off x="0" y="0"/>
                        <a:ext cx="73025" cy="106680"/>
                      </w14:xfrm>
                    </w14:contentPart>
                  </a:graphicData>
                </a:graphic>
              </wp:anchor>
            </w:drawing>
          </mc:Choice>
          <mc:Fallback>
            <w:pict>
              <v:shape w14:anchorId="35476F99" id="Ink 590" o:spid="_x0000_s1026" type="#_x0000_t75" style="position:absolute;margin-left:25.05pt;margin-top:37.5pt;width:6.9pt;height:9.8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">
                <v:imagedata r:id="rId422" o:title=""/>
              </v:shape>
            </w:pict>
          </mc:Fallback>
        </mc:AlternateContent>
      </w:r>
      <w:r w:rsidRPr="008B682F">
        <w:rPr>
          <w:noProof/>
        </w:rPr>
        <mc:AlternateContent>
          <mc:Choice Requires="wpi">
            <w:drawing>
              <wp:anchor distT="0" distB="0" distL="114300" distR="114300" simplePos="0" relativeHeight="252395520" behindDoc="0" locked="0" layoutInCell="1" allowOverlap="1" wp14:anchorId="6CE3E90D" wp14:editId="1DF229EB">
                <wp:simplePos x="0" y="0"/>
                <wp:positionH relativeFrom="column">
                  <wp:posOffset>1094105</wp:posOffset>
                </wp:positionH>
                <wp:positionV relativeFrom="paragraph">
                  <wp:posOffset>466725</wp:posOffset>
                </wp:positionV>
                <wp:extent cx="91440" cy="128905"/>
                <wp:effectExtent l="38100" t="38100" r="41910" b="42545"/>
                <wp:wrapNone/>
                <wp:docPr id="589" name="Ink 589"/>
                <wp:cNvGraphicFramePr/>
                <a:graphic xmlns:a="http://schemas.openxmlformats.org/drawingml/2006/main">
                  <a:graphicData uri="http://schemas.microsoft.com/office/word/2010/wordprocessingInk">
                    <w14:contentPart bwMode="auto" r:id="rId459">
                      <w14:nvContentPartPr>
                        <w14:cNvContentPartPr/>
                      </w14:nvContentPartPr>
                      <w14:xfrm>
                        <a:off x="0" y="0"/>
                        <a:ext cx="91440" cy="128905"/>
                      </w14:xfrm>
                    </w14:contentPart>
                  </a:graphicData>
                </a:graphic>
              </wp:anchor>
            </w:drawing>
          </mc:Choice>
          <mc:Fallback>
            <w:pict>
              <v:shape w14:anchorId="20448D55" id="Ink 589" o:spid="_x0000_s1026" type="#_x0000_t75" style="position:absolute;margin-left:85.45pt;margin-top:36.05pt;width:8.6pt;height:11.5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">
                <v:imagedata r:id="rId290" o:title=""/>
              </v:shape>
            </w:pict>
          </mc:Fallback>
        </mc:AlternateContent>
      </w:r>
      <w:r w:rsidR="00B32115" w:rsidRPr="00B32115">
        <w:rPr>
          <w:noProof/>
        </w:rPr>
        <mc:AlternateContent>
          <mc:Choice Requires="wpi">
            <w:drawing>
              <wp:anchor distT="0" distB="0" distL="114300" distR="114300" simplePos="0" relativeHeight="252394496" behindDoc="0" locked="0" layoutInCell="1" allowOverlap="1" wp14:anchorId="2606175D" wp14:editId="0B727A9A">
                <wp:simplePos x="0" y="0"/>
                <wp:positionH relativeFrom="column">
                  <wp:posOffset>1442720</wp:posOffset>
                </wp:positionH>
                <wp:positionV relativeFrom="paragraph">
                  <wp:posOffset>3856990</wp:posOffset>
                </wp:positionV>
                <wp:extent cx="414655" cy="138430"/>
                <wp:effectExtent l="38100" t="38100" r="42545" b="52070"/>
                <wp:wrapNone/>
                <wp:docPr id="588" name="Ink 588"/>
                <wp:cNvGraphicFramePr/>
                <a:graphic xmlns:a="http://schemas.openxmlformats.org/drawingml/2006/main">
                  <a:graphicData uri="http://schemas.microsoft.com/office/word/2010/wordprocessingInk">
                    <w14:contentPart bwMode="auto" r:id="rId460">
                      <w14:nvContentPartPr>
                        <w14:cNvContentPartPr/>
                      </w14:nvContentPartPr>
                      <w14:xfrm>
                        <a:off x="0" y="0"/>
                        <a:ext cx="414655" cy="138430"/>
                      </w14:xfrm>
                    </w14:contentPart>
                  </a:graphicData>
                </a:graphic>
              </wp:anchor>
            </w:drawing>
          </mc:Choice>
          <mc:Fallback>
            <w:pict>
              <v:shape w14:anchorId="63CEEECC" id="Ink 588" o:spid="_x0000_s1026" type="#_x0000_t75" style="position:absolute;margin-left:112.9pt;margin-top:303pt;width:34.05pt;height:12.3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">
                <v:imagedata r:id="rId286" o:title=""/>
              </v:shape>
            </w:pict>
          </mc:Fallback>
        </mc:AlternateContent>
      </w:r>
      <w:r w:rsidR="00C41AE3" w:rsidRPr="00C41AE3">
        <w:rPr>
          <w:noProof/>
        </w:rPr>
        <w:drawing>
          <wp:anchor distT="0" distB="0" distL="114300" distR="114300" simplePos="0" relativeHeight="252389376" behindDoc="0" locked="0" layoutInCell="1" allowOverlap="1" wp14:anchorId="731E347D" wp14:editId="69FB5330">
            <wp:simplePos x="0" y="0"/>
            <wp:positionH relativeFrom="margin">
              <wp:posOffset>3515360</wp:posOffset>
            </wp:positionH>
            <wp:positionV relativeFrom="paragraph">
              <wp:posOffset>351790</wp:posOffset>
            </wp:positionV>
            <wp:extent cx="2418080" cy="3814445"/>
            <wp:effectExtent l="19050" t="19050" r="20320" b="14605"/>
            <wp:wrapSquare wrapText="bothSides"/>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585"/>
                    <pic:cNvPicPr>
                      <a:picLocks noChangeAspect="1" noChangeArrowheads="1"/>
                    </pic:cNvPicPr>
                  </pic:nvPicPr>
                  <pic:blipFill>
                    <a:blip r:embed="rId461">
                      <a:extLst>
                        <a:ext uri="{28A0092B-C50C-407E-A947-70E740481C1C}">
                          <a14:useLocalDpi xmlns:a14="http://schemas.microsoft.com/office/drawing/2010/main" val="0"/>
                        </a:ext>
                      </a:extLst>
                    </a:blip>
                    <a:stretch>
                      <a:fillRect/>
                    </a:stretch>
                  </pic:blipFill>
                  <pic:spPr bwMode="auto">
                    <a:xfrm>
                      <a:off x="0" y="0"/>
                      <a:ext cx="2418080" cy="3814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41AE3" w:rsidRPr="00C41AE3">
        <w:rPr>
          <w:noProof/>
        </w:rPr>
        <w:drawing>
          <wp:anchor distT="0" distB="0" distL="114300" distR="114300" simplePos="0" relativeHeight="252387328" behindDoc="0" locked="0" layoutInCell="1" allowOverlap="1" wp14:anchorId="29B33FF0" wp14:editId="73A08A63">
            <wp:simplePos x="0" y="0"/>
            <wp:positionH relativeFrom="margin">
              <wp:posOffset>635</wp:posOffset>
            </wp:positionH>
            <wp:positionV relativeFrom="paragraph">
              <wp:posOffset>403860</wp:posOffset>
            </wp:positionV>
            <wp:extent cx="2409190" cy="3790950"/>
            <wp:effectExtent l="19050" t="19050" r="10160" b="19050"/>
            <wp:wrapSquare wrapText="bothSides"/>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584"/>
                    <pic:cNvPicPr>
                      <a:picLocks noChangeAspect="1" noChangeArrowheads="1"/>
                    </pic:cNvPicPr>
                  </pic:nvPicPr>
                  <pic:blipFill>
                    <a:blip r:embed="rId462">
                      <a:extLst>
                        <a:ext uri="{28A0092B-C50C-407E-A947-70E740481C1C}">
                          <a14:useLocalDpi xmlns:a14="http://schemas.microsoft.com/office/drawing/2010/main" val="0"/>
                        </a:ext>
                      </a:extLst>
                    </a:blip>
                    <a:stretch>
                      <a:fillRect/>
                    </a:stretch>
                  </pic:blipFill>
                  <pic:spPr bwMode="auto">
                    <a:xfrm>
                      <a:off x="0" y="0"/>
                      <a:ext cx="2409190" cy="37909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41AE3" w:rsidRPr="00C41AE3">
        <w:rPr>
          <w:noProof/>
        </w:rPr>
        <mc:AlternateContent>
          <mc:Choice Requires="wps">
            <w:drawing>
              <wp:anchor distT="0" distB="0" distL="114300" distR="114300" simplePos="0" relativeHeight="252388352" behindDoc="0" locked="0" layoutInCell="1" allowOverlap="1" wp14:anchorId="4EE14449" wp14:editId="30E4ADB8">
                <wp:simplePos x="0" y="0"/>
                <wp:positionH relativeFrom="column">
                  <wp:posOffset>0</wp:posOffset>
                </wp:positionH>
                <wp:positionV relativeFrom="paragraph">
                  <wp:posOffset>4264660</wp:posOffset>
                </wp:positionV>
                <wp:extent cx="2409190" cy="635"/>
                <wp:effectExtent l="0" t="0" r="0" b="0"/>
                <wp:wrapSquare wrapText="bothSides"/>
                <wp:docPr id="582" name="Text Box 582"/>
                <wp:cNvGraphicFramePr/>
                <a:graphic xmlns:a="http://schemas.openxmlformats.org/drawingml/2006/main">
                  <a:graphicData uri="http://schemas.microsoft.com/office/word/2010/wordprocessingShape">
                    <wps:wsp>
                      <wps:cNvSpPr txBox="1"/>
                      <wps:spPr>
                        <a:xfrm>
                          <a:off x="0" y="0"/>
                          <a:ext cx="2409190" cy="635"/>
                        </a:xfrm>
                        <a:prstGeom prst="rect">
                          <a:avLst/>
                        </a:prstGeom>
                        <a:solidFill>
                          <a:prstClr val="white"/>
                        </a:solidFill>
                        <a:ln>
                          <a:noFill/>
                        </a:ln>
                      </wps:spPr>
                      <wps:txbx>
                        <w:txbxContent>
                          <w:p w14:paraId="4C12C499" w14:textId="77777777" w:rsidR="00C41AE3" w:rsidRPr="009D16E2" w:rsidRDefault="00C41AE3" w:rsidP="00C41AE3">
                            <w:pPr>
                              <w:pStyle w:val="Caption"/>
                              <w:spacing w:before="0"/>
                              <w:jc w:val="center"/>
                              <w:rPr>
                                <w:noProof/>
                                <w:color w:val="808080" w:themeColor="background1" w:themeShade="80"/>
                                <w:sz w:val="26"/>
                                <w:szCs w:val="26"/>
                              </w:rPr>
                            </w:pPr>
                            <w:r>
                              <w:t>Figure 31</w:t>
                            </w:r>
                            <w:r w:rsidRPr="003B4DAA">
                              <w:t>: A=1, B=</w:t>
                            </w:r>
                            <w:r>
                              <w:t>1</w:t>
                            </w:r>
                            <w:r w:rsidRPr="003B4DAA">
                              <w:t>, B-in=</w:t>
                            </w:r>
                            <w:r>
                              <w:t>0</w:t>
                            </w:r>
                            <w:r w:rsidRPr="003B4DAA">
                              <w:t>; D=0, B-out=0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14449" id="Text Box 582" o:spid="_x0000_s1130" type="#_x0000_t202" style="position:absolute;margin-left:0;margin-top:335.8pt;width:189.7pt;height:.05pt;z-index:25238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" stroked="f">
                <v:textbox style="mso-fit-shape-to-text:t" inset="0,0,0,0">
                  <w:txbxContent>
                    <w:p w14:paraId="4C12C499" w14:textId="77777777" w:rsidR="00C41AE3" w:rsidRPr="009D16E2" w:rsidRDefault="00C41AE3" w:rsidP="00C41AE3">
                      <w:pPr>
                        <w:pStyle w:val="Caption"/>
                        <w:spacing w:before="0"/>
                        <w:jc w:val="center"/>
                        <w:rPr>
                          <w:noProof/>
                          <w:color w:val="808080" w:themeColor="background1" w:themeShade="80"/>
                          <w:sz w:val="26"/>
                          <w:szCs w:val="26"/>
                        </w:rPr>
                      </w:pPr>
                      <w:r>
                        <w:t>Figure 31</w:t>
                      </w:r>
                      <w:r w:rsidRPr="003B4DAA">
                        <w:t>: A=1, B=</w:t>
                      </w:r>
                      <w:r>
                        <w:t>1</w:t>
                      </w:r>
                      <w:r w:rsidRPr="003B4DAA">
                        <w:t>, B-in=</w:t>
                      </w:r>
                      <w:r>
                        <w:t>0</w:t>
                      </w:r>
                      <w:r w:rsidRPr="003B4DAA">
                        <w:t>; D=0, B-out=0</w:t>
                      </w:r>
                    </w:p>
                  </w:txbxContent>
                </v:textbox>
                <w10:wrap type="square"/>
              </v:shape>
            </w:pict>
          </mc:Fallback>
        </mc:AlternateContent>
      </w:r>
      <w:r w:rsidR="00C41AE3" w:rsidRPr="00C41AE3">
        <w:rPr>
          <w:noProof/>
        </w:rPr>
        <mc:AlternateContent>
          <mc:Choice Requires="wps">
            <w:drawing>
              <wp:anchor distT="0" distB="0" distL="114300" distR="114300" simplePos="0" relativeHeight="252390400" behindDoc="0" locked="0" layoutInCell="1" allowOverlap="1" wp14:anchorId="271D950F" wp14:editId="34EC2A54">
                <wp:simplePos x="0" y="0"/>
                <wp:positionH relativeFrom="column">
                  <wp:posOffset>3514090</wp:posOffset>
                </wp:positionH>
                <wp:positionV relativeFrom="paragraph">
                  <wp:posOffset>4217035</wp:posOffset>
                </wp:positionV>
                <wp:extent cx="2418080" cy="635"/>
                <wp:effectExtent l="0" t="0" r="0" b="0"/>
                <wp:wrapSquare wrapText="bothSides"/>
                <wp:docPr id="583" name="Text Box 583"/>
                <wp:cNvGraphicFramePr/>
                <a:graphic xmlns:a="http://schemas.openxmlformats.org/drawingml/2006/main">
                  <a:graphicData uri="http://schemas.microsoft.com/office/word/2010/wordprocessingShape">
                    <wps:wsp>
                      <wps:cNvSpPr txBox="1"/>
                      <wps:spPr>
                        <a:xfrm>
                          <a:off x="0" y="0"/>
                          <a:ext cx="2418080" cy="635"/>
                        </a:xfrm>
                        <a:prstGeom prst="rect">
                          <a:avLst/>
                        </a:prstGeom>
                        <a:solidFill>
                          <a:prstClr val="white"/>
                        </a:solidFill>
                        <a:ln>
                          <a:noFill/>
                        </a:ln>
                      </wps:spPr>
                      <wps:txbx>
                        <w:txbxContent>
                          <w:p w14:paraId="1B7768FB" w14:textId="77777777" w:rsidR="00C41AE3" w:rsidRPr="00333F91" w:rsidRDefault="00C41AE3" w:rsidP="00C41AE3">
                            <w:pPr>
                              <w:pStyle w:val="Caption"/>
                              <w:spacing w:before="0"/>
                              <w:jc w:val="center"/>
                              <w:rPr>
                                <w:noProof/>
                                <w:color w:val="808080" w:themeColor="background1" w:themeShade="80"/>
                                <w:sz w:val="26"/>
                                <w:szCs w:val="26"/>
                              </w:rPr>
                            </w:pPr>
                            <w:r>
                              <w:t>Figure 32</w:t>
                            </w:r>
                            <w:r w:rsidRPr="00BB61F5">
                              <w:t>: A=1, B=1, B-in=</w:t>
                            </w:r>
                            <w:r>
                              <w:t>1</w:t>
                            </w:r>
                            <w:r w:rsidRPr="00BB61F5">
                              <w:t>; D=</w:t>
                            </w:r>
                            <w:r>
                              <w:t>1</w:t>
                            </w:r>
                            <w:r w:rsidRPr="00BB61F5">
                              <w:t>, B-out=</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D950F" id="Text Box 583" o:spid="_x0000_s1131" type="#_x0000_t202" style="position:absolute;margin-left:276.7pt;margin-top:332.05pt;width:190.4pt;height:.05pt;z-index:25239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FwDMQIAAGkEAAAOAAAAZHJzL2Uyb0RvYy54bWysVMFu2zAMvQ/YPwi6L07Stci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" stroked="f">
                <v:textbox style="mso-fit-shape-to-text:t" inset="0,0,0,0">
                  <w:txbxContent>
                    <w:p w14:paraId="1B7768FB" w14:textId="77777777" w:rsidR="00C41AE3" w:rsidRPr="00333F91" w:rsidRDefault="00C41AE3" w:rsidP="00C41AE3">
                      <w:pPr>
                        <w:pStyle w:val="Caption"/>
                        <w:spacing w:before="0"/>
                        <w:jc w:val="center"/>
                        <w:rPr>
                          <w:noProof/>
                          <w:color w:val="808080" w:themeColor="background1" w:themeShade="80"/>
                          <w:sz w:val="26"/>
                          <w:szCs w:val="26"/>
                        </w:rPr>
                      </w:pPr>
                      <w:r>
                        <w:t>Figure 32</w:t>
                      </w:r>
                      <w:r w:rsidRPr="00BB61F5">
                        <w:t>: A=1, B=1, B-in=</w:t>
                      </w:r>
                      <w:r>
                        <w:t>1</w:t>
                      </w:r>
                      <w:r w:rsidRPr="00BB61F5">
                        <w:t>; D=</w:t>
                      </w:r>
                      <w:r>
                        <w:t>1</w:t>
                      </w:r>
                      <w:r w:rsidRPr="00BB61F5">
                        <w:t>, B-out=</w:t>
                      </w:r>
                      <w:r>
                        <w:t>1</w:t>
                      </w:r>
                    </w:p>
                  </w:txbxContent>
                </v:textbox>
                <w10:wrap type="square"/>
              </v:shape>
            </w:pict>
          </mc:Fallback>
        </mc:AlternateContent>
      </w:r>
    </w:p>
    <w:p w14:paraId="44B32A51" w14:textId="6265D240" w:rsidR="00B32115" w:rsidRDefault="00B32115">
      <w:r>
        <w:br w:type="page"/>
      </w:r>
    </w:p>
    <w:p w14:paraId="773FC2E1" w14:textId="18F89814" w:rsidR="00B32115" w:rsidRDefault="00697849" w:rsidP="00697849">
      <w:pPr>
        <w:pStyle w:val="Heading1"/>
      </w:pPr>
      <w:r>
        <w:lastRenderedPageBreak/>
        <w:t>Experiment 2</w:t>
      </w:r>
    </w:p>
    <w:p w14:paraId="13EEFBD4" w14:textId="7B683166" w:rsidR="00697849" w:rsidRDefault="00697849" w:rsidP="00697849">
      <w:pPr>
        <w:pStyle w:val="Heading2"/>
      </w:pPr>
      <w:r>
        <w:t>Objective</w:t>
      </w:r>
    </w:p>
    <w:p w14:paraId="434207E1" w14:textId="7DA7EB84" w:rsidR="00E30E9E" w:rsidRDefault="00E30E9E" w:rsidP="00E30E9E">
      <w:pPr>
        <w:ind w:firstLine="720"/>
      </w:pPr>
      <w:r>
        <w:t xml:space="preserve"> Implement BCD-to-Gray code convertor using minimum numbers of two inputs NAND gates.</w:t>
      </w:r>
    </w:p>
    <w:p w14:paraId="28ECEA17" w14:textId="7274C433" w:rsidR="00E30E9E" w:rsidRDefault="00E30E9E" w:rsidP="00E30E9E">
      <w:pPr>
        <w:pStyle w:val="Heading2"/>
      </w:pPr>
      <w:r>
        <w:t>Theory</w:t>
      </w:r>
    </w:p>
    <w:p w14:paraId="0497BE82" w14:textId="607AFAB1" w:rsidR="006E6405" w:rsidRDefault="006E6405" w:rsidP="006E6405">
      <w:pPr>
        <w:pStyle w:val="ListParagraph"/>
        <w:numPr>
          <w:ilvl w:val="0"/>
          <w:numId w:val="24"/>
        </w:numPr>
      </w:pPr>
      <w:r>
        <w:t>Following Truth Table Exists for BCD to Gray Conversion</w:t>
      </w:r>
    </w:p>
    <w:tbl>
      <w:tblPr>
        <w:tblStyle w:val="TableGrid"/>
        <w:tblW w:w="0" w:type="auto"/>
        <w:tblInd w:w="360" w:type="dxa"/>
        <w:tblLook w:val="04A0" w:firstRow="1" w:lastRow="0" w:firstColumn="1" w:lastColumn="0" w:noHBand="0" w:noVBand="1"/>
      </w:tblPr>
      <w:tblGrid>
        <w:gridCol w:w="1058"/>
        <w:gridCol w:w="997"/>
        <w:gridCol w:w="997"/>
        <w:gridCol w:w="997"/>
        <w:gridCol w:w="997"/>
        <w:gridCol w:w="997"/>
        <w:gridCol w:w="997"/>
        <w:gridCol w:w="997"/>
        <w:gridCol w:w="997"/>
      </w:tblGrid>
      <w:tr w:rsidR="006E6405" w14:paraId="17C433A7" w14:textId="77777777" w:rsidTr="006106F4">
        <w:tc>
          <w:tcPr>
            <w:tcW w:w="1003" w:type="dxa"/>
          </w:tcPr>
          <w:p w14:paraId="61822250" w14:textId="0F290510" w:rsidR="006E6405" w:rsidRPr="007704C0" w:rsidRDefault="006E6405" w:rsidP="006E6405">
            <w:pPr>
              <w:jc w:val="center"/>
              <w:rPr>
                <w:b/>
                <w:bCs/>
              </w:rPr>
            </w:pPr>
            <w:r w:rsidRPr="007704C0">
              <w:rPr>
                <w:b/>
                <w:bCs/>
              </w:rPr>
              <w:t>Decimal</w:t>
            </w:r>
          </w:p>
        </w:tc>
        <w:tc>
          <w:tcPr>
            <w:tcW w:w="4015" w:type="dxa"/>
            <w:gridSpan w:val="4"/>
          </w:tcPr>
          <w:p w14:paraId="55107E02" w14:textId="55DEBD0A" w:rsidR="006E6405" w:rsidRPr="006E6405" w:rsidRDefault="006E6405" w:rsidP="006E6405">
            <w:pPr>
              <w:jc w:val="center"/>
              <w:rPr>
                <w:b/>
                <w:bCs/>
              </w:rPr>
            </w:pPr>
            <w:r>
              <w:rPr>
                <w:b/>
                <w:bCs/>
              </w:rPr>
              <w:t>BCD Input</w:t>
            </w:r>
          </w:p>
        </w:tc>
        <w:tc>
          <w:tcPr>
            <w:tcW w:w="4016" w:type="dxa"/>
            <w:gridSpan w:val="4"/>
          </w:tcPr>
          <w:p w14:paraId="4BF52CCB" w14:textId="53371552" w:rsidR="006E6405" w:rsidRPr="006E6405" w:rsidRDefault="006E6405" w:rsidP="006E6405">
            <w:pPr>
              <w:jc w:val="center"/>
              <w:rPr>
                <w:b/>
                <w:bCs/>
              </w:rPr>
            </w:pPr>
            <w:r>
              <w:rPr>
                <w:b/>
                <w:bCs/>
              </w:rPr>
              <w:t>Gray Code Output</w:t>
            </w:r>
          </w:p>
        </w:tc>
      </w:tr>
      <w:tr w:rsidR="006E6405" w14:paraId="1624E838" w14:textId="77777777" w:rsidTr="006E6405">
        <w:tc>
          <w:tcPr>
            <w:tcW w:w="1003" w:type="dxa"/>
          </w:tcPr>
          <w:p w14:paraId="5CFE4138" w14:textId="77777777" w:rsidR="006E6405" w:rsidRPr="007704C0" w:rsidRDefault="006E6405" w:rsidP="006E6405">
            <w:pPr>
              <w:jc w:val="center"/>
              <w:rPr>
                <w:b/>
                <w:bCs/>
              </w:rPr>
            </w:pPr>
          </w:p>
        </w:tc>
        <w:tc>
          <w:tcPr>
            <w:tcW w:w="1003" w:type="dxa"/>
          </w:tcPr>
          <w:p w14:paraId="2118D9FC" w14:textId="3F607F76" w:rsidR="006E6405" w:rsidRPr="006E6405" w:rsidRDefault="007704C0" w:rsidP="006E6405">
            <w:pPr>
              <w:jc w:val="center"/>
              <w:rPr>
                <w:b/>
                <w:bCs/>
              </w:rPr>
            </w:pPr>
            <w:r>
              <w:rPr>
                <w:b/>
                <w:bCs/>
              </w:rPr>
              <w:t>B3</w:t>
            </w:r>
          </w:p>
        </w:tc>
        <w:tc>
          <w:tcPr>
            <w:tcW w:w="1004" w:type="dxa"/>
          </w:tcPr>
          <w:p w14:paraId="516F6DD1" w14:textId="40E19A50" w:rsidR="006E6405" w:rsidRPr="006E6405" w:rsidRDefault="007704C0" w:rsidP="006E6405">
            <w:pPr>
              <w:jc w:val="center"/>
              <w:rPr>
                <w:b/>
                <w:bCs/>
              </w:rPr>
            </w:pPr>
            <w:r>
              <w:rPr>
                <w:b/>
                <w:bCs/>
              </w:rPr>
              <w:t>B2</w:t>
            </w:r>
          </w:p>
        </w:tc>
        <w:tc>
          <w:tcPr>
            <w:tcW w:w="1004" w:type="dxa"/>
          </w:tcPr>
          <w:p w14:paraId="3AD4B987" w14:textId="3742D8C7" w:rsidR="006E6405" w:rsidRPr="006E6405" w:rsidRDefault="007704C0" w:rsidP="006E6405">
            <w:pPr>
              <w:jc w:val="center"/>
              <w:rPr>
                <w:b/>
                <w:bCs/>
              </w:rPr>
            </w:pPr>
            <w:r>
              <w:rPr>
                <w:b/>
                <w:bCs/>
              </w:rPr>
              <w:t>B1</w:t>
            </w:r>
          </w:p>
        </w:tc>
        <w:tc>
          <w:tcPr>
            <w:tcW w:w="1004" w:type="dxa"/>
          </w:tcPr>
          <w:p w14:paraId="0DDE3847" w14:textId="30D7E303" w:rsidR="006E6405" w:rsidRPr="006E6405" w:rsidRDefault="007704C0" w:rsidP="006E6405">
            <w:pPr>
              <w:jc w:val="center"/>
              <w:rPr>
                <w:b/>
                <w:bCs/>
              </w:rPr>
            </w:pPr>
            <w:r>
              <w:rPr>
                <w:b/>
                <w:bCs/>
              </w:rPr>
              <w:t>B0</w:t>
            </w:r>
          </w:p>
        </w:tc>
        <w:tc>
          <w:tcPr>
            <w:tcW w:w="1004" w:type="dxa"/>
          </w:tcPr>
          <w:p w14:paraId="2121B32B" w14:textId="7FBBE645" w:rsidR="006E6405" w:rsidRPr="006E6405" w:rsidRDefault="007704C0" w:rsidP="006E6405">
            <w:pPr>
              <w:jc w:val="center"/>
              <w:rPr>
                <w:b/>
                <w:bCs/>
              </w:rPr>
            </w:pPr>
            <w:r>
              <w:rPr>
                <w:b/>
                <w:bCs/>
              </w:rPr>
              <w:t>D3</w:t>
            </w:r>
          </w:p>
        </w:tc>
        <w:tc>
          <w:tcPr>
            <w:tcW w:w="1004" w:type="dxa"/>
          </w:tcPr>
          <w:p w14:paraId="24E33504" w14:textId="062AA151" w:rsidR="006E6405" w:rsidRPr="006E6405" w:rsidRDefault="007704C0" w:rsidP="006E6405">
            <w:pPr>
              <w:jc w:val="center"/>
              <w:rPr>
                <w:b/>
                <w:bCs/>
              </w:rPr>
            </w:pPr>
            <w:r>
              <w:rPr>
                <w:b/>
                <w:bCs/>
              </w:rPr>
              <w:t>D2</w:t>
            </w:r>
          </w:p>
        </w:tc>
        <w:tc>
          <w:tcPr>
            <w:tcW w:w="1004" w:type="dxa"/>
          </w:tcPr>
          <w:p w14:paraId="3B759D5D" w14:textId="149BDC15" w:rsidR="006E6405" w:rsidRPr="006E6405" w:rsidRDefault="007704C0" w:rsidP="006E6405">
            <w:pPr>
              <w:jc w:val="center"/>
              <w:rPr>
                <w:b/>
                <w:bCs/>
              </w:rPr>
            </w:pPr>
            <w:r>
              <w:rPr>
                <w:b/>
                <w:bCs/>
              </w:rPr>
              <w:t>D1</w:t>
            </w:r>
          </w:p>
        </w:tc>
        <w:tc>
          <w:tcPr>
            <w:tcW w:w="1004" w:type="dxa"/>
          </w:tcPr>
          <w:p w14:paraId="2A22DA7E" w14:textId="2DA390AE" w:rsidR="006E6405" w:rsidRPr="006E6405" w:rsidRDefault="007704C0" w:rsidP="006E6405">
            <w:pPr>
              <w:jc w:val="center"/>
              <w:rPr>
                <w:b/>
                <w:bCs/>
              </w:rPr>
            </w:pPr>
            <w:r>
              <w:rPr>
                <w:b/>
                <w:bCs/>
              </w:rPr>
              <w:t>D0</w:t>
            </w:r>
          </w:p>
        </w:tc>
      </w:tr>
      <w:tr w:rsidR="006E6405" w14:paraId="59A9BDBA" w14:textId="77777777" w:rsidTr="006E6405">
        <w:tc>
          <w:tcPr>
            <w:tcW w:w="1003" w:type="dxa"/>
          </w:tcPr>
          <w:p w14:paraId="20ED7B05" w14:textId="72AAC98A" w:rsidR="006E6405" w:rsidRPr="007704C0" w:rsidRDefault="007704C0" w:rsidP="006E6405">
            <w:pPr>
              <w:jc w:val="center"/>
              <w:rPr>
                <w:b/>
                <w:bCs/>
              </w:rPr>
            </w:pPr>
            <w:r>
              <w:rPr>
                <w:b/>
                <w:bCs/>
              </w:rPr>
              <w:t>0</w:t>
            </w:r>
          </w:p>
        </w:tc>
        <w:tc>
          <w:tcPr>
            <w:tcW w:w="1003" w:type="dxa"/>
          </w:tcPr>
          <w:p w14:paraId="51953E04" w14:textId="01B1D954" w:rsidR="006E6405" w:rsidRDefault="007704C0" w:rsidP="006E6405">
            <w:pPr>
              <w:jc w:val="center"/>
            </w:pPr>
            <w:r>
              <w:t>0</w:t>
            </w:r>
          </w:p>
        </w:tc>
        <w:tc>
          <w:tcPr>
            <w:tcW w:w="1004" w:type="dxa"/>
          </w:tcPr>
          <w:p w14:paraId="6578F911" w14:textId="2E716E46" w:rsidR="006E6405" w:rsidRDefault="00E93069" w:rsidP="006E6405">
            <w:pPr>
              <w:jc w:val="center"/>
            </w:pPr>
            <w:r>
              <w:t>0</w:t>
            </w:r>
          </w:p>
        </w:tc>
        <w:tc>
          <w:tcPr>
            <w:tcW w:w="1004" w:type="dxa"/>
          </w:tcPr>
          <w:p w14:paraId="6CF7E44E" w14:textId="6A8F59CD" w:rsidR="006E6405" w:rsidRDefault="00E93069" w:rsidP="006E6405">
            <w:pPr>
              <w:jc w:val="center"/>
            </w:pPr>
            <w:r>
              <w:t>0</w:t>
            </w:r>
          </w:p>
        </w:tc>
        <w:tc>
          <w:tcPr>
            <w:tcW w:w="1004" w:type="dxa"/>
          </w:tcPr>
          <w:p w14:paraId="7CFE6A16" w14:textId="20C74085" w:rsidR="006E6405" w:rsidRDefault="00E93069" w:rsidP="006E6405">
            <w:pPr>
              <w:jc w:val="center"/>
            </w:pPr>
            <w:r>
              <w:t>0</w:t>
            </w:r>
          </w:p>
        </w:tc>
        <w:tc>
          <w:tcPr>
            <w:tcW w:w="1004" w:type="dxa"/>
          </w:tcPr>
          <w:p w14:paraId="4738C19B" w14:textId="700D4AE1" w:rsidR="006E6405" w:rsidRDefault="00DB4680" w:rsidP="006E6405">
            <w:pPr>
              <w:jc w:val="center"/>
            </w:pPr>
            <w:r>
              <w:t>0</w:t>
            </w:r>
          </w:p>
        </w:tc>
        <w:tc>
          <w:tcPr>
            <w:tcW w:w="1004" w:type="dxa"/>
          </w:tcPr>
          <w:p w14:paraId="67683BA3" w14:textId="48FE8051" w:rsidR="006E6405" w:rsidRDefault="00DB4680" w:rsidP="006E6405">
            <w:pPr>
              <w:jc w:val="center"/>
            </w:pPr>
            <w:r>
              <w:t>0</w:t>
            </w:r>
          </w:p>
        </w:tc>
        <w:tc>
          <w:tcPr>
            <w:tcW w:w="1004" w:type="dxa"/>
          </w:tcPr>
          <w:p w14:paraId="24C4BE5F" w14:textId="01DA3B15" w:rsidR="006E6405" w:rsidRDefault="00297417" w:rsidP="006E6405">
            <w:pPr>
              <w:jc w:val="center"/>
            </w:pPr>
            <w:r>
              <w:t>0</w:t>
            </w:r>
          </w:p>
        </w:tc>
        <w:tc>
          <w:tcPr>
            <w:tcW w:w="1004" w:type="dxa"/>
          </w:tcPr>
          <w:p w14:paraId="2AC81A67" w14:textId="6F319961" w:rsidR="006E6405" w:rsidRDefault="00297417" w:rsidP="006E6405">
            <w:pPr>
              <w:jc w:val="center"/>
            </w:pPr>
            <w:r>
              <w:t>0</w:t>
            </w:r>
          </w:p>
        </w:tc>
      </w:tr>
      <w:tr w:rsidR="006E6405" w14:paraId="2ACF381C" w14:textId="77777777" w:rsidTr="006E6405">
        <w:tc>
          <w:tcPr>
            <w:tcW w:w="1003" w:type="dxa"/>
          </w:tcPr>
          <w:p w14:paraId="5FE08061" w14:textId="1D02B177" w:rsidR="006E6405" w:rsidRPr="007704C0" w:rsidRDefault="007704C0" w:rsidP="006E6405">
            <w:pPr>
              <w:jc w:val="center"/>
              <w:rPr>
                <w:b/>
                <w:bCs/>
              </w:rPr>
            </w:pPr>
            <w:r>
              <w:rPr>
                <w:b/>
                <w:bCs/>
              </w:rPr>
              <w:t>1</w:t>
            </w:r>
          </w:p>
        </w:tc>
        <w:tc>
          <w:tcPr>
            <w:tcW w:w="1003" w:type="dxa"/>
          </w:tcPr>
          <w:p w14:paraId="42A9F416" w14:textId="1EEB0E0F" w:rsidR="006E6405" w:rsidRDefault="007704C0" w:rsidP="006E6405">
            <w:pPr>
              <w:jc w:val="center"/>
            </w:pPr>
            <w:r>
              <w:t>0</w:t>
            </w:r>
          </w:p>
        </w:tc>
        <w:tc>
          <w:tcPr>
            <w:tcW w:w="1004" w:type="dxa"/>
          </w:tcPr>
          <w:p w14:paraId="0D05CA95" w14:textId="50A04613" w:rsidR="006E6405" w:rsidRDefault="00E93069" w:rsidP="006E6405">
            <w:pPr>
              <w:jc w:val="center"/>
            </w:pPr>
            <w:r>
              <w:t>0</w:t>
            </w:r>
          </w:p>
        </w:tc>
        <w:tc>
          <w:tcPr>
            <w:tcW w:w="1004" w:type="dxa"/>
          </w:tcPr>
          <w:p w14:paraId="323980C2" w14:textId="1874FA7F" w:rsidR="006E6405" w:rsidRDefault="00E93069" w:rsidP="006E6405">
            <w:pPr>
              <w:jc w:val="center"/>
            </w:pPr>
            <w:r>
              <w:t>0</w:t>
            </w:r>
          </w:p>
        </w:tc>
        <w:tc>
          <w:tcPr>
            <w:tcW w:w="1004" w:type="dxa"/>
          </w:tcPr>
          <w:p w14:paraId="630D6904" w14:textId="1702FC18" w:rsidR="006E6405" w:rsidRDefault="00E93069" w:rsidP="006E6405">
            <w:pPr>
              <w:jc w:val="center"/>
            </w:pPr>
            <w:r>
              <w:t>1</w:t>
            </w:r>
          </w:p>
        </w:tc>
        <w:tc>
          <w:tcPr>
            <w:tcW w:w="1004" w:type="dxa"/>
          </w:tcPr>
          <w:p w14:paraId="1482B6CA" w14:textId="25816506" w:rsidR="006E6405" w:rsidRDefault="00DB4680" w:rsidP="006E6405">
            <w:pPr>
              <w:jc w:val="center"/>
            </w:pPr>
            <w:r>
              <w:t>0</w:t>
            </w:r>
          </w:p>
        </w:tc>
        <w:tc>
          <w:tcPr>
            <w:tcW w:w="1004" w:type="dxa"/>
          </w:tcPr>
          <w:p w14:paraId="75AB3248" w14:textId="668D7086" w:rsidR="006E6405" w:rsidRDefault="00DB4680" w:rsidP="006E6405">
            <w:pPr>
              <w:jc w:val="center"/>
            </w:pPr>
            <w:r>
              <w:t>0</w:t>
            </w:r>
          </w:p>
        </w:tc>
        <w:tc>
          <w:tcPr>
            <w:tcW w:w="1004" w:type="dxa"/>
          </w:tcPr>
          <w:p w14:paraId="43B4D843" w14:textId="2C19585E" w:rsidR="006E6405" w:rsidRDefault="00297417" w:rsidP="006E6405">
            <w:pPr>
              <w:jc w:val="center"/>
            </w:pPr>
            <w:r>
              <w:t>0</w:t>
            </w:r>
          </w:p>
        </w:tc>
        <w:tc>
          <w:tcPr>
            <w:tcW w:w="1004" w:type="dxa"/>
          </w:tcPr>
          <w:p w14:paraId="0BD94F98" w14:textId="5CD602DE" w:rsidR="006E6405" w:rsidRDefault="00297417" w:rsidP="006E6405">
            <w:pPr>
              <w:jc w:val="center"/>
            </w:pPr>
            <w:r>
              <w:t>1</w:t>
            </w:r>
          </w:p>
        </w:tc>
      </w:tr>
      <w:tr w:rsidR="006E6405" w14:paraId="3C8E52B3" w14:textId="77777777" w:rsidTr="006E6405">
        <w:tc>
          <w:tcPr>
            <w:tcW w:w="1003" w:type="dxa"/>
          </w:tcPr>
          <w:p w14:paraId="6AA8655B" w14:textId="0B5EDF4D" w:rsidR="006E6405" w:rsidRPr="007704C0" w:rsidRDefault="007704C0" w:rsidP="006E6405">
            <w:pPr>
              <w:jc w:val="center"/>
              <w:rPr>
                <w:b/>
                <w:bCs/>
              </w:rPr>
            </w:pPr>
            <w:r>
              <w:rPr>
                <w:b/>
                <w:bCs/>
              </w:rPr>
              <w:t>2</w:t>
            </w:r>
          </w:p>
        </w:tc>
        <w:tc>
          <w:tcPr>
            <w:tcW w:w="1003" w:type="dxa"/>
          </w:tcPr>
          <w:p w14:paraId="5945566F" w14:textId="3A87252D" w:rsidR="006E6405" w:rsidRDefault="007704C0" w:rsidP="006E6405">
            <w:pPr>
              <w:jc w:val="center"/>
            </w:pPr>
            <w:r>
              <w:t>0</w:t>
            </w:r>
          </w:p>
        </w:tc>
        <w:tc>
          <w:tcPr>
            <w:tcW w:w="1004" w:type="dxa"/>
          </w:tcPr>
          <w:p w14:paraId="5411BC43" w14:textId="2FAD2E28" w:rsidR="006E6405" w:rsidRDefault="00E93069" w:rsidP="006E6405">
            <w:pPr>
              <w:jc w:val="center"/>
            </w:pPr>
            <w:r>
              <w:t>0</w:t>
            </w:r>
          </w:p>
        </w:tc>
        <w:tc>
          <w:tcPr>
            <w:tcW w:w="1004" w:type="dxa"/>
          </w:tcPr>
          <w:p w14:paraId="47702B4F" w14:textId="5ABA98A0" w:rsidR="006E6405" w:rsidRDefault="00E93069" w:rsidP="006E6405">
            <w:pPr>
              <w:jc w:val="center"/>
            </w:pPr>
            <w:r>
              <w:t>1</w:t>
            </w:r>
          </w:p>
        </w:tc>
        <w:tc>
          <w:tcPr>
            <w:tcW w:w="1004" w:type="dxa"/>
          </w:tcPr>
          <w:p w14:paraId="353A4ECA" w14:textId="688DED06" w:rsidR="006E6405" w:rsidRDefault="00E93069" w:rsidP="006E6405">
            <w:pPr>
              <w:jc w:val="center"/>
            </w:pPr>
            <w:r>
              <w:t>0</w:t>
            </w:r>
          </w:p>
        </w:tc>
        <w:tc>
          <w:tcPr>
            <w:tcW w:w="1004" w:type="dxa"/>
          </w:tcPr>
          <w:p w14:paraId="18ED741A" w14:textId="3D775194" w:rsidR="006E6405" w:rsidRDefault="00DB4680" w:rsidP="006E6405">
            <w:pPr>
              <w:jc w:val="center"/>
            </w:pPr>
            <w:r>
              <w:t>0</w:t>
            </w:r>
          </w:p>
        </w:tc>
        <w:tc>
          <w:tcPr>
            <w:tcW w:w="1004" w:type="dxa"/>
          </w:tcPr>
          <w:p w14:paraId="688BBF51" w14:textId="5B22C15C" w:rsidR="006E6405" w:rsidRDefault="00DB4680" w:rsidP="006E6405">
            <w:pPr>
              <w:jc w:val="center"/>
            </w:pPr>
            <w:r>
              <w:t>0</w:t>
            </w:r>
          </w:p>
        </w:tc>
        <w:tc>
          <w:tcPr>
            <w:tcW w:w="1004" w:type="dxa"/>
          </w:tcPr>
          <w:p w14:paraId="54377744" w14:textId="635FC96B" w:rsidR="006E6405" w:rsidRDefault="00297417" w:rsidP="006E6405">
            <w:pPr>
              <w:jc w:val="center"/>
            </w:pPr>
            <w:r>
              <w:t>1</w:t>
            </w:r>
          </w:p>
        </w:tc>
        <w:tc>
          <w:tcPr>
            <w:tcW w:w="1004" w:type="dxa"/>
          </w:tcPr>
          <w:p w14:paraId="6EE75AAB" w14:textId="1938D664" w:rsidR="006E6405" w:rsidRDefault="00297417" w:rsidP="006E6405">
            <w:pPr>
              <w:jc w:val="center"/>
            </w:pPr>
            <w:r>
              <w:t>1</w:t>
            </w:r>
          </w:p>
        </w:tc>
      </w:tr>
      <w:tr w:rsidR="006E6405" w14:paraId="457094E9" w14:textId="77777777" w:rsidTr="006E6405">
        <w:tc>
          <w:tcPr>
            <w:tcW w:w="1003" w:type="dxa"/>
          </w:tcPr>
          <w:p w14:paraId="3B076B2E" w14:textId="51A941DF" w:rsidR="006E6405" w:rsidRPr="007704C0" w:rsidRDefault="007704C0" w:rsidP="006E6405">
            <w:pPr>
              <w:jc w:val="center"/>
              <w:rPr>
                <w:b/>
                <w:bCs/>
              </w:rPr>
            </w:pPr>
            <w:r>
              <w:rPr>
                <w:b/>
                <w:bCs/>
              </w:rPr>
              <w:t>3</w:t>
            </w:r>
          </w:p>
        </w:tc>
        <w:tc>
          <w:tcPr>
            <w:tcW w:w="1003" w:type="dxa"/>
          </w:tcPr>
          <w:p w14:paraId="26A7887F" w14:textId="6DAA0404" w:rsidR="006E6405" w:rsidRDefault="007704C0" w:rsidP="006E6405">
            <w:pPr>
              <w:jc w:val="center"/>
            </w:pPr>
            <w:r>
              <w:t>0</w:t>
            </w:r>
          </w:p>
        </w:tc>
        <w:tc>
          <w:tcPr>
            <w:tcW w:w="1004" w:type="dxa"/>
          </w:tcPr>
          <w:p w14:paraId="042C403D" w14:textId="21D0738C" w:rsidR="006E6405" w:rsidRDefault="00E93069" w:rsidP="006E6405">
            <w:pPr>
              <w:jc w:val="center"/>
            </w:pPr>
            <w:r>
              <w:t>0</w:t>
            </w:r>
          </w:p>
        </w:tc>
        <w:tc>
          <w:tcPr>
            <w:tcW w:w="1004" w:type="dxa"/>
          </w:tcPr>
          <w:p w14:paraId="30A91E4E" w14:textId="437E1EB2" w:rsidR="006E6405" w:rsidRDefault="00E93069" w:rsidP="006E6405">
            <w:pPr>
              <w:jc w:val="center"/>
            </w:pPr>
            <w:r>
              <w:t>1</w:t>
            </w:r>
          </w:p>
        </w:tc>
        <w:tc>
          <w:tcPr>
            <w:tcW w:w="1004" w:type="dxa"/>
          </w:tcPr>
          <w:p w14:paraId="62FC6E60" w14:textId="27CAE3E3" w:rsidR="006E6405" w:rsidRDefault="00E93069" w:rsidP="006E6405">
            <w:pPr>
              <w:jc w:val="center"/>
            </w:pPr>
            <w:r>
              <w:t>1</w:t>
            </w:r>
          </w:p>
        </w:tc>
        <w:tc>
          <w:tcPr>
            <w:tcW w:w="1004" w:type="dxa"/>
          </w:tcPr>
          <w:p w14:paraId="09234321" w14:textId="44279476" w:rsidR="006E6405" w:rsidRDefault="00DB4680" w:rsidP="006E6405">
            <w:pPr>
              <w:jc w:val="center"/>
            </w:pPr>
            <w:r>
              <w:t>0</w:t>
            </w:r>
          </w:p>
        </w:tc>
        <w:tc>
          <w:tcPr>
            <w:tcW w:w="1004" w:type="dxa"/>
          </w:tcPr>
          <w:p w14:paraId="28D2EBD5" w14:textId="5F60C9DA" w:rsidR="006E6405" w:rsidRDefault="00DB4680" w:rsidP="006E6405">
            <w:pPr>
              <w:jc w:val="center"/>
            </w:pPr>
            <w:r>
              <w:t>0</w:t>
            </w:r>
          </w:p>
        </w:tc>
        <w:tc>
          <w:tcPr>
            <w:tcW w:w="1004" w:type="dxa"/>
          </w:tcPr>
          <w:p w14:paraId="3EAE0F9D" w14:textId="6CBEF259" w:rsidR="006E6405" w:rsidRDefault="00297417" w:rsidP="006E6405">
            <w:pPr>
              <w:jc w:val="center"/>
            </w:pPr>
            <w:r>
              <w:t>1</w:t>
            </w:r>
          </w:p>
        </w:tc>
        <w:tc>
          <w:tcPr>
            <w:tcW w:w="1004" w:type="dxa"/>
          </w:tcPr>
          <w:p w14:paraId="3699CD95" w14:textId="348588B4" w:rsidR="006E6405" w:rsidRDefault="00297417" w:rsidP="006E6405">
            <w:pPr>
              <w:jc w:val="center"/>
            </w:pPr>
            <w:r>
              <w:t>0</w:t>
            </w:r>
          </w:p>
        </w:tc>
      </w:tr>
      <w:tr w:rsidR="006E6405" w14:paraId="1B4F661C" w14:textId="77777777" w:rsidTr="006E6405">
        <w:tc>
          <w:tcPr>
            <w:tcW w:w="1003" w:type="dxa"/>
          </w:tcPr>
          <w:p w14:paraId="0B0D88F0" w14:textId="6550EAFD" w:rsidR="006E6405" w:rsidRPr="007704C0" w:rsidRDefault="007704C0" w:rsidP="006E6405">
            <w:pPr>
              <w:jc w:val="center"/>
              <w:rPr>
                <w:b/>
                <w:bCs/>
              </w:rPr>
            </w:pPr>
            <w:r>
              <w:rPr>
                <w:b/>
                <w:bCs/>
              </w:rPr>
              <w:t>4</w:t>
            </w:r>
          </w:p>
        </w:tc>
        <w:tc>
          <w:tcPr>
            <w:tcW w:w="1003" w:type="dxa"/>
          </w:tcPr>
          <w:p w14:paraId="214B0DF2" w14:textId="65B04483" w:rsidR="006E6405" w:rsidRDefault="00E93069" w:rsidP="006E6405">
            <w:pPr>
              <w:jc w:val="center"/>
            </w:pPr>
            <w:r>
              <w:t>0</w:t>
            </w:r>
          </w:p>
        </w:tc>
        <w:tc>
          <w:tcPr>
            <w:tcW w:w="1004" w:type="dxa"/>
          </w:tcPr>
          <w:p w14:paraId="5762BD93" w14:textId="54ED927B" w:rsidR="006E6405" w:rsidRDefault="00E93069" w:rsidP="006E6405">
            <w:pPr>
              <w:jc w:val="center"/>
            </w:pPr>
            <w:r>
              <w:t>1</w:t>
            </w:r>
          </w:p>
        </w:tc>
        <w:tc>
          <w:tcPr>
            <w:tcW w:w="1004" w:type="dxa"/>
          </w:tcPr>
          <w:p w14:paraId="020FA73E" w14:textId="586C7412" w:rsidR="006E6405" w:rsidRDefault="00E93069" w:rsidP="006E6405">
            <w:pPr>
              <w:jc w:val="center"/>
            </w:pPr>
            <w:r>
              <w:t>0</w:t>
            </w:r>
          </w:p>
        </w:tc>
        <w:tc>
          <w:tcPr>
            <w:tcW w:w="1004" w:type="dxa"/>
          </w:tcPr>
          <w:p w14:paraId="2D8FAC26" w14:textId="2D9533BD" w:rsidR="006E6405" w:rsidRDefault="00E93069" w:rsidP="006E6405">
            <w:pPr>
              <w:jc w:val="center"/>
            </w:pPr>
            <w:r>
              <w:t>0</w:t>
            </w:r>
          </w:p>
        </w:tc>
        <w:tc>
          <w:tcPr>
            <w:tcW w:w="1004" w:type="dxa"/>
          </w:tcPr>
          <w:p w14:paraId="7BCBF13D" w14:textId="62F09F99" w:rsidR="006E6405" w:rsidRDefault="00DB4680" w:rsidP="006E6405">
            <w:pPr>
              <w:jc w:val="center"/>
            </w:pPr>
            <w:r>
              <w:t>0</w:t>
            </w:r>
          </w:p>
        </w:tc>
        <w:tc>
          <w:tcPr>
            <w:tcW w:w="1004" w:type="dxa"/>
          </w:tcPr>
          <w:p w14:paraId="59F2B449" w14:textId="1F2C8B76" w:rsidR="006E6405" w:rsidRDefault="00DB4680" w:rsidP="006E6405">
            <w:pPr>
              <w:jc w:val="center"/>
            </w:pPr>
            <w:r>
              <w:t>1</w:t>
            </w:r>
          </w:p>
        </w:tc>
        <w:tc>
          <w:tcPr>
            <w:tcW w:w="1004" w:type="dxa"/>
          </w:tcPr>
          <w:p w14:paraId="4EFB2990" w14:textId="7464306C" w:rsidR="006E6405" w:rsidRDefault="00297417" w:rsidP="006E6405">
            <w:pPr>
              <w:jc w:val="center"/>
            </w:pPr>
            <w:r>
              <w:t>1</w:t>
            </w:r>
          </w:p>
        </w:tc>
        <w:tc>
          <w:tcPr>
            <w:tcW w:w="1004" w:type="dxa"/>
          </w:tcPr>
          <w:p w14:paraId="14765960" w14:textId="42A2953F" w:rsidR="006E6405" w:rsidRDefault="00297417" w:rsidP="006E6405">
            <w:pPr>
              <w:jc w:val="center"/>
            </w:pPr>
            <w:r>
              <w:t>0</w:t>
            </w:r>
          </w:p>
        </w:tc>
      </w:tr>
      <w:tr w:rsidR="006E6405" w14:paraId="51CEBA86" w14:textId="77777777" w:rsidTr="006E6405">
        <w:tc>
          <w:tcPr>
            <w:tcW w:w="1003" w:type="dxa"/>
          </w:tcPr>
          <w:p w14:paraId="500CF66B" w14:textId="6C53EA16" w:rsidR="006E6405" w:rsidRPr="007704C0" w:rsidRDefault="007704C0" w:rsidP="006E6405">
            <w:pPr>
              <w:jc w:val="center"/>
              <w:rPr>
                <w:b/>
                <w:bCs/>
              </w:rPr>
            </w:pPr>
            <w:r>
              <w:rPr>
                <w:b/>
                <w:bCs/>
              </w:rPr>
              <w:t>5</w:t>
            </w:r>
          </w:p>
        </w:tc>
        <w:tc>
          <w:tcPr>
            <w:tcW w:w="1003" w:type="dxa"/>
          </w:tcPr>
          <w:p w14:paraId="1C565432" w14:textId="36414815" w:rsidR="006E6405" w:rsidRDefault="00E93069" w:rsidP="006E6405">
            <w:pPr>
              <w:jc w:val="center"/>
            </w:pPr>
            <w:r>
              <w:t>0</w:t>
            </w:r>
          </w:p>
        </w:tc>
        <w:tc>
          <w:tcPr>
            <w:tcW w:w="1004" w:type="dxa"/>
          </w:tcPr>
          <w:p w14:paraId="36E8B62A" w14:textId="3919639B" w:rsidR="006E6405" w:rsidRDefault="00E93069" w:rsidP="006E6405">
            <w:pPr>
              <w:jc w:val="center"/>
            </w:pPr>
            <w:r>
              <w:t>1</w:t>
            </w:r>
          </w:p>
        </w:tc>
        <w:tc>
          <w:tcPr>
            <w:tcW w:w="1004" w:type="dxa"/>
          </w:tcPr>
          <w:p w14:paraId="18A14559" w14:textId="53ADB579" w:rsidR="006E6405" w:rsidRDefault="00E93069" w:rsidP="006E6405">
            <w:pPr>
              <w:jc w:val="center"/>
            </w:pPr>
            <w:r>
              <w:t>0</w:t>
            </w:r>
          </w:p>
        </w:tc>
        <w:tc>
          <w:tcPr>
            <w:tcW w:w="1004" w:type="dxa"/>
          </w:tcPr>
          <w:p w14:paraId="7DEE23DF" w14:textId="4FEE9CF2" w:rsidR="006E6405" w:rsidRDefault="00E93069" w:rsidP="006E6405">
            <w:pPr>
              <w:jc w:val="center"/>
            </w:pPr>
            <w:r>
              <w:t>1</w:t>
            </w:r>
          </w:p>
        </w:tc>
        <w:tc>
          <w:tcPr>
            <w:tcW w:w="1004" w:type="dxa"/>
          </w:tcPr>
          <w:p w14:paraId="33E31939" w14:textId="05066F83" w:rsidR="006E6405" w:rsidRDefault="00DB4680" w:rsidP="006E6405">
            <w:pPr>
              <w:jc w:val="center"/>
            </w:pPr>
            <w:r>
              <w:t>0</w:t>
            </w:r>
          </w:p>
        </w:tc>
        <w:tc>
          <w:tcPr>
            <w:tcW w:w="1004" w:type="dxa"/>
          </w:tcPr>
          <w:p w14:paraId="2A4B793F" w14:textId="0AEEEA7D" w:rsidR="006E6405" w:rsidRDefault="00DB4680" w:rsidP="006E6405">
            <w:pPr>
              <w:jc w:val="center"/>
            </w:pPr>
            <w:r>
              <w:t>1</w:t>
            </w:r>
          </w:p>
        </w:tc>
        <w:tc>
          <w:tcPr>
            <w:tcW w:w="1004" w:type="dxa"/>
          </w:tcPr>
          <w:p w14:paraId="2C77420D" w14:textId="72446F05" w:rsidR="006E6405" w:rsidRDefault="00297417" w:rsidP="006E6405">
            <w:pPr>
              <w:jc w:val="center"/>
            </w:pPr>
            <w:r>
              <w:t>1</w:t>
            </w:r>
          </w:p>
        </w:tc>
        <w:tc>
          <w:tcPr>
            <w:tcW w:w="1004" w:type="dxa"/>
          </w:tcPr>
          <w:p w14:paraId="762DB03B" w14:textId="46640A8D" w:rsidR="006E6405" w:rsidRDefault="00297417" w:rsidP="006E6405">
            <w:pPr>
              <w:jc w:val="center"/>
            </w:pPr>
            <w:r>
              <w:t>1</w:t>
            </w:r>
          </w:p>
        </w:tc>
      </w:tr>
      <w:tr w:rsidR="006E6405" w14:paraId="0D865CE9" w14:textId="77777777" w:rsidTr="006E6405">
        <w:tc>
          <w:tcPr>
            <w:tcW w:w="1003" w:type="dxa"/>
          </w:tcPr>
          <w:p w14:paraId="02D68086" w14:textId="6A4849B2" w:rsidR="006E6405" w:rsidRPr="007704C0" w:rsidRDefault="007704C0" w:rsidP="006E6405">
            <w:pPr>
              <w:jc w:val="center"/>
              <w:rPr>
                <w:b/>
                <w:bCs/>
              </w:rPr>
            </w:pPr>
            <w:r>
              <w:rPr>
                <w:b/>
                <w:bCs/>
              </w:rPr>
              <w:t>6</w:t>
            </w:r>
          </w:p>
        </w:tc>
        <w:tc>
          <w:tcPr>
            <w:tcW w:w="1003" w:type="dxa"/>
          </w:tcPr>
          <w:p w14:paraId="7A0D3FFC" w14:textId="01771617" w:rsidR="006E6405" w:rsidRDefault="00E93069" w:rsidP="006E6405">
            <w:pPr>
              <w:jc w:val="center"/>
            </w:pPr>
            <w:r>
              <w:t>0</w:t>
            </w:r>
          </w:p>
        </w:tc>
        <w:tc>
          <w:tcPr>
            <w:tcW w:w="1004" w:type="dxa"/>
          </w:tcPr>
          <w:p w14:paraId="695CA64D" w14:textId="1E0F12DE" w:rsidR="006E6405" w:rsidRDefault="00E93069" w:rsidP="006E6405">
            <w:pPr>
              <w:jc w:val="center"/>
            </w:pPr>
            <w:r>
              <w:t>1</w:t>
            </w:r>
          </w:p>
        </w:tc>
        <w:tc>
          <w:tcPr>
            <w:tcW w:w="1004" w:type="dxa"/>
          </w:tcPr>
          <w:p w14:paraId="2264BD34" w14:textId="4A17C21E" w:rsidR="006E6405" w:rsidRDefault="00E93069" w:rsidP="006E6405">
            <w:pPr>
              <w:jc w:val="center"/>
            </w:pPr>
            <w:r>
              <w:t>1</w:t>
            </w:r>
          </w:p>
        </w:tc>
        <w:tc>
          <w:tcPr>
            <w:tcW w:w="1004" w:type="dxa"/>
          </w:tcPr>
          <w:p w14:paraId="0DBB3695" w14:textId="1007CE1A" w:rsidR="006E6405" w:rsidRDefault="00E93069" w:rsidP="006E6405">
            <w:pPr>
              <w:jc w:val="center"/>
            </w:pPr>
            <w:r>
              <w:t>0</w:t>
            </w:r>
          </w:p>
        </w:tc>
        <w:tc>
          <w:tcPr>
            <w:tcW w:w="1004" w:type="dxa"/>
          </w:tcPr>
          <w:p w14:paraId="62299891" w14:textId="51B417EB" w:rsidR="006E6405" w:rsidRDefault="00DB4680" w:rsidP="006E6405">
            <w:pPr>
              <w:jc w:val="center"/>
            </w:pPr>
            <w:r>
              <w:t>0</w:t>
            </w:r>
          </w:p>
        </w:tc>
        <w:tc>
          <w:tcPr>
            <w:tcW w:w="1004" w:type="dxa"/>
          </w:tcPr>
          <w:p w14:paraId="70CED37B" w14:textId="0AA66EDE" w:rsidR="006E6405" w:rsidRDefault="00DB4680" w:rsidP="006E6405">
            <w:pPr>
              <w:jc w:val="center"/>
            </w:pPr>
            <w:r>
              <w:t>1</w:t>
            </w:r>
          </w:p>
        </w:tc>
        <w:tc>
          <w:tcPr>
            <w:tcW w:w="1004" w:type="dxa"/>
          </w:tcPr>
          <w:p w14:paraId="49940999" w14:textId="06F5A741" w:rsidR="006E6405" w:rsidRDefault="00297417" w:rsidP="006E6405">
            <w:pPr>
              <w:jc w:val="center"/>
            </w:pPr>
            <w:r>
              <w:t>0</w:t>
            </w:r>
          </w:p>
        </w:tc>
        <w:tc>
          <w:tcPr>
            <w:tcW w:w="1004" w:type="dxa"/>
          </w:tcPr>
          <w:p w14:paraId="4F410C6C" w14:textId="191E2EE6" w:rsidR="006E6405" w:rsidRDefault="00297417" w:rsidP="006E6405">
            <w:pPr>
              <w:jc w:val="center"/>
            </w:pPr>
            <w:r>
              <w:t>1</w:t>
            </w:r>
          </w:p>
        </w:tc>
      </w:tr>
      <w:tr w:rsidR="006E6405" w14:paraId="273FBF85" w14:textId="77777777" w:rsidTr="006E6405">
        <w:tc>
          <w:tcPr>
            <w:tcW w:w="1003" w:type="dxa"/>
          </w:tcPr>
          <w:p w14:paraId="76A709AB" w14:textId="72402DAB" w:rsidR="006E6405" w:rsidRPr="007704C0" w:rsidRDefault="007704C0" w:rsidP="006E6405">
            <w:pPr>
              <w:jc w:val="center"/>
              <w:rPr>
                <w:b/>
                <w:bCs/>
              </w:rPr>
            </w:pPr>
            <w:r>
              <w:rPr>
                <w:b/>
                <w:bCs/>
              </w:rPr>
              <w:t>7</w:t>
            </w:r>
          </w:p>
        </w:tc>
        <w:tc>
          <w:tcPr>
            <w:tcW w:w="1003" w:type="dxa"/>
          </w:tcPr>
          <w:p w14:paraId="012AD9B7" w14:textId="50971645" w:rsidR="006E6405" w:rsidRDefault="00E93069" w:rsidP="006E6405">
            <w:pPr>
              <w:jc w:val="center"/>
            </w:pPr>
            <w:r>
              <w:t>0</w:t>
            </w:r>
          </w:p>
        </w:tc>
        <w:tc>
          <w:tcPr>
            <w:tcW w:w="1004" w:type="dxa"/>
          </w:tcPr>
          <w:p w14:paraId="63EEE6DE" w14:textId="43539528" w:rsidR="006E6405" w:rsidRDefault="00E93069" w:rsidP="006E6405">
            <w:pPr>
              <w:jc w:val="center"/>
            </w:pPr>
            <w:r>
              <w:t>1</w:t>
            </w:r>
          </w:p>
        </w:tc>
        <w:tc>
          <w:tcPr>
            <w:tcW w:w="1004" w:type="dxa"/>
          </w:tcPr>
          <w:p w14:paraId="5F1BC4FD" w14:textId="0C7EC69A" w:rsidR="006E6405" w:rsidRDefault="00E93069" w:rsidP="006E6405">
            <w:pPr>
              <w:jc w:val="center"/>
            </w:pPr>
            <w:r>
              <w:t>1</w:t>
            </w:r>
          </w:p>
        </w:tc>
        <w:tc>
          <w:tcPr>
            <w:tcW w:w="1004" w:type="dxa"/>
          </w:tcPr>
          <w:p w14:paraId="47610A42" w14:textId="167A7B49" w:rsidR="006E6405" w:rsidRDefault="00E93069" w:rsidP="006E6405">
            <w:pPr>
              <w:jc w:val="center"/>
            </w:pPr>
            <w:r>
              <w:t>1</w:t>
            </w:r>
          </w:p>
        </w:tc>
        <w:tc>
          <w:tcPr>
            <w:tcW w:w="1004" w:type="dxa"/>
          </w:tcPr>
          <w:p w14:paraId="70D3527A" w14:textId="12FEBD62" w:rsidR="006E6405" w:rsidRDefault="00DB4680" w:rsidP="006E6405">
            <w:pPr>
              <w:jc w:val="center"/>
            </w:pPr>
            <w:r>
              <w:t>0</w:t>
            </w:r>
          </w:p>
        </w:tc>
        <w:tc>
          <w:tcPr>
            <w:tcW w:w="1004" w:type="dxa"/>
          </w:tcPr>
          <w:p w14:paraId="760FFD9D" w14:textId="2DF7E9A1" w:rsidR="006E6405" w:rsidRDefault="00DB4680" w:rsidP="006E6405">
            <w:pPr>
              <w:jc w:val="center"/>
            </w:pPr>
            <w:r>
              <w:t>1</w:t>
            </w:r>
          </w:p>
        </w:tc>
        <w:tc>
          <w:tcPr>
            <w:tcW w:w="1004" w:type="dxa"/>
          </w:tcPr>
          <w:p w14:paraId="5E81746F" w14:textId="35F9EF91" w:rsidR="006E6405" w:rsidRDefault="00297417" w:rsidP="006E6405">
            <w:pPr>
              <w:jc w:val="center"/>
            </w:pPr>
            <w:r>
              <w:t>0</w:t>
            </w:r>
          </w:p>
        </w:tc>
        <w:tc>
          <w:tcPr>
            <w:tcW w:w="1004" w:type="dxa"/>
          </w:tcPr>
          <w:p w14:paraId="275C9EAB" w14:textId="507D62F1" w:rsidR="006E6405" w:rsidRDefault="00297417" w:rsidP="006E6405">
            <w:pPr>
              <w:jc w:val="center"/>
            </w:pPr>
            <w:r>
              <w:t>0</w:t>
            </w:r>
          </w:p>
        </w:tc>
      </w:tr>
      <w:tr w:rsidR="006E6405" w14:paraId="1DA31D27" w14:textId="77777777" w:rsidTr="006E6405">
        <w:tc>
          <w:tcPr>
            <w:tcW w:w="1003" w:type="dxa"/>
          </w:tcPr>
          <w:p w14:paraId="53A30A09" w14:textId="2324EA91" w:rsidR="006E6405" w:rsidRPr="007704C0" w:rsidRDefault="007704C0" w:rsidP="006E6405">
            <w:pPr>
              <w:jc w:val="center"/>
              <w:rPr>
                <w:b/>
                <w:bCs/>
              </w:rPr>
            </w:pPr>
            <w:r>
              <w:rPr>
                <w:b/>
                <w:bCs/>
              </w:rPr>
              <w:t>8</w:t>
            </w:r>
          </w:p>
        </w:tc>
        <w:tc>
          <w:tcPr>
            <w:tcW w:w="1003" w:type="dxa"/>
          </w:tcPr>
          <w:p w14:paraId="30C4E85E" w14:textId="4F3E2B76" w:rsidR="006E6405" w:rsidRDefault="00E93069" w:rsidP="006E6405">
            <w:pPr>
              <w:jc w:val="center"/>
            </w:pPr>
            <w:r>
              <w:t>1</w:t>
            </w:r>
          </w:p>
        </w:tc>
        <w:tc>
          <w:tcPr>
            <w:tcW w:w="1004" w:type="dxa"/>
          </w:tcPr>
          <w:p w14:paraId="0D13239C" w14:textId="788DF672" w:rsidR="006E6405" w:rsidRDefault="00E93069" w:rsidP="006E6405">
            <w:pPr>
              <w:jc w:val="center"/>
            </w:pPr>
            <w:r>
              <w:t>0</w:t>
            </w:r>
          </w:p>
        </w:tc>
        <w:tc>
          <w:tcPr>
            <w:tcW w:w="1004" w:type="dxa"/>
          </w:tcPr>
          <w:p w14:paraId="3249D9C3" w14:textId="7695C348" w:rsidR="006E6405" w:rsidRDefault="00E93069" w:rsidP="006E6405">
            <w:pPr>
              <w:jc w:val="center"/>
            </w:pPr>
            <w:r>
              <w:t>0</w:t>
            </w:r>
          </w:p>
        </w:tc>
        <w:tc>
          <w:tcPr>
            <w:tcW w:w="1004" w:type="dxa"/>
          </w:tcPr>
          <w:p w14:paraId="5633C942" w14:textId="73D87011" w:rsidR="006E6405" w:rsidRDefault="00E93069" w:rsidP="006E6405">
            <w:pPr>
              <w:jc w:val="center"/>
            </w:pPr>
            <w:r>
              <w:t>0</w:t>
            </w:r>
          </w:p>
        </w:tc>
        <w:tc>
          <w:tcPr>
            <w:tcW w:w="1004" w:type="dxa"/>
          </w:tcPr>
          <w:p w14:paraId="1BBCC464" w14:textId="5379CE89" w:rsidR="006E6405" w:rsidRDefault="00DB4680" w:rsidP="006E6405">
            <w:pPr>
              <w:jc w:val="center"/>
            </w:pPr>
            <w:r>
              <w:t>1</w:t>
            </w:r>
          </w:p>
        </w:tc>
        <w:tc>
          <w:tcPr>
            <w:tcW w:w="1004" w:type="dxa"/>
          </w:tcPr>
          <w:p w14:paraId="33C6FAE2" w14:textId="1ACA9B0F" w:rsidR="006E6405" w:rsidRDefault="00DB4680" w:rsidP="006E6405">
            <w:pPr>
              <w:jc w:val="center"/>
            </w:pPr>
            <w:r>
              <w:t>1</w:t>
            </w:r>
          </w:p>
        </w:tc>
        <w:tc>
          <w:tcPr>
            <w:tcW w:w="1004" w:type="dxa"/>
          </w:tcPr>
          <w:p w14:paraId="73937FAC" w14:textId="7A3C2DD6" w:rsidR="006E6405" w:rsidRDefault="001E0E23" w:rsidP="006E6405">
            <w:pPr>
              <w:jc w:val="center"/>
            </w:pPr>
            <w:r>
              <w:t>0</w:t>
            </w:r>
          </w:p>
        </w:tc>
        <w:tc>
          <w:tcPr>
            <w:tcW w:w="1004" w:type="dxa"/>
          </w:tcPr>
          <w:p w14:paraId="7C95E5F0" w14:textId="71B762ED" w:rsidR="006E6405" w:rsidRDefault="001E0E23" w:rsidP="006E6405">
            <w:pPr>
              <w:jc w:val="center"/>
            </w:pPr>
            <w:r>
              <w:t>0</w:t>
            </w:r>
          </w:p>
        </w:tc>
      </w:tr>
      <w:tr w:rsidR="006E6405" w14:paraId="7551D74B" w14:textId="77777777" w:rsidTr="006E6405">
        <w:tc>
          <w:tcPr>
            <w:tcW w:w="1003" w:type="dxa"/>
          </w:tcPr>
          <w:p w14:paraId="15A2297A" w14:textId="5A477073" w:rsidR="006E6405" w:rsidRPr="007704C0" w:rsidRDefault="007704C0" w:rsidP="006E6405">
            <w:pPr>
              <w:jc w:val="center"/>
              <w:rPr>
                <w:b/>
                <w:bCs/>
              </w:rPr>
            </w:pPr>
            <w:r>
              <w:rPr>
                <w:b/>
                <w:bCs/>
              </w:rPr>
              <w:t>9</w:t>
            </w:r>
          </w:p>
        </w:tc>
        <w:tc>
          <w:tcPr>
            <w:tcW w:w="1003" w:type="dxa"/>
          </w:tcPr>
          <w:p w14:paraId="091DEBAA" w14:textId="1F161D5E" w:rsidR="006E6405" w:rsidRDefault="00E93069" w:rsidP="006E6405">
            <w:pPr>
              <w:jc w:val="center"/>
            </w:pPr>
            <w:r>
              <w:t>1</w:t>
            </w:r>
          </w:p>
        </w:tc>
        <w:tc>
          <w:tcPr>
            <w:tcW w:w="1004" w:type="dxa"/>
          </w:tcPr>
          <w:p w14:paraId="5BE69107" w14:textId="79346839" w:rsidR="006E6405" w:rsidRDefault="00E93069" w:rsidP="006E6405">
            <w:pPr>
              <w:jc w:val="center"/>
            </w:pPr>
            <w:r>
              <w:t>0</w:t>
            </w:r>
          </w:p>
        </w:tc>
        <w:tc>
          <w:tcPr>
            <w:tcW w:w="1004" w:type="dxa"/>
          </w:tcPr>
          <w:p w14:paraId="3756A331" w14:textId="6A7189FB" w:rsidR="006E6405" w:rsidRDefault="00E93069" w:rsidP="006E6405">
            <w:pPr>
              <w:jc w:val="center"/>
            </w:pPr>
            <w:r>
              <w:t>0</w:t>
            </w:r>
          </w:p>
        </w:tc>
        <w:tc>
          <w:tcPr>
            <w:tcW w:w="1004" w:type="dxa"/>
          </w:tcPr>
          <w:p w14:paraId="11BF6CFD" w14:textId="51502021" w:rsidR="006E6405" w:rsidRDefault="00E93069" w:rsidP="006E6405">
            <w:pPr>
              <w:jc w:val="center"/>
            </w:pPr>
            <w:r>
              <w:t>1</w:t>
            </w:r>
          </w:p>
        </w:tc>
        <w:tc>
          <w:tcPr>
            <w:tcW w:w="1004" w:type="dxa"/>
          </w:tcPr>
          <w:p w14:paraId="77C4E5BF" w14:textId="02F52E52" w:rsidR="006E6405" w:rsidRDefault="00DB4680" w:rsidP="006E6405">
            <w:pPr>
              <w:jc w:val="center"/>
            </w:pPr>
            <w:r>
              <w:t>1</w:t>
            </w:r>
          </w:p>
        </w:tc>
        <w:tc>
          <w:tcPr>
            <w:tcW w:w="1004" w:type="dxa"/>
          </w:tcPr>
          <w:p w14:paraId="57AEC74C" w14:textId="69AB528F" w:rsidR="006E6405" w:rsidRDefault="00DB4680" w:rsidP="006E6405">
            <w:pPr>
              <w:jc w:val="center"/>
            </w:pPr>
            <w:r>
              <w:t>1</w:t>
            </w:r>
          </w:p>
        </w:tc>
        <w:tc>
          <w:tcPr>
            <w:tcW w:w="1004" w:type="dxa"/>
          </w:tcPr>
          <w:p w14:paraId="672092A3" w14:textId="75EBECA7" w:rsidR="006E6405" w:rsidRDefault="001E0E23" w:rsidP="006E6405">
            <w:pPr>
              <w:jc w:val="center"/>
            </w:pPr>
            <w:r>
              <w:t>0</w:t>
            </w:r>
          </w:p>
        </w:tc>
        <w:tc>
          <w:tcPr>
            <w:tcW w:w="1004" w:type="dxa"/>
          </w:tcPr>
          <w:p w14:paraId="67A663DC" w14:textId="235B056D" w:rsidR="006E6405" w:rsidRDefault="001E0E23" w:rsidP="006E6405">
            <w:pPr>
              <w:jc w:val="center"/>
            </w:pPr>
            <w:r>
              <w:t>1</w:t>
            </w:r>
          </w:p>
        </w:tc>
      </w:tr>
    </w:tbl>
    <w:p w14:paraId="68F052A8" w14:textId="77777777" w:rsidR="006E6405" w:rsidRPr="006E6405" w:rsidRDefault="006E6405" w:rsidP="006E6405">
      <w:pPr>
        <w:ind w:left="360"/>
      </w:pPr>
    </w:p>
    <w:p w14:paraId="0D6FA8DC" w14:textId="3B85ADDD" w:rsidR="00E30E9E" w:rsidRDefault="001E0E23" w:rsidP="001E0E23">
      <w:pPr>
        <w:pStyle w:val="ListParagraph"/>
        <w:numPr>
          <w:ilvl w:val="0"/>
          <w:numId w:val="24"/>
        </w:numPr>
      </w:pPr>
      <w:r>
        <w:t>Using this Truth Table, we can write that</w:t>
      </w:r>
    </w:p>
    <w:p w14:paraId="4D5A0E9C" w14:textId="572ADF71" w:rsidR="001E0E23" w:rsidRDefault="001E0E23" w:rsidP="001E0E23">
      <w:pPr>
        <w:pStyle w:val="ListParagraph"/>
        <w:numPr>
          <w:ilvl w:val="1"/>
          <w:numId w:val="24"/>
        </w:numPr>
      </w:pPr>
      <w:r>
        <w:t xml:space="preserve">D3 = </w:t>
      </w:r>
      <w:r>
        <w:rPr>
          <w:rFonts w:cstheme="minorHAnsi"/>
        </w:rPr>
        <w:t>∑</w:t>
      </w:r>
      <w:r>
        <w:t xml:space="preserve"> (8,9)</w:t>
      </w:r>
      <w:r w:rsidR="009D70CA">
        <w:t xml:space="preserve"> + </w:t>
      </w:r>
      <w:r w:rsidR="009D70CA">
        <w:rPr>
          <w:rFonts w:cstheme="minorHAnsi"/>
        </w:rPr>
        <w:t>∑d (</w:t>
      </w:r>
      <w:r w:rsidR="00BA5B99">
        <w:rPr>
          <w:rFonts w:cstheme="minorHAnsi"/>
        </w:rPr>
        <w:t>10,11,12,13,14,15)</w:t>
      </w:r>
    </w:p>
    <w:p w14:paraId="36158F46" w14:textId="08EC300A" w:rsidR="001E0E23" w:rsidRDefault="001E0E23" w:rsidP="001E0E23">
      <w:pPr>
        <w:pStyle w:val="ListParagraph"/>
        <w:numPr>
          <w:ilvl w:val="1"/>
          <w:numId w:val="24"/>
        </w:numPr>
      </w:pPr>
      <w:r>
        <w:t xml:space="preserve">D2 = </w:t>
      </w:r>
      <w:r>
        <w:rPr>
          <w:rFonts w:cstheme="minorHAnsi"/>
        </w:rPr>
        <w:t>∑</w:t>
      </w:r>
      <w:r>
        <w:t xml:space="preserve"> (</w:t>
      </w:r>
      <w:r w:rsidR="009D70CA">
        <w:t>4,5,6,7,8,9</w:t>
      </w:r>
      <w:r>
        <w:t>)</w:t>
      </w:r>
      <w:r w:rsidR="00BA5B99">
        <w:t xml:space="preserve"> + </w:t>
      </w:r>
      <w:r w:rsidR="00BA5B99">
        <w:rPr>
          <w:rFonts w:cstheme="minorHAnsi"/>
        </w:rPr>
        <w:t>∑d (10,11,12,13,14,15)</w:t>
      </w:r>
    </w:p>
    <w:p w14:paraId="7E8ADB7A" w14:textId="4335C061" w:rsidR="00BA5B99" w:rsidRDefault="00BA5B99" w:rsidP="00BA5B99">
      <w:pPr>
        <w:pStyle w:val="ListParagraph"/>
        <w:numPr>
          <w:ilvl w:val="1"/>
          <w:numId w:val="24"/>
        </w:numPr>
      </w:pPr>
      <w:r>
        <w:t xml:space="preserve">D1 = </w:t>
      </w:r>
      <w:r>
        <w:rPr>
          <w:rFonts w:cstheme="minorHAnsi"/>
        </w:rPr>
        <w:t>∑</w:t>
      </w:r>
      <w:r>
        <w:t xml:space="preserve"> (2,3,4,5) + </w:t>
      </w:r>
      <w:r>
        <w:rPr>
          <w:rFonts w:cstheme="minorHAnsi"/>
        </w:rPr>
        <w:t>∑d (10,11,12,13,14,15)</w:t>
      </w:r>
    </w:p>
    <w:p w14:paraId="3CB72154" w14:textId="0260A8BB" w:rsidR="001E0E23" w:rsidRPr="00C21E92" w:rsidRDefault="00BA5B99" w:rsidP="001E0E23">
      <w:pPr>
        <w:pStyle w:val="ListParagraph"/>
        <w:numPr>
          <w:ilvl w:val="1"/>
          <w:numId w:val="24"/>
        </w:numPr>
      </w:pPr>
      <w:r>
        <w:t xml:space="preserve">D0 = </w:t>
      </w:r>
      <w:r>
        <w:rPr>
          <w:rFonts w:cstheme="minorHAnsi"/>
        </w:rPr>
        <w:t>∑</w:t>
      </w:r>
      <w:r>
        <w:t xml:space="preserve"> (1,2,5,6,9) + </w:t>
      </w:r>
      <w:r>
        <w:rPr>
          <w:rFonts w:cstheme="minorHAnsi"/>
        </w:rPr>
        <w:t>∑d (10,11,12,13,14,15)</w:t>
      </w:r>
    </w:p>
    <w:p w14:paraId="5135BFC3" w14:textId="160A6DAB" w:rsidR="00C21E92" w:rsidRDefault="00C21E92">
      <w:r>
        <w:br w:type="page"/>
      </w:r>
    </w:p>
    <w:p w14:paraId="291DEABA" w14:textId="2DF1095F" w:rsidR="00C21E92" w:rsidRDefault="00C21E92" w:rsidP="00C21E92">
      <w:pPr>
        <w:pStyle w:val="ListParagraph"/>
        <w:numPr>
          <w:ilvl w:val="0"/>
          <w:numId w:val="24"/>
        </w:numPr>
      </w:pPr>
      <w:r>
        <w:lastRenderedPageBreak/>
        <w:t>Following K-Maps are made by these expression</w:t>
      </w:r>
    </w:p>
    <w:p w14:paraId="652A8CDE" w14:textId="42259776" w:rsidR="00D30086" w:rsidRDefault="00ED3056">
      <w:r>
        <w:rPr>
          <w:noProof/>
        </w:rPr>
        <mc:AlternateContent>
          <mc:Choice Requires="wps">
            <w:drawing>
              <wp:anchor distT="0" distB="0" distL="114300" distR="114300" simplePos="0" relativeHeight="252413952" behindDoc="0" locked="0" layoutInCell="1" allowOverlap="1" wp14:anchorId="37305E2A" wp14:editId="05954751">
                <wp:simplePos x="0" y="0"/>
                <wp:positionH relativeFrom="column">
                  <wp:posOffset>1366520</wp:posOffset>
                </wp:positionH>
                <wp:positionV relativeFrom="paragraph">
                  <wp:posOffset>7224395</wp:posOffset>
                </wp:positionV>
                <wp:extent cx="3242310" cy="635"/>
                <wp:effectExtent l="0" t="0" r="0" b="0"/>
                <wp:wrapSquare wrapText="bothSides"/>
                <wp:docPr id="479" name="Text Box 479"/>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4CCC0B4F" w14:textId="4606EB83" w:rsidR="00ED3056" w:rsidRPr="00693DEB" w:rsidRDefault="00ED3056" w:rsidP="00ED3056">
                            <w:pPr>
                              <w:pStyle w:val="Caption"/>
                              <w:spacing w:before="0"/>
                              <w:jc w:val="center"/>
                              <w:rPr>
                                <w:noProof/>
                                <w:color w:val="808080" w:themeColor="background1" w:themeShade="80"/>
                                <w:sz w:val="26"/>
                                <w:szCs w:val="26"/>
                              </w:rPr>
                            </w:pPr>
                            <w:r>
                              <w:t>Figure 4</w:t>
                            </w:r>
                            <w:r w:rsidRPr="00D5306B">
                              <w:t>: K-Map for D</w:t>
                            </w:r>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05E2A" id="Text Box 479" o:spid="_x0000_s1132" type="#_x0000_t202" style="position:absolute;margin-left:107.6pt;margin-top:568.85pt;width:255.3pt;height:.05pt;z-index:25241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" stroked="f">
                <v:textbox style="mso-fit-shape-to-text:t" inset="0,0,0,0">
                  <w:txbxContent>
                    <w:p w14:paraId="4CCC0B4F" w14:textId="4606EB83" w:rsidR="00ED3056" w:rsidRPr="00693DEB" w:rsidRDefault="00ED3056" w:rsidP="00ED3056">
                      <w:pPr>
                        <w:pStyle w:val="Caption"/>
                        <w:spacing w:before="0"/>
                        <w:jc w:val="center"/>
                        <w:rPr>
                          <w:noProof/>
                          <w:color w:val="808080" w:themeColor="background1" w:themeShade="80"/>
                          <w:sz w:val="26"/>
                          <w:szCs w:val="26"/>
                        </w:rPr>
                      </w:pPr>
                      <w:r>
                        <w:t>Figure 4</w:t>
                      </w:r>
                      <w:r w:rsidRPr="00D5306B">
                        <w:t>: K-Map for D</w:t>
                      </w:r>
                      <w:r>
                        <w:t>0</w:t>
                      </w:r>
                    </w:p>
                  </w:txbxContent>
                </v:textbox>
                <w10:wrap type="square"/>
              </v:shape>
            </w:pict>
          </mc:Fallback>
        </mc:AlternateContent>
      </w:r>
      <w:r>
        <w:rPr>
          <w:noProof/>
        </w:rPr>
        <w:drawing>
          <wp:anchor distT="0" distB="0" distL="114300" distR="114300" simplePos="0" relativeHeight="252411904" behindDoc="0" locked="0" layoutInCell="1" allowOverlap="1" wp14:anchorId="426C3AB7" wp14:editId="54A04A5D">
            <wp:simplePos x="0" y="0"/>
            <wp:positionH relativeFrom="margin">
              <wp:align>center</wp:align>
            </wp:positionH>
            <wp:positionV relativeFrom="paragraph">
              <wp:posOffset>4997312</wp:posOffset>
            </wp:positionV>
            <wp:extent cx="3242310" cy="2170430"/>
            <wp:effectExtent l="19050" t="19050" r="15240" b="20320"/>
            <wp:wrapSquare wrapText="bothSides"/>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3242310" cy="21704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C75FE">
        <w:rPr>
          <w:noProof/>
        </w:rPr>
        <mc:AlternateContent>
          <mc:Choice Requires="wps">
            <w:drawing>
              <wp:anchor distT="0" distB="0" distL="114300" distR="114300" simplePos="0" relativeHeight="252407808" behindDoc="0" locked="0" layoutInCell="1" allowOverlap="1" wp14:anchorId="24FD7F55" wp14:editId="6050FC1C">
                <wp:simplePos x="0" y="0"/>
                <wp:positionH relativeFrom="margin">
                  <wp:align>left</wp:align>
                </wp:positionH>
                <wp:positionV relativeFrom="paragraph">
                  <wp:posOffset>4821859</wp:posOffset>
                </wp:positionV>
                <wp:extent cx="3095625" cy="635"/>
                <wp:effectExtent l="0" t="0" r="9525" b="0"/>
                <wp:wrapSquare wrapText="bothSides"/>
                <wp:docPr id="451" name="Text Box 451"/>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60EC31D6" w14:textId="48122B0B" w:rsidR="00B624FF" w:rsidRPr="00E32FC9" w:rsidRDefault="00B624FF" w:rsidP="00B624FF">
                            <w:pPr>
                              <w:pStyle w:val="Caption"/>
                              <w:spacing w:before="0"/>
                              <w:jc w:val="center"/>
                              <w:rPr>
                                <w:noProof/>
                                <w:color w:val="808080" w:themeColor="background1" w:themeShade="80"/>
                                <w:sz w:val="26"/>
                                <w:szCs w:val="26"/>
                              </w:rPr>
                            </w:pPr>
                            <w:r>
                              <w:t>Figure 2</w:t>
                            </w:r>
                            <w:r w:rsidRPr="00D30B80">
                              <w:t>: K-Map for D</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D7F55" id="Text Box 451" o:spid="_x0000_s1133" type="#_x0000_t202" style="position:absolute;margin-left:0;margin-top:379.65pt;width:243.75pt;height:.05pt;z-index:25240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" stroked="f">
                <v:textbox style="mso-fit-shape-to-text:t" inset="0,0,0,0">
                  <w:txbxContent>
                    <w:p w14:paraId="60EC31D6" w14:textId="48122B0B" w:rsidR="00B624FF" w:rsidRPr="00E32FC9" w:rsidRDefault="00B624FF" w:rsidP="00B624FF">
                      <w:pPr>
                        <w:pStyle w:val="Caption"/>
                        <w:spacing w:before="0"/>
                        <w:jc w:val="center"/>
                        <w:rPr>
                          <w:noProof/>
                          <w:color w:val="808080" w:themeColor="background1" w:themeShade="80"/>
                          <w:sz w:val="26"/>
                          <w:szCs w:val="26"/>
                        </w:rPr>
                      </w:pPr>
                      <w:r>
                        <w:t>Figure 2</w:t>
                      </w:r>
                      <w:r w:rsidRPr="00D30B80">
                        <w:t>: K-Map for D</w:t>
                      </w:r>
                      <w:r>
                        <w:t>2</w:t>
                      </w:r>
                    </w:p>
                  </w:txbxContent>
                </v:textbox>
                <w10:wrap type="square" anchorx="margin"/>
              </v:shape>
            </w:pict>
          </mc:Fallback>
        </mc:AlternateContent>
      </w:r>
      <w:r w:rsidR="008C75FE">
        <w:rPr>
          <w:noProof/>
        </w:rPr>
        <w:drawing>
          <wp:anchor distT="0" distB="0" distL="114300" distR="114300" simplePos="0" relativeHeight="252405760" behindDoc="0" locked="0" layoutInCell="1" allowOverlap="1" wp14:anchorId="5B698980" wp14:editId="7E652186">
            <wp:simplePos x="0" y="0"/>
            <wp:positionH relativeFrom="margin">
              <wp:align>left</wp:align>
            </wp:positionH>
            <wp:positionV relativeFrom="paragraph">
              <wp:posOffset>2937510</wp:posOffset>
            </wp:positionV>
            <wp:extent cx="2930525" cy="1847215"/>
            <wp:effectExtent l="19050" t="19050" r="22225" b="19685"/>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2960651" cy="18662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C75FE">
        <w:rPr>
          <w:noProof/>
        </w:rPr>
        <mc:AlternateContent>
          <mc:Choice Requires="wps">
            <w:drawing>
              <wp:anchor distT="0" distB="0" distL="114300" distR="114300" simplePos="0" relativeHeight="252410880" behindDoc="0" locked="0" layoutInCell="1" allowOverlap="1" wp14:anchorId="154683AC" wp14:editId="5BE97385">
                <wp:simplePos x="0" y="0"/>
                <wp:positionH relativeFrom="column">
                  <wp:posOffset>3133090</wp:posOffset>
                </wp:positionH>
                <wp:positionV relativeFrom="paragraph">
                  <wp:posOffset>4779645</wp:posOffset>
                </wp:positionV>
                <wp:extent cx="2814320" cy="635"/>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2814320" cy="635"/>
                        </a:xfrm>
                        <a:prstGeom prst="rect">
                          <a:avLst/>
                        </a:prstGeom>
                        <a:solidFill>
                          <a:prstClr val="white"/>
                        </a:solidFill>
                        <a:ln>
                          <a:noFill/>
                        </a:ln>
                      </wps:spPr>
                      <wps:txbx>
                        <w:txbxContent>
                          <w:p w14:paraId="1881649B" w14:textId="75286547" w:rsidR="008C75FE" w:rsidRPr="00D740C1" w:rsidRDefault="008C75FE" w:rsidP="008C75FE">
                            <w:pPr>
                              <w:pStyle w:val="Caption"/>
                              <w:spacing w:before="0"/>
                              <w:jc w:val="center"/>
                              <w:rPr>
                                <w:noProof/>
                                <w:color w:val="808080" w:themeColor="background1" w:themeShade="80"/>
                                <w:sz w:val="26"/>
                                <w:szCs w:val="26"/>
                              </w:rPr>
                            </w:pPr>
                            <w:r>
                              <w:t>Figure 3</w:t>
                            </w:r>
                            <w:r w:rsidRPr="00065BDF">
                              <w:t>: K-Map for D</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683AC" id="Text Box 453" o:spid="_x0000_s1134" type="#_x0000_t202" style="position:absolute;margin-left:246.7pt;margin-top:376.35pt;width:221.6pt;height:.05pt;z-index:25241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" stroked="f">
                <v:textbox style="mso-fit-shape-to-text:t" inset="0,0,0,0">
                  <w:txbxContent>
                    <w:p w14:paraId="1881649B" w14:textId="75286547" w:rsidR="008C75FE" w:rsidRPr="00D740C1" w:rsidRDefault="008C75FE" w:rsidP="008C75FE">
                      <w:pPr>
                        <w:pStyle w:val="Caption"/>
                        <w:spacing w:before="0"/>
                        <w:jc w:val="center"/>
                        <w:rPr>
                          <w:noProof/>
                          <w:color w:val="808080" w:themeColor="background1" w:themeShade="80"/>
                          <w:sz w:val="26"/>
                          <w:szCs w:val="26"/>
                        </w:rPr>
                      </w:pPr>
                      <w:r>
                        <w:t>Figure 3</w:t>
                      </w:r>
                      <w:r w:rsidRPr="00065BDF">
                        <w:t>: K-Map for D</w:t>
                      </w:r>
                      <w:r>
                        <w:t>1</w:t>
                      </w:r>
                    </w:p>
                  </w:txbxContent>
                </v:textbox>
                <w10:wrap type="square"/>
              </v:shape>
            </w:pict>
          </mc:Fallback>
        </mc:AlternateContent>
      </w:r>
      <w:r w:rsidR="008C75FE">
        <w:rPr>
          <w:noProof/>
        </w:rPr>
        <w:drawing>
          <wp:anchor distT="0" distB="0" distL="114300" distR="114300" simplePos="0" relativeHeight="252408832" behindDoc="0" locked="0" layoutInCell="1" allowOverlap="1" wp14:anchorId="22123689" wp14:editId="655AE040">
            <wp:simplePos x="0" y="0"/>
            <wp:positionH relativeFrom="margin">
              <wp:align>right</wp:align>
            </wp:positionH>
            <wp:positionV relativeFrom="paragraph">
              <wp:posOffset>2954020</wp:posOffset>
            </wp:positionV>
            <wp:extent cx="2814320" cy="1768475"/>
            <wp:effectExtent l="19050" t="19050" r="24130" b="22225"/>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2814320" cy="1768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24FF">
        <w:rPr>
          <w:noProof/>
        </w:rPr>
        <w:drawing>
          <wp:anchor distT="0" distB="0" distL="114300" distR="114300" simplePos="0" relativeHeight="252402688" behindDoc="0" locked="0" layoutInCell="1" allowOverlap="1" wp14:anchorId="72943EBB" wp14:editId="0246C7FB">
            <wp:simplePos x="0" y="0"/>
            <wp:positionH relativeFrom="margin">
              <wp:align>center</wp:align>
            </wp:positionH>
            <wp:positionV relativeFrom="paragraph">
              <wp:posOffset>15654</wp:posOffset>
            </wp:positionV>
            <wp:extent cx="3076575" cy="2219325"/>
            <wp:effectExtent l="19050" t="19050" r="28575" b="28575"/>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3076575" cy="2219325"/>
                    </a:xfrm>
                    <a:prstGeom prst="rect">
                      <a:avLst/>
                    </a:prstGeom>
                    <a:noFill/>
                    <a:ln>
                      <a:solidFill>
                        <a:schemeClr val="tx1"/>
                      </a:solidFill>
                    </a:ln>
                  </pic:spPr>
                </pic:pic>
              </a:graphicData>
            </a:graphic>
          </wp:anchor>
        </w:drawing>
      </w:r>
      <w:r w:rsidR="00B624FF">
        <w:rPr>
          <w:noProof/>
        </w:rPr>
        <mc:AlternateContent>
          <mc:Choice Requires="wps">
            <w:drawing>
              <wp:anchor distT="0" distB="0" distL="114300" distR="114300" simplePos="0" relativeHeight="252404736" behindDoc="0" locked="0" layoutInCell="1" allowOverlap="1" wp14:anchorId="6BA815DE" wp14:editId="2AFF0E6E">
                <wp:simplePos x="0" y="0"/>
                <wp:positionH relativeFrom="margin">
                  <wp:align>center</wp:align>
                </wp:positionH>
                <wp:positionV relativeFrom="paragraph">
                  <wp:posOffset>2240529</wp:posOffset>
                </wp:positionV>
                <wp:extent cx="3076575" cy="635"/>
                <wp:effectExtent l="0" t="0" r="9525" b="0"/>
                <wp:wrapSquare wrapText="bothSides"/>
                <wp:docPr id="449" name="Text Box 449"/>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4DC99562" w14:textId="7ED3838D" w:rsidR="00D30086" w:rsidRPr="009E5500" w:rsidRDefault="00D30086" w:rsidP="00D30086">
                            <w:pPr>
                              <w:pStyle w:val="Caption"/>
                              <w:spacing w:before="0"/>
                              <w:jc w:val="center"/>
                              <w:rPr>
                                <w:noProof/>
                                <w:color w:val="808080" w:themeColor="background1" w:themeShade="80"/>
                                <w:sz w:val="26"/>
                                <w:szCs w:val="26"/>
                              </w:rPr>
                            </w:pPr>
                            <w:r>
                              <w:t>Figure 1: K-Map for D3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815DE" id="Text Box 449" o:spid="_x0000_s1135" type="#_x0000_t202" style="position:absolute;margin-left:0;margin-top:176.4pt;width:242.25pt;height:.05pt;z-index:25240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" stroked="f">
                <v:textbox style="mso-fit-shape-to-text:t" inset="0,0,0,0">
                  <w:txbxContent>
                    <w:p w14:paraId="4DC99562" w14:textId="7ED3838D" w:rsidR="00D30086" w:rsidRPr="009E5500" w:rsidRDefault="00D30086" w:rsidP="00D30086">
                      <w:pPr>
                        <w:pStyle w:val="Caption"/>
                        <w:spacing w:before="0"/>
                        <w:jc w:val="center"/>
                        <w:rPr>
                          <w:noProof/>
                          <w:color w:val="808080" w:themeColor="background1" w:themeShade="80"/>
                          <w:sz w:val="26"/>
                          <w:szCs w:val="26"/>
                        </w:rPr>
                      </w:pPr>
                      <w:r>
                        <w:t>Figure 1: K-Map for D3</w:t>
                      </w:r>
                    </w:p>
                  </w:txbxContent>
                </v:textbox>
                <w10:wrap type="square" anchorx="margin"/>
              </v:shape>
            </w:pict>
          </mc:Fallback>
        </mc:AlternateContent>
      </w:r>
      <w:r w:rsidR="00D30086">
        <w:br w:type="page"/>
      </w:r>
    </w:p>
    <w:p w14:paraId="445597E1" w14:textId="27D94229" w:rsidR="00D30086" w:rsidRDefault="00ED3056" w:rsidP="00ED3056">
      <w:pPr>
        <w:pStyle w:val="ListParagraph"/>
        <w:numPr>
          <w:ilvl w:val="0"/>
          <w:numId w:val="25"/>
        </w:numPr>
      </w:pPr>
      <w:r>
        <w:lastRenderedPageBreak/>
        <w:t>From these K-Maps, we find the following minterms</w:t>
      </w:r>
    </w:p>
    <w:p w14:paraId="54CBDF42" w14:textId="71CBDA6A" w:rsidR="00ED3056" w:rsidRDefault="00B43E62" w:rsidP="00ED3056">
      <w:pPr>
        <w:pStyle w:val="ListParagraph"/>
        <w:numPr>
          <w:ilvl w:val="1"/>
          <w:numId w:val="25"/>
        </w:numPr>
      </w:pPr>
      <w:r>
        <w:t>D3 = B3</w:t>
      </w:r>
    </w:p>
    <w:p w14:paraId="3486FFE2" w14:textId="426F490B" w:rsidR="00B43E62" w:rsidRDefault="00B43E62" w:rsidP="00ED3056">
      <w:pPr>
        <w:pStyle w:val="ListParagraph"/>
        <w:numPr>
          <w:ilvl w:val="1"/>
          <w:numId w:val="25"/>
        </w:numPr>
      </w:pPr>
      <w:r>
        <w:t>D2 = B2 + B3</w:t>
      </w:r>
    </w:p>
    <w:p w14:paraId="4252146C" w14:textId="56532323" w:rsidR="00B43E62" w:rsidRDefault="00322AB5" w:rsidP="00ED3056">
      <w:pPr>
        <w:pStyle w:val="ListParagraph"/>
        <w:numPr>
          <w:ilvl w:val="1"/>
          <w:numId w:val="25"/>
        </w:numPr>
      </w:pPr>
      <w:r>
        <w:t>D1 = B2’.B1 + B2.B1’</w:t>
      </w:r>
      <w:r w:rsidR="004D66FE">
        <w:t xml:space="preserve"> = B2 XOR B1</w:t>
      </w:r>
    </w:p>
    <w:p w14:paraId="337FFEBD" w14:textId="0885EF10" w:rsidR="00322AB5" w:rsidRDefault="00322AB5" w:rsidP="00ED3056">
      <w:pPr>
        <w:pStyle w:val="ListParagraph"/>
        <w:numPr>
          <w:ilvl w:val="1"/>
          <w:numId w:val="25"/>
        </w:numPr>
      </w:pPr>
      <w:r>
        <w:t xml:space="preserve">D0 = </w:t>
      </w:r>
      <w:r w:rsidR="00BC2921">
        <w:t>B1’.B0 + B1.B0’</w:t>
      </w:r>
      <w:r w:rsidR="004D66FE">
        <w:t xml:space="preserve"> = B1 XOR B0</w:t>
      </w:r>
    </w:p>
    <w:p w14:paraId="1D50FB0F" w14:textId="378ACD36" w:rsidR="00BC2921" w:rsidRDefault="00BC2921" w:rsidP="00BC2921">
      <w:pPr>
        <w:pStyle w:val="Heading2"/>
      </w:pPr>
      <w:r>
        <w:t>Circuit</w:t>
      </w:r>
    </w:p>
    <w:p w14:paraId="287206DB" w14:textId="75378CC6" w:rsidR="009A27FC" w:rsidRDefault="00B0160A" w:rsidP="00BC2921">
      <w:r>
        <w:rPr>
          <w:noProof/>
        </w:rPr>
        <mc:AlternateContent>
          <mc:Choice Requires="wpi">
            <w:drawing>
              <wp:anchor distT="0" distB="0" distL="114300" distR="114300" simplePos="0" relativeHeight="252453888" behindDoc="0" locked="0" layoutInCell="1" allowOverlap="1" wp14:anchorId="26AC2923" wp14:editId="724D0AA9">
                <wp:simplePos x="0" y="0"/>
                <wp:positionH relativeFrom="column">
                  <wp:posOffset>5225415</wp:posOffset>
                </wp:positionH>
                <wp:positionV relativeFrom="paragraph">
                  <wp:posOffset>3940104</wp:posOffset>
                </wp:positionV>
                <wp:extent cx="353940" cy="210805"/>
                <wp:effectExtent l="57150" t="38100" r="27305" b="56515"/>
                <wp:wrapNone/>
                <wp:docPr id="610" name="Ink 610"/>
                <wp:cNvGraphicFramePr/>
                <a:graphic xmlns:a="http://schemas.openxmlformats.org/drawingml/2006/main">
                  <a:graphicData uri="http://schemas.microsoft.com/office/word/2010/wordprocessingInk">
                    <w14:contentPart bwMode="auto" r:id="rId467">
                      <w14:nvContentPartPr>
                        <w14:cNvContentPartPr/>
                      </w14:nvContentPartPr>
                      <w14:xfrm>
                        <a:off x="0" y="0"/>
                        <a:ext cx="353940" cy="210805"/>
                      </w14:xfrm>
                    </w14:contentPart>
                  </a:graphicData>
                </a:graphic>
              </wp:anchor>
            </w:drawing>
          </mc:Choice>
          <mc:Fallback>
            <w:pict>
              <v:shapetype w14:anchorId="179313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10" o:spid="_x0000_s1026" type="#_x0000_t75" style="position:absolute;margin-left:410.75pt;margin-top:309.55pt;width:29.25pt;height:18.05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">
                <v:imagedata r:id="rId468" o:title=""/>
              </v:shape>
            </w:pict>
          </mc:Fallback>
        </mc:AlternateContent>
      </w:r>
      <w:r>
        <w:rPr>
          <w:noProof/>
        </w:rPr>
        <mc:AlternateContent>
          <mc:Choice Requires="wpi">
            <w:drawing>
              <wp:anchor distT="0" distB="0" distL="114300" distR="114300" simplePos="0" relativeHeight="252448768" behindDoc="0" locked="0" layoutInCell="1" allowOverlap="1" wp14:anchorId="05EDC2A2" wp14:editId="14EC9BC9">
                <wp:simplePos x="0" y="0"/>
                <wp:positionH relativeFrom="column">
                  <wp:posOffset>3879215</wp:posOffset>
                </wp:positionH>
                <wp:positionV relativeFrom="paragraph">
                  <wp:posOffset>3976310</wp:posOffset>
                </wp:positionV>
                <wp:extent cx="300855" cy="195225"/>
                <wp:effectExtent l="38100" t="57150" r="42545" b="52705"/>
                <wp:wrapNone/>
                <wp:docPr id="605" name="Ink 605"/>
                <wp:cNvGraphicFramePr/>
                <a:graphic xmlns:a="http://schemas.openxmlformats.org/drawingml/2006/main">
                  <a:graphicData uri="http://schemas.microsoft.com/office/word/2010/wordprocessingInk">
                    <w14:contentPart bwMode="auto" r:id="rId469">
                      <w14:nvContentPartPr>
                        <w14:cNvContentPartPr/>
                      </w14:nvContentPartPr>
                      <w14:xfrm>
                        <a:off x="0" y="0"/>
                        <a:ext cx="300855" cy="195225"/>
                      </w14:xfrm>
                    </w14:contentPart>
                  </a:graphicData>
                </a:graphic>
              </wp:anchor>
            </w:drawing>
          </mc:Choice>
          <mc:Fallback>
            <w:pict>
              <v:shape w14:anchorId="0003322F" id="Ink 605" o:spid="_x0000_s1026" type="#_x0000_t75" style="position:absolute;margin-left:304.75pt;margin-top:312.4pt;width:25.1pt;height:16.7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">
                <v:imagedata r:id="rId470" o:title=""/>
              </v:shape>
            </w:pict>
          </mc:Fallback>
        </mc:AlternateContent>
      </w:r>
      <w:r>
        <w:rPr>
          <w:noProof/>
        </w:rPr>
        <mc:AlternateContent>
          <mc:Choice Requires="wpi">
            <w:drawing>
              <wp:anchor distT="0" distB="0" distL="114300" distR="114300" simplePos="0" relativeHeight="252443648" behindDoc="0" locked="0" layoutInCell="1" allowOverlap="1" wp14:anchorId="1F29DB57" wp14:editId="4C994758">
                <wp:simplePos x="0" y="0"/>
                <wp:positionH relativeFrom="column">
                  <wp:posOffset>2165710</wp:posOffset>
                </wp:positionH>
                <wp:positionV relativeFrom="paragraph">
                  <wp:posOffset>4037282</wp:posOffset>
                </wp:positionV>
                <wp:extent cx="351330" cy="167005"/>
                <wp:effectExtent l="57150" t="38100" r="29845" b="42545"/>
                <wp:wrapNone/>
                <wp:docPr id="600" name="Ink 600"/>
                <wp:cNvGraphicFramePr/>
                <a:graphic xmlns:a="http://schemas.openxmlformats.org/drawingml/2006/main">
                  <a:graphicData uri="http://schemas.microsoft.com/office/word/2010/wordprocessingInk">
                    <w14:contentPart bwMode="auto" r:id="rId471">
                      <w14:nvContentPartPr>
                        <w14:cNvContentPartPr/>
                      </w14:nvContentPartPr>
                      <w14:xfrm>
                        <a:off x="0" y="0"/>
                        <a:ext cx="351330" cy="167005"/>
                      </w14:xfrm>
                    </w14:contentPart>
                  </a:graphicData>
                </a:graphic>
              </wp:anchor>
            </w:drawing>
          </mc:Choice>
          <mc:Fallback>
            <w:pict>
              <v:shape w14:anchorId="01FEC924" id="Ink 600" o:spid="_x0000_s1026" type="#_x0000_t75" style="position:absolute;margin-left:169.85pt;margin-top:317.2pt;width:29.05pt;height:14.5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">
                <v:imagedata r:id="rId472" o:title=""/>
              </v:shape>
            </w:pict>
          </mc:Fallback>
        </mc:AlternateContent>
      </w:r>
      <w:r>
        <w:rPr>
          <w:noProof/>
        </w:rPr>
        <mc:AlternateContent>
          <mc:Choice Requires="wpi">
            <w:drawing>
              <wp:anchor distT="0" distB="0" distL="114300" distR="114300" simplePos="0" relativeHeight="252439552" behindDoc="0" locked="0" layoutInCell="1" allowOverlap="1" wp14:anchorId="5DBBF8E7" wp14:editId="18AF5F50">
                <wp:simplePos x="0" y="0"/>
                <wp:positionH relativeFrom="column">
                  <wp:posOffset>815161</wp:posOffset>
                </wp:positionH>
                <wp:positionV relativeFrom="paragraph">
                  <wp:posOffset>4028129</wp:posOffset>
                </wp:positionV>
                <wp:extent cx="367515" cy="219075"/>
                <wp:effectExtent l="38100" t="38100" r="13970" b="47625"/>
                <wp:wrapNone/>
                <wp:docPr id="596" name="Ink 596"/>
                <wp:cNvGraphicFramePr/>
                <a:graphic xmlns:a="http://schemas.openxmlformats.org/drawingml/2006/main">
                  <a:graphicData uri="http://schemas.microsoft.com/office/word/2010/wordprocessingInk">
                    <w14:contentPart bwMode="auto" r:id="rId473">
                      <w14:nvContentPartPr>
                        <w14:cNvContentPartPr/>
                      </w14:nvContentPartPr>
                      <w14:xfrm>
                        <a:off x="0" y="0"/>
                        <a:ext cx="367515" cy="219075"/>
                      </w14:xfrm>
                    </w14:contentPart>
                  </a:graphicData>
                </a:graphic>
              </wp:anchor>
            </w:drawing>
          </mc:Choice>
          <mc:Fallback>
            <w:pict>
              <v:shape w14:anchorId="3451B82C" id="Ink 596" o:spid="_x0000_s1026" type="#_x0000_t75" style="position:absolute;margin-left:63.5pt;margin-top:316.5pt;width:30.35pt;height:18.6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">
                <v:imagedata r:id="rId474" o:title=""/>
              </v:shape>
            </w:pict>
          </mc:Fallback>
        </mc:AlternateContent>
      </w:r>
      <w:r>
        <w:rPr>
          <w:noProof/>
        </w:rPr>
        <mc:AlternateContent>
          <mc:Choice Requires="wpi">
            <w:drawing>
              <wp:anchor distT="0" distB="0" distL="114300" distR="114300" simplePos="0" relativeHeight="252435456" behindDoc="0" locked="0" layoutInCell="1" allowOverlap="1" wp14:anchorId="4534D13C" wp14:editId="3F5B29CC">
                <wp:simplePos x="0" y="0"/>
                <wp:positionH relativeFrom="column">
                  <wp:posOffset>4936095</wp:posOffset>
                </wp:positionH>
                <wp:positionV relativeFrom="paragraph">
                  <wp:posOffset>386080</wp:posOffset>
                </wp:positionV>
                <wp:extent cx="307510" cy="216710"/>
                <wp:effectExtent l="57150" t="38100" r="16510" b="50165"/>
                <wp:wrapNone/>
                <wp:docPr id="499" name="Ink 499"/>
                <wp:cNvGraphicFramePr/>
                <a:graphic xmlns:a="http://schemas.openxmlformats.org/drawingml/2006/main">
                  <a:graphicData uri="http://schemas.microsoft.com/office/word/2010/wordprocessingInk">
                    <w14:contentPart bwMode="auto" r:id="rId475">
                      <w14:nvContentPartPr>
                        <w14:cNvContentPartPr/>
                      </w14:nvContentPartPr>
                      <w14:xfrm>
                        <a:off x="0" y="0"/>
                        <a:ext cx="307510" cy="216710"/>
                      </w14:xfrm>
                    </w14:contentPart>
                  </a:graphicData>
                </a:graphic>
              </wp:anchor>
            </w:drawing>
          </mc:Choice>
          <mc:Fallback>
            <w:pict>
              <v:shape w14:anchorId="5890EE2C" id="Ink 499" o:spid="_x0000_s1026" type="#_x0000_t75" style="position:absolute;margin-left:387.95pt;margin-top:29.7pt;width:25.6pt;height:18.45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">
                <v:imagedata r:id="rId476" o:title=""/>
              </v:shape>
            </w:pict>
          </mc:Fallback>
        </mc:AlternateContent>
      </w:r>
      <w:r>
        <w:rPr>
          <w:noProof/>
        </w:rPr>
        <mc:AlternateContent>
          <mc:Choice Requires="wpi">
            <w:drawing>
              <wp:anchor distT="0" distB="0" distL="114300" distR="114300" simplePos="0" relativeHeight="252431360" behindDoc="0" locked="0" layoutInCell="1" allowOverlap="1" wp14:anchorId="64CC53D2" wp14:editId="7F0B86D0">
                <wp:simplePos x="0" y="0"/>
                <wp:positionH relativeFrom="column">
                  <wp:posOffset>3811605</wp:posOffset>
                </wp:positionH>
                <wp:positionV relativeFrom="paragraph">
                  <wp:posOffset>395605</wp:posOffset>
                </wp:positionV>
                <wp:extent cx="349195" cy="207055"/>
                <wp:effectExtent l="57150" t="38100" r="0" b="40640"/>
                <wp:wrapNone/>
                <wp:docPr id="495" name="Ink 495"/>
                <wp:cNvGraphicFramePr/>
                <a:graphic xmlns:a="http://schemas.openxmlformats.org/drawingml/2006/main">
                  <a:graphicData uri="http://schemas.microsoft.com/office/word/2010/wordprocessingInk">
                    <w14:contentPart bwMode="auto" r:id="rId477">
                      <w14:nvContentPartPr>
                        <w14:cNvContentPartPr/>
                      </w14:nvContentPartPr>
                      <w14:xfrm>
                        <a:off x="0" y="0"/>
                        <a:ext cx="349195" cy="207055"/>
                      </w14:xfrm>
                    </w14:contentPart>
                  </a:graphicData>
                </a:graphic>
              </wp:anchor>
            </w:drawing>
          </mc:Choice>
          <mc:Fallback>
            <w:pict>
              <v:shape w14:anchorId="2B703B2B" id="Ink 495" o:spid="_x0000_s1026" type="#_x0000_t75" style="position:absolute;margin-left:299.45pt;margin-top:30.45pt;width:28.95pt;height:17.7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">
                <v:imagedata r:id="rId478" o:title=""/>
              </v:shape>
            </w:pict>
          </mc:Fallback>
        </mc:AlternateContent>
      </w:r>
      <w:r>
        <w:rPr>
          <w:noProof/>
        </w:rPr>
        <mc:AlternateContent>
          <mc:Choice Requires="wpi">
            <w:drawing>
              <wp:anchor distT="0" distB="0" distL="114300" distR="114300" simplePos="0" relativeHeight="252426240" behindDoc="0" locked="0" layoutInCell="1" allowOverlap="1" wp14:anchorId="27220709" wp14:editId="2E4EF1A3">
                <wp:simplePos x="0" y="0"/>
                <wp:positionH relativeFrom="column">
                  <wp:posOffset>2400240</wp:posOffset>
                </wp:positionH>
                <wp:positionV relativeFrom="paragraph">
                  <wp:posOffset>397510</wp:posOffset>
                </wp:positionV>
                <wp:extent cx="296660" cy="209160"/>
                <wp:effectExtent l="38100" t="38100" r="27305" b="57785"/>
                <wp:wrapNone/>
                <wp:docPr id="490" name="Ink 490"/>
                <wp:cNvGraphicFramePr/>
                <a:graphic xmlns:a="http://schemas.openxmlformats.org/drawingml/2006/main">
                  <a:graphicData uri="http://schemas.microsoft.com/office/word/2010/wordprocessingInk">
                    <w14:contentPart bwMode="auto" r:id="rId479">
                      <w14:nvContentPartPr>
                        <w14:cNvContentPartPr/>
                      </w14:nvContentPartPr>
                      <w14:xfrm>
                        <a:off x="0" y="0"/>
                        <a:ext cx="296660" cy="209160"/>
                      </w14:xfrm>
                    </w14:contentPart>
                  </a:graphicData>
                </a:graphic>
              </wp:anchor>
            </w:drawing>
          </mc:Choice>
          <mc:Fallback>
            <w:pict>
              <v:shape w14:anchorId="429AED65" id="Ink 490" o:spid="_x0000_s1026" type="#_x0000_t75" style="position:absolute;margin-left:188.3pt;margin-top:30.6pt;width:24.75pt;height:17.85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">
                <v:imagedata r:id="rId480" o:title=""/>
              </v:shape>
            </w:pict>
          </mc:Fallback>
        </mc:AlternateContent>
      </w:r>
      <w:r>
        <w:rPr>
          <w:noProof/>
        </w:rPr>
        <mc:AlternateContent>
          <mc:Choice Requires="wpi">
            <w:drawing>
              <wp:anchor distT="0" distB="0" distL="114300" distR="114300" simplePos="0" relativeHeight="252422144" behindDoc="0" locked="0" layoutInCell="1" allowOverlap="1" wp14:anchorId="02D1795D" wp14:editId="166654B3">
                <wp:simplePos x="0" y="0"/>
                <wp:positionH relativeFrom="column">
                  <wp:posOffset>726236</wp:posOffset>
                </wp:positionH>
                <wp:positionV relativeFrom="paragraph">
                  <wp:posOffset>395928</wp:posOffset>
                </wp:positionV>
                <wp:extent cx="290465" cy="210820"/>
                <wp:effectExtent l="38100" t="38100" r="33655" b="55880"/>
                <wp:wrapNone/>
                <wp:docPr id="486" name="Ink 486"/>
                <wp:cNvGraphicFramePr/>
                <a:graphic xmlns:a="http://schemas.openxmlformats.org/drawingml/2006/main">
                  <a:graphicData uri="http://schemas.microsoft.com/office/word/2010/wordprocessingInk">
                    <w14:contentPart bwMode="auto" r:id="rId481">
                      <w14:nvContentPartPr>
                        <w14:cNvContentPartPr/>
                      </w14:nvContentPartPr>
                      <w14:xfrm>
                        <a:off x="0" y="0"/>
                        <a:ext cx="290465" cy="210820"/>
                      </w14:xfrm>
                    </w14:contentPart>
                  </a:graphicData>
                </a:graphic>
              </wp:anchor>
            </w:drawing>
          </mc:Choice>
          <mc:Fallback>
            <w:pict>
              <v:shape w14:anchorId="3E90B7FB" id="Ink 486" o:spid="_x0000_s1026" type="#_x0000_t75" style="position:absolute;margin-left:56.5pt;margin-top:30.5pt;width:24.25pt;height:18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">
                <v:imagedata r:id="rId482" o:title=""/>
              </v:shape>
            </w:pict>
          </mc:Fallback>
        </mc:AlternateContent>
      </w:r>
      <w:r>
        <w:rPr>
          <w:noProof/>
        </w:rPr>
        <w:drawing>
          <wp:anchor distT="0" distB="0" distL="114300" distR="114300" simplePos="0" relativeHeight="252414976" behindDoc="0" locked="0" layoutInCell="1" allowOverlap="1" wp14:anchorId="20B2AD3A" wp14:editId="1F3C8C05">
            <wp:simplePos x="0" y="0"/>
            <wp:positionH relativeFrom="column">
              <wp:posOffset>108585</wp:posOffset>
            </wp:positionH>
            <wp:positionV relativeFrom="paragraph">
              <wp:posOffset>224155</wp:posOffset>
            </wp:positionV>
            <wp:extent cx="5835015" cy="5192395"/>
            <wp:effectExtent l="19050" t="19050" r="13335" b="27305"/>
            <wp:wrapSquare wrapText="bothSides"/>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a:picLocks noChangeAspect="1" noChangeArrowheads="1"/>
                    </pic:cNvPicPr>
                  </pic:nvPicPr>
                  <pic:blipFill>
                    <a:blip r:embed="rId483">
                      <a:extLst>
                        <a:ext uri="{28A0092B-C50C-407E-A947-70E740481C1C}">
                          <a14:useLocalDpi xmlns:a14="http://schemas.microsoft.com/office/drawing/2010/main" val="0"/>
                        </a:ext>
                      </a:extLst>
                    </a:blip>
                    <a:stretch>
                      <a:fillRect/>
                    </a:stretch>
                  </pic:blipFill>
                  <pic:spPr bwMode="auto">
                    <a:xfrm>
                      <a:off x="0" y="0"/>
                      <a:ext cx="5835015" cy="519239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04882">
        <w:rPr>
          <w:noProof/>
        </w:rPr>
        <mc:AlternateContent>
          <mc:Choice Requires="wps">
            <w:drawing>
              <wp:anchor distT="0" distB="0" distL="114300" distR="114300" simplePos="0" relativeHeight="252417024" behindDoc="0" locked="0" layoutInCell="1" allowOverlap="1" wp14:anchorId="00BDA3C8" wp14:editId="33BDB9B1">
                <wp:simplePos x="0" y="0"/>
                <wp:positionH relativeFrom="column">
                  <wp:posOffset>85090</wp:posOffset>
                </wp:positionH>
                <wp:positionV relativeFrom="paragraph">
                  <wp:posOffset>5470525</wp:posOffset>
                </wp:positionV>
                <wp:extent cx="5883910" cy="635"/>
                <wp:effectExtent l="0" t="0" r="0" b="0"/>
                <wp:wrapSquare wrapText="bothSides"/>
                <wp:docPr id="481" name="Text Box 481"/>
                <wp:cNvGraphicFramePr/>
                <a:graphic xmlns:a="http://schemas.openxmlformats.org/drawingml/2006/main">
                  <a:graphicData uri="http://schemas.microsoft.com/office/word/2010/wordprocessingShape">
                    <wps:wsp>
                      <wps:cNvSpPr txBox="1"/>
                      <wps:spPr>
                        <a:xfrm>
                          <a:off x="0" y="0"/>
                          <a:ext cx="5883910" cy="635"/>
                        </a:xfrm>
                        <a:prstGeom prst="rect">
                          <a:avLst/>
                        </a:prstGeom>
                        <a:solidFill>
                          <a:prstClr val="white"/>
                        </a:solidFill>
                        <a:ln>
                          <a:noFill/>
                        </a:ln>
                      </wps:spPr>
                      <wps:txbx>
                        <w:txbxContent>
                          <w:p w14:paraId="25E07568" w14:textId="1616E1B0" w:rsidR="00B04882" w:rsidRPr="00113F1C" w:rsidRDefault="00B04882" w:rsidP="00B04882">
                            <w:pPr>
                              <w:pStyle w:val="Caption"/>
                              <w:spacing w:before="0"/>
                              <w:jc w:val="center"/>
                              <w:rPr>
                                <w:noProof/>
                                <w:color w:val="808080" w:themeColor="background1" w:themeShade="80"/>
                                <w:sz w:val="26"/>
                                <w:szCs w:val="26"/>
                              </w:rPr>
                            </w:pPr>
                            <w:r>
                              <w:t>Figure 5: BCD-to-GRAY Code Converter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DA3C8" id="Text Box 481" o:spid="_x0000_s1136" type="#_x0000_t202" style="position:absolute;margin-left:6.7pt;margin-top:430.75pt;width:463.3pt;height:.05pt;z-index:25241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Dq9MQIAAGoEAAAOAAAAZHJzL2Uyb0RvYy54bWysVMFu2zAMvQ/YPwi6L06atci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" stroked="f">
                <v:textbox style="mso-fit-shape-to-text:t" inset="0,0,0,0">
                  <w:txbxContent>
                    <w:p w14:paraId="25E07568" w14:textId="1616E1B0" w:rsidR="00B04882" w:rsidRPr="00113F1C" w:rsidRDefault="00B04882" w:rsidP="00B04882">
                      <w:pPr>
                        <w:pStyle w:val="Caption"/>
                        <w:spacing w:before="0"/>
                        <w:jc w:val="center"/>
                        <w:rPr>
                          <w:noProof/>
                          <w:color w:val="808080" w:themeColor="background1" w:themeShade="80"/>
                          <w:sz w:val="26"/>
                          <w:szCs w:val="26"/>
                        </w:rPr>
                      </w:pPr>
                      <w:r>
                        <w:t>Figure 5: BCD-to-GRAY Code Converter Circuit</w:t>
                      </w:r>
                    </w:p>
                  </w:txbxContent>
                </v:textbox>
                <w10:wrap type="square"/>
              </v:shape>
            </w:pict>
          </mc:Fallback>
        </mc:AlternateContent>
      </w:r>
      <w:r w:rsidR="00BC2921">
        <w:tab/>
        <w:t xml:space="preserve">Based on the minterms found, following </w:t>
      </w:r>
      <w:r w:rsidR="003F0051">
        <w:t>circuit was made</w:t>
      </w:r>
    </w:p>
    <w:p w14:paraId="3F1E4EDF" w14:textId="77777777" w:rsidR="009A27FC" w:rsidRDefault="009A27FC">
      <w:r>
        <w:br w:type="page"/>
      </w:r>
    </w:p>
    <w:p w14:paraId="1E197A41" w14:textId="2596F016" w:rsidR="005053B8" w:rsidRDefault="00B04882" w:rsidP="00B04882">
      <w:pPr>
        <w:pStyle w:val="Heading2"/>
      </w:pPr>
      <w:r>
        <w:lastRenderedPageBreak/>
        <w:t>Outputs</w:t>
      </w:r>
    </w:p>
    <w:p w14:paraId="044D03A0" w14:textId="28A2CF1C" w:rsidR="005053B8" w:rsidRDefault="00F7055F">
      <w:pPr>
        <w:rPr>
          <w:rFonts w:asciiTheme="majorHAnsi" w:hAnsiTheme="majorHAnsi"/>
          <w:bCs/>
          <w:color w:val="4472C4" w:themeColor="accent1"/>
          <w:sz w:val="36"/>
          <w:szCs w:val="56"/>
        </w:rPr>
      </w:pPr>
      <w:r w:rsidRPr="00F7055F">
        <mc:AlternateContent>
          <mc:Choice Requires="wpi">
            <w:drawing>
              <wp:anchor distT="0" distB="0" distL="114300" distR="114300" simplePos="0" relativeHeight="252565504" behindDoc="0" locked="0" layoutInCell="1" allowOverlap="1" wp14:anchorId="69426282" wp14:editId="1620A841">
                <wp:simplePos x="0" y="0"/>
                <wp:positionH relativeFrom="column">
                  <wp:posOffset>2552497</wp:posOffset>
                </wp:positionH>
                <wp:positionV relativeFrom="paragraph">
                  <wp:posOffset>3985260</wp:posOffset>
                </wp:positionV>
                <wp:extent cx="296545" cy="208915"/>
                <wp:effectExtent l="38100" t="38100" r="27305" b="57785"/>
                <wp:wrapNone/>
                <wp:docPr id="229" name="Ink 229"/>
                <wp:cNvGraphicFramePr/>
                <a:graphic xmlns:a="http://schemas.openxmlformats.org/drawingml/2006/main">
                  <a:graphicData uri="http://schemas.microsoft.com/office/word/2010/wordprocessingInk">
                    <w14:contentPart bwMode="auto" r:id="rId484">
                      <w14:nvContentPartPr>
                        <w14:cNvContentPartPr/>
                      </w14:nvContentPartPr>
                      <w14:xfrm>
                        <a:off x="0" y="0"/>
                        <a:ext cx="296545" cy="208915"/>
                      </w14:xfrm>
                    </w14:contentPart>
                  </a:graphicData>
                </a:graphic>
              </wp:anchor>
            </w:drawing>
          </mc:Choice>
          <mc:Fallback>
            <w:pict>
              <v:shape w14:anchorId="72162FBA" id="Ink 229" o:spid="_x0000_s1026" type="#_x0000_t75" style="position:absolute;margin-left:200.3pt;margin-top:313.1pt;width:24.75pt;height:17.85pt;z-index:25256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">
                <v:imagedata r:id="rId485" o:title=""/>
              </v:shape>
            </w:pict>
          </mc:Fallback>
        </mc:AlternateContent>
      </w:r>
      <w:r w:rsidRPr="00F7055F">
        <mc:AlternateContent>
          <mc:Choice Requires="wpi">
            <w:drawing>
              <wp:anchor distT="0" distB="0" distL="114300" distR="114300" simplePos="0" relativeHeight="252564480" behindDoc="0" locked="0" layoutInCell="1" allowOverlap="1" wp14:anchorId="06321895" wp14:editId="1AD4C5B6">
                <wp:simplePos x="0" y="0"/>
                <wp:positionH relativeFrom="column">
                  <wp:posOffset>1380023</wp:posOffset>
                </wp:positionH>
                <wp:positionV relativeFrom="paragraph">
                  <wp:posOffset>3919855</wp:posOffset>
                </wp:positionV>
                <wp:extent cx="290195" cy="210820"/>
                <wp:effectExtent l="38100" t="38100" r="33655" b="55880"/>
                <wp:wrapNone/>
                <wp:docPr id="228" name="Ink 228"/>
                <wp:cNvGraphicFramePr/>
                <a:graphic xmlns:a="http://schemas.openxmlformats.org/drawingml/2006/main">
                  <a:graphicData uri="http://schemas.microsoft.com/office/word/2010/wordprocessingInk">
                    <w14:contentPart bwMode="auto" r:id="rId486">
                      <w14:nvContentPartPr>
                        <w14:cNvContentPartPr/>
                      </w14:nvContentPartPr>
                      <w14:xfrm>
                        <a:off x="0" y="0"/>
                        <a:ext cx="290195" cy="210820"/>
                      </w14:xfrm>
                    </w14:contentPart>
                  </a:graphicData>
                </a:graphic>
              </wp:anchor>
            </w:drawing>
          </mc:Choice>
          <mc:Fallback>
            <w:pict>
              <v:shape w14:anchorId="1C9AC473" id="Ink 228" o:spid="_x0000_s1026" type="#_x0000_t75" style="position:absolute;margin-left:107.95pt;margin-top:307.95pt;width:24.25pt;height:18pt;z-index:25256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">
                <v:imagedata r:id="rId487" o:title=""/>
              </v:shape>
            </w:pict>
          </mc:Fallback>
        </mc:AlternateContent>
      </w:r>
      <w:r w:rsidRPr="00F7055F">
        <mc:AlternateContent>
          <mc:Choice Requires="wpi">
            <w:drawing>
              <wp:anchor distT="0" distB="0" distL="114300" distR="114300" simplePos="0" relativeHeight="252566528" behindDoc="0" locked="0" layoutInCell="1" allowOverlap="1" wp14:anchorId="0918C303" wp14:editId="6D5693B0">
                <wp:simplePos x="0" y="0"/>
                <wp:positionH relativeFrom="column">
                  <wp:posOffset>3413760</wp:posOffset>
                </wp:positionH>
                <wp:positionV relativeFrom="paragraph">
                  <wp:posOffset>4117975</wp:posOffset>
                </wp:positionV>
                <wp:extent cx="348615" cy="207010"/>
                <wp:effectExtent l="57150" t="38100" r="0" b="40640"/>
                <wp:wrapNone/>
                <wp:docPr id="230" name="Ink 230"/>
                <wp:cNvGraphicFramePr/>
                <a:graphic xmlns:a="http://schemas.openxmlformats.org/drawingml/2006/main">
                  <a:graphicData uri="http://schemas.microsoft.com/office/word/2010/wordprocessingInk">
                    <w14:contentPart bwMode="auto" r:id="rId488">
                      <w14:nvContentPartPr>
                        <w14:cNvContentPartPr/>
                      </w14:nvContentPartPr>
                      <w14:xfrm>
                        <a:off x="0" y="0"/>
                        <a:ext cx="348615" cy="207010"/>
                      </w14:xfrm>
                    </w14:contentPart>
                  </a:graphicData>
                </a:graphic>
              </wp:anchor>
            </w:drawing>
          </mc:Choice>
          <mc:Fallback>
            <w:pict>
              <v:shape w14:anchorId="3BB7C57D" id="Ink 230" o:spid="_x0000_s1026" type="#_x0000_t75" style="position:absolute;margin-left:268.1pt;margin-top:323.55pt;width:28.85pt;height:17.7pt;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">
                <v:imagedata r:id="rId489" o:title=""/>
              </v:shape>
            </w:pict>
          </mc:Fallback>
        </mc:AlternateContent>
      </w:r>
      <w:r w:rsidRPr="00F7055F">
        <mc:AlternateContent>
          <mc:Choice Requires="wpi">
            <w:drawing>
              <wp:anchor distT="0" distB="0" distL="114300" distR="114300" simplePos="0" relativeHeight="252567552" behindDoc="0" locked="0" layoutInCell="1" allowOverlap="1" wp14:anchorId="4ECCB4A1" wp14:editId="3E696BBA">
                <wp:simplePos x="0" y="0"/>
                <wp:positionH relativeFrom="column">
                  <wp:posOffset>4283710</wp:posOffset>
                </wp:positionH>
                <wp:positionV relativeFrom="paragraph">
                  <wp:posOffset>4130675</wp:posOffset>
                </wp:positionV>
                <wp:extent cx="307340" cy="216535"/>
                <wp:effectExtent l="57150" t="38100" r="16510" b="50165"/>
                <wp:wrapNone/>
                <wp:docPr id="231" name="Ink 231"/>
                <wp:cNvGraphicFramePr/>
                <a:graphic xmlns:a="http://schemas.openxmlformats.org/drawingml/2006/main">
                  <a:graphicData uri="http://schemas.microsoft.com/office/word/2010/wordprocessingInk">
                    <w14:contentPart bwMode="auto" r:id="rId490">
                      <w14:nvContentPartPr>
                        <w14:cNvContentPartPr/>
                      </w14:nvContentPartPr>
                      <w14:xfrm>
                        <a:off x="0" y="0"/>
                        <a:ext cx="307340" cy="216535"/>
                      </w14:xfrm>
                    </w14:contentPart>
                  </a:graphicData>
                </a:graphic>
              </wp:anchor>
            </w:drawing>
          </mc:Choice>
          <mc:Fallback>
            <w:pict>
              <v:shape w14:anchorId="4BC54F8C" id="Ink 231" o:spid="_x0000_s1026" type="#_x0000_t75" style="position:absolute;margin-left:336.6pt;margin-top:324.55pt;width:25.6pt;height:18.45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">
                <v:imagedata r:id="rId491" o:title=""/>
              </v:shape>
            </w:pict>
          </mc:Fallback>
        </mc:AlternateContent>
      </w:r>
      <w:r w:rsidRPr="00F7055F">
        <mc:AlternateContent>
          <mc:Choice Requires="wpi">
            <w:drawing>
              <wp:anchor distT="0" distB="0" distL="114300" distR="114300" simplePos="0" relativeHeight="252568576" behindDoc="0" locked="0" layoutInCell="1" allowOverlap="1" wp14:anchorId="3F2ABABC" wp14:editId="6494E030">
                <wp:simplePos x="0" y="0"/>
                <wp:positionH relativeFrom="column">
                  <wp:posOffset>1393190</wp:posOffset>
                </wp:positionH>
                <wp:positionV relativeFrom="paragraph">
                  <wp:posOffset>6402705</wp:posOffset>
                </wp:positionV>
                <wp:extent cx="367030" cy="219075"/>
                <wp:effectExtent l="38100" t="38100" r="13970" b="47625"/>
                <wp:wrapNone/>
                <wp:docPr id="232" name="Ink 232"/>
                <wp:cNvGraphicFramePr/>
                <a:graphic xmlns:a="http://schemas.openxmlformats.org/drawingml/2006/main">
                  <a:graphicData uri="http://schemas.microsoft.com/office/word/2010/wordprocessingInk">
                    <w14:contentPart bwMode="auto" r:id="rId492">
                      <w14:nvContentPartPr>
                        <w14:cNvContentPartPr/>
                      </w14:nvContentPartPr>
                      <w14:xfrm>
                        <a:off x="0" y="0"/>
                        <a:ext cx="367030" cy="219075"/>
                      </w14:xfrm>
                    </w14:contentPart>
                  </a:graphicData>
                </a:graphic>
              </wp:anchor>
            </w:drawing>
          </mc:Choice>
          <mc:Fallback>
            <w:pict>
              <v:shape w14:anchorId="1C25BEB3" id="Ink 232" o:spid="_x0000_s1026" type="#_x0000_t75" style="position:absolute;margin-left:109pt;margin-top:503.45pt;width:30.3pt;height:18.65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">
                <v:imagedata r:id="rId493" o:title=""/>
              </v:shape>
            </w:pict>
          </mc:Fallback>
        </mc:AlternateContent>
      </w:r>
      <w:r w:rsidRPr="00F7055F">
        <mc:AlternateContent>
          <mc:Choice Requires="wpi">
            <w:drawing>
              <wp:anchor distT="0" distB="0" distL="114300" distR="114300" simplePos="0" relativeHeight="252569600" behindDoc="0" locked="0" layoutInCell="1" allowOverlap="1" wp14:anchorId="76544F92" wp14:editId="07B92388">
                <wp:simplePos x="0" y="0"/>
                <wp:positionH relativeFrom="column">
                  <wp:posOffset>2368550</wp:posOffset>
                </wp:positionH>
                <wp:positionV relativeFrom="paragraph">
                  <wp:posOffset>6423025</wp:posOffset>
                </wp:positionV>
                <wp:extent cx="351155" cy="167005"/>
                <wp:effectExtent l="57150" t="38100" r="29845" b="42545"/>
                <wp:wrapNone/>
                <wp:docPr id="233" name="Ink 233"/>
                <wp:cNvGraphicFramePr/>
                <a:graphic xmlns:a="http://schemas.openxmlformats.org/drawingml/2006/main">
                  <a:graphicData uri="http://schemas.microsoft.com/office/word/2010/wordprocessingInk">
                    <w14:contentPart bwMode="auto" r:id="rId494">
                      <w14:nvContentPartPr>
                        <w14:cNvContentPartPr/>
                      </w14:nvContentPartPr>
                      <w14:xfrm>
                        <a:off x="0" y="0"/>
                        <a:ext cx="351155" cy="167005"/>
                      </w14:xfrm>
                    </w14:contentPart>
                  </a:graphicData>
                </a:graphic>
              </wp:anchor>
            </w:drawing>
          </mc:Choice>
          <mc:Fallback>
            <w:pict>
              <v:shape w14:anchorId="658460F0" id="Ink 233" o:spid="_x0000_s1026" type="#_x0000_t75" style="position:absolute;margin-left:185.8pt;margin-top:505.05pt;width:29.05pt;height:14.55pt;z-index:25256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">
                <v:imagedata r:id="rId472" o:title=""/>
              </v:shape>
            </w:pict>
          </mc:Fallback>
        </mc:AlternateContent>
      </w:r>
      <w:r w:rsidRPr="00F7055F">
        <mc:AlternateContent>
          <mc:Choice Requires="wpi">
            <w:drawing>
              <wp:anchor distT="0" distB="0" distL="114300" distR="114300" simplePos="0" relativeHeight="252570624" behindDoc="0" locked="0" layoutInCell="1" allowOverlap="1" wp14:anchorId="39039EFF" wp14:editId="4271182C">
                <wp:simplePos x="0" y="0"/>
                <wp:positionH relativeFrom="column">
                  <wp:posOffset>3477895</wp:posOffset>
                </wp:positionH>
                <wp:positionV relativeFrom="paragraph">
                  <wp:posOffset>6313170</wp:posOffset>
                </wp:positionV>
                <wp:extent cx="300355" cy="194945"/>
                <wp:effectExtent l="38100" t="57150" r="42545" b="52705"/>
                <wp:wrapNone/>
                <wp:docPr id="234" name="Ink 234"/>
                <wp:cNvGraphicFramePr/>
                <a:graphic xmlns:a="http://schemas.openxmlformats.org/drawingml/2006/main">
                  <a:graphicData uri="http://schemas.microsoft.com/office/word/2010/wordprocessingInk">
                    <w14:contentPart bwMode="auto" r:id="rId495">
                      <w14:nvContentPartPr>
                        <w14:cNvContentPartPr/>
                      </w14:nvContentPartPr>
                      <w14:xfrm>
                        <a:off x="0" y="0"/>
                        <a:ext cx="300355" cy="194945"/>
                      </w14:xfrm>
                    </w14:contentPart>
                  </a:graphicData>
                </a:graphic>
              </wp:anchor>
            </w:drawing>
          </mc:Choice>
          <mc:Fallback>
            <w:pict>
              <v:shape w14:anchorId="02596AB8" id="Ink 234" o:spid="_x0000_s1026" type="#_x0000_t75" style="position:absolute;margin-left:273.15pt;margin-top:496.4pt;width:25.05pt;height:16.75pt;z-index:25257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">
                <v:imagedata r:id="rId496" o:title=""/>
              </v:shape>
            </w:pict>
          </mc:Fallback>
        </mc:AlternateContent>
      </w:r>
      <w:r w:rsidRPr="00F7055F">
        <mc:AlternateContent>
          <mc:Choice Requires="wpi">
            <w:drawing>
              <wp:anchor distT="0" distB="0" distL="114300" distR="114300" simplePos="0" relativeHeight="252571648" behindDoc="0" locked="0" layoutInCell="1" allowOverlap="1" wp14:anchorId="61722489" wp14:editId="038C8FB0">
                <wp:simplePos x="0" y="0"/>
                <wp:positionH relativeFrom="column">
                  <wp:posOffset>4464888</wp:posOffset>
                </wp:positionH>
                <wp:positionV relativeFrom="paragraph">
                  <wp:posOffset>6334257</wp:posOffset>
                </wp:positionV>
                <wp:extent cx="353695" cy="210185"/>
                <wp:effectExtent l="57150" t="38100" r="27305" b="56515"/>
                <wp:wrapNone/>
                <wp:docPr id="235" name="Ink 235"/>
                <wp:cNvGraphicFramePr/>
                <a:graphic xmlns:a="http://schemas.openxmlformats.org/drawingml/2006/main">
                  <a:graphicData uri="http://schemas.microsoft.com/office/word/2010/wordprocessingInk">
                    <w14:contentPart bwMode="auto" r:id="rId497">
                      <w14:nvContentPartPr>
                        <w14:cNvContentPartPr/>
                      </w14:nvContentPartPr>
                      <w14:xfrm>
                        <a:off x="0" y="0"/>
                        <a:ext cx="353695" cy="210185"/>
                      </w14:xfrm>
                    </w14:contentPart>
                  </a:graphicData>
                </a:graphic>
              </wp:anchor>
            </w:drawing>
          </mc:Choice>
          <mc:Fallback>
            <w:pict>
              <v:shape w14:anchorId="71D62B2D" id="Ink 235" o:spid="_x0000_s1026" type="#_x0000_t75" style="position:absolute;margin-left:350.85pt;margin-top:498.05pt;width:29.25pt;height:17.9pt;z-index:25257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">
                <v:imagedata r:id="rId498" o:title=""/>
              </v:shape>
            </w:pict>
          </mc:Fallback>
        </mc:AlternateContent>
      </w:r>
      <w:r w:rsidR="0092062B">
        <w:rPr>
          <w:noProof/>
        </w:rPr>
        <w:drawing>
          <wp:anchor distT="0" distB="0" distL="114300" distR="114300" simplePos="0" relativeHeight="252467200" behindDoc="0" locked="0" layoutInCell="1" allowOverlap="1" wp14:anchorId="615C58D8" wp14:editId="6FCFD442">
            <wp:simplePos x="0" y="0"/>
            <wp:positionH relativeFrom="margin">
              <wp:posOffset>998220</wp:posOffset>
            </wp:positionH>
            <wp:positionV relativeFrom="paragraph">
              <wp:posOffset>3853180</wp:posOffset>
            </wp:positionV>
            <wp:extent cx="3968750" cy="3597275"/>
            <wp:effectExtent l="19050" t="19050" r="12700" b="22225"/>
            <wp:wrapSquare wrapText="bothSides"/>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Picture 622"/>
                    <pic:cNvPicPr>
                      <a:picLocks noChangeAspect="1" noChangeArrowheads="1"/>
                    </pic:cNvPicPr>
                  </pic:nvPicPr>
                  <pic:blipFill>
                    <a:blip r:embed="rId499">
                      <a:extLst>
                        <a:ext uri="{28A0092B-C50C-407E-A947-70E740481C1C}">
                          <a14:useLocalDpi xmlns:a14="http://schemas.microsoft.com/office/drawing/2010/main" val="0"/>
                        </a:ext>
                      </a:extLst>
                    </a:blip>
                    <a:stretch>
                      <a:fillRect/>
                    </a:stretch>
                  </pic:blipFill>
                  <pic:spPr bwMode="auto">
                    <a:xfrm>
                      <a:off x="0" y="0"/>
                      <a:ext cx="3968750" cy="35972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40D1" w:rsidRPr="00787B42">
        <w:rPr>
          <w:noProof/>
        </w:rPr>
        <mc:AlternateContent>
          <mc:Choice Requires="wpi">
            <w:drawing>
              <wp:anchor distT="0" distB="0" distL="114300" distR="114300" simplePos="0" relativeHeight="252464128" behindDoc="0" locked="0" layoutInCell="1" allowOverlap="1" wp14:anchorId="4A973B6C" wp14:editId="374B82BC">
                <wp:simplePos x="0" y="0"/>
                <wp:positionH relativeFrom="column">
                  <wp:posOffset>2427546</wp:posOffset>
                </wp:positionH>
                <wp:positionV relativeFrom="paragraph">
                  <wp:posOffset>2645617</wp:posOffset>
                </wp:positionV>
                <wp:extent cx="351155" cy="167005"/>
                <wp:effectExtent l="57150" t="38100" r="29845" b="42545"/>
                <wp:wrapNone/>
                <wp:docPr id="619" name="Ink 619"/>
                <wp:cNvGraphicFramePr/>
                <a:graphic xmlns:a="http://schemas.openxmlformats.org/drawingml/2006/main">
                  <a:graphicData uri="http://schemas.microsoft.com/office/word/2010/wordprocessingInk">
                    <w14:contentPart bwMode="auto" r:id="rId500">
                      <w14:nvContentPartPr>
                        <w14:cNvContentPartPr/>
                      </w14:nvContentPartPr>
                      <w14:xfrm>
                        <a:off x="0" y="0"/>
                        <a:ext cx="351155" cy="167005"/>
                      </w14:xfrm>
                    </w14:contentPart>
                  </a:graphicData>
                </a:graphic>
              </wp:anchor>
            </w:drawing>
          </mc:Choice>
          <mc:Fallback>
            <w:pict>
              <v:shape w14:anchorId="040B4388" id="Ink 619" o:spid="_x0000_s1026" type="#_x0000_t75" style="position:absolute;margin-left:190.45pt;margin-top:207.6pt;width:29.05pt;height:14.55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">
                <v:imagedata r:id="rId472" o:title=""/>
              </v:shape>
            </w:pict>
          </mc:Fallback>
        </mc:AlternateContent>
      </w:r>
      <w:r w:rsidR="004040D1" w:rsidRPr="00787B42">
        <w:rPr>
          <w:noProof/>
        </w:rPr>
        <mc:AlternateContent>
          <mc:Choice Requires="wpi">
            <w:drawing>
              <wp:anchor distT="0" distB="0" distL="114300" distR="114300" simplePos="0" relativeHeight="252465152" behindDoc="0" locked="0" layoutInCell="1" allowOverlap="1" wp14:anchorId="0149968D" wp14:editId="05579FA7">
                <wp:simplePos x="0" y="0"/>
                <wp:positionH relativeFrom="column">
                  <wp:posOffset>3536492</wp:posOffset>
                </wp:positionH>
                <wp:positionV relativeFrom="paragraph">
                  <wp:posOffset>2516697</wp:posOffset>
                </wp:positionV>
                <wp:extent cx="300355" cy="194945"/>
                <wp:effectExtent l="38100" t="57150" r="42545" b="52705"/>
                <wp:wrapNone/>
                <wp:docPr id="620" name="Ink 620"/>
                <wp:cNvGraphicFramePr/>
                <a:graphic xmlns:a="http://schemas.openxmlformats.org/drawingml/2006/main">
                  <a:graphicData uri="http://schemas.microsoft.com/office/word/2010/wordprocessingInk">
                    <w14:contentPart bwMode="auto" r:id="rId501">
                      <w14:nvContentPartPr>
                        <w14:cNvContentPartPr/>
                      </w14:nvContentPartPr>
                      <w14:xfrm>
                        <a:off x="0" y="0"/>
                        <a:ext cx="300355" cy="194945"/>
                      </w14:xfrm>
                    </w14:contentPart>
                  </a:graphicData>
                </a:graphic>
              </wp:anchor>
            </w:drawing>
          </mc:Choice>
          <mc:Fallback>
            <w:pict>
              <v:shape w14:anchorId="0F019408" id="Ink 620" o:spid="_x0000_s1026" type="#_x0000_t75" style="position:absolute;margin-left:277.75pt;margin-top:197.45pt;width:25.05pt;height:16.7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">
                <v:imagedata r:id="rId496" o:title=""/>
              </v:shape>
            </w:pict>
          </mc:Fallback>
        </mc:AlternateContent>
      </w:r>
      <w:r w:rsidR="004040D1" w:rsidRPr="00787B42">
        <w:rPr>
          <w:noProof/>
        </w:rPr>
        <mc:AlternateContent>
          <mc:Choice Requires="wpi">
            <w:drawing>
              <wp:anchor distT="0" distB="0" distL="114300" distR="114300" simplePos="0" relativeHeight="252463104" behindDoc="0" locked="0" layoutInCell="1" allowOverlap="1" wp14:anchorId="57969AB6" wp14:editId="39860C0D">
                <wp:simplePos x="0" y="0"/>
                <wp:positionH relativeFrom="column">
                  <wp:posOffset>1451625</wp:posOffset>
                </wp:positionH>
                <wp:positionV relativeFrom="paragraph">
                  <wp:posOffset>2625445</wp:posOffset>
                </wp:positionV>
                <wp:extent cx="367030" cy="219075"/>
                <wp:effectExtent l="38100" t="38100" r="13970" b="47625"/>
                <wp:wrapNone/>
                <wp:docPr id="618" name="Ink 618"/>
                <wp:cNvGraphicFramePr/>
                <a:graphic xmlns:a="http://schemas.openxmlformats.org/drawingml/2006/main">
                  <a:graphicData uri="http://schemas.microsoft.com/office/word/2010/wordprocessingInk">
                    <w14:contentPart bwMode="auto" r:id="rId502">
                      <w14:nvContentPartPr>
                        <w14:cNvContentPartPr/>
                      </w14:nvContentPartPr>
                      <w14:xfrm>
                        <a:off x="0" y="0"/>
                        <a:ext cx="367030" cy="219075"/>
                      </w14:xfrm>
                    </w14:contentPart>
                  </a:graphicData>
                </a:graphic>
              </wp:anchor>
            </w:drawing>
          </mc:Choice>
          <mc:Fallback>
            <w:pict>
              <v:shape w14:anchorId="48EA249A" id="Ink 618" o:spid="_x0000_s1026" type="#_x0000_t75" style="position:absolute;margin-left:113.6pt;margin-top:206.05pt;width:30.3pt;height:18.65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">
                <v:imagedata r:id="rId493" o:title=""/>
              </v:shape>
            </w:pict>
          </mc:Fallback>
        </mc:AlternateContent>
      </w:r>
      <w:r w:rsidR="004040D1" w:rsidRPr="00787B42">
        <w:rPr>
          <w:noProof/>
        </w:rPr>
        <mc:AlternateContent>
          <mc:Choice Requires="wpi">
            <w:drawing>
              <wp:anchor distT="0" distB="0" distL="114300" distR="114300" simplePos="0" relativeHeight="252466176" behindDoc="0" locked="0" layoutInCell="1" allowOverlap="1" wp14:anchorId="3C6B8ED5" wp14:editId="0F73BF59">
                <wp:simplePos x="0" y="0"/>
                <wp:positionH relativeFrom="column">
                  <wp:posOffset>4523620</wp:posOffset>
                </wp:positionH>
                <wp:positionV relativeFrom="paragraph">
                  <wp:posOffset>2556653</wp:posOffset>
                </wp:positionV>
                <wp:extent cx="353695" cy="210185"/>
                <wp:effectExtent l="57150" t="38100" r="27305" b="56515"/>
                <wp:wrapNone/>
                <wp:docPr id="621" name="Ink 621"/>
                <wp:cNvGraphicFramePr/>
                <a:graphic xmlns:a="http://schemas.openxmlformats.org/drawingml/2006/main">
                  <a:graphicData uri="http://schemas.microsoft.com/office/word/2010/wordprocessingInk">
                    <w14:contentPart bwMode="auto" r:id="rId503">
                      <w14:nvContentPartPr>
                        <w14:cNvContentPartPr/>
                      </w14:nvContentPartPr>
                      <w14:xfrm>
                        <a:off x="0" y="0"/>
                        <a:ext cx="353695" cy="210185"/>
                      </w14:xfrm>
                    </w14:contentPart>
                  </a:graphicData>
                </a:graphic>
              </wp:anchor>
            </w:drawing>
          </mc:Choice>
          <mc:Fallback>
            <w:pict>
              <v:shape w14:anchorId="435F5D9F" id="Ink 621" o:spid="_x0000_s1026" type="#_x0000_t75" style="position:absolute;margin-left:355.5pt;margin-top:200.6pt;width:29.25pt;height:17.9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">
                <v:imagedata r:id="rId498" o:title=""/>
              </v:shape>
            </w:pict>
          </mc:Fallback>
        </mc:AlternateContent>
      </w:r>
      <w:r w:rsidR="004040D1" w:rsidRPr="00787B42">
        <w:rPr>
          <w:noProof/>
        </w:rPr>
        <mc:AlternateContent>
          <mc:Choice Requires="wpi">
            <w:drawing>
              <wp:anchor distT="0" distB="0" distL="114300" distR="114300" simplePos="0" relativeHeight="252460032" behindDoc="0" locked="0" layoutInCell="1" allowOverlap="1" wp14:anchorId="16E92A40" wp14:editId="15343AF6">
                <wp:simplePos x="0" y="0"/>
                <wp:positionH relativeFrom="column">
                  <wp:posOffset>2542516</wp:posOffset>
                </wp:positionH>
                <wp:positionV relativeFrom="paragraph">
                  <wp:posOffset>207981</wp:posOffset>
                </wp:positionV>
                <wp:extent cx="296545" cy="208915"/>
                <wp:effectExtent l="38100" t="38100" r="27305" b="57785"/>
                <wp:wrapNone/>
                <wp:docPr id="615" name="Ink 615"/>
                <wp:cNvGraphicFramePr/>
                <a:graphic xmlns:a="http://schemas.openxmlformats.org/drawingml/2006/main">
                  <a:graphicData uri="http://schemas.microsoft.com/office/word/2010/wordprocessingInk">
                    <w14:contentPart bwMode="auto" r:id="rId504">
                      <w14:nvContentPartPr>
                        <w14:cNvContentPartPr/>
                      </w14:nvContentPartPr>
                      <w14:xfrm>
                        <a:off x="0" y="0"/>
                        <a:ext cx="296545" cy="208915"/>
                      </w14:xfrm>
                    </w14:contentPart>
                  </a:graphicData>
                </a:graphic>
              </wp:anchor>
            </w:drawing>
          </mc:Choice>
          <mc:Fallback>
            <w:pict>
              <v:shape w14:anchorId="6EF18A35" id="Ink 615" o:spid="_x0000_s1026" type="#_x0000_t75" style="position:absolute;margin-left:199.5pt;margin-top:15.7pt;width:24.75pt;height:17.8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">
                <v:imagedata r:id="rId485" o:title=""/>
              </v:shape>
            </w:pict>
          </mc:Fallback>
        </mc:AlternateContent>
      </w:r>
      <w:r w:rsidR="004040D1" w:rsidRPr="00787B42">
        <w:rPr>
          <w:noProof/>
        </w:rPr>
        <mc:AlternateContent>
          <mc:Choice Requires="wpi">
            <w:drawing>
              <wp:anchor distT="0" distB="0" distL="114300" distR="114300" simplePos="0" relativeHeight="252461056" behindDoc="0" locked="0" layoutInCell="1" allowOverlap="1" wp14:anchorId="38D5C74B" wp14:editId="4EC105C5">
                <wp:simplePos x="0" y="0"/>
                <wp:positionH relativeFrom="column">
                  <wp:posOffset>3472515</wp:posOffset>
                </wp:positionH>
                <wp:positionV relativeFrom="paragraph">
                  <wp:posOffset>340971</wp:posOffset>
                </wp:positionV>
                <wp:extent cx="348615" cy="207010"/>
                <wp:effectExtent l="57150" t="38100" r="0" b="40640"/>
                <wp:wrapNone/>
                <wp:docPr id="616" name="Ink 616"/>
                <wp:cNvGraphicFramePr/>
                <a:graphic xmlns:a="http://schemas.openxmlformats.org/drawingml/2006/main">
                  <a:graphicData uri="http://schemas.microsoft.com/office/word/2010/wordprocessingInk">
                    <w14:contentPart bwMode="auto" r:id="rId505">
                      <w14:nvContentPartPr>
                        <w14:cNvContentPartPr/>
                      </w14:nvContentPartPr>
                      <w14:xfrm>
                        <a:off x="0" y="0"/>
                        <a:ext cx="348615" cy="207010"/>
                      </w14:xfrm>
                    </w14:contentPart>
                  </a:graphicData>
                </a:graphic>
              </wp:anchor>
            </w:drawing>
          </mc:Choice>
          <mc:Fallback>
            <w:pict>
              <v:shape w14:anchorId="7D5AB4D1" id="Ink 616" o:spid="_x0000_s1026" type="#_x0000_t75" style="position:absolute;margin-left:272.75pt;margin-top:26.15pt;width:28.85pt;height:17.7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">
                <v:imagedata r:id="rId489" o:title=""/>
              </v:shape>
            </w:pict>
          </mc:Fallback>
        </mc:AlternateContent>
      </w:r>
      <w:r w:rsidR="004040D1" w:rsidRPr="00787B42">
        <w:rPr>
          <w:noProof/>
        </w:rPr>
        <mc:AlternateContent>
          <mc:Choice Requires="wpi">
            <w:drawing>
              <wp:anchor distT="0" distB="0" distL="114300" distR="114300" simplePos="0" relativeHeight="252459008" behindDoc="0" locked="0" layoutInCell="1" allowOverlap="1" wp14:anchorId="3EA207BC" wp14:editId="06D56D45">
                <wp:simplePos x="0" y="0"/>
                <wp:positionH relativeFrom="column">
                  <wp:posOffset>1360925</wp:posOffset>
                </wp:positionH>
                <wp:positionV relativeFrom="paragraph">
                  <wp:posOffset>142240</wp:posOffset>
                </wp:positionV>
                <wp:extent cx="290195" cy="210820"/>
                <wp:effectExtent l="38100" t="38100" r="33655" b="55880"/>
                <wp:wrapNone/>
                <wp:docPr id="614" name="Ink 614"/>
                <wp:cNvGraphicFramePr/>
                <a:graphic xmlns:a="http://schemas.openxmlformats.org/drawingml/2006/main">
                  <a:graphicData uri="http://schemas.microsoft.com/office/word/2010/wordprocessingInk">
                    <w14:contentPart bwMode="auto" r:id="rId506">
                      <w14:nvContentPartPr>
                        <w14:cNvContentPartPr/>
                      </w14:nvContentPartPr>
                      <w14:xfrm>
                        <a:off x="0" y="0"/>
                        <a:ext cx="290195" cy="210820"/>
                      </w14:xfrm>
                    </w14:contentPart>
                  </a:graphicData>
                </a:graphic>
              </wp:anchor>
            </w:drawing>
          </mc:Choice>
          <mc:Fallback>
            <w:pict>
              <v:shape w14:anchorId="4E759685" id="Ink 614" o:spid="_x0000_s1026" type="#_x0000_t75" style="position:absolute;margin-left:106.45pt;margin-top:10.5pt;width:24.25pt;height:18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">
                <v:imagedata r:id="rId487" o:title=""/>
              </v:shape>
            </w:pict>
          </mc:Fallback>
        </mc:AlternateContent>
      </w:r>
      <w:r w:rsidR="004040D1" w:rsidRPr="00787B42">
        <w:rPr>
          <w:noProof/>
        </w:rPr>
        <mc:AlternateContent>
          <mc:Choice Requires="wpi">
            <w:drawing>
              <wp:anchor distT="0" distB="0" distL="114300" distR="114300" simplePos="0" relativeHeight="252462080" behindDoc="0" locked="0" layoutInCell="1" allowOverlap="1" wp14:anchorId="7343B48F" wp14:editId="366D83D2">
                <wp:simplePos x="0" y="0"/>
                <wp:positionH relativeFrom="column">
                  <wp:posOffset>4342130</wp:posOffset>
                </wp:positionH>
                <wp:positionV relativeFrom="paragraph">
                  <wp:posOffset>353060</wp:posOffset>
                </wp:positionV>
                <wp:extent cx="307340" cy="216535"/>
                <wp:effectExtent l="57150" t="38100" r="16510" b="50165"/>
                <wp:wrapNone/>
                <wp:docPr id="617" name="Ink 617"/>
                <wp:cNvGraphicFramePr/>
                <a:graphic xmlns:a="http://schemas.openxmlformats.org/drawingml/2006/main">
                  <a:graphicData uri="http://schemas.microsoft.com/office/word/2010/wordprocessingInk">
                    <w14:contentPart bwMode="auto" r:id="rId507">
                      <w14:nvContentPartPr>
                        <w14:cNvContentPartPr/>
                      </w14:nvContentPartPr>
                      <w14:xfrm>
                        <a:off x="0" y="0"/>
                        <a:ext cx="307340" cy="216535"/>
                      </w14:xfrm>
                    </w14:contentPart>
                  </a:graphicData>
                </a:graphic>
              </wp:anchor>
            </w:drawing>
          </mc:Choice>
          <mc:Fallback>
            <w:pict>
              <v:shape w14:anchorId="2685DD3D" id="Ink 617" o:spid="_x0000_s1026" type="#_x0000_t75" style="position:absolute;margin-left:341.2pt;margin-top:27.1pt;width:25.6pt;height:18.45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">
                <v:imagedata r:id="rId491" o:title=""/>
              </v:shape>
            </w:pict>
          </mc:Fallback>
        </mc:AlternateContent>
      </w:r>
      <w:r w:rsidR="004040D1">
        <w:rPr>
          <w:noProof/>
        </w:rPr>
        <w:drawing>
          <wp:anchor distT="0" distB="0" distL="114300" distR="114300" simplePos="0" relativeHeight="252454912" behindDoc="0" locked="0" layoutInCell="1" allowOverlap="1" wp14:anchorId="538284A2" wp14:editId="79BC6D77">
            <wp:simplePos x="0" y="0"/>
            <wp:positionH relativeFrom="margin">
              <wp:posOffset>965835</wp:posOffset>
            </wp:positionH>
            <wp:positionV relativeFrom="paragraph">
              <wp:posOffset>13970</wp:posOffset>
            </wp:positionV>
            <wp:extent cx="4051300" cy="3604895"/>
            <wp:effectExtent l="19050" t="19050" r="25400" b="14605"/>
            <wp:wrapSquare wrapText="bothSides"/>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Picture 612"/>
                    <pic:cNvPicPr>
                      <a:picLocks noChangeAspect="1" noChangeArrowheads="1"/>
                    </pic:cNvPicPr>
                  </pic:nvPicPr>
                  <pic:blipFill>
                    <a:blip r:embed="rId483">
                      <a:extLst>
                        <a:ext uri="{28A0092B-C50C-407E-A947-70E740481C1C}">
                          <a14:useLocalDpi xmlns:a14="http://schemas.microsoft.com/office/drawing/2010/main" val="0"/>
                        </a:ext>
                      </a:extLst>
                    </a:blip>
                    <a:stretch>
                      <a:fillRect/>
                    </a:stretch>
                  </pic:blipFill>
                  <pic:spPr bwMode="auto">
                    <a:xfrm>
                      <a:off x="0" y="0"/>
                      <a:ext cx="4051300" cy="3604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E6758">
        <w:rPr>
          <w:noProof/>
        </w:rPr>
        <mc:AlternateContent>
          <mc:Choice Requires="wps">
            <w:drawing>
              <wp:anchor distT="0" distB="0" distL="114300" distR="114300" simplePos="0" relativeHeight="252469248" behindDoc="0" locked="0" layoutInCell="1" allowOverlap="1" wp14:anchorId="3DA797F4" wp14:editId="5FEBCB33">
                <wp:simplePos x="0" y="0"/>
                <wp:positionH relativeFrom="column">
                  <wp:posOffset>899795</wp:posOffset>
                </wp:positionH>
                <wp:positionV relativeFrom="paragraph">
                  <wp:posOffset>7503795</wp:posOffset>
                </wp:positionV>
                <wp:extent cx="4175125" cy="635"/>
                <wp:effectExtent l="0" t="0" r="0" b="0"/>
                <wp:wrapSquare wrapText="bothSides"/>
                <wp:docPr id="623" name="Text Box 623"/>
                <wp:cNvGraphicFramePr/>
                <a:graphic xmlns:a="http://schemas.openxmlformats.org/drawingml/2006/main">
                  <a:graphicData uri="http://schemas.microsoft.com/office/word/2010/wordprocessingShape">
                    <wps:wsp>
                      <wps:cNvSpPr txBox="1"/>
                      <wps:spPr>
                        <a:xfrm>
                          <a:off x="0" y="0"/>
                          <a:ext cx="4175125" cy="635"/>
                        </a:xfrm>
                        <a:prstGeom prst="rect">
                          <a:avLst/>
                        </a:prstGeom>
                        <a:solidFill>
                          <a:prstClr val="white"/>
                        </a:solidFill>
                        <a:ln>
                          <a:noFill/>
                        </a:ln>
                      </wps:spPr>
                      <wps:txbx>
                        <w:txbxContent>
                          <w:p w14:paraId="16CE88C3" w14:textId="0A794645" w:rsidR="00DE6758" w:rsidRPr="00B01C2E" w:rsidRDefault="00DE6758" w:rsidP="00DE6758">
                            <w:pPr>
                              <w:pStyle w:val="Caption"/>
                              <w:spacing w:before="0"/>
                              <w:jc w:val="center"/>
                              <w:rPr>
                                <w:noProof/>
                                <w:color w:val="808080" w:themeColor="background1" w:themeShade="80"/>
                                <w:sz w:val="26"/>
                                <w:szCs w:val="26"/>
                              </w:rPr>
                            </w:pPr>
                            <w:r>
                              <w:t xml:space="preserve">Figure </w:t>
                            </w:r>
                            <w:r w:rsidR="001A1A71">
                              <w:t>7</w:t>
                            </w:r>
                            <w:r w:rsidRPr="00BD5731">
                              <w:t xml:space="preserve">: Output for Decimal </w:t>
                            </w:r>
                            <w:r w:rsidR="004040D1">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797F4" id="Text Box 623" o:spid="_x0000_s1137" type="#_x0000_t202" style="position:absolute;margin-left:70.85pt;margin-top:590.85pt;width:328.75pt;height:.05pt;z-index:25246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" stroked="f">
                <v:textbox style="mso-fit-shape-to-text:t" inset="0,0,0,0">
                  <w:txbxContent>
                    <w:p w14:paraId="16CE88C3" w14:textId="0A794645" w:rsidR="00DE6758" w:rsidRPr="00B01C2E" w:rsidRDefault="00DE6758" w:rsidP="00DE6758">
                      <w:pPr>
                        <w:pStyle w:val="Caption"/>
                        <w:spacing w:before="0"/>
                        <w:jc w:val="center"/>
                        <w:rPr>
                          <w:noProof/>
                          <w:color w:val="808080" w:themeColor="background1" w:themeShade="80"/>
                          <w:sz w:val="26"/>
                          <w:szCs w:val="26"/>
                        </w:rPr>
                      </w:pPr>
                      <w:r>
                        <w:t xml:space="preserve">Figure </w:t>
                      </w:r>
                      <w:r w:rsidR="001A1A71">
                        <w:t>7</w:t>
                      </w:r>
                      <w:r w:rsidRPr="00BD5731">
                        <w:t xml:space="preserve">: Output for Decimal </w:t>
                      </w:r>
                      <w:r w:rsidR="004040D1">
                        <w:t>1</w:t>
                      </w:r>
                    </w:p>
                  </w:txbxContent>
                </v:textbox>
                <w10:wrap type="square"/>
              </v:shape>
            </w:pict>
          </mc:Fallback>
        </mc:AlternateContent>
      </w:r>
      <w:r w:rsidR="005053B8">
        <w:rPr>
          <w:noProof/>
        </w:rPr>
        <mc:AlternateContent>
          <mc:Choice Requires="wps">
            <w:drawing>
              <wp:anchor distT="0" distB="0" distL="114300" distR="114300" simplePos="0" relativeHeight="252456960" behindDoc="0" locked="0" layoutInCell="1" allowOverlap="1" wp14:anchorId="0E3BFF59" wp14:editId="6CD5F366">
                <wp:simplePos x="0" y="0"/>
                <wp:positionH relativeFrom="column">
                  <wp:posOffset>928370</wp:posOffset>
                </wp:positionH>
                <wp:positionV relativeFrom="paragraph">
                  <wp:posOffset>3674110</wp:posOffset>
                </wp:positionV>
                <wp:extent cx="4123055" cy="635"/>
                <wp:effectExtent l="0" t="0" r="0" b="0"/>
                <wp:wrapSquare wrapText="bothSides"/>
                <wp:docPr id="613" name="Text Box 613"/>
                <wp:cNvGraphicFramePr/>
                <a:graphic xmlns:a="http://schemas.openxmlformats.org/drawingml/2006/main">
                  <a:graphicData uri="http://schemas.microsoft.com/office/word/2010/wordprocessingShape">
                    <wps:wsp>
                      <wps:cNvSpPr txBox="1"/>
                      <wps:spPr>
                        <a:xfrm>
                          <a:off x="0" y="0"/>
                          <a:ext cx="4123055" cy="635"/>
                        </a:xfrm>
                        <a:prstGeom prst="rect">
                          <a:avLst/>
                        </a:prstGeom>
                        <a:solidFill>
                          <a:prstClr val="white"/>
                        </a:solidFill>
                        <a:ln>
                          <a:noFill/>
                        </a:ln>
                      </wps:spPr>
                      <wps:txbx>
                        <w:txbxContent>
                          <w:p w14:paraId="18011EEE" w14:textId="554E82BE" w:rsidR="005053B8" w:rsidRPr="00EF64D8" w:rsidRDefault="005053B8" w:rsidP="005053B8">
                            <w:pPr>
                              <w:pStyle w:val="Caption"/>
                              <w:spacing w:before="0"/>
                              <w:jc w:val="center"/>
                              <w:rPr>
                                <w:noProof/>
                                <w:color w:val="808080" w:themeColor="background1" w:themeShade="80"/>
                                <w:sz w:val="26"/>
                                <w:szCs w:val="26"/>
                              </w:rPr>
                            </w:pPr>
                            <w:r>
                              <w:t xml:space="preserve">Figure 6: Output for Decimal </w:t>
                            </w:r>
                            <w:r w:rsidR="004040D1">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BFF59" id="Text Box 613" o:spid="_x0000_s1138" type="#_x0000_t202" style="position:absolute;margin-left:73.1pt;margin-top:289.3pt;width:324.65pt;height:.05pt;z-index:25245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" stroked="f">
                <v:textbox style="mso-fit-shape-to-text:t" inset="0,0,0,0">
                  <w:txbxContent>
                    <w:p w14:paraId="18011EEE" w14:textId="554E82BE" w:rsidR="005053B8" w:rsidRPr="00EF64D8" w:rsidRDefault="005053B8" w:rsidP="005053B8">
                      <w:pPr>
                        <w:pStyle w:val="Caption"/>
                        <w:spacing w:before="0"/>
                        <w:jc w:val="center"/>
                        <w:rPr>
                          <w:noProof/>
                          <w:color w:val="808080" w:themeColor="background1" w:themeShade="80"/>
                          <w:sz w:val="26"/>
                          <w:szCs w:val="26"/>
                        </w:rPr>
                      </w:pPr>
                      <w:r>
                        <w:t xml:space="preserve">Figure 6: Output for Decimal </w:t>
                      </w:r>
                      <w:r w:rsidR="004040D1">
                        <w:t>0</w:t>
                      </w:r>
                    </w:p>
                  </w:txbxContent>
                </v:textbox>
                <w10:wrap type="square"/>
              </v:shape>
            </w:pict>
          </mc:Fallback>
        </mc:AlternateContent>
      </w:r>
      <w:r w:rsidR="005053B8">
        <w:br w:type="page"/>
      </w:r>
    </w:p>
    <w:p w14:paraId="44F8617C" w14:textId="3C641EE1" w:rsidR="001A1A71" w:rsidRDefault="00535422">
      <w:pPr>
        <w:rPr>
          <w:rFonts w:asciiTheme="majorHAnsi" w:hAnsiTheme="majorHAnsi"/>
          <w:bCs/>
          <w:color w:val="4472C4" w:themeColor="accent1"/>
          <w:sz w:val="36"/>
          <w:szCs w:val="56"/>
        </w:rPr>
      </w:pPr>
      <w:r w:rsidRPr="00535422">
        <w:lastRenderedPageBreak/>
        <mc:AlternateContent>
          <mc:Choice Requires="wpi">
            <w:drawing>
              <wp:anchor distT="0" distB="0" distL="114300" distR="114300" simplePos="0" relativeHeight="252590080" behindDoc="0" locked="0" layoutInCell="1" allowOverlap="1" wp14:anchorId="4C46FEFA" wp14:editId="34628CD1">
                <wp:simplePos x="0" y="0"/>
                <wp:positionH relativeFrom="column">
                  <wp:posOffset>4481663</wp:posOffset>
                </wp:positionH>
                <wp:positionV relativeFrom="paragraph">
                  <wp:posOffset>6342057</wp:posOffset>
                </wp:positionV>
                <wp:extent cx="353695" cy="210185"/>
                <wp:effectExtent l="57150" t="38100" r="27305" b="56515"/>
                <wp:wrapNone/>
                <wp:docPr id="388" name="Ink 388"/>
                <wp:cNvGraphicFramePr/>
                <a:graphic xmlns:a="http://schemas.openxmlformats.org/drawingml/2006/main">
                  <a:graphicData uri="http://schemas.microsoft.com/office/word/2010/wordprocessingInk">
                    <w14:contentPart bwMode="auto" r:id="rId508">
                      <w14:nvContentPartPr>
                        <w14:cNvContentPartPr/>
                      </w14:nvContentPartPr>
                      <w14:xfrm>
                        <a:off x="0" y="0"/>
                        <a:ext cx="353695" cy="210185"/>
                      </w14:xfrm>
                    </w14:contentPart>
                  </a:graphicData>
                </a:graphic>
              </wp:anchor>
            </w:drawing>
          </mc:Choice>
          <mc:Fallback>
            <w:pict>
              <v:shape w14:anchorId="775E8FE5" id="Ink 388" o:spid="_x0000_s1026" type="#_x0000_t75" style="position:absolute;margin-left:352.2pt;margin-top:498.65pt;width:29.25pt;height:17.9pt;z-index:25259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">
                <v:imagedata r:id="rId498" o:title=""/>
              </v:shape>
            </w:pict>
          </mc:Fallback>
        </mc:AlternateContent>
      </w:r>
      <w:r w:rsidRPr="00535422">
        <mc:AlternateContent>
          <mc:Choice Requires="wpi">
            <w:drawing>
              <wp:anchor distT="0" distB="0" distL="114300" distR="114300" simplePos="0" relativeHeight="252588032" behindDoc="0" locked="0" layoutInCell="1" allowOverlap="1" wp14:anchorId="3A193100" wp14:editId="58679B5C">
                <wp:simplePos x="0" y="0"/>
                <wp:positionH relativeFrom="column">
                  <wp:posOffset>2420033</wp:posOffset>
                </wp:positionH>
                <wp:positionV relativeFrom="paragraph">
                  <wp:posOffset>6398560</wp:posOffset>
                </wp:positionV>
                <wp:extent cx="351155" cy="167005"/>
                <wp:effectExtent l="57150" t="38100" r="29845" b="42545"/>
                <wp:wrapNone/>
                <wp:docPr id="386" name="Ink 386"/>
                <wp:cNvGraphicFramePr/>
                <a:graphic xmlns:a="http://schemas.openxmlformats.org/drawingml/2006/main">
                  <a:graphicData uri="http://schemas.microsoft.com/office/word/2010/wordprocessingInk">
                    <w14:contentPart bwMode="auto" r:id="rId509">
                      <w14:nvContentPartPr>
                        <w14:cNvContentPartPr/>
                      </w14:nvContentPartPr>
                      <w14:xfrm>
                        <a:off x="0" y="0"/>
                        <a:ext cx="351155" cy="167005"/>
                      </w14:xfrm>
                    </w14:contentPart>
                  </a:graphicData>
                </a:graphic>
              </wp:anchor>
            </w:drawing>
          </mc:Choice>
          <mc:Fallback>
            <w:pict>
              <v:shape w14:anchorId="55A3F242" id="Ink 386" o:spid="_x0000_s1026" type="#_x0000_t75" style="position:absolute;margin-left:189.85pt;margin-top:503.1pt;width:29.05pt;height:14.55pt;z-index:25258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">
                <v:imagedata r:id="rId472" o:title=""/>
              </v:shape>
            </w:pict>
          </mc:Fallback>
        </mc:AlternateContent>
      </w:r>
      <w:r w:rsidRPr="00535422">
        <mc:AlternateContent>
          <mc:Choice Requires="wpi">
            <w:drawing>
              <wp:anchor distT="0" distB="0" distL="114300" distR="114300" simplePos="0" relativeHeight="252587008" behindDoc="0" locked="0" layoutInCell="1" allowOverlap="1" wp14:anchorId="0CFC4CE9" wp14:editId="7CCE8746">
                <wp:simplePos x="0" y="0"/>
                <wp:positionH relativeFrom="column">
                  <wp:posOffset>1453300</wp:posOffset>
                </wp:positionH>
                <wp:positionV relativeFrom="paragraph">
                  <wp:posOffset>6372860</wp:posOffset>
                </wp:positionV>
                <wp:extent cx="367030" cy="219075"/>
                <wp:effectExtent l="38100" t="38100" r="13970" b="47625"/>
                <wp:wrapNone/>
                <wp:docPr id="385" name="Ink 385"/>
                <wp:cNvGraphicFramePr/>
                <a:graphic xmlns:a="http://schemas.openxmlformats.org/drawingml/2006/main">
                  <a:graphicData uri="http://schemas.microsoft.com/office/word/2010/wordprocessingInk">
                    <w14:contentPart bwMode="auto" r:id="rId510">
                      <w14:nvContentPartPr>
                        <w14:cNvContentPartPr/>
                      </w14:nvContentPartPr>
                      <w14:xfrm>
                        <a:off x="0" y="0"/>
                        <a:ext cx="367030" cy="219075"/>
                      </w14:xfrm>
                    </w14:contentPart>
                  </a:graphicData>
                </a:graphic>
              </wp:anchor>
            </w:drawing>
          </mc:Choice>
          <mc:Fallback>
            <w:pict>
              <v:shape w14:anchorId="753361EC" id="Ink 385" o:spid="_x0000_s1026" type="#_x0000_t75" style="position:absolute;margin-left:113.75pt;margin-top:501.1pt;width:30.3pt;height:18.65pt;z-index:25258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&#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">
                <v:imagedata r:id="rId493" o:title=""/>
              </v:shape>
            </w:pict>
          </mc:Fallback>
        </mc:AlternateContent>
      </w:r>
      <w:r w:rsidRPr="00535422">
        <mc:AlternateContent>
          <mc:Choice Requires="wpi">
            <w:drawing>
              <wp:anchor distT="0" distB="0" distL="114300" distR="114300" simplePos="0" relativeHeight="252585984" behindDoc="0" locked="0" layoutInCell="1" allowOverlap="1" wp14:anchorId="4E7532EB" wp14:editId="641A1E72">
                <wp:simplePos x="0" y="0"/>
                <wp:positionH relativeFrom="column">
                  <wp:posOffset>4154038</wp:posOffset>
                </wp:positionH>
                <wp:positionV relativeFrom="paragraph">
                  <wp:posOffset>4010025</wp:posOffset>
                </wp:positionV>
                <wp:extent cx="307340" cy="216535"/>
                <wp:effectExtent l="57150" t="38100" r="16510" b="50165"/>
                <wp:wrapNone/>
                <wp:docPr id="384" name="Ink 384"/>
                <wp:cNvGraphicFramePr/>
                <a:graphic xmlns:a="http://schemas.openxmlformats.org/drawingml/2006/main">
                  <a:graphicData uri="http://schemas.microsoft.com/office/word/2010/wordprocessingInk">
                    <w14:contentPart bwMode="auto" r:id="rId511">
                      <w14:nvContentPartPr>
                        <w14:cNvContentPartPr/>
                      </w14:nvContentPartPr>
                      <w14:xfrm>
                        <a:off x="0" y="0"/>
                        <a:ext cx="307340" cy="216535"/>
                      </w14:xfrm>
                    </w14:contentPart>
                  </a:graphicData>
                </a:graphic>
              </wp:anchor>
            </w:drawing>
          </mc:Choice>
          <mc:Fallback>
            <w:pict>
              <v:shape w14:anchorId="1433B8EE" id="Ink 384" o:spid="_x0000_s1026" type="#_x0000_t75" style="position:absolute;margin-left:326.4pt;margin-top:315.05pt;width:25.6pt;height:18.45pt;z-index:25258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">
                <v:imagedata r:id="rId491" o:title=""/>
              </v:shape>
            </w:pict>
          </mc:Fallback>
        </mc:AlternateContent>
      </w:r>
      <w:r w:rsidRPr="00535422">
        <mc:AlternateContent>
          <mc:Choice Requires="wpi">
            <w:drawing>
              <wp:anchor distT="0" distB="0" distL="114300" distR="114300" simplePos="0" relativeHeight="252584960" behindDoc="0" locked="0" layoutInCell="1" allowOverlap="1" wp14:anchorId="153A58F9" wp14:editId="484B6239">
                <wp:simplePos x="0" y="0"/>
                <wp:positionH relativeFrom="column">
                  <wp:posOffset>3465243</wp:posOffset>
                </wp:positionH>
                <wp:positionV relativeFrom="paragraph">
                  <wp:posOffset>3936125</wp:posOffset>
                </wp:positionV>
                <wp:extent cx="348615" cy="207010"/>
                <wp:effectExtent l="57150" t="38100" r="0" b="40640"/>
                <wp:wrapNone/>
                <wp:docPr id="383" name="Ink 383"/>
                <wp:cNvGraphicFramePr/>
                <a:graphic xmlns:a="http://schemas.openxmlformats.org/drawingml/2006/main">
                  <a:graphicData uri="http://schemas.microsoft.com/office/word/2010/wordprocessingInk">
                    <w14:contentPart bwMode="auto" r:id="rId512">
                      <w14:nvContentPartPr>
                        <w14:cNvContentPartPr/>
                      </w14:nvContentPartPr>
                      <w14:xfrm>
                        <a:off x="0" y="0"/>
                        <a:ext cx="348615" cy="207010"/>
                      </w14:xfrm>
                    </w14:contentPart>
                  </a:graphicData>
                </a:graphic>
              </wp:anchor>
            </w:drawing>
          </mc:Choice>
          <mc:Fallback>
            <w:pict>
              <v:shape w14:anchorId="7B7EBD06" id="Ink 383" o:spid="_x0000_s1026" type="#_x0000_t75" style="position:absolute;margin-left:272.15pt;margin-top:309.25pt;width:28.85pt;height:17.7pt;z-index:25258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">
                <v:imagedata r:id="rId489" o:title=""/>
              </v:shape>
            </w:pict>
          </mc:Fallback>
        </mc:AlternateContent>
      </w:r>
      <w:r w:rsidRPr="00535422">
        <mc:AlternateContent>
          <mc:Choice Requires="wpi">
            <w:drawing>
              <wp:anchor distT="0" distB="0" distL="114300" distR="114300" simplePos="0" relativeHeight="252583936" behindDoc="0" locked="0" layoutInCell="1" allowOverlap="1" wp14:anchorId="69B329D9" wp14:editId="67E04BAB">
                <wp:simplePos x="0" y="0"/>
                <wp:positionH relativeFrom="column">
                  <wp:posOffset>2534968</wp:posOffset>
                </wp:positionH>
                <wp:positionV relativeFrom="paragraph">
                  <wp:posOffset>4010445</wp:posOffset>
                </wp:positionV>
                <wp:extent cx="296545" cy="208915"/>
                <wp:effectExtent l="38100" t="38100" r="27305" b="57785"/>
                <wp:wrapNone/>
                <wp:docPr id="382" name="Ink 382"/>
                <wp:cNvGraphicFramePr/>
                <a:graphic xmlns:a="http://schemas.openxmlformats.org/drawingml/2006/main">
                  <a:graphicData uri="http://schemas.microsoft.com/office/word/2010/wordprocessingInk">
                    <w14:contentPart bwMode="auto" r:id="rId513">
                      <w14:nvContentPartPr>
                        <w14:cNvContentPartPr/>
                      </w14:nvContentPartPr>
                      <w14:xfrm>
                        <a:off x="0" y="0"/>
                        <a:ext cx="296545" cy="208915"/>
                      </w14:xfrm>
                    </w14:contentPart>
                  </a:graphicData>
                </a:graphic>
              </wp:anchor>
            </w:drawing>
          </mc:Choice>
          <mc:Fallback>
            <w:pict>
              <v:shape w14:anchorId="495ACEB6" id="Ink 382" o:spid="_x0000_s1026" type="#_x0000_t75" style="position:absolute;margin-left:198.9pt;margin-top:315.1pt;width:24.75pt;height:17.85pt;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">
                <v:imagedata r:id="rId485" o:title=""/>
              </v:shape>
            </w:pict>
          </mc:Fallback>
        </mc:AlternateContent>
      </w:r>
      <w:r w:rsidRPr="00535422">
        <mc:AlternateContent>
          <mc:Choice Requires="wpi">
            <w:drawing>
              <wp:anchor distT="0" distB="0" distL="114300" distR="114300" simplePos="0" relativeHeight="252589056" behindDoc="0" locked="0" layoutInCell="1" allowOverlap="1" wp14:anchorId="1CA37C0C" wp14:editId="45E837F5">
                <wp:simplePos x="0" y="0"/>
                <wp:positionH relativeFrom="column">
                  <wp:posOffset>3572510</wp:posOffset>
                </wp:positionH>
                <wp:positionV relativeFrom="paragraph">
                  <wp:posOffset>6372860</wp:posOffset>
                </wp:positionV>
                <wp:extent cx="300355" cy="194945"/>
                <wp:effectExtent l="38100" t="57150" r="42545" b="52705"/>
                <wp:wrapNone/>
                <wp:docPr id="387" name="Ink 387"/>
                <wp:cNvGraphicFramePr/>
                <a:graphic xmlns:a="http://schemas.openxmlformats.org/drawingml/2006/main">
                  <a:graphicData uri="http://schemas.microsoft.com/office/word/2010/wordprocessingInk">
                    <w14:contentPart bwMode="auto" r:id="rId514">
                      <w14:nvContentPartPr>
                        <w14:cNvContentPartPr/>
                      </w14:nvContentPartPr>
                      <w14:xfrm>
                        <a:off x="0" y="0"/>
                        <a:ext cx="300355" cy="194945"/>
                      </w14:xfrm>
                    </w14:contentPart>
                  </a:graphicData>
                </a:graphic>
              </wp:anchor>
            </w:drawing>
          </mc:Choice>
          <mc:Fallback>
            <w:pict>
              <v:shape w14:anchorId="5943A724" id="Ink 387" o:spid="_x0000_s1026" type="#_x0000_t75" style="position:absolute;margin-left:280.6pt;margin-top:501.1pt;width:25.05pt;height:16.75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">
                <v:imagedata r:id="rId496" o:title=""/>
              </v:shape>
            </w:pict>
          </mc:Fallback>
        </mc:AlternateContent>
      </w:r>
      <w:r w:rsidRPr="00535422">
        <mc:AlternateContent>
          <mc:Choice Requires="wpi">
            <w:drawing>
              <wp:anchor distT="0" distB="0" distL="114300" distR="114300" simplePos="0" relativeHeight="252582912" behindDoc="0" locked="0" layoutInCell="1" allowOverlap="1" wp14:anchorId="4C6EECCC" wp14:editId="793052D4">
                <wp:simplePos x="0" y="0"/>
                <wp:positionH relativeFrom="column">
                  <wp:posOffset>1397479</wp:posOffset>
                </wp:positionH>
                <wp:positionV relativeFrom="paragraph">
                  <wp:posOffset>3979737</wp:posOffset>
                </wp:positionV>
                <wp:extent cx="290195" cy="210820"/>
                <wp:effectExtent l="38100" t="38100" r="33655" b="55880"/>
                <wp:wrapNone/>
                <wp:docPr id="381" name="Ink 381"/>
                <wp:cNvGraphicFramePr/>
                <a:graphic xmlns:a="http://schemas.openxmlformats.org/drawingml/2006/main">
                  <a:graphicData uri="http://schemas.microsoft.com/office/word/2010/wordprocessingInk">
                    <w14:contentPart bwMode="auto" r:id="rId515">
                      <w14:nvContentPartPr>
                        <w14:cNvContentPartPr/>
                      </w14:nvContentPartPr>
                      <w14:xfrm>
                        <a:off x="0" y="0"/>
                        <a:ext cx="290195" cy="210820"/>
                      </w14:xfrm>
                    </w14:contentPart>
                  </a:graphicData>
                </a:graphic>
              </wp:anchor>
            </w:drawing>
          </mc:Choice>
          <mc:Fallback>
            <w:pict>
              <v:shape w14:anchorId="3878F95A" id="Ink 381" o:spid="_x0000_s1026" type="#_x0000_t75" style="position:absolute;margin-left:109.35pt;margin-top:312.65pt;width:24.25pt;height:18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">
                <v:imagedata r:id="rId487" o:title=""/>
              </v:shape>
            </w:pict>
          </mc:Fallback>
        </mc:AlternateContent>
      </w:r>
      <w:r>
        <w:rPr>
          <w:noProof/>
        </w:rPr>
        <w:drawing>
          <wp:anchor distT="0" distB="0" distL="114300" distR="114300" simplePos="0" relativeHeight="252482560" behindDoc="0" locked="0" layoutInCell="1" allowOverlap="1" wp14:anchorId="79BF408A" wp14:editId="332EDC7F">
            <wp:simplePos x="0" y="0"/>
            <wp:positionH relativeFrom="margin">
              <wp:posOffset>1026795</wp:posOffset>
            </wp:positionH>
            <wp:positionV relativeFrom="paragraph">
              <wp:posOffset>3854450</wp:posOffset>
            </wp:positionV>
            <wp:extent cx="3920490" cy="3575685"/>
            <wp:effectExtent l="19050" t="19050" r="22860" b="24765"/>
            <wp:wrapSquare wrapText="bothSides"/>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Picture 634"/>
                    <pic:cNvPicPr>
                      <a:picLocks noChangeAspect="1" noChangeArrowheads="1"/>
                    </pic:cNvPicPr>
                  </pic:nvPicPr>
                  <pic:blipFill>
                    <a:blip r:embed="rId516">
                      <a:extLst>
                        <a:ext uri="{28A0092B-C50C-407E-A947-70E740481C1C}">
                          <a14:useLocalDpi xmlns:a14="http://schemas.microsoft.com/office/drawing/2010/main" val="0"/>
                        </a:ext>
                      </a:extLst>
                    </a:blip>
                    <a:stretch>
                      <a:fillRect/>
                    </a:stretch>
                  </pic:blipFill>
                  <pic:spPr bwMode="auto">
                    <a:xfrm>
                      <a:off x="0" y="0"/>
                      <a:ext cx="3920490" cy="35756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E5CF8" w:rsidRPr="00BE5CF8">
        <mc:AlternateContent>
          <mc:Choice Requires="wpi">
            <w:drawing>
              <wp:anchor distT="0" distB="0" distL="114300" distR="114300" simplePos="0" relativeHeight="252580864" behindDoc="0" locked="0" layoutInCell="1" allowOverlap="1" wp14:anchorId="18CF2E71" wp14:editId="2EC49DFA">
                <wp:simplePos x="0" y="0"/>
                <wp:positionH relativeFrom="column">
                  <wp:posOffset>4473467</wp:posOffset>
                </wp:positionH>
                <wp:positionV relativeFrom="paragraph">
                  <wp:posOffset>2526665</wp:posOffset>
                </wp:positionV>
                <wp:extent cx="353695" cy="210185"/>
                <wp:effectExtent l="57150" t="38100" r="27305" b="56515"/>
                <wp:wrapNone/>
                <wp:docPr id="378" name="Ink 378"/>
                <wp:cNvGraphicFramePr/>
                <a:graphic xmlns:a="http://schemas.openxmlformats.org/drawingml/2006/main">
                  <a:graphicData uri="http://schemas.microsoft.com/office/word/2010/wordprocessingInk">
                    <w14:contentPart bwMode="auto" r:id="rId517">
                      <w14:nvContentPartPr>
                        <w14:cNvContentPartPr/>
                      </w14:nvContentPartPr>
                      <w14:xfrm>
                        <a:off x="0" y="0"/>
                        <a:ext cx="353695" cy="210185"/>
                      </w14:xfrm>
                    </w14:contentPart>
                  </a:graphicData>
                </a:graphic>
              </wp:anchor>
            </w:drawing>
          </mc:Choice>
          <mc:Fallback>
            <w:pict>
              <v:shape w14:anchorId="2C529BEB" id="Ink 378" o:spid="_x0000_s1026" type="#_x0000_t75" style="position:absolute;margin-left:351.55pt;margin-top:198.25pt;width:29.25pt;height:17.9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">
                <v:imagedata r:id="rId498" o:title=""/>
              </v:shape>
            </w:pict>
          </mc:Fallback>
        </mc:AlternateContent>
      </w:r>
      <w:r w:rsidR="00BE5CF8" w:rsidRPr="00BE5CF8">
        <mc:AlternateContent>
          <mc:Choice Requires="wpi">
            <w:drawing>
              <wp:anchor distT="0" distB="0" distL="114300" distR="114300" simplePos="0" relativeHeight="252579840" behindDoc="0" locked="0" layoutInCell="1" allowOverlap="1" wp14:anchorId="77F945B3" wp14:editId="399F3D6F">
                <wp:simplePos x="0" y="0"/>
                <wp:positionH relativeFrom="column">
                  <wp:posOffset>3503930</wp:posOffset>
                </wp:positionH>
                <wp:positionV relativeFrom="paragraph">
                  <wp:posOffset>2526665</wp:posOffset>
                </wp:positionV>
                <wp:extent cx="300355" cy="194945"/>
                <wp:effectExtent l="38100" t="57150" r="42545" b="52705"/>
                <wp:wrapNone/>
                <wp:docPr id="377" name="Ink 377"/>
                <wp:cNvGraphicFramePr/>
                <a:graphic xmlns:a="http://schemas.openxmlformats.org/drawingml/2006/main">
                  <a:graphicData uri="http://schemas.microsoft.com/office/word/2010/wordprocessingInk">
                    <w14:contentPart bwMode="auto" r:id="rId518">
                      <w14:nvContentPartPr>
                        <w14:cNvContentPartPr/>
                      </w14:nvContentPartPr>
                      <w14:xfrm>
                        <a:off x="0" y="0"/>
                        <a:ext cx="300355" cy="194945"/>
                      </w14:xfrm>
                    </w14:contentPart>
                  </a:graphicData>
                </a:graphic>
              </wp:anchor>
            </w:drawing>
          </mc:Choice>
          <mc:Fallback>
            <w:pict>
              <v:shape w14:anchorId="22A20F6B" id="Ink 377" o:spid="_x0000_s1026" type="#_x0000_t75" style="position:absolute;margin-left:275.2pt;margin-top:198.25pt;width:25.05pt;height:16.7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">
                <v:imagedata r:id="rId496" o:title=""/>
              </v:shape>
            </w:pict>
          </mc:Fallback>
        </mc:AlternateContent>
      </w:r>
      <w:r w:rsidR="00BE5CF8" w:rsidRPr="00BE5CF8">
        <mc:AlternateContent>
          <mc:Choice Requires="wpi">
            <w:drawing>
              <wp:anchor distT="0" distB="0" distL="114300" distR="114300" simplePos="0" relativeHeight="252578816" behindDoc="0" locked="0" layoutInCell="1" allowOverlap="1" wp14:anchorId="7454F30B" wp14:editId="759FC183">
                <wp:simplePos x="0" y="0"/>
                <wp:positionH relativeFrom="column">
                  <wp:posOffset>2351453</wp:posOffset>
                </wp:positionH>
                <wp:positionV relativeFrom="paragraph">
                  <wp:posOffset>2554605</wp:posOffset>
                </wp:positionV>
                <wp:extent cx="351155" cy="167005"/>
                <wp:effectExtent l="57150" t="38100" r="29845" b="42545"/>
                <wp:wrapNone/>
                <wp:docPr id="243" name="Ink 243"/>
                <wp:cNvGraphicFramePr/>
                <a:graphic xmlns:a="http://schemas.openxmlformats.org/drawingml/2006/main">
                  <a:graphicData uri="http://schemas.microsoft.com/office/word/2010/wordprocessingInk">
                    <w14:contentPart bwMode="auto" r:id="rId519">
                      <w14:nvContentPartPr>
                        <w14:cNvContentPartPr/>
                      </w14:nvContentPartPr>
                      <w14:xfrm>
                        <a:off x="0" y="0"/>
                        <a:ext cx="351155" cy="167005"/>
                      </w14:xfrm>
                    </w14:contentPart>
                  </a:graphicData>
                </a:graphic>
              </wp:anchor>
            </w:drawing>
          </mc:Choice>
          <mc:Fallback>
            <w:pict>
              <v:shape w14:anchorId="3AE38AB4" id="Ink 243" o:spid="_x0000_s1026" type="#_x0000_t75" style="position:absolute;margin-left:184.45pt;margin-top:200.45pt;width:29.05pt;height:14.55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">
                <v:imagedata r:id="rId472" o:title=""/>
              </v:shape>
            </w:pict>
          </mc:Fallback>
        </mc:AlternateContent>
      </w:r>
      <w:r w:rsidR="00BE5CF8" w:rsidRPr="00BE5CF8">
        <mc:AlternateContent>
          <mc:Choice Requires="wpi">
            <w:drawing>
              <wp:anchor distT="0" distB="0" distL="114300" distR="114300" simplePos="0" relativeHeight="252577792" behindDoc="0" locked="0" layoutInCell="1" allowOverlap="1" wp14:anchorId="2E666590" wp14:editId="7154D748">
                <wp:simplePos x="0" y="0"/>
                <wp:positionH relativeFrom="column">
                  <wp:posOffset>1410599</wp:posOffset>
                </wp:positionH>
                <wp:positionV relativeFrom="paragraph">
                  <wp:posOffset>2554749</wp:posOffset>
                </wp:positionV>
                <wp:extent cx="367030" cy="219075"/>
                <wp:effectExtent l="38100" t="38100" r="13970" b="47625"/>
                <wp:wrapNone/>
                <wp:docPr id="241" name="Ink 241"/>
                <wp:cNvGraphicFramePr/>
                <a:graphic xmlns:a="http://schemas.openxmlformats.org/drawingml/2006/main">
                  <a:graphicData uri="http://schemas.microsoft.com/office/word/2010/wordprocessingInk">
                    <w14:contentPart bwMode="auto" r:id="rId520">
                      <w14:nvContentPartPr>
                        <w14:cNvContentPartPr/>
                      </w14:nvContentPartPr>
                      <w14:xfrm>
                        <a:off x="0" y="0"/>
                        <a:ext cx="367030" cy="219075"/>
                      </w14:xfrm>
                    </w14:contentPart>
                  </a:graphicData>
                </a:graphic>
              </wp:anchor>
            </w:drawing>
          </mc:Choice>
          <mc:Fallback>
            <w:pict>
              <v:shape w14:anchorId="203C2F6F" id="Ink 241" o:spid="_x0000_s1026" type="#_x0000_t75" style="position:absolute;margin-left:110.35pt;margin-top:200.45pt;width:30.3pt;height:18.65pt;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">
                <v:imagedata r:id="rId493" o:title=""/>
              </v:shape>
            </w:pict>
          </mc:Fallback>
        </mc:AlternateContent>
      </w:r>
      <w:r w:rsidR="00BE5CF8" w:rsidRPr="00BE5CF8">
        <mc:AlternateContent>
          <mc:Choice Requires="wpi">
            <w:drawing>
              <wp:anchor distT="0" distB="0" distL="114300" distR="114300" simplePos="0" relativeHeight="252576768" behindDoc="0" locked="0" layoutInCell="1" allowOverlap="1" wp14:anchorId="542DCB9B" wp14:editId="7AF0D068">
                <wp:simplePos x="0" y="0"/>
                <wp:positionH relativeFrom="column">
                  <wp:posOffset>4111338</wp:posOffset>
                </wp:positionH>
                <wp:positionV relativeFrom="paragraph">
                  <wp:posOffset>92938</wp:posOffset>
                </wp:positionV>
                <wp:extent cx="307340" cy="216535"/>
                <wp:effectExtent l="57150" t="38100" r="16510" b="50165"/>
                <wp:wrapNone/>
                <wp:docPr id="240" name="Ink 240"/>
                <wp:cNvGraphicFramePr/>
                <a:graphic xmlns:a="http://schemas.openxmlformats.org/drawingml/2006/main">
                  <a:graphicData uri="http://schemas.microsoft.com/office/word/2010/wordprocessingInk">
                    <w14:contentPart bwMode="auto" r:id="rId521">
                      <w14:nvContentPartPr>
                        <w14:cNvContentPartPr/>
                      </w14:nvContentPartPr>
                      <w14:xfrm>
                        <a:off x="0" y="0"/>
                        <a:ext cx="307340" cy="216535"/>
                      </w14:xfrm>
                    </w14:contentPart>
                  </a:graphicData>
                </a:graphic>
              </wp:anchor>
            </w:drawing>
          </mc:Choice>
          <mc:Fallback>
            <w:pict>
              <v:shape w14:anchorId="1F001FE2" id="Ink 240" o:spid="_x0000_s1026" type="#_x0000_t75" style="position:absolute;margin-left:323.05pt;margin-top:6.6pt;width:25.6pt;height:18.45pt;z-index:25257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">
                <v:imagedata r:id="rId491" o:title=""/>
              </v:shape>
            </w:pict>
          </mc:Fallback>
        </mc:AlternateContent>
      </w:r>
      <w:r w:rsidR="00BE5CF8" w:rsidRPr="00BE5CF8">
        <mc:AlternateContent>
          <mc:Choice Requires="wpi">
            <w:drawing>
              <wp:anchor distT="0" distB="0" distL="114300" distR="114300" simplePos="0" relativeHeight="252575744" behindDoc="0" locked="0" layoutInCell="1" allowOverlap="1" wp14:anchorId="1D0EB087" wp14:editId="60B76847">
                <wp:simplePos x="0" y="0"/>
                <wp:positionH relativeFrom="column">
                  <wp:posOffset>3455670</wp:posOffset>
                </wp:positionH>
                <wp:positionV relativeFrom="paragraph">
                  <wp:posOffset>113030</wp:posOffset>
                </wp:positionV>
                <wp:extent cx="348615" cy="207010"/>
                <wp:effectExtent l="57150" t="38100" r="0" b="40640"/>
                <wp:wrapNone/>
                <wp:docPr id="238" name="Ink 238"/>
                <wp:cNvGraphicFramePr/>
                <a:graphic xmlns:a="http://schemas.openxmlformats.org/drawingml/2006/main">
                  <a:graphicData uri="http://schemas.microsoft.com/office/word/2010/wordprocessingInk">
                    <w14:contentPart bwMode="auto" r:id="rId522">
                      <w14:nvContentPartPr>
                        <w14:cNvContentPartPr/>
                      </w14:nvContentPartPr>
                      <w14:xfrm>
                        <a:off x="0" y="0"/>
                        <a:ext cx="348615" cy="207010"/>
                      </w14:xfrm>
                    </w14:contentPart>
                  </a:graphicData>
                </a:graphic>
              </wp:anchor>
            </w:drawing>
          </mc:Choice>
          <mc:Fallback>
            <w:pict>
              <v:shape w14:anchorId="05E9904F" id="Ink 238" o:spid="_x0000_s1026" type="#_x0000_t75" style="position:absolute;margin-left:271.4pt;margin-top:8.2pt;width:28.85pt;height:17.7pt;z-index:25257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">
                <v:imagedata r:id="rId489" o:title=""/>
              </v:shape>
            </w:pict>
          </mc:Fallback>
        </mc:AlternateContent>
      </w:r>
      <w:r w:rsidR="00BE5CF8" w:rsidRPr="00BE5CF8">
        <mc:AlternateContent>
          <mc:Choice Requires="wpi">
            <w:drawing>
              <wp:anchor distT="0" distB="0" distL="114300" distR="114300" simplePos="0" relativeHeight="252574720" behindDoc="0" locked="0" layoutInCell="1" allowOverlap="1" wp14:anchorId="4CFEFC9E" wp14:editId="23AB08C3">
                <wp:simplePos x="0" y="0"/>
                <wp:positionH relativeFrom="column">
                  <wp:posOffset>2492267</wp:posOffset>
                </wp:positionH>
                <wp:positionV relativeFrom="paragraph">
                  <wp:posOffset>111425</wp:posOffset>
                </wp:positionV>
                <wp:extent cx="296545" cy="208915"/>
                <wp:effectExtent l="38100" t="38100" r="27305" b="57785"/>
                <wp:wrapNone/>
                <wp:docPr id="237" name="Ink 237"/>
                <wp:cNvGraphicFramePr/>
                <a:graphic xmlns:a="http://schemas.openxmlformats.org/drawingml/2006/main">
                  <a:graphicData uri="http://schemas.microsoft.com/office/word/2010/wordprocessingInk">
                    <w14:contentPart bwMode="auto" r:id="rId523">
                      <w14:nvContentPartPr>
                        <w14:cNvContentPartPr/>
                      </w14:nvContentPartPr>
                      <w14:xfrm>
                        <a:off x="0" y="0"/>
                        <a:ext cx="296545" cy="208915"/>
                      </w14:xfrm>
                    </w14:contentPart>
                  </a:graphicData>
                </a:graphic>
              </wp:anchor>
            </w:drawing>
          </mc:Choice>
          <mc:Fallback>
            <w:pict>
              <v:shape w14:anchorId="0AEF20AB" id="Ink 237" o:spid="_x0000_s1026" type="#_x0000_t75" style="position:absolute;margin-left:195.55pt;margin-top:8.05pt;width:24.75pt;height:17.85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">
                <v:imagedata r:id="rId485" o:title=""/>
              </v:shape>
            </w:pict>
          </mc:Fallback>
        </mc:AlternateContent>
      </w:r>
      <w:r w:rsidR="00BE5CF8" w:rsidRPr="00BE5CF8">
        <mc:AlternateContent>
          <mc:Choice Requires="wpi">
            <w:drawing>
              <wp:anchor distT="0" distB="0" distL="114300" distR="114300" simplePos="0" relativeHeight="252573696" behindDoc="0" locked="0" layoutInCell="1" allowOverlap="1" wp14:anchorId="03419ACD" wp14:editId="4920ECAB">
                <wp:simplePos x="0" y="0"/>
                <wp:positionH relativeFrom="column">
                  <wp:posOffset>1328468</wp:posOffset>
                </wp:positionH>
                <wp:positionV relativeFrom="paragraph">
                  <wp:posOffset>201367</wp:posOffset>
                </wp:positionV>
                <wp:extent cx="290195" cy="210820"/>
                <wp:effectExtent l="38100" t="38100" r="33655" b="55880"/>
                <wp:wrapNone/>
                <wp:docPr id="236" name="Ink 236"/>
                <wp:cNvGraphicFramePr/>
                <a:graphic xmlns:a="http://schemas.openxmlformats.org/drawingml/2006/main">
                  <a:graphicData uri="http://schemas.microsoft.com/office/word/2010/wordprocessingInk">
                    <w14:contentPart bwMode="auto" r:id="rId524">
                      <w14:nvContentPartPr>
                        <w14:cNvContentPartPr/>
                      </w14:nvContentPartPr>
                      <w14:xfrm>
                        <a:off x="0" y="0"/>
                        <a:ext cx="290195" cy="210820"/>
                      </w14:xfrm>
                    </w14:contentPart>
                  </a:graphicData>
                </a:graphic>
              </wp:anchor>
            </w:drawing>
          </mc:Choice>
          <mc:Fallback>
            <w:pict>
              <v:shape w14:anchorId="7AFBC35F" id="Ink 236" o:spid="_x0000_s1026" type="#_x0000_t75" style="position:absolute;margin-left:103.9pt;margin-top:15.15pt;width:24.25pt;height:18pt;z-index:25257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">
                <v:imagedata r:id="rId487" o:title=""/>
              </v:shape>
            </w:pict>
          </mc:Fallback>
        </mc:AlternateContent>
      </w:r>
      <w:r w:rsidR="00BE5CF8">
        <w:rPr>
          <w:noProof/>
        </w:rPr>
        <w:drawing>
          <wp:anchor distT="0" distB="0" distL="114300" distR="114300" simplePos="0" relativeHeight="252479488" behindDoc="0" locked="0" layoutInCell="1" allowOverlap="1" wp14:anchorId="4692FD8E" wp14:editId="202792EF">
            <wp:simplePos x="0" y="0"/>
            <wp:positionH relativeFrom="margin">
              <wp:posOffset>990600</wp:posOffset>
            </wp:positionH>
            <wp:positionV relativeFrom="paragraph">
              <wp:posOffset>19050</wp:posOffset>
            </wp:positionV>
            <wp:extent cx="3992880" cy="3584575"/>
            <wp:effectExtent l="19050" t="19050" r="26670" b="15875"/>
            <wp:wrapSquare wrapText="bothSides"/>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Picture 632"/>
                    <pic:cNvPicPr>
                      <a:picLocks noChangeAspect="1" noChangeArrowheads="1"/>
                    </pic:cNvPicPr>
                  </pic:nvPicPr>
                  <pic:blipFill>
                    <a:blip r:embed="rId525">
                      <a:extLst>
                        <a:ext uri="{28A0092B-C50C-407E-A947-70E740481C1C}">
                          <a14:useLocalDpi xmlns:a14="http://schemas.microsoft.com/office/drawing/2010/main" val="0"/>
                        </a:ext>
                      </a:extLst>
                    </a:blip>
                    <a:stretch>
                      <a:fillRect/>
                    </a:stretch>
                  </pic:blipFill>
                  <pic:spPr bwMode="auto">
                    <a:xfrm>
                      <a:off x="0" y="0"/>
                      <a:ext cx="3992880" cy="35845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E6A5F">
        <w:rPr>
          <w:noProof/>
        </w:rPr>
        <mc:AlternateContent>
          <mc:Choice Requires="wps">
            <w:drawing>
              <wp:anchor distT="0" distB="0" distL="114300" distR="114300" simplePos="0" relativeHeight="252484608" behindDoc="0" locked="0" layoutInCell="1" allowOverlap="1" wp14:anchorId="5D807658" wp14:editId="4522E20E">
                <wp:simplePos x="0" y="0"/>
                <wp:positionH relativeFrom="column">
                  <wp:posOffset>918845</wp:posOffset>
                </wp:positionH>
                <wp:positionV relativeFrom="paragraph">
                  <wp:posOffset>7491095</wp:posOffset>
                </wp:positionV>
                <wp:extent cx="4131945" cy="635"/>
                <wp:effectExtent l="0" t="0" r="0" b="0"/>
                <wp:wrapSquare wrapText="bothSides"/>
                <wp:docPr id="635" name="Text Box 635"/>
                <wp:cNvGraphicFramePr/>
                <a:graphic xmlns:a="http://schemas.openxmlformats.org/drawingml/2006/main">
                  <a:graphicData uri="http://schemas.microsoft.com/office/word/2010/wordprocessingShape">
                    <wps:wsp>
                      <wps:cNvSpPr txBox="1"/>
                      <wps:spPr>
                        <a:xfrm>
                          <a:off x="0" y="0"/>
                          <a:ext cx="4131945" cy="635"/>
                        </a:xfrm>
                        <a:prstGeom prst="rect">
                          <a:avLst/>
                        </a:prstGeom>
                        <a:solidFill>
                          <a:prstClr val="white"/>
                        </a:solidFill>
                        <a:ln>
                          <a:noFill/>
                        </a:ln>
                      </wps:spPr>
                      <wps:txbx>
                        <w:txbxContent>
                          <w:p w14:paraId="5A2E3583" w14:textId="648C297C" w:rsidR="00EE6A5F" w:rsidRPr="009F7D70" w:rsidRDefault="00EE6A5F" w:rsidP="00EE6A5F">
                            <w:pPr>
                              <w:pStyle w:val="Caption"/>
                              <w:spacing w:before="0"/>
                              <w:jc w:val="center"/>
                              <w:rPr>
                                <w:noProof/>
                                <w:color w:val="808080" w:themeColor="background1" w:themeShade="80"/>
                                <w:sz w:val="26"/>
                                <w:szCs w:val="26"/>
                              </w:rPr>
                            </w:pPr>
                            <w:r>
                              <w:t>Figure 9</w:t>
                            </w:r>
                            <w:r w:rsidRPr="00E41074">
                              <w:t xml:space="preserve">: Output for Decimal </w:t>
                            </w:r>
                            <w:r w:rsidR="004040D1">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07658" id="Text Box 635" o:spid="_x0000_s1139" type="#_x0000_t202" style="position:absolute;margin-left:72.35pt;margin-top:589.85pt;width:325.35pt;height:.05pt;z-index:25248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" stroked="f">
                <v:textbox style="mso-fit-shape-to-text:t" inset="0,0,0,0">
                  <w:txbxContent>
                    <w:p w14:paraId="5A2E3583" w14:textId="648C297C" w:rsidR="00EE6A5F" w:rsidRPr="009F7D70" w:rsidRDefault="00EE6A5F" w:rsidP="00EE6A5F">
                      <w:pPr>
                        <w:pStyle w:val="Caption"/>
                        <w:spacing w:before="0"/>
                        <w:jc w:val="center"/>
                        <w:rPr>
                          <w:noProof/>
                          <w:color w:val="808080" w:themeColor="background1" w:themeShade="80"/>
                          <w:sz w:val="26"/>
                          <w:szCs w:val="26"/>
                        </w:rPr>
                      </w:pPr>
                      <w:r>
                        <w:t>Figure 9</w:t>
                      </w:r>
                      <w:r w:rsidRPr="00E41074">
                        <w:t xml:space="preserve">: Output for Decimal </w:t>
                      </w:r>
                      <w:r w:rsidR="004040D1">
                        <w:t>3</w:t>
                      </w:r>
                    </w:p>
                  </w:txbxContent>
                </v:textbox>
                <w10:wrap type="square"/>
              </v:shape>
            </w:pict>
          </mc:Fallback>
        </mc:AlternateContent>
      </w:r>
      <w:r w:rsidR="00BC1EF3">
        <w:rPr>
          <w:noProof/>
        </w:rPr>
        <mc:AlternateContent>
          <mc:Choice Requires="wps">
            <w:drawing>
              <wp:anchor distT="0" distB="0" distL="114300" distR="114300" simplePos="0" relativeHeight="252481536" behindDoc="0" locked="0" layoutInCell="1" allowOverlap="1" wp14:anchorId="74494D02" wp14:editId="389AA156">
                <wp:simplePos x="0" y="0"/>
                <wp:positionH relativeFrom="column">
                  <wp:posOffset>947420</wp:posOffset>
                </wp:positionH>
                <wp:positionV relativeFrom="paragraph">
                  <wp:posOffset>3660775</wp:posOffset>
                </wp:positionV>
                <wp:extent cx="4079875" cy="635"/>
                <wp:effectExtent l="0" t="0" r="0" b="0"/>
                <wp:wrapSquare wrapText="bothSides"/>
                <wp:docPr id="633" name="Text Box 633"/>
                <wp:cNvGraphicFramePr/>
                <a:graphic xmlns:a="http://schemas.openxmlformats.org/drawingml/2006/main">
                  <a:graphicData uri="http://schemas.microsoft.com/office/word/2010/wordprocessingShape">
                    <wps:wsp>
                      <wps:cNvSpPr txBox="1"/>
                      <wps:spPr>
                        <a:xfrm>
                          <a:off x="0" y="0"/>
                          <a:ext cx="4079875" cy="635"/>
                        </a:xfrm>
                        <a:prstGeom prst="rect">
                          <a:avLst/>
                        </a:prstGeom>
                        <a:solidFill>
                          <a:prstClr val="white"/>
                        </a:solidFill>
                        <a:ln>
                          <a:noFill/>
                        </a:ln>
                      </wps:spPr>
                      <wps:txbx>
                        <w:txbxContent>
                          <w:p w14:paraId="0A5BBE0F" w14:textId="5B636CD6" w:rsidR="00BC1EF3" w:rsidRPr="00930BA5" w:rsidRDefault="00BC1EF3" w:rsidP="00BC1EF3">
                            <w:pPr>
                              <w:pStyle w:val="Caption"/>
                              <w:spacing w:before="0"/>
                              <w:jc w:val="center"/>
                              <w:rPr>
                                <w:noProof/>
                                <w:color w:val="808080" w:themeColor="background1" w:themeShade="80"/>
                                <w:sz w:val="26"/>
                                <w:szCs w:val="26"/>
                              </w:rPr>
                            </w:pPr>
                            <w:r>
                              <w:t xml:space="preserve">Figure </w:t>
                            </w:r>
                            <w:r w:rsidR="00994D21">
                              <w:fldChar w:fldCharType="begin"/>
                            </w:r>
                            <w:r w:rsidR="00994D21">
                              <w:instrText xml:space="preserve"> SEQ Figure \* ARABIC </w:instrText>
                            </w:r>
                            <w:r w:rsidR="00994D21">
                              <w:fldChar w:fldCharType="separate"/>
                            </w:r>
                            <w:r w:rsidR="00302A05">
                              <w:rPr>
                                <w:noProof/>
                              </w:rPr>
                              <w:t>8</w:t>
                            </w:r>
                            <w:r w:rsidR="00994D21">
                              <w:rPr>
                                <w:noProof/>
                              </w:rPr>
                              <w:fldChar w:fldCharType="end"/>
                            </w:r>
                            <w:r w:rsidRPr="001D566F">
                              <w:t xml:space="preserve">: Output for Decimal </w:t>
                            </w:r>
                            <w:r w:rsidR="004040D1">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94D02" id="Text Box 633" o:spid="_x0000_s1140" type="#_x0000_t202" style="position:absolute;margin-left:74.6pt;margin-top:288.25pt;width:321.25pt;height:.05pt;z-index:25248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" stroked="f">
                <v:textbox style="mso-fit-shape-to-text:t" inset="0,0,0,0">
                  <w:txbxContent>
                    <w:p w14:paraId="0A5BBE0F" w14:textId="5B636CD6" w:rsidR="00BC1EF3" w:rsidRPr="00930BA5" w:rsidRDefault="00BC1EF3" w:rsidP="00BC1EF3">
                      <w:pPr>
                        <w:pStyle w:val="Caption"/>
                        <w:spacing w:before="0"/>
                        <w:jc w:val="center"/>
                        <w:rPr>
                          <w:noProof/>
                          <w:color w:val="808080" w:themeColor="background1" w:themeShade="80"/>
                          <w:sz w:val="26"/>
                          <w:szCs w:val="26"/>
                        </w:rPr>
                      </w:pPr>
                      <w:r>
                        <w:t xml:space="preserve">Figure </w:t>
                      </w:r>
                      <w:r w:rsidR="00994D21">
                        <w:fldChar w:fldCharType="begin"/>
                      </w:r>
                      <w:r w:rsidR="00994D21">
                        <w:instrText xml:space="preserve"> SEQ Figure \* ARABIC </w:instrText>
                      </w:r>
                      <w:r w:rsidR="00994D21">
                        <w:fldChar w:fldCharType="separate"/>
                      </w:r>
                      <w:r w:rsidR="00302A05">
                        <w:rPr>
                          <w:noProof/>
                        </w:rPr>
                        <w:t>8</w:t>
                      </w:r>
                      <w:r w:rsidR="00994D21">
                        <w:rPr>
                          <w:noProof/>
                        </w:rPr>
                        <w:fldChar w:fldCharType="end"/>
                      </w:r>
                      <w:r w:rsidRPr="001D566F">
                        <w:t xml:space="preserve">: Output for Decimal </w:t>
                      </w:r>
                      <w:r w:rsidR="004040D1">
                        <w:t>2</w:t>
                      </w:r>
                    </w:p>
                  </w:txbxContent>
                </v:textbox>
                <w10:wrap type="square"/>
              </v:shape>
            </w:pict>
          </mc:Fallback>
        </mc:AlternateContent>
      </w:r>
      <w:r w:rsidR="001A1A71">
        <w:br w:type="page"/>
      </w:r>
    </w:p>
    <w:p w14:paraId="6C999A78" w14:textId="585AEB10" w:rsidR="00BC2921" w:rsidRPr="00BC2921" w:rsidRDefault="00BC2921" w:rsidP="00B04882">
      <w:pPr>
        <w:pStyle w:val="Heading2"/>
      </w:pPr>
    </w:p>
    <w:p w14:paraId="77C4508C" w14:textId="3BB0D4EB" w:rsidR="00BC2921" w:rsidRPr="00BC2921" w:rsidRDefault="00A85532" w:rsidP="00BC2921">
      <w:r w:rsidRPr="00A85532">
        <mc:AlternateContent>
          <mc:Choice Requires="wpi">
            <w:drawing>
              <wp:anchor distT="0" distB="0" distL="114300" distR="114300" simplePos="0" relativeHeight="252595200" behindDoc="0" locked="0" layoutInCell="1" allowOverlap="1" wp14:anchorId="2ABCC546" wp14:editId="692E0F3A">
                <wp:simplePos x="0" y="0"/>
                <wp:positionH relativeFrom="column">
                  <wp:posOffset>4102711</wp:posOffset>
                </wp:positionH>
                <wp:positionV relativeFrom="paragraph">
                  <wp:posOffset>120411</wp:posOffset>
                </wp:positionV>
                <wp:extent cx="307340" cy="216535"/>
                <wp:effectExtent l="57150" t="38100" r="16510" b="50165"/>
                <wp:wrapNone/>
                <wp:docPr id="400" name="Ink 400"/>
                <wp:cNvGraphicFramePr/>
                <a:graphic xmlns:a="http://schemas.openxmlformats.org/drawingml/2006/main">
                  <a:graphicData uri="http://schemas.microsoft.com/office/word/2010/wordprocessingInk">
                    <w14:contentPart bwMode="auto" r:id="rId526">
                      <w14:nvContentPartPr>
                        <w14:cNvContentPartPr/>
                      </w14:nvContentPartPr>
                      <w14:xfrm>
                        <a:off x="0" y="0"/>
                        <a:ext cx="307340" cy="216535"/>
                      </w14:xfrm>
                    </w14:contentPart>
                  </a:graphicData>
                </a:graphic>
              </wp:anchor>
            </w:drawing>
          </mc:Choice>
          <mc:Fallback>
            <w:pict>
              <v:shape w14:anchorId="512E794F" id="Ink 400" o:spid="_x0000_s1026" type="#_x0000_t75" style="position:absolute;margin-left:322.35pt;margin-top:8.8pt;width:25.6pt;height:18.45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">
                <v:imagedata r:id="rId491" o:title=""/>
              </v:shape>
            </w:pict>
          </mc:Fallback>
        </mc:AlternateContent>
      </w:r>
      <w:r w:rsidRPr="00A85532">
        <mc:AlternateContent>
          <mc:Choice Requires="wpi">
            <w:drawing>
              <wp:anchor distT="0" distB="0" distL="114300" distR="114300" simplePos="0" relativeHeight="252594176" behindDoc="0" locked="0" layoutInCell="1" allowOverlap="1" wp14:anchorId="4AF290B0" wp14:editId="58118DF0">
                <wp:simplePos x="0" y="0"/>
                <wp:positionH relativeFrom="column">
                  <wp:posOffset>3465674</wp:posOffset>
                </wp:positionH>
                <wp:positionV relativeFrom="paragraph">
                  <wp:posOffset>142240</wp:posOffset>
                </wp:positionV>
                <wp:extent cx="348615" cy="207010"/>
                <wp:effectExtent l="57150" t="38100" r="0" b="40640"/>
                <wp:wrapNone/>
                <wp:docPr id="391" name="Ink 391"/>
                <wp:cNvGraphicFramePr/>
                <a:graphic xmlns:a="http://schemas.openxmlformats.org/drawingml/2006/main">
                  <a:graphicData uri="http://schemas.microsoft.com/office/word/2010/wordprocessingInk">
                    <w14:contentPart bwMode="auto" r:id="rId527">
                      <w14:nvContentPartPr>
                        <w14:cNvContentPartPr/>
                      </w14:nvContentPartPr>
                      <w14:xfrm>
                        <a:off x="0" y="0"/>
                        <a:ext cx="348615" cy="207010"/>
                      </w14:xfrm>
                    </w14:contentPart>
                  </a:graphicData>
                </a:graphic>
              </wp:anchor>
            </w:drawing>
          </mc:Choice>
          <mc:Fallback>
            <w:pict>
              <v:shape w14:anchorId="6DE2BFF7" id="Ink 391" o:spid="_x0000_s1026" type="#_x0000_t75" style="position:absolute;margin-left:272.2pt;margin-top:10.5pt;width:28.85pt;height:17.7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">
                <v:imagedata r:id="rId489" o:title=""/>
              </v:shape>
            </w:pict>
          </mc:Fallback>
        </mc:AlternateContent>
      </w:r>
      <w:r w:rsidRPr="00A85532">
        <mc:AlternateContent>
          <mc:Choice Requires="wpi">
            <w:drawing>
              <wp:anchor distT="0" distB="0" distL="114300" distR="114300" simplePos="0" relativeHeight="252593152" behindDoc="0" locked="0" layoutInCell="1" allowOverlap="1" wp14:anchorId="296EB760" wp14:editId="36917708">
                <wp:simplePos x="0" y="0"/>
                <wp:positionH relativeFrom="column">
                  <wp:posOffset>2459571</wp:posOffset>
                </wp:positionH>
                <wp:positionV relativeFrom="paragraph">
                  <wp:posOffset>95765</wp:posOffset>
                </wp:positionV>
                <wp:extent cx="296545" cy="208915"/>
                <wp:effectExtent l="38100" t="38100" r="27305" b="57785"/>
                <wp:wrapNone/>
                <wp:docPr id="390" name="Ink 390"/>
                <wp:cNvGraphicFramePr/>
                <a:graphic xmlns:a="http://schemas.openxmlformats.org/drawingml/2006/main">
                  <a:graphicData uri="http://schemas.microsoft.com/office/word/2010/wordprocessingInk">
                    <w14:contentPart bwMode="auto" r:id="rId528">
                      <w14:nvContentPartPr>
                        <w14:cNvContentPartPr/>
                      </w14:nvContentPartPr>
                      <w14:xfrm>
                        <a:off x="0" y="0"/>
                        <a:ext cx="296545" cy="208915"/>
                      </w14:xfrm>
                    </w14:contentPart>
                  </a:graphicData>
                </a:graphic>
              </wp:anchor>
            </w:drawing>
          </mc:Choice>
          <mc:Fallback>
            <w:pict>
              <v:shape w14:anchorId="397F4C79" id="Ink 390" o:spid="_x0000_s1026" type="#_x0000_t75" style="position:absolute;margin-left:192.95pt;margin-top:6.85pt;width:24.75pt;height:17.85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">
                <v:imagedata r:id="rId485" o:title=""/>
              </v:shape>
            </w:pict>
          </mc:Fallback>
        </mc:AlternateContent>
      </w:r>
      <w:r w:rsidRPr="00A85532">
        <mc:AlternateContent>
          <mc:Choice Requires="wpi">
            <w:drawing>
              <wp:anchor distT="0" distB="0" distL="114300" distR="114300" simplePos="0" relativeHeight="252592128" behindDoc="0" locked="0" layoutInCell="1" allowOverlap="1" wp14:anchorId="618C2B07" wp14:editId="4FD5C45A">
                <wp:simplePos x="0" y="0"/>
                <wp:positionH relativeFrom="column">
                  <wp:posOffset>1328420</wp:posOffset>
                </wp:positionH>
                <wp:positionV relativeFrom="paragraph">
                  <wp:posOffset>151130</wp:posOffset>
                </wp:positionV>
                <wp:extent cx="290195" cy="210820"/>
                <wp:effectExtent l="38100" t="38100" r="33655" b="55880"/>
                <wp:wrapNone/>
                <wp:docPr id="389" name="Ink 389"/>
                <wp:cNvGraphicFramePr/>
                <a:graphic xmlns:a="http://schemas.openxmlformats.org/drawingml/2006/main">
                  <a:graphicData uri="http://schemas.microsoft.com/office/word/2010/wordprocessingInk">
                    <w14:contentPart bwMode="auto" r:id="rId529">
                      <w14:nvContentPartPr>
                        <w14:cNvContentPartPr/>
                      </w14:nvContentPartPr>
                      <w14:xfrm>
                        <a:off x="0" y="0"/>
                        <a:ext cx="290195" cy="210820"/>
                      </w14:xfrm>
                    </w14:contentPart>
                  </a:graphicData>
                </a:graphic>
              </wp:anchor>
            </w:drawing>
          </mc:Choice>
          <mc:Fallback>
            <w:pict>
              <v:shape w14:anchorId="04D87A47" id="Ink 389" o:spid="_x0000_s1026" type="#_x0000_t75" style="position:absolute;margin-left:103.9pt;margin-top:11.2pt;width:24.25pt;height:18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">
                <v:imagedata r:id="rId487" o:title=""/>
              </v:shape>
            </w:pict>
          </mc:Fallback>
        </mc:AlternateContent>
      </w:r>
      <w:r w:rsidRPr="00A85532">
        <mc:AlternateContent>
          <mc:Choice Requires="wpi">
            <w:drawing>
              <wp:anchor distT="0" distB="0" distL="114300" distR="114300" simplePos="0" relativeHeight="252599296" behindDoc="0" locked="0" layoutInCell="1" allowOverlap="1" wp14:anchorId="7F86360E" wp14:editId="474D671C">
                <wp:simplePos x="0" y="0"/>
                <wp:positionH relativeFrom="column">
                  <wp:posOffset>4490720</wp:posOffset>
                </wp:positionH>
                <wp:positionV relativeFrom="paragraph">
                  <wp:posOffset>2565400</wp:posOffset>
                </wp:positionV>
                <wp:extent cx="353695" cy="210185"/>
                <wp:effectExtent l="57150" t="38100" r="27305" b="56515"/>
                <wp:wrapNone/>
                <wp:docPr id="404" name="Ink 404"/>
                <wp:cNvGraphicFramePr/>
                <a:graphic xmlns:a="http://schemas.openxmlformats.org/drawingml/2006/main">
                  <a:graphicData uri="http://schemas.microsoft.com/office/word/2010/wordprocessingInk">
                    <w14:contentPart bwMode="auto" r:id="rId530">
                      <w14:nvContentPartPr>
                        <w14:cNvContentPartPr/>
                      </w14:nvContentPartPr>
                      <w14:xfrm>
                        <a:off x="0" y="0"/>
                        <a:ext cx="353695" cy="210185"/>
                      </w14:xfrm>
                    </w14:contentPart>
                  </a:graphicData>
                </a:graphic>
              </wp:anchor>
            </w:drawing>
          </mc:Choice>
          <mc:Fallback>
            <w:pict>
              <v:shape w14:anchorId="2E7944E6" id="Ink 404" o:spid="_x0000_s1026" type="#_x0000_t75" style="position:absolute;margin-left:352.9pt;margin-top:201.3pt;width:29.25pt;height:17.9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">
                <v:imagedata r:id="rId498" o:title=""/>
              </v:shape>
            </w:pict>
          </mc:Fallback>
        </mc:AlternateContent>
      </w:r>
      <w:r w:rsidRPr="00F31651">
        <w:rPr>
          <w:noProof/>
        </w:rPr>
        <w:drawing>
          <wp:anchor distT="0" distB="0" distL="114300" distR="114300" simplePos="0" relativeHeight="252504064" behindDoc="0" locked="0" layoutInCell="1" allowOverlap="1" wp14:anchorId="3A0DFA6B" wp14:editId="2B043115">
            <wp:simplePos x="0" y="0"/>
            <wp:positionH relativeFrom="margin">
              <wp:posOffset>982345</wp:posOffset>
            </wp:positionH>
            <wp:positionV relativeFrom="paragraph">
              <wp:posOffset>22860</wp:posOffset>
            </wp:positionV>
            <wp:extent cx="4003675" cy="3584575"/>
            <wp:effectExtent l="19050" t="19050" r="15875" b="15875"/>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noChangeArrowheads="1"/>
                    </pic:cNvPicPr>
                  </pic:nvPicPr>
                  <pic:blipFill>
                    <a:blip r:embed="rId531">
                      <a:extLst>
                        <a:ext uri="{28A0092B-C50C-407E-A947-70E740481C1C}">
                          <a14:useLocalDpi xmlns:a14="http://schemas.microsoft.com/office/drawing/2010/main" val="0"/>
                        </a:ext>
                      </a:extLst>
                    </a:blip>
                    <a:stretch>
                      <a:fillRect/>
                    </a:stretch>
                  </pic:blipFill>
                  <pic:spPr bwMode="auto">
                    <a:xfrm>
                      <a:off x="0" y="0"/>
                      <a:ext cx="4003675" cy="35845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EC21EB3" w14:textId="178AD49B" w:rsidR="00F31651" w:rsidRDefault="00E5037E">
      <w:r w:rsidRPr="00E5037E">
        <mc:AlternateContent>
          <mc:Choice Requires="wpi">
            <w:drawing>
              <wp:anchor distT="0" distB="0" distL="114300" distR="114300" simplePos="0" relativeHeight="252602368" behindDoc="0" locked="0" layoutInCell="1" allowOverlap="1" wp14:anchorId="4712228F" wp14:editId="31938504">
                <wp:simplePos x="0" y="0"/>
                <wp:positionH relativeFrom="column">
                  <wp:posOffset>2540635</wp:posOffset>
                </wp:positionH>
                <wp:positionV relativeFrom="paragraph">
                  <wp:posOffset>3654425</wp:posOffset>
                </wp:positionV>
                <wp:extent cx="296545" cy="208915"/>
                <wp:effectExtent l="38100" t="38100" r="27305" b="57785"/>
                <wp:wrapNone/>
                <wp:docPr id="414" name="Ink 414"/>
                <wp:cNvGraphicFramePr/>
                <a:graphic xmlns:a="http://schemas.openxmlformats.org/drawingml/2006/main">
                  <a:graphicData uri="http://schemas.microsoft.com/office/word/2010/wordprocessingInk">
                    <w14:contentPart bwMode="auto" r:id="rId532">
                      <w14:nvContentPartPr>
                        <w14:cNvContentPartPr/>
                      </w14:nvContentPartPr>
                      <w14:xfrm>
                        <a:off x="0" y="0"/>
                        <a:ext cx="296545" cy="208915"/>
                      </w14:xfrm>
                    </w14:contentPart>
                  </a:graphicData>
                </a:graphic>
              </wp:anchor>
            </w:drawing>
          </mc:Choice>
          <mc:Fallback>
            <w:pict>
              <v:shape w14:anchorId="3F523CB9" id="Ink 414" o:spid="_x0000_s1026" type="#_x0000_t75" style="position:absolute;margin-left:199.35pt;margin-top:287.05pt;width:24.75pt;height:17.85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">
                <v:imagedata r:id="rId485" o:title=""/>
              </v:shape>
            </w:pict>
          </mc:Fallback>
        </mc:AlternateContent>
      </w:r>
      <w:r w:rsidRPr="00E5037E">
        <mc:AlternateContent>
          <mc:Choice Requires="wpi">
            <w:drawing>
              <wp:anchor distT="0" distB="0" distL="114300" distR="114300" simplePos="0" relativeHeight="252601344" behindDoc="0" locked="0" layoutInCell="1" allowOverlap="1" wp14:anchorId="71D19C29" wp14:editId="0657880E">
                <wp:simplePos x="0" y="0"/>
                <wp:positionH relativeFrom="column">
                  <wp:posOffset>1384300</wp:posOffset>
                </wp:positionH>
                <wp:positionV relativeFrom="paragraph">
                  <wp:posOffset>3702050</wp:posOffset>
                </wp:positionV>
                <wp:extent cx="290195" cy="210820"/>
                <wp:effectExtent l="38100" t="38100" r="33655" b="55880"/>
                <wp:wrapNone/>
                <wp:docPr id="413" name="Ink 413"/>
                <wp:cNvGraphicFramePr/>
                <a:graphic xmlns:a="http://schemas.openxmlformats.org/drawingml/2006/main">
                  <a:graphicData uri="http://schemas.microsoft.com/office/word/2010/wordprocessingInk">
                    <w14:contentPart bwMode="auto" r:id="rId533">
                      <w14:nvContentPartPr>
                        <w14:cNvContentPartPr/>
                      </w14:nvContentPartPr>
                      <w14:xfrm>
                        <a:off x="0" y="0"/>
                        <a:ext cx="290195" cy="210820"/>
                      </w14:xfrm>
                    </w14:contentPart>
                  </a:graphicData>
                </a:graphic>
              </wp:anchor>
            </w:drawing>
          </mc:Choice>
          <mc:Fallback>
            <w:pict>
              <v:shape w14:anchorId="371EA3AD" id="Ink 413" o:spid="_x0000_s1026" type="#_x0000_t75" style="position:absolute;margin-left:108.3pt;margin-top:290.8pt;width:24.25pt;height:18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">
                <v:imagedata r:id="rId487" o:title=""/>
              </v:shape>
            </w:pict>
          </mc:Fallback>
        </mc:AlternateContent>
      </w:r>
      <w:r w:rsidRPr="00E5037E">
        <mc:AlternateContent>
          <mc:Choice Requires="wpi">
            <w:drawing>
              <wp:anchor distT="0" distB="0" distL="114300" distR="114300" simplePos="0" relativeHeight="252603392" behindDoc="0" locked="0" layoutInCell="1" allowOverlap="1" wp14:anchorId="19A54965" wp14:editId="69C871D0">
                <wp:simplePos x="0" y="0"/>
                <wp:positionH relativeFrom="column">
                  <wp:posOffset>3521075</wp:posOffset>
                </wp:positionH>
                <wp:positionV relativeFrom="paragraph">
                  <wp:posOffset>3693160</wp:posOffset>
                </wp:positionV>
                <wp:extent cx="348615" cy="207010"/>
                <wp:effectExtent l="57150" t="38100" r="0" b="40640"/>
                <wp:wrapNone/>
                <wp:docPr id="415" name="Ink 415"/>
                <wp:cNvGraphicFramePr/>
                <a:graphic xmlns:a="http://schemas.openxmlformats.org/drawingml/2006/main">
                  <a:graphicData uri="http://schemas.microsoft.com/office/word/2010/wordprocessingInk">
                    <w14:contentPart bwMode="auto" r:id="rId534">
                      <w14:nvContentPartPr>
                        <w14:cNvContentPartPr/>
                      </w14:nvContentPartPr>
                      <w14:xfrm>
                        <a:off x="0" y="0"/>
                        <a:ext cx="348615" cy="207010"/>
                      </w14:xfrm>
                    </w14:contentPart>
                  </a:graphicData>
                </a:graphic>
              </wp:anchor>
            </w:drawing>
          </mc:Choice>
          <mc:Fallback>
            <w:pict>
              <v:shape w14:anchorId="3A16CD23" id="Ink 415" o:spid="_x0000_s1026" type="#_x0000_t75" style="position:absolute;margin-left:276.55pt;margin-top:290.1pt;width:28.85pt;height:17.7pt;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">
                <v:imagedata r:id="rId489" o:title=""/>
              </v:shape>
            </w:pict>
          </mc:Fallback>
        </mc:AlternateContent>
      </w:r>
      <w:r w:rsidRPr="00E5037E">
        <mc:AlternateContent>
          <mc:Choice Requires="wpi">
            <w:drawing>
              <wp:anchor distT="0" distB="0" distL="114300" distR="114300" simplePos="0" relativeHeight="252604416" behindDoc="0" locked="0" layoutInCell="1" allowOverlap="1" wp14:anchorId="3AB88317" wp14:editId="02E01669">
                <wp:simplePos x="0" y="0"/>
                <wp:positionH relativeFrom="column">
                  <wp:posOffset>4157980</wp:posOffset>
                </wp:positionH>
                <wp:positionV relativeFrom="paragraph">
                  <wp:posOffset>3670935</wp:posOffset>
                </wp:positionV>
                <wp:extent cx="307340" cy="216535"/>
                <wp:effectExtent l="57150" t="38100" r="16510" b="50165"/>
                <wp:wrapNone/>
                <wp:docPr id="420" name="Ink 420"/>
                <wp:cNvGraphicFramePr/>
                <a:graphic xmlns:a="http://schemas.openxmlformats.org/drawingml/2006/main">
                  <a:graphicData uri="http://schemas.microsoft.com/office/word/2010/wordprocessingInk">
                    <w14:contentPart bwMode="auto" r:id="rId535">
                      <w14:nvContentPartPr>
                        <w14:cNvContentPartPr/>
                      </w14:nvContentPartPr>
                      <w14:xfrm>
                        <a:off x="0" y="0"/>
                        <a:ext cx="307340" cy="216535"/>
                      </w14:xfrm>
                    </w14:contentPart>
                  </a:graphicData>
                </a:graphic>
              </wp:anchor>
            </w:drawing>
          </mc:Choice>
          <mc:Fallback>
            <w:pict>
              <v:shape w14:anchorId="559C9F7B" id="Ink 420" o:spid="_x0000_s1026" type="#_x0000_t75" style="position:absolute;margin-left:326.7pt;margin-top:288.35pt;width:25.6pt;height:18.45pt;z-index:25260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">
                <v:imagedata r:id="rId491" o:title=""/>
              </v:shape>
            </w:pict>
          </mc:Fallback>
        </mc:AlternateContent>
      </w:r>
      <w:r w:rsidRPr="00E5037E">
        <mc:AlternateContent>
          <mc:Choice Requires="wpi">
            <w:drawing>
              <wp:anchor distT="0" distB="0" distL="114300" distR="114300" simplePos="0" relativeHeight="252605440" behindDoc="0" locked="0" layoutInCell="1" allowOverlap="1" wp14:anchorId="6A9BD551" wp14:editId="7DC17CDD">
                <wp:simplePos x="0" y="0"/>
                <wp:positionH relativeFrom="column">
                  <wp:posOffset>1440180</wp:posOffset>
                </wp:positionH>
                <wp:positionV relativeFrom="paragraph">
                  <wp:posOffset>6101080</wp:posOffset>
                </wp:positionV>
                <wp:extent cx="367030" cy="219075"/>
                <wp:effectExtent l="38100" t="38100" r="13970" b="47625"/>
                <wp:wrapNone/>
                <wp:docPr id="421" name="Ink 421"/>
                <wp:cNvGraphicFramePr/>
                <a:graphic xmlns:a="http://schemas.openxmlformats.org/drawingml/2006/main">
                  <a:graphicData uri="http://schemas.microsoft.com/office/word/2010/wordprocessingInk">
                    <w14:contentPart bwMode="auto" r:id="rId536">
                      <w14:nvContentPartPr>
                        <w14:cNvContentPartPr/>
                      </w14:nvContentPartPr>
                      <w14:xfrm>
                        <a:off x="0" y="0"/>
                        <a:ext cx="367030" cy="219075"/>
                      </w14:xfrm>
                    </w14:contentPart>
                  </a:graphicData>
                </a:graphic>
              </wp:anchor>
            </w:drawing>
          </mc:Choice>
          <mc:Fallback>
            <w:pict>
              <v:shape w14:anchorId="1ED9FC26" id="Ink 421" o:spid="_x0000_s1026" type="#_x0000_t75" style="position:absolute;margin-left:112.7pt;margin-top:479.7pt;width:30.3pt;height:18.65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">
                <v:imagedata r:id="rId493" o:title=""/>
              </v:shape>
            </w:pict>
          </mc:Fallback>
        </mc:AlternateContent>
      </w:r>
      <w:r w:rsidRPr="00E5037E">
        <mc:AlternateContent>
          <mc:Choice Requires="wpi">
            <w:drawing>
              <wp:anchor distT="0" distB="0" distL="114300" distR="114300" simplePos="0" relativeHeight="252606464" behindDoc="0" locked="0" layoutInCell="1" allowOverlap="1" wp14:anchorId="5A30A4DE" wp14:editId="7B8D7B56">
                <wp:simplePos x="0" y="0"/>
                <wp:positionH relativeFrom="column">
                  <wp:posOffset>2381250</wp:posOffset>
                </wp:positionH>
                <wp:positionV relativeFrom="paragraph">
                  <wp:posOffset>6095365</wp:posOffset>
                </wp:positionV>
                <wp:extent cx="351155" cy="167005"/>
                <wp:effectExtent l="57150" t="38100" r="29845" b="42545"/>
                <wp:wrapNone/>
                <wp:docPr id="422" name="Ink 422"/>
                <wp:cNvGraphicFramePr/>
                <a:graphic xmlns:a="http://schemas.openxmlformats.org/drawingml/2006/main">
                  <a:graphicData uri="http://schemas.microsoft.com/office/word/2010/wordprocessingInk">
                    <w14:contentPart bwMode="auto" r:id="rId537">
                      <w14:nvContentPartPr>
                        <w14:cNvContentPartPr/>
                      </w14:nvContentPartPr>
                      <w14:xfrm>
                        <a:off x="0" y="0"/>
                        <a:ext cx="351155" cy="167005"/>
                      </w14:xfrm>
                    </w14:contentPart>
                  </a:graphicData>
                </a:graphic>
              </wp:anchor>
            </w:drawing>
          </mc:Choice>
          <mc:Fallback>
            <w:pict>
              <v:shape w14:anchorId="52AE26A7" id="Ink 422" o:spid="_x0000_s1026" type="#_x0000_t75" style="position:absolute;margin-left:186.8pt;margin-top:479.25pt;width:29.05pt;height:14.55pt;z-index:2526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">
                <v:imagedata r:id="rId472" o:title=""/>
              </v:shape>
            </w:pict>
          </mc:Fallback>
        </mc:AlternateContent>
      </w:r>
      <w:r w:rsidRPr="00E5037E">
        <mc:AlternateContent>
          <mc:Choice Requires="wpi">
            <w:drawing>
              <wp:anchor distT="0" distB="0" distL="114300" distR="114300" simplePos="0" relativeHeight="252607488" behindDoc="0" locked="0" layoutInCell="1" allowOverlap="1" wp14:anchorId="681ABCC5" wp14:editId="7B5EB688">
                <wp:simplePos x="0" y="0"/>
                <wp:positionH relativeFrom="column">
                  <wp:posOffset>3521075</wp:posOffset>
                </wp:positionH>
                <wp:positionV relativeFrom="paragraph">
                  <wp:posOffset>6114415</wp:posOffset>
                </wp:positionV>
                <wp:extent cx="300355" cy="194945"/>
                <wp:effectExtent l="38100" t="57150" r="42545" b="52705"/>
                <wp:wrapNone/>
                <wp:docPr id="423" name="Ink 423"/>
                <wp:cNvGraphicFramePr/>
                <a:graphic xmlns:a="http://schemas.openxmlformats.org/drawingml/2006/main">
                  <a:graphicData uri="http://schemas.microsoft.com/office/word/2010/wordprocessingInk">
                    <w14:contentPart bwMode="auto" r:id="rId538">
                      <w14:nvContentPartPr>
                        <w14:cNvContentPartPr/>
                      </w14:nvContentPartPr>
                      <w14:xfrm>
                        <a:off x="0" y="0"/>
                        <a:ext cx="300355" cy="194945"/>
                      </w14:xfrm>
                    </w14:contentPart>
                  </a:graphicData>
                </a:graphic>
              </wp:anchor>
            </w:drawing>
          </mc:Choice>
          <mc:Fallback>
            <w:pict>
              <v:shape w14:anchorId="3A366B6E" id="Ink 423" o:spid="_x0000_s1026" type="#_x0000_t75" style="position:absolute;margin-left:276.55pt;margin-top:480.75pt;width:25.05pt;height:16.75pt;z-index:25260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">
                <v:imagedata r:id="rId496" o:title=""/>
              </v:shape>
            </w:pict>
          </mc:Fallback>
        </mc:AlternateContent>
      </w:r>
      <w:r w:rsidRPr="00E5037E">
        <mc:AlternateContent>
          <mc:Choice Requires="wpi">
            <w:drawing>
              <wp:anchor distT="0" distB="0" distL="114300" distR="114300" simplePos="0" relativeHeight="252608512" behindDoc="0" locked="0" layoutInCell="1" allowOverlap="1" wp14:anchorId="05809720" wp14:editId="2CD4D0E5">
                <wp:simplePos x="0" y="0"/>
                <wp:positionH relativeFrom="column">
                  <wp:posOffset>4546600</wp:posOffset>
                </wp:positionH>
                <wp:positionV relativeFrom="paragraph">
                  <wp:posOffset>6116452</wp:posOffset>
                </wp:positionV>
                <wp:extent cx="353695" cy="210185"/>
                <wp:effectExtent l="57150" t="38100" r="27305" b="56515"/>
                <wp:wrapNone/>
                <wp:docPr id="424" name="Ink 424"/>
                <wp:cNvGraphicFramePr/>
                <a:graphic xmlns:a="http://schemas.openxmlformats.org/drawingml/2006/main">
                  <a:graphicData uri="http://schemas.microsoft.com/office/word/2010/wordprocessingInk">
                    <w14:contentPart bwMode="auto" r:id="rId539">
                      <w14:nvContentPartPr>
                        <w14:cNvContentPartPr/>
                      </w14:nvContentPartPr>
                      <w14:xfrm>
                        <a:off x="0" y="0"/>
                        <a:ext cx="353695" cy="210185"/>
                      </w14:xfrm>
                    </w14:contentPart>
                  </a:graphicData>
                </a:graphic>
              </wp:anchor>
            </w:drawing>
          </mc:Choice>
          <mc:Fallback>
            <w:pict>
              <v:shape w14:anchorId="49B36354" id="Ink 424" o:spid="_x0000_s1026" type="#_x0000_t75" style="position:absolute;margin-left:357.3pt;margin-top:480.9pt;width:29.25pt;height:17.9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">
                <v:imagedata r:id="rId498" o:title=""/>
              </v:shape>
            </w:pict>
          </mc:Fallback>
        </mc:AlternateContent>
      </w:r>
      <w:r w:rsidRPr="00F31651">
        <w:rPr>
          <w:noProof/>
        </w:rPr>
        <w:drawing>
          <wp:anchor distT="0" distB="0" distL="114300" distR="114300" simplePos="0" relativeHeight="252506112" behindDoc="0" locked="0" layoutInCell="1" allowOverlap="1" wp14:anchorId="55E6AF19" wp14:editId="7208E31C">
            <wp:simplePos x="0" y="0"/>
            <wp:positionH relativeFrom="margin">
              <wp:posOffset>1022350</wp:posOffset>
            </wp:positionH>
            <wp:positionV relativeFrom="paragraph">
              <wp:posOffset>3557905</wp:posOffset>
            </wp:positionV>
            <wp:extent cx="3933190" cy="3575685"/>
            <wp:effectExtent l="19050" t="19050" r="10160" b="24765"/>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a:picLocks noChangeAspect="1" noChangeArrowheads="1"/>
                    </pic:cNvPicPr>
                  </pic:nvPicPr>
                  <pic:blipFill>
                    <a:blip r:embed="rId540">
                      <a:extLst>
                        <a:ext uri="{28A0092B-C50C-407E-A947-70E740481C1C}">
                          <a14:useLocalDpi xmlns:a14="http://schemas.microsoft.com/office/drawing/2010/main" val="0"/>
                        </a:ext>
                      </a:extLst>
                    </a:blip>
                    <a:stretch>
                      <a:fillRect/>
                    </a:stretch>
                  </pic:blipFill>
                  <pic:spPr bwMode="auto">
                    <a:xfrm>
                      <a:off x="0" y="0"/>
                      <a:ext cx="3933190" cy="35756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85532" w:rsidRPr="00A85532">
        <mc:AlternateContent>
          <mc:Choice Requires="wpi">
            <w:drawing>
              <wp:anchor distT="0" distB="0" distL="114300" distR="114300" simplePos="0" relativeHeight="252598272" behindDoc="0" locked="0" layoutInCell="1" allowOverlap="1" wp14:anchorId="3A6F5282" wp14:editId="5A28CC24">
                <wp:simplePos x="0" y="0"/>
                <wp:positionH relativeFrom="column">
                  <wp:posOffset>3465195</wp:posOffset>
                </wp:positionH>
                <wp:positionV relativeFrom="paragraph">
                  <wp:posOffset>2240915</wp:posOffset>
                </wp:positionV>
                <wp:extent cx="300355" cy="194945"/>
                <wp:effectExtent l="38100" t="57150" r="42545" b="52705"/>
                <wp:wrapNone/>
                <wp:docPr id="403" name="Ink 403"/>
                <wp:cNvGraphicFramePr/>
                <a:graphic xmlns:a="http://schemas.openxmlformats.org/drawingml/2006/main">
                  <a:graphicData uri="http://schemas.microsoft.com/office/word/2010/wordprocessingInk">
                    <w14:contentPart bwMode="auto" r:id="rId541">
                      <w14:nvContentPartPr>
                        <w14:cNvContentPartPr/>
                      </w14:nvContentPartPr>
                      <w14:xfrm>
                        <a:off x="0" y="0"/>
                        <a:ext cx="300355" cy="194945"/>
                      </w14:xfrm>
                    </w14:contentPart>
                  </a:graphicData>
                </a:graphic>
              </wp:anchor>
            </w:drawing>
          </mc:Choice>
          <mc:Fallback>
            <w:pict>
              <v:shape w14:anchorId="7863A019" id="Ink 403" o:spid="_x0000_s1026" type="#_x0000_t75" style="position:absolute;margin-left:272.15pt;margin-top:175.75pt;width:25.05pt;height:16.75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">
                <v:imagedata r:id="rId496" o:title=""/>
              </v:shape>
            </w:pict>
          </mc:Fallback>
        </mc:AlternateContent>
      </w:r>
      <w:r w:rsidR="00A85532" w:rsidRPr="00A85532">
        <mc:AlternateContent>
          <mc:Choice Requires="wpi">
            <w:drawing>
              <wp:anchor distT="0" distB="0" distL="114300" distR="114300" simplePos="0" relativeHeight="252597248" behindDoc="0" locked="0" layoutInCell="1" allowOverlap="1" wp14:anchorId="604CC869" wp14:editId="02021FDA">
                <wp:simplePos x="0" y="0"/>
                <wp:positionH relativeFrom="column">
                  <wp:posOffset>2325574</wp:posOffset>
                </wp:positionH>
                <wp:positionV relativeFrom="paragraph">
                  <wp:posOffset>2240915</wp:posOffset>
                </wp:positionV>
                <wp:extent cx="351155" cy="167005"/>
                <wp:effectExtent l="57150" t="38100" r="29845" b="42545"/>
                <wp:wrapNone/>
                <wp:docPr id="402" name="Ink 402"/>
                <wp:cNvGraphicFramePr/>
                <a:graphic xmlns:a="http://schemas.openxmlformats.org/drawingml/2006/main">
                  <a:graphicData uri="http://schemas.microsoft.com/office/word/2010/wordprocessingInk">
                    <w14:contentPart bwMode="auto" r:id="rId542">
                      <w14:nvContentPartPr>
                        <w14:cNvContentPartPr/>
                      </w14:nvContentPartPr>
                      <w14:xfrm>
                        <a:off x="0" y="0"/>
                        <a:ext cx="351155" cy="167005"/>
                      </w14:xfrm>
                    </w14:contentPart>
                  </a:graphicData>
                </a:graphic>
              </wp:anchor>
            </w:drawing>
          </mc:Choice>
          <mc:Fallback>
            <w:pict>
              <v:shape w14:anchorId="5E9529C1" id="Ink 402" o:spid="_x0000_s1026" type="#_x0000_t75" style="position:absolute;margin-left:182.4pt;margin-top:175.75pt;width:29.05pt;height:14.5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">
                <v:imagedata r:id="rId472" o:title=""/>
              </v:shape>
            </w:pict>
          </mc:Fallback>
        </mc:AlternateContent>
      </w:r>
      <w:r w:rsidR="00A85532" w:rsidRPr="00A85532">
        <mc:AlternateContent>
          <mc:Choice Requires="wpi">
            <w:drawing>
              <wp:anchor distT="0" distB="0" distL="114300" distR="114300" simplePos="0" relativeHeight="252596224" behindDoc="0" locked="0" layoutInCell="1" allowOverlap="1" wp14:anchorId="4C57DC73" wp14:editId="5B316474">
                <wp:simplePos x="0" y="0"/>
                <wp:positionH relativeFrom="column">
                  <wp:posOffset>1384720</wp:posOffset>
                </wp:positionH>
                <wp:positionV relativeFrom="paragraph">
                  <wp:posOffset>2246798</wp:posOffset>
                </wp:positionV>
                <wp:extent cx="367030" cy="219075"/>
                <wp:effectExtent l="38100" t="38100" r="13970" b="47625"/>
                <wp:wrapNone/>
                <wp:docPr id="401" name="Ink 401"/>
                <wp:cNvGraphicFramePr/>
                <a:graphic xmlns:a="http://schemas.openxmlformats.org/drawingml/2006/main">
                  <a:graphicData uri="http://schemas.microsoft.com/office/word/2010/wordprocessingInk">
                    <w14:contentPart bwMode="auto" r:id="rId543">
                      <w14:nvContentPartPr>
                        <w14:cNvContentPartPr/>
                      </w14:nvContentPartPr>
                      <w14:xfrm>
                        <a:off x="0" y="0"/>
                        <a:ext cx="367030" cy="219075"/>
                      </w14:xfrm>
                    </w14:contentPart>
                  </a:graphicData>
                </a:graphic>
              </wp:anchor>
            </w:drawing>
          </mc:Choice>
          <mc:Fallback>
            <w:pict>
              <v:shape w14:anchorId="02C1ED45" id="Ink 401" o:spid="_x0000_s1026" type="#_x0000_t75" style="position:absolute;margin-left:108.35pt;margin-top:176.2pt;width:30.3pt;height:18.65pt;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">
                <v:imagedata r:id="rId493" o:title=""/>
              </v:shape>
            </w:pict>
          </mc:Fallback>
        </mc:AlternateContent>
      </w:r>
      <w:r w:rsidR="00F31651" w:rsidRPr="00F31651">
        <w:rPr>
          <w:noProof/>
        </w:rPr>
        <mc:AlternateContent>
          <mc:Choice Requires="wps">
            <w:drawing>
              <wp:anchor distT="0" distB="0" distL="114300" distR="114300" simplePos="0" relativeHeight="252507136" behindDoc="0" locked="0" layoutInCell="1" allowOverlap="1" wp14:anchorId="3BCBAF5E" wp14:editId="35AA9BEF">
                <wp:simplePos x="0" y="0"/>
                <wp:positionH relativeFrom="column">
                  <wp:posOffset>922655</wp:posOffset>
                </wp:positionH>
                <wp:positionV relativeFrom="paragraph">
                  <wp:posOffset>7175500</wp:posOffset>
                </wp:positionV>
                <wp:extent cx="4131945" cy="635"/>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4131945" cy="635"/>
                        </a:xfrm>
                        <a:prstGeom prst="rect">
                          <a:avLst/>
                        </a:prstGeom>
                        <a:solidFill>
                          <a:prstClr val="white"/>
                        </a:solidFill>
                        <a:ln>
                          <a:noFill/>
                        </a:ln>
                      </wps:spPr>
                      <wps:txbx>
                        <w:txbxContent>
                          <w:p w14:paraId="406765F0" w14:textId="411E7981" w:rsidR="00F31651" w:rsidRPr="009F7D70" w:rsidRDefault="00F31651" w:rsidP="00F31651">
                            <w:pPr>
                              <w:pStyle w:val="Caption"/>
                              <w:spacing w:before="0"/>
                              <w:jc w:val="center"/>
                              <w:rPr>
                                <w:noProof/>
                                <w:color w:val="808080" w:themeColor="background1" w:themeShade="80"/>
                                <w:sz w:val="26"/>
                                <w:szCs w:val="26"/>
                              </w:rPr>
                            </w:pPr>
                            <w:r>
                              <w:t>Figure 11</w:t>
                            </w:r>
                            <w:r w:rsidRPr="00E41074">
                              <w:t xml:space="preserve">: Output for Decimal </w:t>
                            </w:r>
                            <w:r w:rsidR="004040D1">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BAF5E" id="Text Box 221" o:spid="_x0000_s1141" type="#_x0000_t202" style="position:absolute;margin-left:72.65pt;margin-top:565pt;width:325.35pt;height:.05pt;z-index:25250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" stroked="f">
                <v:textbox style="mso-fit-shape-to-text:t" inset="0,0,0,0">
                  <w:txbxContent>
                    <w:p w14:paraId="406765F0" w14:textId="411E7981" w:rsidR="00F31651" w:rsidRPr="009F7D70" w:rsidRDefault="00F31651" w:rsidP="00F31651">
                      <w:pPr>
                        <w:pStyle w:val="Caption"/>
                        <w:spacing w:before="0"/>
                        <w:jc w:val="center"/>
                        <w:rPr>
                          <w:noProof/>
                          <w:color w:val="808080" w:themeColor="background1" w:themeShade="80"/>
                          <w:sz w:val="26"/>
                          <w:szCs w:val="26"/>
                        </w:rPr>
                      </w:pPr>
                      <w:r>
                        <w:t>Figure 11</w:t>
                      </w:r>
                      <w:r w:rsidRPr="00E41074">
                        <w:t xml:space="preserve">: Output for Decimal </w:t>
                      </w:r>
                      <w:r w:rsidR="004040D1">
                        <w:t>5</w:t>
                      </w:r>
                    </w:p>
                  </w:txbxContent>
                </v:textbox>
                <w10:wrap type="square"/>
              </v:shape>
            </w:pict>
          </mc:Fallback>
        </mc:AlternateContent>
      </w:r>
      <w:r w:rsidR="00F31651" w:rsidRPr="00F31651">
        <w:rPr>
          <w:noProof/>
        </w:rPr>
        <mc:AlternateContent>
          <mc:Choice Requires="wps">
            <w:drawing>
              <wp:anchor distT="0" distB="0" distL="114300" distR="114300" simplePos="0" relativeHeight="252505088" behindDoc="0" locked="0" layoutInCell="1" allowOverlap="1" wp14:anchorId="2A83FE61" wp14:editId="694070B8">
                <wp:simplePos x="0" y="0"/>
                <wp:positionH relativeFrom="column">
                  <wp:posOffset>951601</wp:posOffset>
                </wp:positionH>
                <wp:positionV relativeFrom="paragraph">
                  <wp:posOffset>3345180</wp:posOffset>
                </wp:positionV>
                <wp:extent cx="4079875" cy="635"/>
                <wp:effectExtent l="0" t="0" r="0" b="0"/>
                <wp:wrapSquare wrapText="bothSides"/>
                <wp:docPr id="218" name="Text Box 218"/>
                <wp:cNvGraphicFramePr/>
                <a:graphic xmlns:a="http://schemas.openxmlformats.org/drawingml/2006/main">
                  <a:graphicData uri="http://schemas.microsoft.com/office/word/2010/wordprocessingShape">
                    <wps:wsp>
                      <wps:cNvSpPr txBox="1"/>
                      <wps:spPr>
                        <a:xfrm>
                          <a:off x="0" y="0"/>
                          <a:ext cx="4079875" cy="635"/>
                        </a:xfrm>
                        <a:prstGeom prst="rect">
                          <a:avLst/>
                        </a:prstGeom>
                        <a:solidFill>
                          <a:prstClr val="white"/>
                        </a:solidFill>
                        <a:ln>
                          <a:noFill/>
                        </a:ln>
                      </wps:spPr>
                      <wps:txbx>
                        <w:txbxContent>
                          <w:p w14:paraId="11E9EAA0" w14:textId="2527A727" w:rsidR="00F31651" w:rsidRPr="00930BA5" w:rsidRDefault="00F31651" w:rsidP="00F31651">
                            <w:pPr>
                              <w:pStyle w:val="Caption"/>
                              <w:spacing w:before="0"/>
                              <w:jc w:val="center"/>
                              <w:rPr>
                                <w:noProof/>
                                <w:color w:val="808080" w:themeColor="background1" w:themeShade="80"/>
                                <w:sz w:val="26"/>
                                <w:szCs w:val="26"/>
                              </w:rPr>
                            </w:pPr>
                            <w:r>
                              <w:t>Figure 10</w:t>
                            </w:r>
                            <w:r w:rsidRPr="001D566F">
                              <w:t xml:space="preserve">: Output for Decimal </w:t>
                            </w:r>
                            <w:r w:rsidR="004040D1">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3FE61" id="Text Box 218" o:spid="_x0000_s1142" type="#_x0000_t202" style="position:absolute;margin-left:74.95pt;margin-top:263.4pt;width:321.25pt;height:.05pt;z-index:25250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" stroked="f">
                <v:textbox style="mso-fit-shape-to-text:t" inset="0,0,0,0">
                  <w:txbxContent>
                    <w:p w14:paraId="11E9EAA0" w14:textId="2527A727" w:rsidR="00F31651" w:rsidRPr="00930BA5" w:rsidRDefault="00F31651" w:rsidP="00F31651">
                      <w:pPr>
                        <w:pStyle w:val="Caption"/>
                        <w:spacing w:before="0"/>
                        <w:jc w:val="center"/>
                        <w:rPr>
                          <w:noProof/>
                          <w:color w:val="808080" w:themeColor="background1" w:themeShade="80"/>
                          <w:sz w:val="26"/>
                          <w:szCs w:val="26"/>
                        </w:rPr>
                      </w:pPr>
                      <w:r>
                        <w:t>Figure 10</w:t>
                      </w:r>
                      <w:r w:rsidRPr="001D566F">
                        <w:t xml:space="preserve">: Output for Decimal </w:t>
                      </w:r>
                      <w:r w:rsidR="004040D1">
                        <w:t>4</w:t>
                      </w:r>
                    </w:p>
                  </w:txbxContent>
                </v:textbox>
                <w10:wrap type="square"/>
              </v:shape>
            </w:pict>
          </mc:Fallback>
        </mc:AlternateContent>
      </w:r>
      <w:r w:rsidR="00F31651">
        <w:br w:type="page"/>
      </w:r>
    </w:p>
    <w:p w14:paraId="545CE759" w14:textId="6DBA6CA5" w:rsidR="00C000CA" w:rsidRDefault="0065033F">
      <w:r w:rsidRPr="0065033F">
        <w:lastRenderedPageBreak/>
        <mc:AlternateContent>
          <mc:Choice Requires="wpi">
            <w:drawing>
              <wp:anchor distT="0" distB="0" distL="114300" distR="114300" simplePos="0" relativeHeight="252625920" behindDoc="0" locked="0" layoutInCell="1" allowOverlap="1" wp14:anchorId="2714D388" wp14:editId="5313DF4D">
                <wp:simplePos x="0" y="0"/>
                <wp:positionH relativeFrom="column">
                  <wp:posOffset>3451908</wp:posOffset>
                </wp:positionH>
                <wp:positionV relativeFrom="paragraph">
                  <wp:posOffset>6356985</wp:posOffset>
                </wp:positionV>
                <wp:extent cx="300355" cy="194945"/>
                <wp:effectExtent l="38100" t="57150" r="42545" b="52705"/>
                <wp:wrapNone/>
                <wp:docPr id="649" name="Ink 649"/>
                <wp:cNvGraphicFramePr/>
                <a:graphic xmlns:a="http://schemas.openxmlformats.org/drawingml/2006/main">
                  <a:graphicData uri="http://schemas.microsoft.com/office/word/2010/wordprocessingInk">
                    <w14:contentPart bwMode="auto" r:id="rId544">
                      <w14:nvContentPartPr>
                        <w14:cNvContentPartPr/>
                      </w14:nvContentPartPr>
                      <w14:xfrm>
                        <a:off x="0" y="0"/>
                        <a:ext cx="300355" cy="194945"/>
                      </w14:xfrm>
                    </w14:contentPart>
                  </a:graphicData>
                </a:graphic>
              </wp:anchor>
            </w:drawing>
          </mc:Choice>
          <mc:Fallback>
            <w:pict>
              <v:shape w14:anchorId="343600C4" id="Ink 649" o:spid="_x0000_s1026" type="#_x0000_t75" style="position:absolute;margin-left:271.1pt;margin-top:499.85pt;width:25.05pt;height:16.75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">
                <v:imagedata r:id="rId496" o:title=""/>
              </v:shape>
            </w:pict>
          </mc:Fallback>
        </mc:AlternateContent>
      </w:r>
      <w:r w:rsidRPr="0065033F">
        <mc:AlternateContent>
          <mc:Choice Requires="wpi">
            <w:drawing>
              <wp:anchor distT="0" distB="0" distL="114300" distR="114300" simplePos="0" relativeHeight="252626944" behindDoc="0" locked="0" layoutInCell="1" allowOverlap="1" wp14:anchorId="5E64FB14" wp14:editId="3CA70826">
                <wp:simplePos x="0" y="0"/>
                <wp:positionH relativeFrom="column">
                  <wp:posOffset>4399795</wp:posOffset>
                </wp:positionH>
                <wp:positionV relativeFrom="paragraph">
                  <wp:posOffset>6341745</wp:posOffset>
                </wp:positionV>
                <wp:extent cx="353695" cy="210185"/>
                <wp:effectExtent l="57150" t="38100" r="27305" b="56515"/>
                <wp:wrapNone/>
                <wp:docPr id="650" name="Ink 650"/>
                <wp:cNvGraphicFramePr/>
                <a:graphic xmlns:a="http://schemas.openxmlformats.org/drawingml/2006/main">
                  <a:graphicData uri="http://schemas.microsoft.com/office/word/2010/wordprocessingInk">
                    <w14:contentPart bwMode="auto" r:id="rId545">
                      <w14:nvContentPartPr>
                        <w14:cNvContentPartPr/>
                      </w14:nvContentPartPr>
                      <w14:xfrm>
                        <a:off x="0" y="0"/>
                        <a:ext cx="353695" cy="210185"/>
                      </w14:xfrm>
                    </w14:contentPart>
                  </a:graphicData>
                </a:graphic>
              </wp:anchor>
            </w:drawing>
          </mc:Choice>
          <mc:Fallback>
            <w:pict>
              <v:shape w14:anchorId="41651EA3" id="Ink 650" o:spid="_x0000_s1026" type="#_x0000_t75" style="position:absolute;margin-left:345.75pt;margin-top:498.65pt;width:29.25pt;height:17.9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">
                <v:imagedata r:id="rId498" o:title=""/>
              </v:shape>
            </w:pict>
          </mc:Fallback>
        </mc:AlternateContent>
      </w:r>
      <w:r w:rsidRPr="0065033F">
        <mc:AlternateContent>
          <mc:Choice Requires="wpi">
            <w:drawing>
              <wp:anchor distT="0" distB="0" distL="114300" distR="114300" simplePos="0" relativeHeight="252623872" behindDoc="0" locked="0" layoutInCell="1" allowOverlap="1" wp14:anchorId="37168122" wp14:editId="23C87692">
                <wp:simplePos x="0" y="0"/>
                <wp:positionH relativeFrom="column">
                  <wp:posOffset>1414145</wp:posOffset>
                </wp:positionH>
                <wp:positionV relativeFrom="paragraph">
                  <wp:posOffset>6390640</wp:posOffset>
                </wp:positionV>
                <wp:extent cx="367030" cy="219075"/>
                <wp:effectExtent l="38100" t="38100" r="13970" b="47625"/>
                <wp:wrapNone/>
                <wp:docPr id="647" name="Ink 647"/>
                <wp:cNvGraphicFramePr/>
                <a:graphic xmlns:a="http://schemas.openxmlformats.org/drawingml/2006/main">
                  <a:graphicData uri="http://schemas.microsoft.com/office/word/2010/wordprocessingInk">
                    <w14:contentPart bwMode="auto" r:id="rId546">
                      <w14:nvContentPartPr>
                        <w14:cNvContentPartPr/>
                      </w14:nvContentPartPr>
                      <w14:xfrm>
                        <a:off x="0" y="0"/>
                        <a:ext cx="367030" cy="219075"/>
                      </w14:xfrm>
                    </w14:contentPart>
                  </a:graphicData>
                </a:graphic>
              </wp:anchor>
            </w:drawing>
          </mc:Choice>
          <mc:Fallback>
            <w:pict>
              <v:shape w14:anchorId="16F60632" id="Ink 647" o:spid="_x0000_s1026" type="#_x0000_t75" style="position:absolute;margin-left:110.65pt;margin-top:502.5pt;width:30.3pt;height:18.6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">
                <v:imagedata r:id="rId493" o:title=""/>
              </v:shape>
            </w:pict>
          </mc:Fallback>
        </mc:AlternateContent>
      </w:r>
      <w:r w:rsidRPr="0065033F">
        <mc:AlternateContent>
          <mc:Choice Requires="wpi">
            <w:drawing>
              <wp:anchor distT="0" distB="0" distL="114300" distR="114300" simplePos="0" relativeHeight="252624896" behindDoc="0" locked="0" layoutInCell="1" allowOverlap="1" wp14:anchorId="361482FF" wp14:editId="6E674637">
                <wp:simplePos x="0" y="0"/>
                <wp:positionH relativeFrom="column">
                  <wp:posOffset>2355215</wp:posOffset>
                </wp:positionH>
                <wp:positionV relativeFrom="paragraph">
                  <wp:posOffset>6384925</wp:posOffset>
                </wp:positionV>
                <wp:extent cx="351155" cy="167005"/>
                <wp:effectExtent l="57150" t="38100" r="29845" b="42545"/>
                <wp:wrapNone/>
                <wp:docPr id="648" name="Ink 648"/>
                <wp:cNvGraphicFramePr/>
                <a:graphic xmlns:a="http://schemas.openxmlformats.org/drawingml/2006/main">
                  <a:graphicData uri="http://schemas.microsoft.com/office/word/2010/wordprocessingInk">
                    <w14:contentPart bwMode="auto" r:id="rId547">
                      <w14:nvContentPartPr>
                        <w14:cNvContentPartPr/>
                      </w14:nvContentPartPr>
                      <w14:xfrm>
                        <a:off x="0" y="0"/>
                        <a:ext cx="351155" cy="167005"/>
                      </w14:xfrm>
                    </w14:contentPart>
                  </a:graphicData>
                </a:graphic>
              </wp:anchor>
            </w:drawing>
          </mc:Choice>
          <mc:Fallback>
            <w:pict>
              <v:shape w14:anchorId="217DFFDA" id="Ink 648" o:spid="_x0000_s1026" type="#_x0000_t75" style="position:absolute;margin-left:184.75pt;margin-top:502.05pt;width:29.05pt;height:14.5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">
                <v:imagedata r:id="rId472" o:title=""/>
              </v:shape>
            </w:pict>
          </mc:Fallback>
        </mc:AlternateContent>
      </w:r>
      <w:r w:rsidRPr="0065033F">
        <mc:AlternateContent>
          <mc:Choice Requires="wpi">
            <w:drawing>
              <wp:anchor distT="0" distB="0" distL="114300" distR="114300" simplePos="0" relativeHeight="252622848" behindDoc="0" locked="0" layoutInCell="1" allowOverlap="1" wp14:anchorId="37A9A25C" wp14:editId="2B3EF5F6">
                <wp:simplePos x="0" y="0"/>
                <wp:positionH relativeFrom="column">
                  <wp:posOffset>4058428</wp:posOffset>
                </wp:positionH>
                <wp:positionV relativeFrom="paragraph">
                  <wp:posOffset>4012565</wp:posOffset>
                </wp:positionV>
                <wp:extent cx="307340" cy="216535"/>
                <wp:effectExtent l="57150" t="38100" r="16510" b="50165"/>
                <wp:wrapNone/>
                <wp:docPr id="646" name="Ink 646"/>
                <wp:cNvGraphicFramePr/>
                <a:graphic xmlns:a="http://schemas.openxmlformats.org/drawingml/2006/main">
                  <a:graphicData uri="http://schemas.microsoft.com/office/word/2010/wordprocessingInk">
                    <w14:contentPart bwMode="auto" r:id="rId548">
                      <w14:nvContentPartPr>
                        <w14:cNvContentPartPr/>
                      </w14:nvContentPartPr>
                      <w14:xfrm>
                        <a:off x="0" y="0"/>
                        <a:ext cx="307340" cy="216535"/>
                      </w14:xfrm>
                    </w14:contentPart>
                  </a:graphicData>
                </a:graphic>
              </wp:anchor>
            </w:drawing>
          </mc:Choice>
          <mc:Fallback>
            <w:pict>
              <v:shape w14:anchorId="0E2DB6C7" id="Ink 646" o:spid="_x0000_s1026" type="#_x0000_t75" style="position:absolute;margin-left:318.85pt;margin-top:315.25pt;width:25.6pt;height:18.4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">
                <v:imagedata r:id="rId491" o:title=""/>
              </v:shape>
            </w:pict>
          </mc:Fallback>
        </mc:AlternateContent>
      </w:r>
      <w:r w:rsidRPr="0065033F">
        <mc:AlternateContent>
          <mc:Choice Requires="wpi">
            <w:drawing>
              <wp:anchor distT="0" distB="0" distL="114300" distR="114300" simplePos="0" relativeHeight="252619776" behindDoc="0" locked="0" layoutInCell="1" allowOverlap="1" wp14:anchorId="4B8BE04B" wp14:editId="296E9FB5">
                <wp:simplePos x="0" y="0"/>
                <wp:positionH relativeFrom="column">
                  <wp:posOffset>1414145</wp:posOffset>
                </wp:positionH>
                <wp:positionV relativeFrom="paragraph">
                  <wp:posOffset>4043680</wp:posOffset>
                </wp:positionV>
                <wp:extent cx="290195" cy="210820"/>
                <wp:effectExtent l="38100" t="38100" r="33655" b="55880"/>
                <wp:wrapNone/>
                <wp:docPr id="643" name="Ink 643"/>
                <wp:cNvGraphicFramePr/>
                <a:graphic xmlns:a="http://schemas.openxmlformats.org/drawingml/2006/main">
                  <a:graphicData uri="http://schemas.microsoft.com/office/word/2010/wordprocessingInk">
                    <w14:contentPart bwMode="auto" r:id="rId549">
                      <w14:nvContentPartPr>
                        <w14:cNvContentPartPr/>
                      </w14:nvContentPartPr>
                      <w14:xfrm>
                        <a:off x="0" y="0"/>
                        <a:ext cx="290195" cy="210820"/>
                      </w14:xfrm>
                    </w14:contentPart>
                  </a:graphicData>
                </a:graphic>
              </wp:anchor>
            </w:drawing>
          </mc:Choice>
          <mc:Fallback>
            <w:pict>
              <v:shape w14:anchorId="7053A50A" id="Ink 643" o:spid="_x0000_s1026" type="#_x0000_t75" style="position:absolute;margin-left:110.65pt;margin-top:317.7pt;width:24.25pt;height:18pt;z-index:25261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">
                <v:imagedata r:id="rId487" o:title=""/>
              </v:shape>
            </w:pict>
          </mc:Fallback>
        </mc:AlternateContent>
      </w:r>
      <w:r w:rsidRPr="0065033F">
        <mc:AlternateContent>
          <mc:Choice Requires="wpi">
            <w:drawing>
              <wp:anchor distT="0" distB="0" distL="114300" distR="114300" simplePos="0" relativeHeight="252620800" behindDoc="0" locked="0" layoutInCell="1" allowOverlap="1" wp14:anchorId="3AB560F1" wp14:editId="13F1A538">
                <wp:simplePos x="0" y="0"/>
                <wp:positionH relativeFrom="column">
                  <wp:posOffset>2545080</wp:posOffset>
                </wp:positionH>
                <wp:positionV relativeFrom="paragraph">
                  <wp:posOffset>3987800</wp:posOffset>
                </wp:positionV>
                <wp:extent cx="296545" cy="208915"/>
                <wp:effectExtent l="38100" t="38100" r="27305" b="57785"/>
                <wp:wrapNone/>
                <wp:docPr id="644" name="Ink 644"/>
                <wp:cNvGraphicFramePr/>
                <a:graphic xmlns:a="http://schemas.openxmlformats.org/drawingml/2006/main">
                  <a:graphicData uri="http://schemas.microsoft.com/office/word/2010/wordprocessingInk">
                    <w14:contentPart bwMode="auto" r:id="rId550">
                      <w14:nvContentPartPr>
                        <w14:cNvContentPartPr/>
                      </w14:nvContentPartPr>
                      <w14:xfrm>
                        <a:off x="0" y="0"/>
                        <a:ext cx="296545" cy="208915"/>
                      </w14:xfrm>
                    </w14:contentPart>
                  </a:graphicData>
                </a:graphic>
              </wp:anchor>
            </w:drawing>
          </mc:Choice>
          <mc:Fallback>
            <w:pict>
              <v:shape w14:anchorId="196580E1" id="Ink 644" o:spid="_x0000_s1026" type="#_x0000_t75" style="position:absolute;margin-left:199.7pt;margin-top:313.3pt;width:24.75pt;height:17.85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">
                <v:imagedata r:id="rId485" o:title=""/>
              </v:shape>
            </w:pict>
          </mc:Fallback>
        </mc:AlternateContent>
      </w:r>
      <w:r w:rsidRPr="0065033F">
        <mc:AlternateContent>
          <mc:Choice Requires="wpi">
            <w:drawing>
              <wp:anchor distT="0" distB="0" distL="114300" distR="114300" simplePos="0" relativeHeight="252621824" behindDoc="0" locked="0" layoutInCell="1" allowOverlap="1" wp14:anchorId="600EB20D" wp14:editId="385C0D3E">
                <wp:simplePos x="0" y="0"/>
                <wp:positionH relativeFrom="column">
                  <wp:posOffset>3550920</wp:posOffset>
                </wp:positionH>
                <wp:positionV relativeFrom="paragraph">
                  <wp:posOffset>4034790</wp:posOffset>
                </wp:positionV>
                <wp:extent cx="348615" cy="207010"/>
                <wp:effectExtent l="57150" t="38100" r="0" b="40640"/>
                <wp:wrapNone/>
                <wp:docPr id="645" name="Ink 645"/>
                <wp:cNvGraphicFramePr/>
                <a:graphic xmlns:a="http://schemas.openxmlformats.org/drawingml/2006/main">
                  <a:graphicData uri="http://schemas.microsoft.com/office/word/2010/wordprocessingInk">
                    <w14:contentPart bwMode="auto" r:id="rId551">
                      <w14:nvContentPartPr>
                        <w14:cNvContentPartPr/>
                      </w14:nvContentPartPr>
                      <w14:xfrm>
                        <a:off x="0" y="0"/>
                        <a:ext cx="348615" cy="207010"/>
                      </w14:xfrm>
                    </w14:contentPart>
                  </a:graphicData>
                </a:graphic>
              </wp:anchor>
            </w:drawing>
          </mc:Choice>
          <mc:Fallback>
            <w:pict>
              <v:shape w14:anchorId="3F1E402E" id="Ink 645" o:spid="_x0000_s1026" type="#_x0000_t75" style="position:absolute;margin-left:278.9pt;margin-top:317pt;width:28.85pt;height:17.7pt;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">
                <v:imagedata r:id="rId489" o:title=""/>
              </v:shape>
            </w:pict>
          </mc:Fallback>
        </mc:AlternateContent>
      </w:r>
      <w:r w:rsidRPr="00C000CA">
        <w:rPr>
          <w:noProof/>
        </w:rPr>
        <w:drawing>
          <wp:anchor distT="0" distB="0" distL="114300" distR="114300" simplePos="0" relativeHeight="252528640" behindDoc="0" locked="0" layoutInCell="1" allowOverlap="1" wp14:anchorId="61143BDF" wp14:editId="1ED7F3E8">
            <wp:simplePos x="0" y="0"/>
            <wp:positionH relativeFrom="margin">
              <wp:posOffset>1054735</wp:posOffset>
            </wp:positionH>
            <wp:positionV relativeFrom="paragraph">
              <wp:posOffset>3828415</wp:posOffset>
            </wp:positionV>
            <wp:extent cx="3869055" cy="3561080"/>
            <wp:effectExtent l="19050" t="19050" r="17145" b="20320"/>
            <wp:wrapSquare wrapText="bothSides"/>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pic:cNvPicPr>
                      <a:picLocks noChangeAspect="1" noChangeArrowheads="1"/>
                    </pic:cNvPicPr>
                  </pic:nvPicPr>
                  <pic:blipFill>
                    <a:blip r:embed="rId552">
                      <a:extLst>
                        <a:ext uri="{28A0092B-C50C-407E-A947-70E740481C1C}">
                          <a14:useLocalDpi xmlns:a14="http://schemas.microsoft.com/office/drawing/2010/main" val="0"/>
                        </a:ext>
                      </a:extLst>
                    </a:blip>
                    <a:stretch>
                      <a:fillRect/>
                    </a:stretch>
                  </pic:blipFill>
                  <pic:spPr bwMode="auto">
                    <a:xfrm>
                      <a:off x="0" y="0"/>
                      <a:ext cx="3869055" cy="35610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84903" w:rsidRPr="00284903">
        <mc:AlternateContent>
          <mc:Choice Requires="wpi">
            <w:drawing>
              <wp:anchor distT="0" distB="0" distL="114300" distR="114300" simplePos="0" relativeHeight="252610560" behindDoc="0" locked="0" layoutInCell="1" allowOverlap="1" wp14:anchorId="3384A83F" wp14:editId="3EE8C9E2">
                <wp:simplePos x="0" y="0"/>
                <wp:positionH relativeFrom="column">
                  <wp:posOffset>1414145</wp:posOffset>
                </wp:positionH>
                <wp:positionV relativeFrom="paragraph">
                  <wp:posOffset>140335</wp:posOffset>
                </wp:positionV>
                <wp:extent cx="290195" cy="210820"/>
                <wp:effectExtent l="38100" t="38100" r="33655" b="55880"/>
                <wp:wrapNone/>
                <wp:docPr id="443" name="Ink 443"/>
                <wp:cNvGraphicFramePr/>
                <a:graphic xmlns:a="http://schemas.openxmlformats.org/drawingml/2006/main">
                  <a:graphicData uri="http://schemas.microsoft.com/office/word/2010/wordprocessingInk">
                    <w14:contentPart bwMode="auto" r:id="rId553">
                      <w14:nvContentPartPr>
                        <w14:cNvContentPartPr/>
                      </w14:nvContentPartPr>
                      <w14:xfrm>
                        <a:off x="0" y="0"/>
                        <a:ext cx="290195" cy="210820"/>
                      </w14:xfrm>
                    </w14:contentPart>
                  </a:graphicData>
                </a:graphic>
              </wp:anchor>
            </w:drawing>
          </mc:Choice>
          <mc:Fallback>
            <w:pict>
              <v:shape w14:anchorId="4AD4E36A" id="Ink 443" o:spid="_x0000_s1026" type="#_x0000_t75" style="position:absolute;margin-left:110.65pt;margin-top:10.35pt;width:24.25pt;height:18pt;z-index:25261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">
                <v:imagedata r:id="rId487" o:title=""/>
              </v:shape>
            </w:pict>
          </mc:Fallback>
        </mc:AlternateContent>
      </w:r>
      <w:r w:rsidR="00284903" w:rsidRPr="00284903">
        <mc:AlternateContent>
          <mc:Choice Requires="wpi">
            <w:drawing>
              <wp:anchor distT="0" distB="0" distL="114300" distR="114300" simplePos="0" relativeHeight="252611584" behindDoc="0" locked="0" layoutInCell="1" allowOverlap="1" wp14:anchorId="7A53F36C" wp14:editId="19D5ECC4">
                <wp:simplePos x="0" y="0"/>
                <wp:positionH relativeFrom="column">
                  <wp:posOffset>2545080</wp:posOffset>
                </wp:positionH>
                <wp:positionV relativeFrom="paragraph">
                  <wp:posOffset>84455</wp:posOffset>
                </wp:positionV>
                <wp:extent cx="296545" cy="208915"/>
                <wp:effectExtent l="38100" t="38100" r="27305" b="57785"/>
                <wp:wrapNone/>
                <wp:docPr id="444" name="Ink 444"/>
                <wp:cNvGraphicFramePr/>
                <a:graphic xmlns:a="http://schemas.openxmlformats.org/drawingml/2006/main">
                  <a:graphicData uri="http://schemas.microsoft.com/office/word/2010/wordprocessingInk">
                    <w14:contentPart bwMode="auto" r:id="rId554">
                      <w14:nvContentPartPr>
                        <w14:cNvContentPartPr/>
                      </w14:nvContentPartPr>
                      <w14:xfrm>
                        <a:off x="0" y="0"/>
                        <a:ext cx="296545" cy="208915"/>
                      </w14:xfrm>
                    </w14:contentPart>
                  </a:graphicData>
                </a:graphic>
              </wp:anchor>
            </w:drawing>
          </mc:Choice>
          <mc:Fallback>
            <w:pict>
              <v:shape w14:anchorId="12921301" id="Ink 444" o:spid="_x0000_s1026" type="#_x0000_t75" style="position:absolute;margin-left:199.7pt;margin-top:5.95pt;width:24.75pt;height:17.85pt;z-index:25261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">
                <v:imagedata r:id="rId485" o:title=""/>
              </v:shape>
            </w:pict>
          </mc:Fallback>
        </mc:AlternateContent>
      </w:r>
      <w:r w:rsidR="00284903" w:rsidRPr="00284903">
        <mc:AlternateContent>
          <mc:Choice Requires="wpi">
            <w:drawing>
              <wp:anchor distT="0" distB="0" distL="114300" distR="114300" simplePos="0" relativeHeight="252612608" behindDoc="0" locked="0" layoutInCell="1" allowOverlap="1" wp14:anchorId="1D72AA65" wp14:editId="793C4FFF">
                <wp:simplePos x="0" y="0"/>
                <wp:positionH relativeFrom="column">
                  <wp:posOffset>3550920</wp:posOffset>
                </wp:positionH>
                <wp:positionV relativeFrom="paragraph">
                  <wp:posOffset>131445</wp:posOffset>
                </wp:positionV>
                <wp:extent cx="348615" cy="207010"/>
                <wp:effectExtent l="57150" t="38100" r="0" b="40640"/>
                <wp:wrapNone/>
                <wp:docPr id="445" name="Ink 445"/>
                <wp:cNvGraphicFramePr/>
                <a:graphic xmlns:a="http://schemas.openxmlformats.org/drawingml/2006/main">
                  <a:graphicData uri="http://schemas.microsoft.com/office/word/2010/wordprocessingInk">
                    <w14:contentPart bwMode="auto" r:id="rId555">
                      <w14:nvContentPartPr>
                        <w14:cNvContentPartPr/>
                      </w14:nvContentPartPr>
                      <w14:xfrm>
                        <a:off x="0" y="0"/>
                        <a:ext cx="348615" cy="207010"/>
                      </w14:xfrm>
                    </w14:contentPart>
                  </a:graphicData>
                </a:graphic>
              </wp:anchor>
            </w:drawing>
          </mc:Choice>
          <mc:Fallback>
            <w:pict>
              <v:shape w14:anchorId="45BF533E" id="Ink 445" o:spid="_x0000_s1026" type="#_x0000_t75" style="position:absolute;margin-left:278.9pt;margin-top:9.65pt;width:28.85pt;height:17.7pt;z-index:25261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">
                <v:imagedata r:id="rId489" o:title=""/>
              </v:shape>
            </w:pict>
          </mc:Fallback>
        </mc:AlternateContent>
      </w:r>
      <w:r w:rsidR="00284903" w:rsidRPr="00284903">
        <mc:AlternateContent>
          <mc:Choice Requires="wpi">
            <w:drawing>
              <wp:anchor distT="0" distB="0" distL="114300" distR="114300" simplePos="0" relativeHeight="252613632" behindDoc="0" locked="0" layoutInCell="1" allowOverlap="1" wp14:anchorId="36C4C106" wp14:editId="15B5C467">
                <wp:simplePos x="0" y="0"/>
                <wp:positionH relativeFrom="column">
                  <wp:posOffset>4187825</wp:posOffset>
                </wp:positionH>
                <wp:positionV relativeFrom="paragraph">
                  <wp:posOffset>109220</wp:posOffset>
                </wp:positionV>
                <wp:extent cx="307340" cy="216535"/>
                <wp:effectExtent l="57150" t="38100" r="16510" b="50165"/>
                <wp:wrapNone/>
                <wp:docPr id="446" name="Ink 446"/>
                <wp:cNvGraphicFramePr/>
                <a:graphic xmlns:a="http://schemas.openxmlformats.org/drawingml/2006/main">
                  <a:graphicData uri="http://schemas.microsoft.com/office/word/2010/wordprocessingInk">
                    <w14:contentPart bwMode="auto" r:id="rId556">
                      <w14:nvContentPartPr>
                        <w14:cNvContentPartPr/>
                      </w14:nvContentPartPr>
                      <w14:xfrm>
                        <a:off x="0" y="0"/>
                        <a:ext cx="307340" cy="216535"/>
                      </w14:xfrm>
                    </w14:contentPart>
                  </a:graphicData>
                </a:graphic>
              </wp:anchor>
            </w:drawing>
          </mc:Choice>
          <mc:Fallback>
            <w:pict>
              <v:shape w14:anchorId="10B29F52" id="Ink 446" o:spid="_x0000_s1026" type="#_x0000_t75" style="position:absolute;margin-left:329.05pt;margin-top:7.9pt;width:25.6pt;height:18.45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">
                <v:imagedata r:id="rId491" o:title=""/>
              </v:shape>
            </w:pict>
          </mc:Fallback>
        </mc:AlternateContent>
      </w:r>
      <w:r w:rsidR="00284903" w:rsidRPr="00284903">
        <mc:AlternateContent>
          <mc:Choice Requires="wpi">
            <w:drawing>
              <wp:anchor distT="0" distB="0" distL="114300" distR="114300" simplePos="0" relativeHeight="252614656" behindDoc="0" locked="0" layoutInCell="1" allowOverlap="1" wp14:anchorId="3A822621" wp14:editId="6D73FCCA">
                <wp:simplePos x="0" y="0"/>
                <wp:positionH relativeFrom="column">
                  <wp:posOffset>1470025</wp:posOffset>
                </wp:positionH>
                <wp:positionV relativeFrom="paragraph">
                  <wp:posOffset>2539365</wp:posOffset>
                </wp:positionV>
                <wp:extent cx="367030" cy="219075"/>
                <wp:effectExtent l="38100" t="38100" r="13970" b="47625"/>
                <wp:wrapNone/>
                <wp:docPr id="447" name="Ink 447"/>
                <wp:cNvGraphicFramePr/>
                <a:graphic xmlns:a="http://schemas.openxmlformats.org/drawingml/2006/main">
                  <a:graphicData uri="http://schemas.microsoft.com/office/word/2010/wordprocessingInk">
                    <w14:contentPart bwMode="auto" r:id="rId557">
                      <w14:nvContentPartPr>
                        <w14:cNvContentPartPr/>
                      </w14:nvContentPartPr>
                      <w14:xfrm>
                        <a:off x="0" y="0"/>
                        <a:ext cx="367030" cy="219075"/>
                      </w14:xfrm>
                    </w14:contentPart>
                  </a:graphicData>
                </a:graphic>
              </wp:anchor>
            </w:drawing>
          </mc:Choice>
          <mc:Fallback>
            <w:pict>
              <v:shape w14:anchorId="7F6E787D" id="Ink 447" o:spid="_x0000_s1026" type="#_x0000_t75" style="position:absolute;margin-left:115.05pt;margin-top:199.25pt;width:30.3pt;height:18.65pt;z-index:25261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">
                <v:imagedata r:id="rId493" o:title=""/>
              </v:shape>
            </w:pict>
          </mc:Fallback>
        </mc:AlternateContent>
      </w:r>
      <w:r w:rsidR="00284903" w:rsidRPr="00284903">
        <mc:AlternateContent>
          <mc:Choice Requires="wpi">
            <w:drawing>
              <wp:anchor distT="0" distB="0" distL="114300" distR="114300" simplePos="0" relativeHeight="252615680" behindDoc="0" locked="0" layoutInCell="1" allowOverlap="1" wp14:anchorId="73094272" wp14:editId="065B08F9">
                <wp:simplePos x="0" y="0"/>
                <wp:positionH relativeFrom="column">
                  <wp:posOffset>2411095</wp:posOffset>
                </wp:positionH>
                <wp:positionV relativeFrom="paragraph">
                  <wp:posOffset>2533650</wp:posOffset>
                </wp:positionV>
                <wp:extent cx="351155" cy="167005"/>
                <wp:effectExtent l="57150" t="38100" r="29845" b="42545"/>
                <wp:wrapNone/>
                <wp:docPr id="640" name="Ink 640"/>
                <wp:cNvGraphicFramePr/>
                <a:graphic xmlns:a="http://schemas.openxmlformats.org/drawingml/2006/main">
                  <a:graphicData uri="http://schemas.microsoft.com/office/word/2010/wordprocessingInk">
                    <w14:contentPart bwMode="auto" r:id="rId558">
                      <w14:nvContentPartPr>
                        <w14:cNvContentPartPr/>
                      </w14:nvContentPartPr>
                      <w14:xfrm>
                        <a:off x="0" y="0"/>
                        <a:ext cx="351155" cy="167005"/>
                      </w14:xfrm>
                    </w14:contentPart>
                  </a:graphicData>
                </a:graphic>
              </wp:anchor>
            </w:drawing>
          </mc:Choice>
          <mc:Fallback>
            <w:pict>
              <v:shape w14:anchorId="7E5F9D85" id="Ink 640" o:spid="_x0000_s1026" type="#_x0000_t75" style="position:absolute;margin-left:189.15pt;margin-top:198.8pt;width:29.05pt;height:14.55pt;z-index:25261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">
                <v:imagedata r:id="rId472" o:title=""/>
              </v:shape>
            </w:pict>
          </mc:Fallback>
        </mc:AlternateContent>
      </w:r>
      <w:r w:rsidR="00284903" w:rsidRPr="00284903">
        <mc:AlternateContent>
          <mc:Choice Requires="wpi">
            <w:drawing>
              <wp:anchor distT="0" distB="0" distL="114300" distR="114300" simplePos="0" relativeHeight="252616704" behindDoc="0" locked="0" layoutInCell="1" allowOverlap="1" wp14:anchorId="5193B921" wp14:editId="303BEF60">
                <wp:simplePos x="0" y="0"/>
                <wp:positionH relativeFrom="column">
                  <wp:posOffset>3550920</wp:posOffset>
                </wp:positionH>
                <wp:positionV relativeFrom="paragraph">
                  <wp:posOffset>2552700</wp:posOffset>
                </wp:positionV>
                <wp:extent cx="300355" cy="194945"/>
                <wp:effectExtent l="38100" t="57150" r="42545" b="52705"/>
                <wp:wrapNone/>
                <wp:docPr id="641" name="Ink 641"/>
                <wp:cNvGraphicFramePr/>
                <a:graphic xmlns:a="http://schemas.openxmlformats.org/drawingml/2006/main">
                  <a:graphicData uri="http://schemas.microsoft.com/office/word/2010/wordprocessingInk">
                    <w14:contentPart bwMode="auto" r:id="rId559">
                      <w14:nvContentPartPr>
                        <w14:cNvContentPartPr/>
                      </w14:nvContentPartPr>
                      <w14:xfrm>
                        <a:off x="0" y="0"/>
                        <a:ext cx="300355" cy="194945"/>
                      </w14:xfrm>
                    </w14:contentPart>
                  </a:graphicData>
                </a:graphic>
              </wp:anchor>
            </w:drawing>
          </mc:Choice>
          <mc:Fallback>
            <w:pict>
              <v:shape w14:anchorId="323821F3" id="Ink 641" o:spid="_x0000_s1026" type="#_x0000_t75" style="position:absolute;margin-left:278.9pt;margin-top:200.3pt;width:25.05pt;height:16.75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">
                <v:imagedata r:id="rId496" o:title=""/>
              </v:shape>
            </w:pict>
          </mc:Fallback>
        </mc:AlternateContent>
      </w:r>
      <w:r w:rsidR="00284903" w:rsidRPr="00284903">
        <mc:AlternateContent>
          <mc:Choice Requires="wpi">
            <w:drawing>
              <wp:anchor distT="0" distB="0" distL="114300" distR="114300" simplePos="0" relativeHeight="252617728" behindDoc="0" locked="0" layoutInCell="1" allowOverlap="1" wp14:anchorId="382B78A1" wp14:editId="602CC2D9">
                <wp:simplePos x="0" y="0"/>
                <wp:positionH relativeFrom="column">
                  <wp:posOffset>4577032</wp:posOffset>
                </wp:positionH>
                <wp:positionV relativeFrom="paragraph">
                  <wp:posOffset>2554605</wp:posOffset>
                </wp:positionV>
                <wp:extent cx="353695" cy="210185"/>
                <wp:effectExtent l="57150" t="38100" r="27305" b="56515"/>
                <wp:wrapNone/>
                <wp:docPr id="642" name="Ink 642"/>
                <wp:cNvGraphicFramePr/>
                <a:graphic xmlns:a="http://schemas.openxmlformats.org/drawingml/2006/main">
                  <a:graphicData uri="http://schemas.microsoft.com/office/word/2010/wordprocessingInk">
                    <w14:contentPart bwMode="auto" r:id="rId560">
                      <w14:nvContentPartPr>
                        <w14:cNvContentPartPr/>
                      </w14:nvContentPartPr>
                      <w14:xfrm>
                        <a:off x="0" y="0"/>
                        <a:ext cx="353695" cy="210185"/>
                      </w14:xfrm>
                    </w14:contentPart>
                  </a:graphicData>
                </a:graphic>
              </wp:anchor>
            </w:drawing>
          </mc:Choice>
          <mc:Fallback>
            <w:pict>
              <v:shape w14:anchorId="2CBE0EB2" id="Ink 642" o:spid="_x0000_s1026" type="#_x0000_t75" style="position:absolute;margin-left:359.7pt;margin-top:200.45pt;width:29.25pt;height:17.9pt;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">
                <v:imagedata r:id="rId498" o:title=""/>
              </v:shape>
            </w:pict>
          </mc:Fallback>
        </mc:AlternateContent>
      </w:r>
      <w:r w:rsidR="00284903" w:rsidRPr="00C000CA">
        <w:rPr>
          <w:noProof/>
        </w:rPr>
        <w:drawing>
          <wp:anchor distT="0" distB="0" distL="114300" distR="114300" simplePos="0" relativeHeight="252526592" behindDoc="0" locked="0" layoutInCell="1" allowOverlap="1" wp14:anchorId="6DD1A1AB" wp14:editId="19433544">
            <wp:simplePos x="0" y="0"/>
            <wp:positionH relativeFrom="margin">
              <wp:posOffset>1027430</wp:posOffset>
            </wp:positionH>
            <wp:positionV relativeFrom="paragraph">
              <wp:posOffset>50165</wp:posOffset>
            </wp:positionV>
            <wp:extent cx="3914775" cy="3516630"/>
            <wp:effectExtent l="19050" t="19050" r="28575" b="2667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5"/>
                    <pic:cNvPicPr>
                      <a:picLocks noChangeAspect="1" noChangeArrowheads="1"/>
                    </pic:cNvPicPr>
                  </pic:nvPicPr>
                  <pic:blipFill>
                    <a:blip r:embed="rId561">
                      <a:extLst>
                        <a:ext uri="{28A0092B-C50C-407E-A947-70E740481C1C}">
                          <a14:useLocalDpi xmlns:a14="http://schemas.microsoft.com/office/drawing/2010/main" val="0"/>
                        </a:ext>
                      </a:extLst>
                    </a:blip>
                    <a:stretch>
                      <a:fillRect/>
                    </a:stretch>
                  </pic:blipFill>
                  <pic:spPr bwMode="auto">
                    <a:xfrm>
                      <a:off x="0" y="0"/>
                      <a:ext cx="3914775" cy="35166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000CA" w:rsidRPr="00C000CA">
        <w:rPr>
          <w:noProof/>
        </w:rPr>
        <mc:AlternateContent>
          <mc:Choice Requires="wps">
            <w:drawing>
              <wp:anchor distT="0" distB="0" distL="114300" distR="114300" simplePos="0" relativeHeight="252529664" behindDoc="0" locked="0" layoutInCell="1" allowOverlap="1" wp14:anchorId="085A25CB" wp14:editId="13F69C95">
                <wp:simplePos x="0" y="0"/>
                <wp:positionH relativeFrom="margin">
                  <wp:align>center</wp:align>
                </wp:positionH>
                <wp:positionV relativeFrom="paragraph">
                  <wp:posOffset>7437395</wp:posOffset>
                </wp:positionV>
                <wp:extent cx="4131945" cy="635"/>
                <wp:effectExtent l="0" t="0" r="1905" b="0"/>
                <wp:wrapSquare wrapText="bothSides"/>
                <wp:docPr id="374" name="Text Box 374"/>
                <wp:cNvGraphicFramePr/>
                <a:graphic xmlns:a="http://schemas.openxmlformats.org/drawingml/2006/main">
                  <a:graphicData uri="http://schemas.microsoft.com/office/word/2010/wordprocessingShape">
                    <wps:wsp>
                      <wps:cNvSpPr txBox="1"/>
                      <wps:spPr>
                        <a:xfrm>
                          <a:off x="0" y="0"/>
                          <a:ext cx="4131945" cy="635"/>
                        </a:xfrm>
                        <a:prstGeom prst="rect">
                          <a:avLst/>
                        </a:prstGeom>
                        <a:solidFill>
                          <a:prstClr val="white"/>
                        </a:solidFill>
                        <a:ln>
                          <a:noFill/>
                        </a:ln>
                      </wps:spPr>
                      <wps:txbx>
                        <w:txbxContent>
                          <w:p w14:paraId="6BDD3C1A" w14:textId="31FB915C" w:rsidR="00C000CA" w:rsidRPr="009F7D70" w:rsidRDefault="00C000CA" w:rsidP="00C000CA">
                            <w:pPr>
                              <w:pStyle w:val="Caption"/>
                              <w:spacing w:before="0"/>
                              <w:jc w:val="center"/>
                              <w:rPr>
                                <w:noProof/>
                                <w:color w:val="808080" w:themeColor="background1" w:themeShade="80"/>
                                <w:sz w:val="26"/>
                                <w:szCs w:val="26"/>
                              </w:rPr>
                            </w:pPr>
                            <w:r>
                              <w:t>Figure 1</w:t>
                            </w:r>
                            <w:r w:rsidR="00582548">
                              <w:t>3</w:t>
                            </w:r>
                            <w:r w:rsidRPr="00E41074">
                              <w:t xml:space="preserve">: Output for Decimal </w:t>
                            </w:r>
                            <w:r w:rsidR="004040D1">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A25CB" id="Text Box 374" o:spid="_x0000_s1143" type="#_x0000_t202" style="position:absolute;margin-left:0;margin-top:585.6pt;width:325.35pt;height:.05pt;z-index:252529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" stroked="f">
                <v:textbox style="mso-fit-shape-to-text:t" inset="0,0,0,0">
                  <w:txbxContent>
                    <w:p w14:paraId="6BDD3C1A" w14:textId="31FB915C" w:rsidR="00C000CA" w:rsidRPr="009F7D70" w:rsidRDefault="00C000CA" w:rsidP="00C000CA">
                      <w:pPr>
                        <w:pStyle w:val="Caption"/>
                        <w:spacing w:before="0"/>
                        <w:jc w:val="center"/>
                        <w:rPr>
                          <w:noProof/>
                          <w:color w:val="808080" w:themeColor="background1" w:themeShade="80"/>
                          <w:sz w:val="26"/>
                          <w:szCs w:val="26"/>
                        </w:rPr>
                      </w:pPr>
                      <w:r>
                        <w:t>Figure 1</w:t>
                      </w:r>
                      <w:r w:rsidR="00582548">
                        <w:t>3</w:t>
                      </w:r>
                      <w:r w:rsidRPr="00E41074">
                        <w:t xml:space="preserve">: Output for Decimal </w:t>
                      </w:r>
                      <w:r w:rsidR="004040D1">
                        <w:t>7</w:t>
                      </w:r>
                    </w:p>
                  </w:txbxContent>
                </v:textbox>
                <w10:wrap type="square" anchorx="margin"/>
              </v:shape>
            </w:pict>
          </mc:Fallback>
        </mc:AlternateContent>
      </w:r>
      <w:r w:rsidR="00C000CA" w:rsidRPr="00C000CA">
        <w:rPr>
          <w:noProof/>
        </w:rPr>
        <mc:AlternateContent>
          <mc:Choice Requires="wps">
            <w:drawing>
              <wp:anchor distT="0" distB="0" distL="114300" distR="114300" simplePos="0" relativeHeight="252527616" behindDoc="0" locked="0" layoutInCell="1" allowOverlap="1" wp14:anchorId="50FC8366" wp14:editId="52F1FA85">
                <wp:simplePos x="0" y="0"/>
                <wp:positionH relativeFrom="column">
                  <wp:posOffset>951230</wp:posOffset>
                </wp:positionH>
                <wp:positionV relativeFrom="paragraph">
                  <wp:posOffset>3641582</wp:posOffset>
                </wp:positionV>
                <wp:extent cx="4079875" cy="635"/>
                <wp:effectExtent l="0" t="0" r="0" b="0"/>
                <wp:wrapSquare wrapText="bothSides"/>
                <wp:docPr id="367" name="Text Box 367"/>
                <wp:cNvGraphicFramePr/>
                <a:graphic xmlns:a="http://schemas.openxmlformats.org/drawingml/2006/main">
                  <a:graphicData uri="http://schemas.microsoft.com/office/word/2010/wordprocessingShape">
                    <wps:wsp>
                      <wps:cNvSpPr txBox="1"/>
                      <wps:spPr>
                        <a:xfrm>
                          <a:off x="0" y="0"/>
                          <a:ext cx="4079875" cy="635"/>
                        </a:xfrm>
                        <a:prstGeom prst="rect">
                          <a:avLst/>
                        </a:prstGeom>
                        <a:solidFill>
                          <a:prstClr val="white"/>
                        </a:solidFill>
                        <a:ln>
                          <a:noFill/>
                        </a:ln>
                      </wps:spPr>
                      <wps:txbx>
                        <w:txbxContent>
                          <w:p w14:paraId="7AC03921" w14:textId="241C7FFF" w:rsidR="00C000CA" w:rsidRPr="00930BA5" w:rsidRDefault="00C000CA" w:rsidP="00C000CA">
                            <w:pPr>
                              <w:pStyle w:val="Caption"/>
                              <w:spacing w:before="0"/>
                              <w:jc w:val="center"/>
                              <w:rPr>
                                <w:noProof/>
                                <w:color w:val="808080" w:themeColor="background1" w:themeShade="80"/>
                                <w:sz w:val="26"/>
                                <w:szCs w:val="26"/>
                              </w:rPr>
                            </w:pPr>
                            <w:r>
                              <w:t>Figure 12</w:t>
                            </w:r>
                            <w:r w:rsidRPr="001D566F">
                              <w:t xml:space="preserve">: Output for Decimal </w:t>
                            </w:r>
                            <w:r w:rsidR="004040D1">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C8366" id="Text Box 367" o:spid="_x0000_s1144" type="#_x0000_t202" style="position:absolute;margin-left:74.9pt;margin-top:286.75pt;width:321.25pt;height:.05pt;z-index:25252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" stroked="f">
                <v:textbox style="mso-fit-shape-to-text:t" inset="0,0,0,0">
                  <w:txbxContent>
                    <w:p w14:paraId="7AC03921" w14:textId="241C7FFF" w:rsidR="00C000CA" w:rsidRPr="00930BA5" w:rsidRDefault="00C000CA" w:rsidP="00C000CA">
                      <w:pPr>
                        <w:pStyle w:val="Caption"/>
                        <w:spacing w:before="0"/>
                        <w:jc w:val="center"/>
                        <w:rPr>
                          <w:noProof/>
                          <w:color w:val="808080" w:themeColor="background1" w:themeShade="80"/>
                          <w:sz w:val="26"/>
                          <w:szCs w:val="26"/>
                        </w:rPr>
                      </w:pPr>
                      <w:r>
                        <w:t>Figure 12</w:t>
                      </w:r>
                      <w:r w:rsidRPr="001D566F">
                        <w:t xml:space="preserve">: Output for Decimal </w:t>
                      </w:r>
                      <w:r w:rsidR="004040D1">
                        <w:t>6</w:t>
                      </w:r>
                    </w:p>
                  </w:txbxContent>
                </v:textbox>
                <w10:wrap type="square"/>
              </v:shape>
            </w:pict>
          </mc:Fallback>
        </mc:AlternateContent>
      </w:r>
      <w:r w:rsidR="00C000CA">
        <w:br w:type="page"/>
      </w:r>
    </w:p>
    <w:p w14:paraId="535A938D" w14:textId="5C69F2AA" w:rsidR="00BC2921" w:rsidRPr="00E30E9E" w:rsidRDefault="00D11495" w:rsidP="00BC2921">
      <w:r w:rsidRPr="00D11495">
        <w:lastRenderedPageBreak/>
        <mc:AlternateContent>
          <mc:Choice Requires="wpi">
            <w:drawing>
              <wp:anchor distT="0" distB="0" distL="114300" distR="114300" simplePos="0" relativeHeight="252645376" behindDoc="0" locked="0" layoutInCell="1" allowOverlap="1" wp14:anchorId="47C5201B" wp14:editId="4E9336E7">
                <wp:simplePos x="0" y="0"/>
                <wp:positionH relativeFrom="column">
                  <wp:posOffset>4393278</wp:posOffset>
                </wp:positionH>
                <wp:positionV relativeFrom="paragraph">
                  <wp:posOffset>6578600</wp:posOffset>
                </wp:positionV>
                <wp:extent cx="353695" cy="210185"/>
                <wp:effectExtent l="57150" t="38100" r="27305" b="56515"/>
                <wp:wrapNone/>
                <wp:docPr id="666" name="Ink 666"/>
                <wp:cNvGraphicFramePr/>
                <a:graphic xmlns:a="http://schemas.openxmlformats.org/drawingml/2006/main">
                  <a:graphicData uri="http://schemas.microsoft.com/office/word/2010/wordprocessingInk">
                    <w14:contentPart bwMode="auto" r:id="rId562">
                      <w14:nvContentPartPr>
                        <w14:cNvContentPartPr/>
                      </w14:nvContentPartPr>
                      <w14:xfrm>
                        <a:off x="0" y="0"/>
                        <a:ext cx="353695" cy="210185"/>
                      </w14:xfrm>
                    </w14:contentPart>
                  </a:graphicData>
                </a:graphic>
              </wp:anchor>
            </w:drawing>
          </mc:Choice>
          <mc:Fallback>
            <w:pict>
              <v:shape w14:anchorId="296D8412" id="Ink 666" o:spid="_x0000_s1026" type="#_x0000_t75" style="position:absolute;margin-left:345.25pt;margin-top:517.3pt;width:29.25pt;height:17.9pt;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">
                <v:imagedata r:id="rId498" o:title=""/>
              </v:shape>
            </w:pict>
          </mc:Fallback>
        </mc:AlternateContent>
      </w:r>
      <w:r w:rsidRPr="00D11495">
        <mc:AlternateContent>
          <mc:Choice Requires="wpi">
            <w:drawing>
              <wp:anchor distT="0" distB="0" distL="114300" distR="114300" simplePos="0" relativeHeight="252644352" behindDoc="0" locked="0" layoutInCell="1" allowOverlap="1" wp14:anchorId="1ED143EB" wp14:editId="5501F351">
                <wp:simplePos x="0" y="0"/>
                <wp:positionH relativeFrom="column">
                  <wp:posOffset>3514401</wp:posOffset>
                </wp:positionH>
                <wp:positionV relativeFrom="paragraph">
                  <wp:posOffset>6550660</wp:posOffset>
                </wp:positionV>
                <wp:extent cx="300355" cy="194945"/>
                <wp:effectExtent l="38100" t="57150" r="42545" b="52705"/>
                <wp:wrapNone/>
                <wp:docPr id="665" name="Ink 665"/>
                <wp:cNvGraphicFramePr/>
                <a:graphic xmlns:a="http://schemas.openxmlformats.org/drawingml/2006/main">
                  <a:graphicData uri="http://schemas.microsoft.com/office/word/2010/wordprocessingInk">
                    <w14:contentPart bwMode="auto" r:id="rId563">
                      <w14:nvContentPartPr>
                        <w14:cNvContentPartPr/>
                      </w14:nvContentPartPr>
                      <w14:xfrm>
                        <a:off x="0" y="0"/>
                        <a:ext cx="300355" cy="194945"/>
                      </w14:xfrm>
                    </w14:contentPart>
                  </a:graphicData>
                </a:graphic>
              </wp:anchor>
            </w:drawing>
          </mc:Choice>
          <mc:Fallback>
            <w:pict>
              <v:shape w14:anchorId="5CC92652" id="Ink 665" o:spid="_x0000_s1026" type="#_x0000_t75" style="position:absolute;margin-left:276pt;margin-top:515.1pt;width:25.05pt;height:16.75pt;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">
                <v:imagedata r:id="rId496" o:title=""/>
              </v:shape>
            </w:pict>
          </mc:Fallback>
        </mc:AlternateContent>
      </w:r>
      <w:r w:rsidRPr="00D11495">
        <mc:AlternateContent>
          <mc:Choice Requires="wpi">
            <w:drawing>
              <wp:anchor distT="0" distB="0" distL="114300" distR="114300" simplePos="0" relativeHeight="252643328" behindDoc="0" locked="0" layoutInCell="1" allowOverlap="1" wp14:anchorId="4B6BB822" wp14:editId="47186A53">
                <wp:simplePos x="0" y="0"/>
                <wp:positionH relativeFrom="column">
                  <wp:posOffset>2406015</wp:posOffset>
                </wp:positionH>
                <wp:positionV relativeFrom="paragraph">
                  <wp:posOffset>6579067</wp:posOffset>
                </wp:positionV>
                <wp:extent cx="351155" cy="167005"/>
                <wp:effectExtent l="57150" t="38100" r="29845" b="42545"/>
                <wp:wrapNone/>
                <wp:docPr id="664" name="Ink 664"/>
                <wp:cNvGraphicFramePr/>
                <a:graphic xmlns:a="http://schemas.openxmlformats.org/drawingml/2006/main">
                  <a:graphicData uri="http://schemas.microsoft.com/office/word/2010/wordprocessingInk">
                    <w14:contentPart bwMode="auto" r:id="rId564">
                      <w14:nvContentPartPr>
                        <w14:cNvContentPartPr/>
                      </w14:nvContentPartPr>
                      <w14:xfrm>
                        <a:off x="0" y="0"/>
                        <a:ext cx="351155" cy="167005"/>
                      </w14:xfrm>
                    </w14:contentPart>
                  </a:graphicData>
                </a:graphic>
              </wp:anchor>
            </w:drawing>
          </mc:Choice>
          <mc:Fallback>
            <w:pict>
              <v:shape w14:anchorId="64D440DD" id="Ink 664" o:spid="_x0000_s1026" type="#_x0000_t75" style="position:absolute;margin-left:188.75pt;margin-top:517.35pt;width:29.05pt;height:14.55pt;z-index:25264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">
                <v:imagedata r:id="rId472" o:title=""/>
              </v:shape>
            </w:pict>
          </mc:Fallback>
        </mc:AlternateContent>
      </w:r>
      <w:r w:rsidRPr="00D11495">
        <mc:AlternateContent>
          <mc:Choice Requires="wpi">
            <w:drawing>
              <wp:anchor distT="0" distB="0" distL="114300" distR="114300" simplePos="0" relativeHeight="252642304" behindDoc="0" locked="0" layoutInCell="1" allowOverlap="1" wp14:anchorId="65CF807D" wp14:editId="33DC4D3D">
                <wp:simplePos x="0" y="0"/>
                <wp:positionH relativeFrom="column">
                  <wp:posOffset>1429385</wp:posOffset>
                </wp:positionH>
                <wp:positionV relativeFrom="paragraph">
                  <wp:posOffset>6619288</wp:posOffset>
                </wp:positionV>
                <wp:extent cx="367030" cy="219075"/>
                <wp:effectExtent l="38100" t="38100" r="13970" b="47625"/>
                <wp:wrapNone/>
                <wp:docPr id="663" name="Ink 663"/>
                <wp:cNvGraphicFramePr/>
                <a:graphic xmlns:a="http://schemas.openxmlformats.org/drawingml/2006/main">
                  <a:graphicData uri="http://schemas.microsoft.com/office/word/2010/wordprocessingInk">
                    <w14:contentPart bwMode="auto" r:id="rId565">
                      <w14:nvContentPartPr>
                        <w14:cNvContentPartPr/>
                      </w14:nvContentPartPr>
                      <w14:xfrm>
                        <a:off x="0" y="0"/>
                        <a:ext cx="367030" cy="219075"/>
                      </w14:xfrm>
                    </w14:contentPart>
                  </a:graphicData>
                </a:graphic>
              </wp:anchor>
            </w:drawing>
          </mc:Choice>
          <mc:Fallback>
            <w:pict>
              <v:shape w14:anchorId="185F2F5F" id="Ink 663" o:spid="_x0000_s1026" type="#_x0000_t75" style="position:absolute;margin-left:111.85pt;margin-top:520.5pt;width:30.3pt;height:18.65pt;z-index:25264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">
                <v:imagedata r:id="rId493" o:title=""/>
              </v:shape>
            </w:pict>
          </mc:Fallback>
        </mc:AlternateContent>
      </w:r>
      <w:r w:rsidRPr="00D11495">
        <mc:AlternateContent>
          <mc:Choice Requires="wpi">
            <w:drawing>
              <wp:anchor distT="0" distB="0" distL="114300" distR="114300" simplePos="0" relativeHeight="252640256" behindDoc="0" locked="0" layoutInCell="1" allowOverlap="1" wp14:anchorId="3EE6022B" wp14:editId="7CAA4805">
                <wp:simplePos x="0" y="0"/>
                <wp:positionH relativeFrom="column">
                  <wp:posOffset>3445390</wp:posOffset>
                </wp:positionH>
                <wp:positionV relativeFrom="paragraph">
                  <wp:posOffset>4207510</wp:posOffset>
                </wp:positionV>
                <wp:extent cx="348615" cy="207010"/>
                <wp:effectExtent l="57150" t="38100" r="0" b="40640"/>
                <wp:wrapNone/>
                <wp:docPr id="661" name="Ink 661"/>
                <wp:cNvGraphicFramePr/>
                <a:graphic xmlns:a="http://schemas.openxmlformats.org/drawingml/2006/main">
                  <a:graphicData uri="http://schemas.microsoft.com/office/word/2010/wordprocessingInk">
                    <w14:contentPart bwMode="auto" r:id="rId566">
                      <w14:nvContentPartPr>
                        <w14:cNvContentPartPr/>
                      </w14:nvContentPartPr>
                      <w14:xfrm>
                        <a:off x="0" y="0"/>
                        <a:ext cx="348615" cy="207010"/>
                      </w14:xfrm>
                    </w14:contentPart>
                  </a:graphicData>
                </a:graphic>
              </wp:anchor>
            </w:drawing>
          </mc:Choice>
          <mc:Fallback>
            <w:pict>
              <v:shape w14:anchorId="278EF062" id="Ink 661" o:spid="_x0000_s1026" type="#_x0000_t75" style="position:absolute;margin-left:270.6pt;margin-top:330.6pt;width:28.85pt;height:17.7pt;z-index:25264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">
                <v:imagedata r:id="rId489" o:title=""/>
              </v:shape>
            </w:pict>
          </mc:Fallback>
        </mc:AlternateContent>
      </w:r>
      <w:r w:rsidRPr="00D11495">
        <mc:AlternateContent>
          <mc:Choice Requires="wpi">
            <w:drawing>
              <wp:anchor distT="0" distB="0" distL="114300" distR="114300" simplePos="0" relativeHeight="252641280" behindDoc="0" locked="0" layoutInCell="1" allowOverlap="1" wp14:anchorId="7DF855AD" wp14:editId="7748D79F">
                <wp:simplePos x="0" y="0"/>
                <wp:positionH relativeFrom="column">
                  <wp:posOffset>4125427</wp:posOffset>
                </wp:positionH>
                <wp:positionV relativeFrom="paragraph">
                  <wp:posOffset>4223649</wp:posOffset>
                </wp:positionV>
                <wp:extent cx="307340" cy="216535"/>
                <wp:effectExtent l="57150" t="38100" r="16510" b="50165"/>
                <wp:wrapNone/>
                <wp:docPr id="662" name="Ink 662"/>
                <wp:cNvGraphicFramePr/>
                <a:graphic xmlns:a="http://schemas.openxmlformats.org/drawingml/2006/main">
                  <a:graphicData uri="http://schemas.microsoft.com/office/word/2010/wordprocessingInk">
                    <w14:contentPart bwMode="auto" r:id="rId567">
                      <w14:nvContentPartPr>
                        <w14:cNvContentPartPr/>
                      </w14:nvContentPartPr>
                      <w14:xfrm>
                        <a:off x="0" y="0"/>
                        <a:ext cx="307340" cy="216535"/>
                      </w14:xfrm>
                    </w14:contentPart>
                  </a:graphicData>
                </a:graphic>
              </wp:anchor>
            </w:drawing>
          </mc:Choice>
          <mc:Fallback>
            <w:pict>
              <v:shape w14:anchorId="3FBFC5B8" id="Ink 662" o:spid="_x0000_s1026" type="#_x0000_t75" style="position:absolute;margin-left:324.15pt;margin-top:331.85pt;width:25.6pt;height:18.45pt;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">
                <v:imagedata r:id="rId491" o:title=""/>
              </v:shape>
            </w:pict>
          </mc:Fallback>
        </mc:AlternateContent>
      </w:r>
      <w:r w:rsidRPr="00D11495">
        <mc:AlternateContent>
          <mc:Choice Requires="wpi">
            <w:drawing>
              <wp:anchor distT="0" distB="0" distL="114300" distR="114300" simplePos="0" relativeHeight="252639232" behindDoc="0" locked="0" layoutInCell="1" allowOverlap="1" wp14:anchorId="2FD48C42" wp14:editId="52ED5112">
                <wp:simplePos x="0" y="0"/>
                <wp:positionH relativeFrom="column">
                  <wp:posOffset>2560320</wp:posOffset>
                </wp:positionH>
                <wp:positionV relativeFrom="paragraph">
                  <wp:posOffset>4207510</wp:posOffset>
                </wp:positionV>
                <wp:extent cx="296545" cy="208915"/>
                <wp:effectExtent l="38100" t="38100" r="27305" b="57785"/>
                <wp:wrapNone/>
                <wp:docPr id="660" name="Ink 660"/>
                <wp:cNvGraphicFramePr/>
                <a:graphic xmlns:a="http://schemas.openxmlformats.org/drawingml/2006/main">
                  <a:graphicData uri="http://schemas.microsoft.com/office/word/2010/wordprocessingInk">
                    <w14:contentPart bwMode="auto" r:id="rId568">
                      <w14:nvContentPartPr>
                        <w14:cNvContentPartPr/>
                      </w14:nvContentPartPr>
                      <w14:xfrm>
                        <a:off x="0" y="0"/>
                        <a:ext cx="296545" cy="208915"/>
                      </w14:xfrm>
                    </w14:contentPart>
                  </a:graphicData>
                </a:graphic>
              </wp:anchor>
            </w:drawing>
          </mc:Choice>
          <mc:Fallback>
            <w:pict>
              <v:shape w14:anchorId="1BBB0731" id="Ink 660" o:spid="_x0000_s1026" type="#_x0000_t75" style="position:absolute;margin-left:200.9pt;margin-top:330.6pt;width:24.75pt;height:17.85pt;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">
                <v:imagedata r:id="rId485" o:title=""/>
              </v:shape>
            </w:pict>
          </mc:Fallback>
        </mc:AlternateContent>
      </w:r>
      <w:r w:rsidRPr="00D11495">
        <mc:AlternateContent>
          <mc:Choice Requires="wpi">
            <w:drawing>
              <wp:anchor distT="0" distB="0" distL="114300" distR="114300" simplePos="0" relativeHeight="252638208" behindDoc="0" locked="0" layoutInCell="1" allowOverlap="1" wp14:anchorId="467E4245" wp14:editId="1182273D">
                <wp:simplePos x="0" y="0"/>
                <wp:positionH relativeFrom="column">
                  <wp:posOffset>1430008</wp:posOffset>
                </wp:positionH>
                <wp:positionV relativeFrom="paragraph">
                  <wp:posOffset>4263822</wp:posOffset>
                </wp:positionV>
                <wp:extent cx="290195" cy="210820"/>
                <wp:effectExtent l="38100" t="38100" r="33655" b="55880"/>
                <wp:wrapNone/>
                <wp:docPr id="659" name="Ink 659"/>
                <wp:cNvGraphicFramePr/>
                <a:graphic xmlns:a="http://schemas.openxmlformats.org/drawingml/2006/main">
                  <a:graphicData uri="http://schemas.microsoft.com/office/word/2010/wordprocessingInk">
                    <w14:contentPart bwMode="auto" r:id="rId569">
                      <w14:nvContentPartPr>
                        <w14:cNvContentPartPr/>
                      </w14:nvContentPartPr>
                      <w14:xfrm>
                        <a:off x="0" y="0"/>
                        <a:ext cx="290195" cy="210820"/>
                      </w14:xfrm>
                    </w14:contentPart>
                  </a:graphicData>
                </a:graphic>
              </wp:anchor>
            </w:drawing>
          </mc:Choice>
          <mc:Fallback>
            <w:pict>
              <v:shape w14:anchorId="76B16F6D" id="Ink 659" o:spid="_x0000_s1026" type="#_x0000_t75" style="position:absolute;margin-left:111.9pt;margin-top:335.05pt;width:24.25pt;height:18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">
                <v:imagedata r:id="rId487" o:title=""/>
              </v:shape>
            </w:pict>
          </mc:Fallback>
        </mc:AlternateContent>
      </w:r>
      <w:r w:rsidRPr="00302A05">
        <w:rPr>
          <w:noProof/>
        </w:rPr>
        <w:drawing>
          <wp:anchor distT="0" distB="0" distL="114300" distR="114300" simplePos="0" relativeHeight="252561408" behindDoc="0" locked="0" layoutInCell="1" allowOverlap="1" wp14:anchorId="4F329CB5" wp14:editId="1012FFCB">
            <wp:simplePos x="0" y="0"/>
            <wp:positionH relativeFrom="margin">
              <wp:posOffset>1078865</wp:posOffset>
            </wp:positionH>
            <wp:positionV relativeFrom="paragraph">
              <wp:posOffset>4138930</wp:posOffset>
            </wp:positionV>
            <wp:extent cx="3809365" cy="3509645"/>
            <wp:effectExtent l="19050" t="19050" r="19685" b="14605"/>
            <wp:wrapSquare wrapText="bothSides"/>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Picture 603"/>
                    <pic:cNvPicPr>
                      <a:picLocks noChangeAspect="1" noChangeArrowheads="1"/>
                    </pic:cNvPicPr>
                  </pic:nvPicPr>
                  <pic:blipFill>
                    <a:blip r:embed="rId570">
                      <a:extLst>
                        <a:ext uri="{28A0092B-C50C-407E-A947-70E740481C1C}">
                          <a14:useLocalDpi xmlns:a14="http://schemas.microsoft.com/office/drawing/2010/main" val="0"/>
                        </a:ext>
                      </a:extLst>
                    </a:blip>
                    <a:stretch>
                      <a:fillRect/>
                    </a:stretch>
                  </pic:blipFill>
                  <pic:spPr bwMode="auto">
                    <a:xfrm>
                      <a:off x="0" y="0"/>
                      <a:ext cx="3809365" cy="35096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8108B" w:rsidRPr="0018108B">
        <mc:AlternateContent>
          <mc:Choice Requires="wpi">
            <w:drawing>
              <wp:anchor distT="0" distB="0" distL="114300" distR="114300" simplePos="0" relativeHeight="252635136" behindDoc="0" locked="0" layoutInCell="1" allowOverlap="1" wp14:anchorId="52669F3E" wp14:editId="245DE1B5">
                <wp:simplePos x="0" y="0"/>
                <wp:positionH relativeFrom="column">
                  <wp:posOffset>3537214</wp:posOffset>
                </wp:positionH>
                <wp:positionV relativeFrom="paragraph">
                  <wp:posOffset>2786380</wp:posOffset>
                </wp:positionV>
                <wp:extent cx="300355" cy="194945"/>
                <wp:effectExtent l="38100" t="57150" r="42545" b="52705"/>
                <wp:wrapNone/>
                <wp:docPr id="657" name="Ink 657"/>
                <wp:cNvGraphicFramePr/>
                <a:graphic xmlns:a="http://schemas.openxmlformats.org/drawingml/2006/main">
                  <a:graphicData uri="http://schemas.microsoft.com/office/word/2010/wordprocessingInk">
                    <w14:contentPart bwMode="auto" r:id="rId571">
                      <w14:nvContentPartPr>
                        <w14:cNvContentPartPr/>
                      </w14:nvContentPartPr>
                      <w14:xfrm>
                        <a:off x="0" y="0"/>
                        <a:ext cx="300355" cy="194945"/>
                      </w14:xfrm>
                    </w14:contentPart>
                  </a:graphicData>
                </a:graphic>
              </wp:anchor>
            </w:drawing>
          </mc:Choice>
          <mc:Fallback>
            <w:pict>
              <v:shape w14:anchorId="41E8EBA7" id="Ink 657" o:spid="_x0000_s1026" type="#_x0000_t75" style="position:absolute;margin-left:277.8pt;margin-top:218.7pt;width:25.05pt;height:16.75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">
                <v:imagedata r:id="rId496" o:title=""/>
              </v:shape>
            </w:pict>
          </mc:Fallback>
        </mc:AlternateContent>
      </w:r>
      <w:r w:rsidR="0018108B" w:rsidRPr="0018108B">
        <mc:AlternateContent>
          <mc:Choice Requires="wpi">
            <w:drawing>
              <wp:anchor distT="0" distB="0" distL="114300" distR="114300" simplePos="0" relativeHeight="252636160" behindDoc="0" locked="0" layoutInCell="1" allowOverlap="1" wp14:anchorId="565BFF73" wp14:editId="7D8C3A8B">
                <wp:simplePos x="0" y="0"/>
                <wp:positionH relativeFrom="column">
                  <wp:posOffset>4467848</wp:posOffset>
                </wp:positionH>
                <wp:positionV relativeFrom="paragraph">
                  <wp:posOffset>2783517</wp:posOffset>
                </wp:positionV>
                <wp:extent cx="353695" cy="210185"/>
                <wp:effectExtent l="57150" t="38100" r="27305" b="56515"/>
                <wp:wrapNone/>
                <wp:docPr id="658" name="Ink 658"/>
                <wp:cNvGraphicFramePr/>
                <a:graphic xmlns:a="http://schemas.openxmlformats.org/drawingml/2006/main">
                  <a:graphicData uri="http://schemas.microsoft.com/office/word/2010/wordprocessingInk">
                    <w14:contentPart bwMode="auto" r:id="rId572">
                      <w14:nvContentPartPr>
                        <w14:cNvContentPartPr/>
                      </w14:nvContentPartPr>
                      <w14:xfrm>
                        <a:off x="0" y="0"/>
                        <a:ext cx="353695" cy="210185"/>
                      </w14:xfrm>
                    </w14:contentPart>
                  </a:graphicData>
                </a:graphic>
              </wp:anchor>
            </w:drawing>
          </mc:Choice>
          <mc:Fallback>
            <w:pict>
              <v:shape w14:anchorId="56CC5797" id="Ink 658" o:spid="_x0000_s1026" type="#_x0000_t75" style="position:absolute;margin-left:351.1pt;margin-top:218.45pt;width:29.25pt;height:17.9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">
                <v:imagedata r:id="rId498" o:title=""/>
              </v:shape>
            </w:pict>
          </mc:Fallback>
        </mc:AlternateContent>
      </w:r>
      <w:r w:rsidR="0018108B" w:rsidRPr="0018108B">
        <mc:AlternateContent>
          <mc:Choice Requires="wpi">
            <w:drawing>
              <wp:anchor distT="0" distB="0" distL="114300" distR="114300" simplePos="0" relativeHeight="252634112" behindDoc="0" locked="0" layoutInCell="1" allowOverlap="1" wp14:anchorId="0026CD93" wp14:editId="4B9A0D7E">
                <wp:simplePos x="0" y="0"/>
                <wp:positionH relativeFrom="column">
                  <wp:posOffset>2406015</wp:posOffset>
                </wp:positionH>
                <wp:positionV relativeFrom="paragraph">
                  <wp:posOffset>2814320</wp:posOffset>
                </wp:positionV>
                <wp:extent cx="351155" cy="167005"/>
                <wp:effectExtent l="57150" t="38100" r="29845" b="42545"/>
                <wp:wrapNone/>
                <wp:docPr id="656" name="Ink 656"/>
                <wp:cNvGraphicFramePr/>
                <a:graphic xmlns:a="http://schemas.openxmlformats.org/drawingml/2006/main">
                  <a:graphicData uri="http://schemas.microsoft.com/office/word/2010/wordprocessingInk">
                    <w14:contentPart bwMode="auto" r:id="rId573">
                      <w14:nvContentPartPr>
                        <w14:cNvContentPartPr/>
                      </w14:nvContentPartPr>
                      <w14:xfrm>
                        <a:off x="0" y="0"/>
                        <a:ext cx="351155" cy="167005"/>
                      </w14:xfrm>
                    </w14:contentPart>
                  </a:graphicData>
                </a:graphic>
              </wp:anchor>
            </w:drawing>
          </mc:Choice>
          <mc:Fallback>
            <w:pict>
              <v:shape w14:anchorId="215B2924" id="Ink 656" o:spid="_x0000_s1026" type="#_x0000_t75" style="position:absolute;margin-left:188.75pt;margin-top:220.9pt;width:29.05pt;height:14.55pt;z-index:25263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">
                <v:imagedata r:id="rId472" o:title=""/>
              </v:shape>
            </w:pict>
          </mc:Fallback>
        </mc:AlternateContent>
      </w:r>
      <w:r w:rsidR="0018108B" w:rsidRPr="0018108B">
        <mc:AlternateContent>
          <mc:Choice Requires="wpi">
            <w:drawing>
              <wp:anchor distT="0" distB="0" distL="114300" distR="114300" simplePos="0" relativeHeight="252633088" behindDoc="0" locked="0" layoutInCell="1" allowOverlap="1" wp14:anchorId="1F439FCC" wp14:editId="5AD8D617">
                <wp:simplePos x="0" y="0"/>
                <wp:positionH relativeFrom="column">
                  <wp:posOffset>1464945</wp:posOffset>
                </wp:positionH>
                <wp:positionV relativeFrom="paragraph">
                  <wp:posOffset>2820035</wp:posOffset>
                </wp:positionV>
                <wp:extent cx="367030" cy="219075"/>
                <wp:effectExtent l="38100" t="38100" r="13970" b="47625"/>
                <wp:wrapNone/>
                <wp:docPr id="655" name="Ink 655"/>
                <wp:cNvGraphicFramePr/>
                <a:graphic xmlns:a="http://schemas.openxmlformats.org/drawingml/2006/main">
                  <a:graphicData uri="http://schemas.microsoft.com/office/word/2010/wordprocessingInk">
                    <w14:contentPart bwMode="auto" r:id="rId574">
                      <w14:nvContentPartPr>
                        <w14:cNvContentPartPr/>
                      </w14:nvContentPartPr>
                      <w14:xfrm>
                        <a:off x="0" y="0"/>
                        <a:ext cx="367030" cy="219075"/>
                      </w14:xfrm>
                    </w14:contentPart>
                  </a:graphicData>
                </a:graphic>
              </wp:anchor>
            </w:drawing>
          </mc:Choice>
          <mc:Fallback>
            <w:pict>
              <v:shape w14:anchorId="753C8065" id="Ink 655" o:spid="_x0000_s1026" type="#_x0000_t75" style="position:absolute;margin-left:114.65pt;margin-top:221.35pt;width:30.3pt;height:18.65pt;z-index:25263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">
                <v:imagedata r:id="rId493" o:title=""/>
              </v:shape>
            </w:pict>
          </mc:Fallback>
        </mc:AlternateContent>
      </w:r>
      <w:r w:rsidR="0018108B" w:rsidRPr="0018108B">
        <mc:AlternateContent>
          <mc:Choice Requires="wpi">
            <w:drawing>
              <wp:anchor distT="0" distB="0" distL="114300" distR="114300" simplePos="0" relativeHeight="252632064" behindDoc="0" locked="0" layoutInCell="1" allowOverlap="1" wp14:anchorId="53EA6A37" wp14:editId="7C22B724">
                <wp:simplePos x="0" y="0"/>
                <wp:positionH relativeFrom="column">
                  <wp:posOffset>4182745</wp:posOffset>
                </wp:positionH>
                <wp:positionV relativeFrom="paragraph">
                  <wp:posOffset>389890</wp:posOffset>
                </wp:positionV>
                <wp:extent cx="307340" cy="216535"/>
                <wp:effectExtent l="57150" t="38100" r="16510" b="50165"/>
                <wp:wrapNone/>
                <wp:docPr id="654" name="Ink 654"/>
                <wp:cNvGraphicFramePr/>
                <a:graphic xmlns:a="http://schemas.openxmlformats.org/drawingml/2006/main">
                  <a:graphicData uri="http://schemas.microsoft.com/office/word/2010/wordprocessingInk">
                    <w14:contentPart bwMode="auto" r:id="rId575">
                      <w14:nvContentPartPr>
                        <w14:cNvContentPartPr/>
                      </w14:nvContentPartPr>
                      <w14:xfrm>
                        <a:off x="0" y="0"/>
                        <a:ext cx="307340" cy="216535"/>
                      </w14:xfrm>
                    </w14:contentPart>
                  </a:graphicData>
                </a:graphic>
              </wp:anchor>
            </w:drawing>
          </mc:Choice>
          <mc:Fallback>
            <w:pict>
              <v:shape w14:anchorId="2661BA1F" id="Ink 654" o:spid="_x0000_s1026" type="#_x0000_t75" style="position:absolute;margin-left:328.65pt;margin-top:30pt;width:25.6pt;height:18.45pt;z-index:25263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">
                <v:imagedata r:id="rId491" o:title=""/>
              </v:shape>
            </w:pict>
          </mc:Fallback>
        </mc:AlternateContent>
      </w:r>
      <w:r w:rsidR="0018108B" w:rsidRPr="0018108B">
        <mc:AlternateContent>
          <mc:Choice Requires="wpi">
            <w:drawing>
              <wp:anchor distT="0" distB="0" distL="114300" distR="114300" simplePos="0" relativeHeight="252631040" behindDoc="0" locked="0" layoutInCell="1" allowOverlap="1" wp14:anchorId="730CB415" wp14:editId="601AB871">
                <wp:simplePos x="0" y="0"/>
                <wp:positionH relativeFrom="column">
                  <wp:posOffset>3545840</wp:posOffset>
                </wp:positionH>
                <wp:positionV relativeFrom="paragraph">
                  <wp:posOffset>412115</wp:posOffset>
                </wp:positionV>
                <wp:extent cx="348615" cy="207010"/>
                <wp:effectExtent l="57150" t="38100" r="0" b="40640"/>
                <wp:wrapNone/>
                <wp:docPr id="653" name="Ink 653"/>
                <wp:cNvGraphicFramePr/>
                <a:graphic xmlns:a="http://schemas.openxmlformats.org/drawingml/2006/main">
                  <a:graphicData uri="http://schemas.microsoft.com/office/word/2010/wordprocessingInk">
                    <w14:contentPart bwMode="auto" r:id="rId576">
                      <w14:nvContentPartPr>
                        <w14:cNvContentPartPr/>
                      </w14:nvContentPartPr>
                      <w14:xfrm>
                        <a:off x="0" y="0"/>
                        <a:ext cx="348615" cy="207010"/>
                      </w14:xfrm>
                    </w14:contentPart>
                  </a:graphicData>
                </a:graphic>
              </wp:anchor>
            </w:drawing>
          </mc:Choice>
          <mc:Fallback>
            <w:pict>
              <v:shape w14:anchorId="420C4211" id="Ink 653" o:spid="_x0000_s1026" type="#_x0000_t75" style="position:absolute;margin-left:278.5pt;margin-top:31.75pt;width:28.85pt;height:17.7pt;z-index:25263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">
                <v:imagedata r:id="rId489" o:title=""/>
              </v:shape>
            </w:pict>
          </mc:Fallback>
        </mc:AlternateContent>
      </w:r>
      <w:r w:rsidR="0018108B" w:rsidRPr="0018108B">
        <mc:AlternateContent>
          <mc:Choice Requires="wpi">
            <w:drawing>
              <wp:anchor distT="0" distB="0" distL="114300" distR="114300" simplePos="0" relativeHeight="252630016" behindDoc="0" locked="0" layoutInCell="1" allowOverlap="1" wp14:anchorId="009F035A" wp14:editId="674F1663">
                <wp:simplePos x="0" y="0"/>
                <wp:positionH relativeFrom="column">
                  <wp:posOffset>2540000</wp:posOffset>
                </wp:positionH>
                <wp:positionV relativeFrom="paragraph">
                  <wp:posOffset>365125</wp:posOffset>
                </wp:positionV>
                <wp:extent cx="296545" cy="208915"/>
                <wp:effectExtent l="38100" t="38100" r="27305" b="57785"/>
                <wp:wrapNone/>
                <wp:docPr id="652" name="Ink 652"/>
                <wp:cNvGraphicFramePr/>
                <a:graphic xmlns:a="http://schemas.openxmlformats.org/drawingml/2006/main">
                  <a:graphicData uri="http://schemas.microsoft.com/office/word/2010/wordprocessingInk">
                    <w14:contentPart bwMode="auto" r:id="rId577">
                      <w14:nvContentPartPr>
                        <w14:cNvContentPartPr/>
                      </w14:nvContentPartPr>
                      <w14:xfrm>
                        <a:off x="0" y="0"/>
                        <a:ext cx="296545" cy="208915"/>
                      </w14:xfrm>
                    </w14:contentPart>
                  </a:graphicData>
                </a:graphic>
              </wp:anchor>
            </w:drawing>
          </mc:Choice>
          <mc:Fallback>
            <w:pict>
              <v:shape w14:anchorId="525B224D" id="Ink 652" o:spid="_x0000_s1026" type="#_x0000_t75" style="position:absolute;margin-left:199.3pt;margin-top:28.05pt;width:24.75pt;height:17.85pt;z-index:25263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">
                <v:imagedata r:id="rId485" o:title=""/>
              </v:shape>
            </w:pict>
          </mc:Fallback>
        </mc:AlternateContent>
      </w:r>
      <w:r w:rsidR="0018108B" w:rsidRPr="0018108B">
        <mc:AlternateContent>
          <mc:Choice Requires="wpi">
            <w:drawing>
              <wp:anchor distT="0" distB="0" distL="114300" distR="114300" simplePos="0" relativeHeight="252628992" behindDoc="0" locked="0" layoutInCell="1" allowOverlap="1" wp14:anchorId="13FAEA8D" wp14:editId="165B8C0F">
                <wp:simplePos x="0" y="0"/>
                <wp:positionH relativeFrom="column">
                  <wp:posOffset>1409341</wp:posOffset>
                </wp:positionH>
                <wp:positionV relativeFrom="paragraph">
                  <wp:posOffset>421149</wp:posOffset>
                </wp:positionV>
                <wp:extent cx="290195" cy="210820"/>
                <wp:effectExtent l="38100" t="38100" r="33655" b="55880"/>
                <wp:wrapNone/>
                <wp:docPr id="651" name="Ink 651"/>
                <wp:cNvGraphicFramePr/>
                <a:graphic xmlns:a="http://schemas.openxmlformats.org/drawingml/2006/main">
                  <a:graphicData uri="http://schemas.microsoft.com/office/word/2010/wordprocessingInk">
                    <w14:contentPart bwMode="auto" r:id="rId578">
                      <w14:nvContentPartPr>
                        <w14:cNvContentPartPr/>
                      </w14:nvContentPartPr>
                      <w14:xfrm>
                        <a:off x="0" y="0"/>
                        <a:ext cx="290195" cy="210820"/>
                      </w14:xfrm>
                    </w14:contentPart>
                  </a:graphicData>
                </a:graphic>
              </wp:anchor>
            </w:drawing>
          </mc:Choice>
          <mc:Fallback>
            <w:pict>
              <v:shape w14:anchorId="4B492C19" id="Ink 651" o:spid="_x0000_s1026" type="#_x0000_t75" style="position:absolute;margin-left:110.25pt;margin-top:32.45pt;width:24.25pt;height:18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">
                <v:imagedata r:id="rId487" o:title=""/>
              </v:shape>
            </w:pict>
          </mc:Fallback>
        </mc:AlternateContent>
      </w:r>
      <w:r w:rsidR="0018108B" w:rsidRPr="00322BB8">
        <w:rPr>
          <w:noProof/>
        </w:rPr>
        <w:drawing>
          <wp:anchor distT="0" distB="0" distL="114300" distR="114300" simplePos="0" relativeHeight="252531712" behindDoc="0" locked="0" layoutInCell="1" allowOverlap="1" wp14:anchorId="3AC6E214" wp14:editId="07295A44">
            <wp:simplePos x="0" y="0"/>
            <wp:positionH relativeFrom="margin">
              <wp:posOffset>1065530</wp:posOffset>
            </wp:positionH>
            <wp:positionV relativeFrom="paragraph">
              <wp:posOffset>325755</wp:posOffset>
            </wp:positionV>
            <wp:extent cx="3838575" cy="3509645"/>
            <wp:effectExtent l="19050" t="19050" r="28575" b="14605"/>
            <wp:wrapSquare wrapText="bothSides"/>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80"/>
                    <pic:cNvPicPr>
                      <a:picLocks noChangeAspect="1" noChangeArrowheads="1"/>
                    </pic:cNvPicPr>
                  </pic:nvPicPr>
                  <pic:blipFill>
                    <a:blip r:embed="rId579">
                      <a:extLst>
                        <a:ext uri="{28A0092B-C50C-407E-A947-70E740481C1C}">
                          <a14:useLocalDpi xmlns:a14="http://schemas.microsoft.com/office/drawing/2010/main" val="0"/>
                        </a:ext>
                      </a:extLst>
                    </a:blip>
                    <a:stretch>
                      <a:fillRect/>
                    </a:stretch>
                  </pic:blipFill>
                  <pic:spPr bwMode="auto">
                    <a:xfrm>
                      <a:off x="0" y="0"/>
                      <a:ext cx="3838575" cy="35096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02A05" w:rsidRPr="00302A05">
        <w:rPr>
          <w:noProof/>
        </w:rPr>
        <mc:AlternateContent>
          <mc:Choice Requires="wps">
            <w:drawing>
              <wp:anchor distT="0" distB="0" distL="114300" distR="114300" simplePos="0" relativeHeight="252562432" behindDoc="0" locked="0" layoutInCell="1" allowOverlap="1" wp14:anchorId="59EEAE37" wp14:editId="2A4BC689">
                <wp:simplePos x="0" y="0"/>
                <wp:positionH relativeFrom="column">
                  <wp:posOffset>948055</wp:posOffset>
                </wp:positionH>
                <wp:positionV relativeFrom="paragraph">
                  <wp:posOffset>7689850</wp:posOffset>
                </wp:positionV>
                <wp:extent cx="4079875" cy="635"/>
                <wp:effectExtent l="0" t="0" r="0" b="0"/>
                <wp:wrapSquare wrapText="bothSides"/>
                <wp:docPr id="602" name="Text Box 602"/>
                <wp:cNvGraphicFramePr/>
                <a:graphic xmlns:a="http://schemas.openxmlformats.org/drawingml/2006/main">
                  <a:graphicData uri="http://schemas.microsoft.com/office/word/2010/wordprocessingShape">
                    <wps:wsp>
                      <wps:cNvSpPr txBox="1"/>
                      <wps:spPr>
                        <a:xfrm>
                          <a:off x="0" y="0"/>
                          <a:ext cx="4079875" cy="635"/>
                        </a:xfrm>
                        <a:prstGeom prst="rect">
                          <a:avLst/>
                        </a:prstGeom>
                        <a:solidFill>
                          <a:prstClr val="white"/>
                        </a:solidFill>
                        <a:ln>
                          <a:noFill/>
                        </a:ln>
                      </wps:spPr>
                      <wps:txbx>
                        <w:txbxContent>
                          <w:p w14:paraId="23721224" w14:textId="1C3A75F2" w:rsidR="00302A05" w:rsidRPr="00930BA5" w:rsidRDefault="00302A05" w:rsidP="00302A05">
                            <w:pPr>
                              <w:pStyle w:val="Caption"/>
                              <w:spacing w:before="0"/>
                              <w:jc w:val="center"/>
                              <w:rPr>
                                <w:noProof/>
                                <w:color w:val="808080" w:themeColor="background1" w:themeShade="80"/>
                                <w:sz w:val="26"/>
                                <w:szCs w:val="26"/>
                              </w:rPr>
                            </w:pPr>
                            <w:r>
                              <w:t>Figure 14</w:t>
                            </w:r>
                            <w:r w:rsidRPr="001D566F">
                              <w:t xml:space="preserve">: Output for Decimal </w:t>
                            </w:r>
                            <w:r w:rsidR="004040D1">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EAE37" id="Text Box 602" o:spid="_x0000_s1145" type="#_x0000_t202" style="position:absolute;margin-left:74.65pt;margin-top:605.5pt;width:321.25pt;height:.05pt;z-index:25256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" stroked="f">
                <v:textbox style="mso-fit-shape-to-text:t" inset="0,0,0,0">
                  <w:txbxContent>
                    <w:p w14:paraId="23721224" w14:textId="1C3A75F2" w:rsidR="00302A05" w:rsidRPr="00930BA5" w:rsidRDefault="00302A05" w:rsidP="00302A05">
                      <w:pPr>
                        <w:pStyle w:val="Caption"/>
                        <w:spacing w:before="0"/>
                        <w:jc w:val="center"/>
                        <w:rPr>
                          <w:noProof/>
                          <w:color w:val="808080" w:themeColor="background1" w:themeShade="80"/>
                          <w:sz w:val="26"/>
                          <w:szCs w:val="26"/>
                        </w:rPr>
                      </w:pPr>
                      <w:r>
                        <w:t>Figure 14</w:t>
                      </w:r>
                      <w:r w:rsidRPr="001D566F">
                        <w:t xml:space="preserve">: Output for Decimal </w:t>
                      </w:r>
                      <w:r w:rsidR="004040D1">
                        <w:t>9</w:t>
                      </w:r>
                    </w:p>
                  </w:txbxContent>
                </v:textbox>
                <w10:wrap type="square"/>
              </v:shape>
            </w:pict>
          </mc:Fallback>
        </mc:AlternateContent>
      </w:r>
      <w:r w:rsidR="00322BB8" w:rsidRPr="00322BB8">
        <w:rPr>
          <w:noProof/>
        </w:rPr>
        <mc:AlternateContent>
          <mc:Choice Requires="wps">
            <w:drawing>
              <wp:anchor distT="0" distB="0" distL="114300" distR="114300" simplePos="0" relativeHeight="252532736" behindDoc="0" locked="0" layoutInCell="1" allowOverlap="1" wp14:anchorId="64717450" wp14:editId="4049B993">
                <wp:simplePos x="0" y="0"/>
                <wp:positionH relativeFrom="column">
                  <wp:posOffset>948905</wp:posOffset>
                </wp:positionH>
                <wp:positionV relativeFrom="paragraph">
                  <wp:posOffset>3901440</wp:posOffset>
                </wp:positionV>
                <wp:extent cx="4079875" cy="635"/>
                <wp:effectExtent l="0" t="0" r="0" b="0"/>
                <wp:wrapSquare wrapText="bothSides"/>
                <wp:docPr id="379" name="Text Box 379"/>
                <wp:cNvGraphicFramePr/>
                <a:graphic xmlns:a="http://schemas.openxmlformats.org/drawingml/2006/main">
                  <a:graphicData uri="http://schemas.microsoft.com/office/word/2010/wordprocessingShape">
                    <wps:wsp>
                      <wps:cNvSpPr txBox="1"/>
                      <wps:spPr>
                        <a:xfrm>
                          <a:off x="0" y="0"/>
                          <a:ext cx="4079875" cy="635"/>
                        </a:xfrm>
                        <a:prstGeom prst="rect">
                          <a:avLst/>
                        </a:prstGeom>
                        <a:solidFill>
                          <a:prstClr val="white"/>
                        </a:solidFill>
                        <a:ln>
                          <a:noFill/>
                        </a:ln>
                      </wps:spPr>
                      <wps:txbx>
                        <w:txbxContent>
                          <w:p w14:paraId="479FEC81" w14:textId="10796127" w:rsidR="00322BB8" w:rsidRPr="00930BA5" w:rsidRDefault="00322BB8" w:rsidP="00322BB8">
                            <w:pPr>
                              <w:pStyle w:val="Caption"/>
                              <w:spacing w:before="0"/>
                              <w:jc w:val="center"/>
                              <w:rPr>
                                <w:noProof/>
                                <w:color w:val="808080" w:themeColor="background1" w:themeShade="80"/>
                                <w:sz w:val="26"/>
                                <w:szCs w:val="26"/>
                              </w:rPr>
                            </w:pPr>
                            <w:r>
                              <w:t>Figure 13</w:t>
                            </w:r>
                            <w:r w:rsidRPr="001D566F">
                              <w:t xml:space="preserve">: Output for Decimal </w:t>
                            </w:r>
                            <w:r w:rsidR="004040D1">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17450" id="Text Box 379" o:spid="_x0000_s1146" type="#_x0000_t202" style="position:absolute;margin-left:74.7pt;margin-top:307.2pt;width:321.25pt;height:.05pt;z-index:25253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" stroked="f">
                <v:textbox style="mso-fit-shape-to-text:t" inset="0,0,0,0">
                  <w:txbxContent>
                    <w:p w14:paraId="479FEC81" w14:textId="10796127" w:rsidR="00322BB8" w:rsidRPr="00930BA5" w:rsidRDefault="00322BB8" w:rsidP="00322BB8">
                      <w:pPr>
                        <w:pStyle w:val="Caption"/>
                        <w:spacing w:before="0"/>
                        <w:jc w:val="center"/>
                        <w:rPr>
                          <w:noProof/>
                          <w:color w:val="808080" w:themeColor="background1" w:themeShade="80"/>
                          <w:sz w:val="26"/>
                          <w:szCs w:val="26"/>
                        </w:rPr>
                      </w:pPr>
                      <w:r>
                        <w:t>Figure 13</w:t>
                      </w:r>
                      <w:r w:rsidRPr="001D566F">
                        <w:t xml:space="preserve">: Output for Decimal </w:t>
                      </w:r>
                      <w:r w:rsidR="004040D1">
                        <w:t>8</w:t>
                      </w:r>
                    </w:p>
                  </w:txbxContent>
                </v:textbox>
                <w10:wrap type="square"/>
              </v:shape>
            </w:pict>
          </mc:Fallback>
        </mc:AlternateContent>
      </w:r>
    </w:p>
    <w:sectPr w:rsidR="00BC2921" w:rsidRPr="00E30E9E" w:rsidSect="00A06E32">
      <w:headerReference w:type="default" r:id="rId580"/>
      <w:footerReference w:type="default" r:id="rId581"/>
      <w:headerReference w:type="first" r:id="rId582"/>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0D1C1" w14:textId="77777777" w:rsidR="00994D21" w:rsidRDefault="00994D21" w:rsidP="008606AB">
      <w:r>
        <w:separator/>
      </w:r>
    </w:p>
  </w:endnote>
  <w:endnote w:type="continuationSeparator" w:id="0">
    <w:p w14:paraId="2F93F053" w14:textId="77777777" w:rsidR="00994D21" w:rsidRDefault="00994D21"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4CD98" w14:textId="61640310" w:rsidR="008D187A" w:rsidRPr="00E81B4B" w:rsidRDefault="00994D21" w:rsidP="00E81B4B">
    <w:pPr>
      <w:pStyle w:val="Footer"/>
    </w:pPr>
    <w:sdt>
      <w:sdtPr>
        <w:alias w:val="Title"/>
        <w:tag w:val=""/>
        <w:id w:val="-1461030722"/>
        <w:placeholder>
          <w:docPart w:val="4A874404C7264638A69A9830BAA2DEDC"/>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1C0C38">
          <w:t>Digital Logic Laboratory (CS351)</w:t>
        </w:r>
      </w:sdtContent>
    </w:sdt>
    <w:r w:rsidR="00E81B4B" w:rsidRPr="00E81B4B">
      <w:t xml:space="preserve"> </w:t>
    </w:r>
    <w:r w:rsidR="004E39FD">
      <w:tab/>
    </w:r>
    <w:r w:rsidR="004E39FD">
      <w:tab/>
    </w:r>
    <w:sdt>
      <w:sdtPr>
        <w:id w:val="1328789105"/>
        <w:docPartObj>
          <w:docPartGallery w:val="Page Numbers (Bottom of Page)"/>
          <w:docPartUnique/>
        </w:docPartObj>
      </w:sdtPr>
      <w:sdtEndPr/>
      <w:sdtContent>
        <w:r w:rsidR="00B9660E" w:rsidRPr="00AD010B">
          <w:rPr>
            <w:rStyle w:val="PageNumber"/>
            <w:noProof/>
            <w:highlight w:val="lightGray"/>
          </w:rPr>
          <mc:AlternateContent>
            <mc:Choice Requires="wps">
              <w:drawing>
                <wp:anchor distT="0" distB="0" distL="114300" distR="114300" simplePos="0" relativeHeight="251659264" behindDoc="1" locked="0" layoutInCell="1" allowOverlap="1" wp14:anchorId="4BC7E540" wp14:editId="4EB2B4AC">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683D0A49" id="Rectangle 7" o:spid="_x0000_s1026" alt="&quot;&quot;"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00D359E1" w:rsidRPr="00AD010B">
          <w:rPr>
            <w:rStyle w:val="PageNumber"/>
            <w:highlight w:val="lightGray"/>
          </w:rPr>
          <w:fldChar w:fldCharType="begin"/>
        </w:r>
        <w:r w:rsidR="00D359E1" w:rsidRPr="00AD010B">
          <w:rPr>
            <w:rStyle w:val="PageNumber"/>
            <w:highlight w:val="lightGray"/>
          </w:rPr>
          <w:instrText xml:space="preserve"> PAGE   \* MERGEFORMAT </w:instrText>
        </w:r>
        <w:r w:rsidR="00D359E1" w:rsidRPr="00AD010B">
          <w:rPr>
            <w:rStyle w:val="PageNumber"/>
            <w:highlight w:val="lightGray"/>
          </w:rPr>
          <w:fldChar w:fldCharType="separate"/>
        </w:r>
        <w:r w:rsidR="00D359E1" w:rsidRPr="00AD010B">
          <w:rPr>
            <w:rStyle w:val="PageNumber"/>
            <w:highlight w:val="lightGray"/>
          </w:rPr>
          <w:t>1</w:t>
        </w:r>
        <w:r w:rsidR="00D359E1"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666237" w14:textId="77777777" w:rsidR="00994D21" w:rsidRDefault="00994D21" w:rsidP="008606AB">
      <w:r>
        <w:separator/>
      </w:r>
    </w:p>
  </w:footnote>
  <w:footnote w:type="continuationSeparator" w:id="0">
    <w:p w14:paraId="6CB48EAF" w14:textId="77777777" w:rsidR="00994D21" w:rsidRDefault="00994D21"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8F695" w14:textId="77777777" w:rsidR="0030312F" w:rsidRDefault="0030312F">
    <w:pPr>
      <w:pStyle w:val="Header"/>
    </w:pPr>
    <w:r>
      <w:rPr>
        <w:noProof/>
      </w:rPr>
      <mc:AlternateContent>
        <mc:Choice Requires="wps">
          <w:drawing>
            <wp:anchor distT="0" distB="0" distL="114300" distR="114300" simplePos="0" relativeHeight="251658239" behindDoc="1" locked="0" layoutInCell="1" allowOverlap="1" wp14:anchorId="13F4F682" wp14:editId="37A18DC1">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824DCE3" id="Rectangle 15" o:spid="_x0000_s1026" alt="&quot;&quot;"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297C1" w14:textId="77777777" w:rsidR="00FA2A95" w:rsidRDefault="00FA2A95">
    <w:pPr>
      <w:pStyle w:val="Header"/>
    </w:pPr>
    <w:r>
      <w:rPr>
        <w:noProof/>
      </w:rPr>
      <mc:AlternateContent>
        <mc:Choice Requires="wps">
          <w:drawing>
            <wp:anchor distT="0" distB="0" distL="114300" distR="114300" simplePos="0" relativeHeight="251661312" behindDoc="1" locked="0" layoutInCell="1" allowOverlap="1" wp14:anchorId="38C9FDF5" wp14:editId="382060D1">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72E1D3CC" id="Rectangle 16" o:spid="_x0000_s1026" alt="&quot;&quot;"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DAD68E7"/>
    <w:multiLevelType w:val="hybridMultilevel"/>
    <w:tmpl w:val="7096B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85367A"/>
    <w:multiLevelType w:val="hybridMultilevel"/>
    <w:tmpl w:val="4722629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42458BF"/>
    <w:multiLevelType w:val="hybridMultilevel"/>
    <w:tmpl w:val="D7849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4A2F6F"/>
    <w:multiLevelType w:val="hybridMultilevel"/>
    <w:tmpl w:val="2CFAD090"/>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F0714"/>
    <w:multiLevelType w:val="hybridMultilevel"/>
    <w:tmpl w:val="2CFAD090"/>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0A6596"/>
    <w:multiLevelType w:val="hybridMultilevel"/>
    <w:tmpl w:val="37DA1246"/>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783991"/>
    <w:multiLevelType w:val="hybridMultilevel"/>
    <w:tmpl w:val="7E224B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7F6732"/>
    <w:multiLevelType w:val="hybridMultilevel"/>
    <w:tmpl w:val="0BE6F20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32252"/>
    <w:multiLevelType w:val="hybridMultilevel"/>
    <w:tmpl w:val="EDC2E6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5B574A"/>
    <w:multiLevelType w:val="hybridMultilevel"/>
    <w:tmpl w:val="1F5A1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9828B9"/>
    <w:multiLevelType w:val="hybridMultilevel"/>
    <w:tmpl w:val="E81627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71A23D3"/>
    <w:multiLevelType w:val="hybridMultilevel"/>
    <w:tmpl w:val="0BE6F20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9BC2D72"/>
    <w:multiLevelType w:val="hybridMultilevel"/>
    <w:tmpl w:val="836AF140"/>
    <w:lvl w:ilvl="0" w:tplc="EFBA3E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3"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C91731"/>
    <w:multiLevelType w:val="hybridMultilevel"/>
    <w:tmpl w:val="0BE6F20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3"/>
  </w:num>
  <w:num w:numId="3">
    <w:abstractNumId w:val="15"/>
  </w:num>
  <w:num w:numId="4">
    <w:abstractNumId w:val="18"/>
  </w:num>
  <w:num w:numId="5">
    <w:abstractNumId w:val="12"/>
  </w:num>
  <w:num w:numId="6">
    <w:abstractNumId w:val="13"/>
  </w:num>
  <w:num w:numId="7">
    <w:abstractNumId w:val="11"/>
  </w:num>
  <w:num w:numId="8">
    <w:abstractNumId w:val="16"/>
  </w:num>
  <w:num w:numId="9">
    <w:abstractNumId w:val="1"/>
  </w:num>
  <w:num w:numId="10">
    <w:abstractNumId w:val="22"/>
  </w:num>
  <w:num w:numId="11">
    <w:abstractNumId w:val="0"/>
  </w:num>
  <w:num w:numId="12">
    <w:abstractNumId w:val="8"/>
  </w:num>
  <w:num w:numId="13">
    <w:abstractNumId w:val="21"/>
  </w:num>
  <w:num w:numId="14">
    <w:abstractNumId w:val="4"/>
  </w:num>
  <w:num w:numId="15">
    <w:abstractNumId w:val="17"/>
  </w:num>
  <w:num w:numId="16">
    <w:abstractNumId w:val="9"/>
  </w:num>
  <w:num w:numId="17">
    <w:abstractNumId w:val="5"/>
  </w:num>
  <w:num w:numId="18">
    <w:abstractNumId w:val="2"/>
  </w:num>
  <w:num w:numId="19">
    <w:abstractNumId w:val="19"/>
  </w:num>
  <w:num w:numId="20">
    <w:abstractNumId w:val="7"/>
  </w:num>
  <w:num w:numId="21">
    <w:abstractNumId w:val="24"/>
  </w:num>
  <w:num w:numId="22">
    <w:abstractNumId w:val="10"/>
  </w:num>
  <w:num w:numId="23">
    <w:abstractNumId w:val="20"/>
  </w:num>
  <w:num w:numId="24">
    <w:abstractNumId w:val="14"/>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187"/>
    <w:rsid w:val="000040C5"/>
    <w:rsid w:val="00015267"/>
    <w:rsid w:val="00021C75"/>
    <w:rsid w:val="0002791A"/>
    <w:rsid w:val="00032043"/>
    <w:rsid w:val="000366F7"/>
    <w:rsid w:val="0003687F"/>
    <w:rsid w:val="00041DD6"/>
    <w:rsid w:val="000471F8"/>
    <w:rsid w:val="000557BC"/>
    <w:rsid w:val="00061AA8"/>
    <w:rsid w:val="000630AD"/>
    <w:rsid w:val="0006326B"/>
    <w:rsid w:val="000637CA"/>
    <w:rsid w:val="00077284"/>
    <w:rsid w:val="0009280B"/>
    <w:rsid w:val="000A3227"/>
    <w:rsid w:val="000B2352"/>
    <w:rsid w:val="000C1DBE"/>
    <w:rsid w:val="000C2311"/>
    <w:rsid w:val="000D2614"/>
    <w:rsid w:val="000E361C"/>
    <w:rsid w:val="000E58CC"/>
    <w:rsid w:val="000F3130"/>
    <w:rsid w:val="00120323"/>
    <w:rsid w:val="001307F2"/>
    <w:rsid w:val="00133C23"/>
    <w:rsid w:val="00147140"/>
    <w:rsid w:val="00157987"/>
    <w:rsid w:val="0016609F"/>
    <w:rsid w:val="0018108B"/>
    <w:rsid w:val="00186EB8"/>
    <w:rsid w:val="0019267C"/>
    <w:rsid w:val="001A1A71"/>
    <w:rsid w:val="001C0C38"/>
    <w:rsid w:val="001C497A"/>
    <w:rsid w:val="001C504A"/>
    <w:rsid w:val="001C6F7A"/>
    <w:rsid w:val="001E0E23"/>
    <w:rsid w:val="001E1452"/>
    <w:rsid w:val="001E272A"/>
    <w:rsid w:val="001F1FDF"/>
    <w:rsid w:val="00203CF2"/>
    <w:rsid w:val="00205B23"/>
    <w:rsid w:val="00206FE1"/>
    <w:rsid w:val="00207F11"/>
    <w:rsid w:val="00214A68"/>
    <w:rsid w:val="00224640"/>
    <w:rsid w:val="00226D8C"/>
    <w:rsid w:val="00233809"/>
    <w:rsid w:val="00233CCC"/>
    <w:rsid w:val="00237B0D"/>
    <w:rsid w:val="00240FC4"/>
    <w:rsid w:val="002521CA"/>
    <w:rsid w:val="002609E4"/>
    <w:rsid w:val="0027719B"/>
    <w:rsid w:val="00283602"/>
    <w:rsid w:val="00284903"/>
    <w:rsid w:val="002868AC"/>
    <w:rsid w:val="00297417"/>
    <w:rsid w:val="00297FD4"/>
    <w:rsid w:val="002A27FD"/>
    <w:rsid w:val="002B793B"/>
    <w:rsid w:val="002C6E35"/>
    <w:rsid w:val="002E239F"/>
    <w:rsid w:val="002E626B"/>
    <w:rsid w:val="002F2DBC"/>
    <w:rsid w:val="003022AB"/>
    <w:rsid w:val="00302A05"/>
    <w:rsid w:val="0030312F"/>
    <w:rsid w:val="00311187"/>
    <w:rsid w:val="003210F4"/>
    <w:rsid w:val="00322AB5"/>
    <w:rsid w:val="00322BB8"/>
    <w:rsid w:val="0032365D"/>
    <w:rsid w:val="00323FF8"/>
    <w:rsid w:val="003337F8"/>
    <w:rsid w:val="003342ED"/>
    <w:rsid w:val="003515DC"/>
    <w:rsid w:val="003876BE"/>
    <w:rsid w:val="003A01F9"/>
    <w:rsid w:val="003B18EB"/>
    <w:rsid w:val="003D656E"/>
    <w:rsid w:val="003E31F1"/>
    <w:rsid w:val="003F0051"/>
    <w:rsid w:val="003F3078"/>
    <w:rsid w:val="003F3F1B"/>
    <w:rsid w:val="004040D1"/>
    <w:rsid w:val="00412A78"/>
    <w:rsid w:val="0043023F"/>
    <w:rsid w:val="00434D17"/>
    <w:rsid w:val="00437CE9"/>
    <w:rsid w:val="00460640"/>
    <w:rsid w:val="0046798E"/>
    <w:rsid w:val="00471929"/>
    <w:rsid w:val="00480CB3"/>
    <w:rsid w:val="0048571C"/>
    <w:rsid w:val="00485DEA"/>
    <w:rsid w:val="00493A53"/>
    <w:rsid w:val="00496403"/>
    <w:rsid w:val="00496A06"/>
    <w:rsid w:val="004A20D6"/>
    <w:rsid w:val="004A38EC"/>
    <w:rsid w:val="004A4B3B"/>
    <w:rsid w:val="004B1440"/>
    <w:rsid w:val="004B4C0D"/>
    <w:rsid w:val="004C1C9D"/>
    <w:rsid w:val="004C223E"/>
    <w:rsid w:val="004C3F40"/>
    <w:rsid w:val="004C5390"/>
    <w:rsid w:val="004D14EE"/>
    <w:rsid w:val="004D65BF"/>
    <w:rsid w:val="004D66FE"/>
    <w:rsid w:val="004D6E68"/>
    <w:rsid w:val="004E39FD"/>
    <w:rsid w:val="004F13F4"/>
    <w:rsid w:val="004F260A"/>
    <w:rsid w:val="004F535E"/>
    <w:rsid w:val="005053B8"/>
    <w:rsid w:val="005113D4"/>
    <w:rsid w:val="0051178B"/>
    <w:rsid w:val="0052261B"/>
    <w:rsid w:val="00524BAE"/>
    <w:rsid w:val="00530228"/>
    <w:rsid w:val="00531997"/>
    <w:rsid w:val="00535422"/>
    <w:rsid w:val="00541C84"/>
    <w:rsid w:val="005437C1"/>
    <w:rsid w:val="00563311"/>
    <w:rsid w:val="005647A4"/>
    <w:rsid w:val="005729B5"/>
    <w:rsid w:val="0058022C"/>
    <w:rsid w:val="00582548"/>
    <w:rsid w:val="00590418"/>
    <w:rsid w:val="005975EB"/>
    <w:rsid w:val="005979D4"/>
    <w:rsid w:val="005A4863"/>
    <w:rsid w:val="005A4967"/>
    <w:rsid w:val="005B2E47"/>
    <w:rsid w:val="005B34DF"/>
    <w:rsid w:val="005B68E2"/>
    <w:rsid w:val="005C68F5"/>
    <w:rsid w:val="005D7EFC"/>
    <w:rsid w:val="005F0F4F"/>
    <w:rsid w:val="005F46D0"/>
    <w:rsid w:val="00615616"/>
    <w:rsid w:val="00617C8B"/>
    <w:rsid w:val="00635499"/>
    <w:rsid w:val="00644FDD"/>
    <w:rsid w:val="0065033F"/>
    <w:rsid w:val="0065146E"/>
    <w:rsid w:val="00654740"/>
    <w:rsid w:val="00671403"/>
    <w:rsid w:val="00692F0D"/>
    <w:rsid w:val="006949F4"/>
    <w:rsid w:val="00697849"/>
    <w:rsid w:val="006C08BD"/>
    <w:rsid w:val="006C67DE"/>
    <w:rsid w:val="006E1E2D"/>
    <w:rsid w:val="006E6405"/>
    <w:rsid w:val="006F544B"/>
    <w:rsid w:val="00701034"/>
    <w:rsid w:val="0071685F"/>
    <w:rsid w:val="00720DC0"/>
    <w:rsid w:val="0074607A"/>
    <w:rsid w:val="007463E9"/>
    <w:rsid w:val="00750B56"/>
    <w:rsid w:val="00752882"/>
    <w:rsid w:val="00752EAE"/>
    <w:rsid w:val="00760B53"/>
    <w:rsid w:val="00761507"/>
    <w:rsid w:val="007704C0"/>
    <w:rsid w:val="007808BA"/>
    <w:rsid w:val="00782018"/>
    <w:rsid w:val="00786A1D"/>
    <w:rsid w:val="00787B42"/>
    <w:rsid w:val="007923C6"/>
    <w:rsid w:val="007B04B0"/>
    <w:rsid w:val="007C2BC5"/>
    <w:rsid w:val="007C628F"/>
    <w:rsid w:val="007D3E35"/>
    <w:rsid w:val="007D5A3F"/>
    <w:rsid w:val="00806BC9"/>
    <w:rsid w:val="0080749A"/>
    <w:rsid w:val="00810B51"/>
    <w:rsid w:val="008119A5"/>
    <w:rsid w:val="008224A0"/>
    <w:rsid w:val="008465B6"/>
    <w:rsid w:val="008606AB"/>
    <w:rsid w:val="008A0D41"/>
    <w:rsid w:val="008A4A2A"/>
    <w:rsid w:val="008B682F"/>
    <w:rsid w:val="008C28AF"/>
    <w:rsid w:val="008C75FE"/>
    <w:rsid w:val="008D187A"/>
    <w:rsid w:val="008D25F7"/>
    <w:rsid w:val="008D3C4D"/>
    <w:rsid w:val="008E02CB"/>
    <w:rsid w:val="008E75A2"/>
    <w:rsid w:val="008E7924"/>
    <w:rsid w:val="008F1B7F"/>
    <w:rsid w:val="008F3D23"/>
    <w:rsid w:val="008F4289"/>
    <w:rsid w:val="00914452"/>
    <w:rsid w:val="00914832"/>
    <w:rsid w:val="0092062B"/>
    <w:rsid w:val="00921FDC"/>
    <w:rsid w:val="00923244"/>
    <w:rsid w:val="0093060C"/>
    <w:rsid w:val="00932793"/>
    <w:rsid w:val="009350ED"/>
    <w:rsid w:val="00935522"/>
    <w:rsid w:val="00936031"/>
    <w:rsid w:val="00943598"/>
    <w:rsid w:val="00950B0F"/>
    <w:rsid w:val="009548B5"/>
    <w:rsid w:val="00960A40"/>
    <w:rsid w:val="00960EFF"/>
    <w:rsid w:val="0096351E"/>
    <w:rsid w:val="00965885"/>
    <w:rsid w:val="00970EE1"/>
    <w:rsid w:val="00973166"/>
    <w:rsid w:val="00980D61"/>
    <w:rsid w:val="009840E0"/>
    <w:rsid w:val="0098733A"/>
    <w:rsid w:val="00990FBD"/>
    <w:rsid w:val="00990FF9"/>
    <w:rsid w:val="00994D21"/>
    <w:rsid w:val="009A27FC"/>
    <w:rsid w:val="009A5E7C"/>
    <w:rsid w:val="009B2F6A"/>
    <w:rsid w:val="009B514A"/>
    <w:rsid w:val="009B6656"/>
    <w:rsid w:val="009C439B"/>
    <w:rsid w:val="009D70CA"/>
    <w:rsid w:val="009D76CD"/>
    <w:rsid w:val="009F6597"/>
    <w:rsid w:val="00A0448A"/>
    <w:rsid w:val="00A0684D"/>
    <w:rsid w:val="00A06E32"/>
    <w:rsid w:val="00A11FF6"/>
    <w:rsid w:val="00A32524"/>
    <w:rsid w:val="00A66CF9"/>
    <w:rsid w:val="00A73236"/>
    <w:rsid w:val="00A777EF"/>
    <w:rsid w:val="00A85532"/>
    <w:rsid w:val="00A91398"/>
    <w:rsid w:val="00AA4C40"/>
    <w:rsid w:val="00AB2FBD"/>
    <w:rsid w:val="00AB45CE"/>
    <w:rsid w:val="00AB60FA"/>
    <w:rsid w:val="00AB6D12"/>
    <w:rsid w:val="00AC6597"/>
    <w:rsid w:val="00AD010B"/>
    <w:rsid w:val="00AD7258"/>
    <w:rsid w:val="00AD79B6"/>
    <w:rsid w:val="00AE0F4F"/>
    <w:rsid w:val="00AE7E69"/>
    <w:rsid w:val="00AF05FD"/>
    <w:rsid w:val="00AF0D59"/>
    <w:rsid w:val="00B0160A"/>
    <w:rsid w:val="00B0188B"/>
    <w:rsid w:val="00B023E1"/>
    <w:rsid w:val="00B04882"/>
    <w:rsid w:val="00B11866"/>
    <w:rsid w:val="00B243B4"/>
    <w:rsid w:val="00B26DBD"/>
    <w:rsid w:val="00B30030"/>
    <w:rsid w:val="00B32115"/>
    <w:rsid w:val="00B36852"/>
    <w:rsid w:val="00B4286F"/>
    <w:rsid w:val="00B4375E"/>
    <w:rsid w:val="00B43E62"/>
    <w:rsid w:val="00B5279B"/>
    <w:rsid w:val="00B561B3"/>
    <w:rsid w:val="00B624FF"/>
    <w:rsid w:val="00B66E74"/>
    <w:rsid w:val="00B71E3C"/>
    <w:rsid w:val="00B7230D"/>
    <w:rsid w:val="00B726D8"/>
    <w:rsid w:val="00B72BEC"/>
    <w:rsid w:val="00B73A46"/>
    <w:rsid w:val="00B81AAE"/>
    <w:rsid w:val="00B86DD5"/>
    <w:rsid w:val="00B929CF"/>
    <w:rsid w:val="00B9520F"/>
    <w:rsid w:val="00B9660E"/>
    <w:rsid w:val="00BA15AE"/>
    <w:rsid w:val="00BA52B7"/>
    <w:rsid w:val="00BA5B99"/>
    <w:rsid w:val="00BA6DEB"/>
    <w:rsid w:val="00BB0E04"/>
    <w:rsid w:val="00BB76A1"/>
    <w:rsid w:val="00BC1EF3"/>
    <w:rsid w:val="00BC2921"/>
    <w:rsid w:val="00BC295A"/>
    <w:rsid w:val="00BD19AA"/>
    <w:rsid w:val="00BE5CF8"/>
    <w:rsid w:val="00BF62B2"/>
    <w:rsid w:val="00C000CA"/>
    <w:rsid w:val="00C105D0"/>
    <w:rsid w:val="00C13772"/>
    <w:rsid w:val="00C16233"/>
    <w:rsid w:val="00C219D3"/>
    <w:rsid w:val="00C21E92"/>
    <w:rsid w:val="00C31B26"/>
    <w:rsid w:val="00C41AE3"/>
    <w:rsid w:val="00C41FD7"/>
    <w:rsid w:val="00C5543E"/>
    <w:rsid w:val="00C6208F"/>
    <w:rsid w:val="00C63519"/>
    <w:rsid w:val="00C766AE"/>
    <w:rsid w:val="00C87102"/>
    <w:rsid w:val="00C91E9A"/>
    <w:rsid w:val="00C96E5D"/>
    <w:rsid w:val="00CC0EDB"/>
    <w:rsid w:val="00CD01D6"/>
    <w:rsid w:val="00CD6A3F"/>
    <w:rsid w:val="00D05B00"/>
    <w:rsid w:val="00D062F7"/>
    <w:rsid w:val="00D11495"/>
    <w:rsid w:val="00D220D7"/>
    <w:rsid w:val="00D25A28"/>
    <w:rsid w:val="00D27F37"/>
    <w:rsid w:val="00D30086"/>
    <w:rsid w:val="00D33323"/>
    <w:rsid w:val="00D359E1"/>
    <w:rsid w:val="00D47EBF"/>
    <w:rsid w:val="00D52AC6"/>
    <w:rsid w:val="00D539EB"/>
    <w:rsid w:val="00D54778"/>
    <w:rsid w:val="00D638EF"/>
    <w:rsid w:val="00D6410D"/>
    <w:rsid w:val="00D8227D"/>
    <w:rsid w:val="00D844A1"/>
    <w:rsid w:val="00D8654E"/>
    <w:rsid w:val="00D96422"/>
    <w:rsid w:val="00DA5AC3"/>
    <w:rsid w:val="00DA7E2A"/>
    <w:rsid w:val="00DB4680"/>
    <w:rsid w:val="00DC5556"/>
    <w:rsid w:val="00DE2209"/>
    <w:rsid w:val="00DE2EE2"/>
    <w:rsid w:val="00DE6758"/>
    <w:rsid w:val="00DF35E7"/>
    <w:rsid w:val="00DF799F"/>
    <w:rsid w:val="00E20E57"/>
    <w:rsid w:val="00E25ADD"/>
    <w:rsid w:val="00E30E9E"/>
    <w:rsid w:val="00E5037E"/>
    <w:rsid w:val="00E67E35"/>
    <w:rsid w:val="00E720C0"/>
    <w:rsid w:val="00E81B4B"/>
    <w:rsid w:val="00E86512"/>
    <w:rsid w:val="00E92C59"/>
    <w:rsid w:val="00E93069"/>
    <w:rsid w:val="00EA7DA5"/>
    <w:rsid w:val="00EB6826"/>
    <w:rsid w:val="00EC7EB3"/>
    <w:rsid w:val="00ED3056"/>
    <w:rsid w:val="00ED5A9D"/>
    <w:rsid w:val="00ED5BD6"/>
    <w:rsid w:val="00ED61AB"/>
    <w:rsid w:val="00ED7F81"/>
    <w:rsid w:val="00EE6A5F"/>
    <w:rsid w:val="00EF0577"/>
    <w:rsid w:val="00EF6DA3"/>
    <w:rsid w:val="00EF7131"/>
    <w:rsid w:val="00F005BB"/>
    <w:rsid w:val="00F026F3"/>
    <w:rsid w:val="00F03085"/>
    <w:rsid w:val="00F03E09"/>
    <w:rsid w:val="00F04116"/>
    <w:rsid w:val="00F04CC8"/>
    <w:rsid w:val="00F259C7"/>
    <w:rsid w:val="00F31651"/>
    <w:rsid w:val="00F34A6D"/>
    <w:rsid w:val="00F350FB"/>
    <w:rsid w:val="00F45333"/>
    <w:rsid w:val="00F7055F"/>
    <w:rsid w:val="00F830E4"/>
    <w:rsid w:val="00F8719A"/>
    <w:rsid w:val="00F87414"/>
    <w:rsid w:val="00F94AEC"/>
    <w:rsid w:val="00FA01DE"/>
    <w:rsid w:val="00FA0F3C"/>
    <w:rsid w:val="00FA2A95"/>
    <w:rsid w:val="00FB7CC4"/>
    <w:rsid w:val="00FC12E7"/>
    <w:rsid w:val="00FC2F46"/>
    <w:rsid w:val="00FC6E21"/>
    <w:rsid w:val="00FC7BD9"/>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287F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Spacing"/>
    <w:next w:val="NoSpacing"/>
    <w:link w:val="CaptionChar"/>
    <w:uiPriority w:val="35"/>
    <w:qFormat/>
    <w:rsid w:val="00761507"/>
    <w:pPr>
      <w:spacing w:before="480" w:after="120"/>
    </w:pPr>
    <w:rPr>
      <w:iCs/>
      <w:color w:val="4472C4" w:themeColor="accent1"/>
      <w:sz w:val="20"/>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table" w:styleId="GridTable1Light-Accent2">
    <w:name w:val="Grid Table 1 Light Accent 2"/>
    <w:basedOn w:val="TableNormal"/>
    <w:uiPriority w:val="46"/>
    <w:rsid w:val="00B9520F"/>
    <w:pPr>
      <w:spacing w:after="0"/>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B9520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60A40"/>
    <w:rPr>
      <w:color w:val="C6281D" w:themeColor="hyperlink"/>
      <w:u w:val="single"/>
    </w:rPr>
  </w:style>
  <w:style w:type="character" w:styleId="UnresolvedMention">
    <w:name w:val="Unresolved Mention"/>
    <w:basedOn w:val="DefaultParagraphFont"/>
    <w:uiPriority w:val="99"/>
    <w:semiHidden/>
    <w:unhideWhenUsed/>
    <w:rsid w:val="00960A40"/>
    <w:rPr>
      <w:color w:val="605E5C"/>
      <w:shd w:val="clear" w:color="auto" w:fill="E1DFDD"/>
    </w:rPr>
  </w:style>
  <w:style w:type="character" w:customStyle="1" w:styleId="NoSpacingChar">
    <w:name w:val="No Spacing Char"/>
    <w:basedOn w:val="DefaultParagraphFont"/>
    <w:link w:val="NoSpacing"/>
    <w:uiPriority w:val="1"/>
    <w:semiHidden/>
    <w:rsid w:val="00EA7DA5"/>
  </w:style>
  <w:style w:type="paragraph" w:styleId="NoSpacing">
    <w:name w:val="No Spacing"/>
    <w:link w:val="NoSpacingChar"/>
    <w:uiPriority w:val="1"/>
    <w:semiHidden/>
    <w:rsid w:val="00EA7DA5"/>
    <w:pPr>
      <w:spacing w:after="0"/>
    </w:pPr>
  </w:style>
  <w:style w:type="character" w:customStyle="1" w:styleId="CaptionChar">
    <w:name w:val="Caption Char"/>
    <w:basedOn w:val="NoSpacingChar"/>
    <w:link w:val="Caption"/>
    <w:uiPriority w:val="35"/>
    <w:rsid w:val="00EA7DA5"/>
    <w:rPr>
      <w:iCs/>
      <w:color w:val="4472C4" w:themeColor="accent1"/>
      <w:sz w:val="20"/>
      <w:szCs w:val="18"/>
    </w:rPr>
  </w:style>
  <w:style w:type="paragraph" w:styleId="BalloonText">
    <w:name w:val="Balloon Text"/>
    <w:basedOn w:val="Normal"/>
    <w:link w:val="BalloonTextChar"/>
    <w:uiPriority w:val="99"/>
    <w:semiHidden/>
    <w:unhideWhenUsed/>
    <w:rsid w:val="00B86DD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6D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1" Type="http://schemas.openxmlformats.org/officeDocument/2006/relationships/image" Target="media/image11.png"/><Relationship Id="rId324" Type="http://schemas.openxmlformats.org/officeDocument/2006/relationships/customXml" Target="ink/ink161.xml"/><Relationship Id="rId531" Type="http://schemas.openxmlformats.org/officeDocument/2006/relationships/image" Target="media/image204.png"/><Relationship Id="rId170" Type="http://schemas.openxmlformats.org/officeDocument/2006/relationships/customXml" Target="ink/ink67.xml"/><Relationship Id="rId268" Type="http://schemas.openxmlformats.org/officeDocument/2006/relationships/customXml" Target="ink/ink134.xml"/><Relationship Id="rId475" Type="http://schemas.openxmlformats.org/officeDocument/2006/relationships/customXml" Target="ink/ink271.xml"/><Relationship Id="rId32" Type="http://schemas.openxmlformats.org/officeDocument/2006/relationships/image" Target="media/image22.png"/><Relationship Id="rId128" Type="http://schemas.openxmlformats.org/officeDocument/2006/relationships/customXml" Target="ink/ink38.xml"/><Relationship Id="rId335" Type="http://schemas.openxmlformats.org/officeDocument/2006/relationships/customXml" Target="ink/ink169.xml"/><Relationship Id="rId542" Type="http://schemas.openxmlformats.org/officeDocument/2006/relationships/customXml" Target="ink/ink321.xml"/><Relationship Id="rId181" Type="http://schemas.openxmlformats.org/officeDocument/2006/relationships/image" Target="media/image90.png"/><Relationship Id="rId402" Type="http://schemas.openxmlformats.org/officeDocument/2006/relationships/customXml" Target="ink/ink219.xml"/><Relationship Id="rId279" Type="http://schemas.openxmlformats.org/officeDocument/2006/relationships/image" Target="media/image124.png"/><Relationship Id="rId486" Type="http://schemas.openxmlformats.org/officeDocument/2006/relationships/customXml" Target="ink/ink276.xml"/><Relationship Id="rId43" Type="http://schemas.openxmlformats.org/officeDocument/2006/relationships/image" Target="media/image33.png"/><Relationship Id="rId139" Type="http://schemas.openxmlformats.org/officeDocument/2006/relationships/image" Target="media/image82.png"/><Relationship Id="rId346" Type="http://schemas.openxmlformats.org/officeDocument/2006/relationships/customXml" Target="ink/ink177.xml"/><Relationship Id="rId553" Type="http://schemas.openxmlformats.org/officeDocument/2006/relationships/customXml" Target="ink/ink331.xml"/><Relationship Id="rId192" Type="http://schemas.openxmlformats.org/officeDocument/2006/relationships/customXml" Target="ink/ink79.xml"/><Relationship Id="rId206" Type="http://schemas.openxmlformats.org/officeDocument/2006/relationships/customXml" Target="ink/ink90.xml"/><Relationship Id="rId413" Type="http://schemas.openxmlformats.org/officeDocument/2006/relationships/image" Target="media/image171.png"/><Relationship Id="rId497" Type="http://schemas.openxmlformats.org/officeDocument/2006/relationships/customXml" Target="ink/ink282.xml"/><Relationship Id="rId357" Type="http://schemas.openxmlformats.org/officeDocument/2006/relationships/customXml" Target="ink/ink184.xml"/><Relationship Id="rId54" Type="http://schemas.openxmlformats.org/officeDocument/2006/relationships/customXml" Target="ink/ink5.xml"/><Relationship Id="rId217" Type="http://schemas.openxmlformats.org/officeDocument/2006/relationships/image" Target="media/image105.png"/><Relationship Id="rId564" Type="http://schemas.openxmlformats.org/officeDocument/2006/relationships/customXml" Target="ink/ink341.xml"/><Relationship Id="rId424" Type="http://schemas.openxmlformats.org/officeDocument/2006/relationships/image" Target="media/image174.png"/><Relationship Id="rId270" Type="http://schemas.openxmlformats.org/officeDocument/2006/relationships/customXml" Target="ink/ink135.xml"/><Relationship Id="rId65" Type="http://schemas.openxmlformats.org/officeDocument/2006/relationships/customXml" Target="ink/ink10.xml"/><Relationship Id="rId130" Type="http://schemas.openxmlformats.org/officeDocument/2006/relationships/customXml" Target="ink/ink39.xml"/><Relationship Id="rId368" Type="http://schemas.openxmlformats.org/officeDocument/2006/relationships/customXml" Target="ink/ink195.xml"/><Relationship Id="rId575" Type="http://schemas.openxmlformats.org/officeDocument/2006/relationships/customXml" Target="ink/ink351.xml"/><Relationship Id="rId228" Type="http://schemas.openxmlformats.org/officeDocument/2006/relationships/image" Target="media/image111.png"/><Relationship Id="rId435" Type="http://schemas.openxmlformats.org/officeDocument/2006/relationships/customXml" Target="ink/ink243.xml"/><Relationship Id="rId281" Type="http://schemas.openxmlformats.org/officeDocument/2006/relationships/image" Target="media/image125.png"/><Relationship Id="rId502" Type="http://schemas.openxmlformats.org/officeDocument/2006/relationships/customXml" Target="ink/ink285.xml"/><Relationship Id="rId76" Type="http://schemas.openxmlformats.org/officeDocument/2006/relationships/image" Target="media/image48.png"/><Relationship Id="rId141" Type="http://schemas.openxmlformats.org/officeDocument/2006/relationships/image" Target="media/image83.png"/><Relationship Id="rId379" Type="http://schemas.openxmlformats.org/officeDocument/2006/relationships/image" Target="media/image163.png"/><Relationship Id="rId7" Type="http://schemas.openxmlformats.org/officeDocument/2006/relationships/settings" Target="settings.xml"/><Relationship Id="rId239" Type="http://schemas.openxmlformats.org/officeDocument/2006/relationships/customXml" Target="ink/ink112.xml"/><Relationship Id="rId446" Type="http://schemas.openxmlformats.org/officeDocument/2006/relationships/customXml" Target="ink/ink252.xml"/><Relationship Id="rId250" Type="http://schemas.openxmlformats.org/officeDocument/2006/relationships/customXml" Target="ink/ink123.xml"/><Relationship Id="rId292" Type="http://schemas.openxmlformats.org/officeDocument/2006/relationships/image" Target="media/image131.png"/><Relationship Id="rId306" Type="http://schemas.openxmlformats.org/officeDocument/2006/relationships/image" Target="media/image138.png"/><Relationship Id="rId488" Type="http://schemas.openxmlformats.org/officeDocument/2006/relationships/customXml" Target="ink/ink277.xml"/><Relationship Id="rId45" Type="http://schemas.openxmlformats.org/officeDocument/2006/relationships/image" Target="media/image35.png"/><Relationship Id="rId87" Type="http://schemas.openxmlformats.org/officeDocument/2006/relationships/image" Target="media/image58.png"/><Relationship Id="rId110" Type="http://schemas.openxmlformats.org/officeDocument/2006/relationships/customXml" Target="ink/ink31.xml"/><Relationship Id="rId348" Type="http://schemas.openxmlformats.org/officeDocument/2006/relationships/customXml" Target="ink/ink178.xml"/><Relationship Id="rId513" Type="http://schemas.openxmlformats.org/officeDocument/2006/relationships/customXml" Target="ink/ink296.xml"/><Relationship Id="rId555" Type="http://schemas.openxmlformats.org/officeDocument/2006/relationships/customXml" Target="ink/ink333.xml"/><Relationship Id="rId152" Type="http://schemas.openxmlformats.org/officeDocument/2006/relationships/customXml" Target="ink/ink53.xml"/><Relationship Id="rId194" Type="http://schemas.openxmlformats.org/officeDocument/2006/relationships/customXml" Target="ink/ink80.xml"/><Relationship Id="rId208" Type="http://schemas.openxmlformats.org/officeDocument/2006/relationships/customXml" Target="ink/ink92.xml"/><Relationship Id="rId415" Type="http://schemas.openxmlformats.org/officeDocument/2006/relationships/customXml" Target="ink/ink228.xml"/><Relationship Id="rId457" Type="http://schemas.openxmlformats.org/officeDocument/2006/relationships/customXml" Target="ink/ink263.xml"/><Relationship Id="rId261" Type="http://schemas.openxmlformats.org/officeDocument/2006/relationships/image" Target="media/image114.png"/><Relationship Id="rId499" Type="http://schemas.openxmlformats.org/officeDocument/2006/relationships/image" Target="media/image201.png"/><Relationship Id="rId14" Type="http://schemas.openxmlformats.org/officeDocument/2006/relationships/image" Target="media/image4.png"/><Relationship Id="rId56" Type="http://schemas.openxmlformats.org/officeDocument/2006/relationships/customXml" Target="ink/ink6.xml"/><Relationship Id="rId317" Type="http://schemas.openxmlformats.org/officeDocument/2006/relationships/image" Target="media/image144.png"/><Relationship Id="rId359" Type="http://schemas.openxmlformats.org/officeDocument/2006/relationships/customXml" Target="ink/ink186.xml"/><Relationship Id="rId524" Type="http://schemas.openxmlformats.org/officeDocument/2006/relationships/customXml" Target="ink/ink306.xml"/><Relationship Id="rId566" Type="http://schemas.openxmlformats.org/officeDocument/2006/relationships/customXml" Target="ink/ink343.xml"/><Relationship Id="rId98" Type="http://schemas.openxmlformats.org/officeDocument/2006/relationships/customXml" Target="ink/ink25.xml"/><Relationship Id="rId121" Type="http://schemas.openxmlformats.org/officeDocument/2006/relationships/image" Target="media/image52.png"/><Relationship Id="rId163" Type="http://schemas.openxmlformats.org/officeDocument/2006/relationships/customXml" Target="ink/ink60.xml"/><Relationship Id="rId219" Type="http://schemas.openxmlformats.org/officeDocument/2006/relationships/image" Target="media/image106.png"/><Relationship Id="rId370" Type="http://schemas.openxmlformats.org/officeDocument/2006/relationships/customXml" Target="ink/ink197.xml"/><Relationship Id="rId426" Type="http://schemas.openxmlformats.org/officeDocument/2006/relationships/customXml" Target="ink/ink236.xml"/><Relationship Id="rId230" Type="http://schemas.openxmlformats.org/officeDocument/2006/relationships/customXml" Target="ink/ink103.xml"/><Relationship Id="rId468" Type="http://schemas.openxmlformats.org/officeDocument/2006/relationships/image" Target="media/image185.png"/><Relationship Id="rId25" Type="http://schemas.openxmlformats.org/officeDocument/2006/relationships/image" Target="media/image15.png"/><Relationship Id="rId67" Type="http://schemas.openxmlformats.org/officeDocument/2006/relationships/customXml" Target="ink/ink11.xml"/><Relationship Id="rId272" Type="http://schemas.openxmlformats.org/officeDocument/2006/relationships/customXml" Target="ink/ink136.xml"/><Relationship Id="rId328" Type="http://schemas.openxmlformats.org/officeDocument/2006/relationships/customXml" Target="ink/ink163.xml"/><Relationship Id="rId535" Type="http://schemas.openxmlformats.org/officeDocument/2006/relationships/customXml" Target="ink/ink315.xml"/><Relationship Id="rId577" Type="http://schemas.openxmlformats.org/officeDocument/2006/relationships/customXml" Target="ink/ink353.xml"/><Relationship Id="rId132" Type="http://schemas.openxmlformats.org/officeDocument/2006/relationships/customXml" Target="ink/ink40.xml"/><Relationship Id="rId174" Type="http://schemas.openxmlformats.org/officeDocument/2006/relationships/customXml" Target="ink/ink71.xml"/><Relationship Id="rId381" Type="http://schemas.openxmlformats.org/officeDocument/2006/relationships/customXml" Target="ink/ink202.xml"/><Relationship Id="rId241" Type="http://schemas.openxmlformats.org/officeDocument/2006/relationships/customXml" Target="ink/ink114.xml"/><Relationship Id="rId437" Type="http://schemas.openxmlformats.org/officeDocument/2006/relationships/customXml" Target="ink/ink245.xml"/><Relationship Id="rId479" Type="http://schemas.openxmlformats.org/officeDocument/2006/relationships/customXml" Target="ink/ink273.xml"/><Relationship Id="rId36" Type="http://schemas.openxmlformats.org/officeDocument/2006/relationships/image" Target="media/image26.png"/><Relationship Id="rId283" Type="http://schemas.openxmlformats.org/officeDocument/2006/relationships/image" Target="media/image126.png"/><Relationship Id="rId339" Type="http://schemas.openxmlformats.org/officeDocument/2006/relationships/image" Target="media/image151.png"/><Relationship Id="rId490" Type="http://schemas.openxmlformats.org/officeDocument/2006/relationships/customXml" Target="ink/ink278.xml"/><Relationship Id="rId504" Type="http://schemas.openxmlformats.org/officeDocument/2006/relationships/customXml" Target="ink/ink287.xml"/><Relationship Id="rId546" Type="http://schemas.openxmlformats.org/officeDocument/2006/relationships/customXml" Target="ink/ink325.xml"/><Relationship Id="rId78" Type="http://schemas.openxmlformats.org/officeDocument/2006/relationships/customXml" Target="ink/ink15.xml"/><Relationship Id="rId101" Type="http://schemas.openxmlformats.org/officeDocument/2006/relationships/image" Target="media/image65.png"/><Relationship Id="rId143" Type="http://schemas.openxmlformats.org/officeDocument/2006/relationships/image" Target="media/image85.png"/><Relationship Id="rId185" Type="http://schemas.openxmlformats.org/officeDocument/2006/relationships/image" Target="media/image94.png"/><Relationship Id="rId350" Type="http://schemas.openxmlformats.org/officeDocument/2006/relationships/customXml" Target="ink/ink180.xml"/><Relationship Id="rId406" Type="http://schemas.openxmlformats.org/officeDocument/2006/relationships/customXml" Target="ink/ink223.xml"/><Relationship Id="rId9" Type="http://schemas.openxmlformats.org/officeDocument/2006/relationships/footnotes" Target="footnotes.xml"/><Relationship Id="rId210" Type="http://schemas.openxmlformats.org/officeDocument/2006/relationships/customXml" Target="ink/ink93.xml"/><Relationship Id="rId392" Type="http://schemas.openxmlformats.org/officeDocument/2006/relationships/customXml" Target="ink/ink212.xml"/><Relationship Id="rId448" Type="http://schemas.openxmlformats.org/officeDocument/2006/relationships/customXml" Target="ink/ink254.xml"/><Relationship Id="rId252" Type="http://schemas.openxmlformats.org/officeDocument/2006/relationships/customXml" Target="ink/ink125.xml"/><Relationship Id="rId294" Type="http://schemas.openxmlformats.org/officeDocument/2006/relationships/image" Target="media/image132.png"/><Relationship Id="rId308" Type="http://schemas.openxmlformats.org/officeDocument/2006/relationships/image" Target="media/image139.png"/><Relationship Id="rId515" Type="http://schemas.openxmlformats.org/officeDocument/2006/relationships/customXml" Target="ink/ink298.xml"/><Relationship Id="rId47" Type="http://schemas.openxmlformats.org/officeDocument/2006/relationships/image" Target="media/image36.png"/><Relationship Id="rId89" Type="http://schemas.openxmlformats.org/officeDocument/2006/relationships/image" Target="media/image59.png"/><Relationship Id="rId112" Type="http://schemas.openxmlformats.org/officeDocument/2006/relationships/customXml" Target="ink/ink32.xml"/><Relationship Id="rId154" Type="http://schemas.openxmlformats.org/officeDocument/2006/relationships/customXml" Target="ink/ink54.xml"/><Relationship Id="rId361" Type="http://schemas.openxmlformats.org/officeDocument/2006/relationships/customXml" Target="ink/ink188.xml"/><Relationship Id="rId557" Type="http://schemas.openxmlformats.org/officeDocument/2006/relationships/customXml" Target="ink/ink335.xml"/><Relationship Id="rId196" Type="http://schemas.openxmlformats.org/officeDocument/2006/relationships/customXml" Target="ink/ink82.xml"/><Relationship Id="rId417" Type="http://schemas.openxmlformats.org/officeDocument/2006/relationships/customXml" Target="ink/ink229.xml"/><Relationship Id="rId459" Type="http://schemas.openxmlformats.org/officeDocument/2006/relationships/customXml" Target="ink/ink265.xml"/><Relationship Id="rId16" Type="http://schemas.openxmlformats.org/officeDocument/2006/relationships/image" Target="media/image6.png"/><Relationship Id="rId221" Type="http://schemas.openxmlformats.org/officeDocument/2006/relationships/customXml" Target="ink/ink99.xml"/><Relationship Id="rId263" Type="http://schemas.openxmlformats.org/officeDocument/2006/relationships/image" Target="media/image116.png"/><Relationship Id="rId319" Type="http://schemas.openxmlformats.org/officeDocument/2006/relationships/image" Target="media/image145.png"/><Relationship Id="rId470" Type="http://schemas.openxmlformats.org/officeDocument/2006/relationships/image" Target="media/image186.png"/><Relationship Id="rId526" Type="http://schemas.openxmlformats.org/officeDocument/2006/relationships/customXml" Target="ink/ink307.xml"/><Relationship Id="rId58" Type="http://schemas.openxmlformats.org/officeDocument/2006/relationships/customXml" Target="ink/ink7.xml"/><Relationship Id="rId123" Type="http://schemas.openxmlformats.org/officeDocument/2006/relationships/image" Target="media/image75.png"/><Relationship Id="rId330" Type="http://schemas.openxmlformats.org/officeDocument/2006/relationships/customXml" Target="ink/ink165.xml"/><Relationship Id="rId568" Type="http://schemas.openxmlformats.org/officeDocument/2006/relationships/customXml" Target="ink/ink345.xml"/><Relationship Id="rId165" Type="http://schemas.openxmlformats.org/officeDocument/2006/relationships/customXml" Target="ink/ink62.xml"/><Relationship Id="rId372" Type="http://schemas.openxmlformats.org/officeDocument/2006/relationships/customXml" Target="ink/ink199.xml"/><Relationship Id="rId428" Type="http://schemas.openxmlformats.org/officeDocument/2006/relationships/customXml" Target="ink/ink238.xml"/><Relationship Id="rId232" Type="http://schemas.openxmlformats.org/officeDocument/2006/relationships/customXml" Target="ink/ink105.xml"/><Relationship Id="rId274" Type="http://schemas.openxmlformats.org/officeDocument/2006/relationships/image" Target="media/image122.png"/><Relationship Id="rId481" Type="http://schemas.openxmlformats.org/officeDocument/2006/relationships/customXml" Target="ink/ink274.xml"/><Relationship Id="rId27" Type="http://schemas.openxmlformats.org/officeDocument/2006/relationships/image" Target="media/image17.png"/><Relationship Id="rId69" Type="http://schemas.openxmlformats.org/officeDocument/2006/relationships/customXml" Target="ink/ink12.xml"/><Relationship Id="rId134" Type="http://schemas.openxmlformats.org/officeDocument/2006/relationships/customXml" Target="ink/ink41.xml"/><Relationship Id="rId537" Type="http://schemas.openxmlformats.org/officeDocument/2006/relationships/customXml" Target="ink/ink317.xml"/><Relationship Id="rId579" Type="http://schemas.openxmlformats.org/officeDocument/2006/relationships/image" Target="media/image209.png"/><Relationship Id="rId80" Type="http://schemas.openxmlformats.org/officeDocument/2006/relationships/customXml" Target="ink/ink16.xml"/><Relationship Id="rId176" Type="http://schemas.openxmlformats.org/officeDocument/2006/relationships/customXml" Target="ink/ink73.xml"/><Relationship Id="rId341" Type="http://schemas.openxmlformats.org/officeDocument/2006/relationships/image" Target="media/image153.png"/><Relationship Id="rId383" Type="http://schemas.openxmlformats.org/officeDocument/2006/relationships/customXml" Target="ink/ink204.xml"/><Relationship Id="rId439" Type="http://schemas.openxmlformats.org/officeDocument/2006/relationships/image" Target="media/image177.png"/><Relationship Id="rId201" Type="http://schemas.openxmlformats.org/officeDocument/2006/relationships/customXml" Target="ink/ink85.xml"/><Relationship Id="rId243" Type="http://schemas.openxmlformats.org/officeDocument/2006/relationships/customXml" Target="ink/ink116.xml"/><Relationship Id="rId285" Type="http://schemas.openxmlformats.org/officeDocument/2006/relationships/customXml" Target="ink/ink142.xml"/><Relationship Id="rId450" Type="http://schemas.openxmlformats.org/officeDocument/2006/relationships/customXml" Target="ink/ink256.xml"/><Relationship Id="rId506" Type="http://schemas.openxmlformats.org/officeDocument/2006/relationships/customXml" Target="ink/ink289.xml"/><Relationship Id="rId38" Type="http://schemas.openxmlformats.org/officeDocument/2006/relationships/image" Target="media/image28.png"/><Relationship Id="rId103" Type="http://schemas.openxmlformats.org/officeDocument/2006/relationships/image" Target="media/image66.png"/><Relationship Id="rId310" Type="http://schemas.openxmlformats.org/officeDocument/2006/relationships/image" Target="media/image140.png"/><Relationship Id="rId492" Type="http://schemas.openxmlformats.org/officeDocument/2006/relationships/customXml" Target="ink/ink279.xml"/><Relationship Id="rId548" Type="http://schemas.openxmlformats.org/officeDocument/2006/relationships/customXml" Target="ink/ink327.xml"/><Relationship Id="rId91" Type="http://schemas.openxmlformats.org/officeDocument/2006/relationships/image" Target="media/image60.png"/><Relationship Id="rId145" Type="http://schemas.openxmlformats.org/officeDocument/2006/relationships/customXml" Target="ink/ink48.xml"/><Relationship Id="rId187" Type="http://schemas.openxmlformats.org/officeDocument/2006/relationships/image" Target="media/image95.png"/><Relationship Id="rId352" Type="http://schemas.openxmlformats.org/officeDocument/2006/relationships/image" Target="media/image156.png"/><Relationship Id="rId394" Type="http://schemas.openxmlformats.org/officeDocument/2006/relationships/customXml" Target="ink/ink213.xml"/><Relationship Id="rId408" Type="http://schemas.openxmlformats.org/officeDocument/2006/relationships/customXml" Target="ink/ink225.xml"/><Relationship Id="rId212" Type="http://schemas.openxmlformats.org/officeDocument/2006/relationships/customXml" Target="ink/ink94.xml"/><Relationship Id="rId254" Type="http://schemas.openxmlformats.org/officeDocument/2006/relationships/customXml" Target="ink/ink127.xml"/><Relationship Id="rId49" Type="http://schemas.openxmlformats.org/officeDocument/2006/relationships/image" Target="media/image37.png"/><Relationship Id="rId114" Type="http://schemas.openxmlformats.org/officeDocument/2006/relationships/customXml" Target="ink/ink33.xml"/><Relationship Id="rId296" Type="http://schemas.openxmlformats.org/officeDocument/2006/relationships/customXml" Target="ink/ink148.xml"/><Relationship Id="rId461" Type="http://schemas.openxmlformats.org/officeDocument/2006/relationships/image" Target="media/image179.png"/><Relationship Id="rId517" Type="http://schemas.openxmlformats.org/officeDocument/2006/relationships/customXml" Target="ink/ink299.xml"/><Relationship Id="rId559" Type="http://schemas.openxmlformats.org/officeDocument/2006/relationships/customXml" Target="ink/ink337.xml"/><Relationship Id="rId60" Type="http://schemas.openxmlformats.org/officeDocument/2006/relationships/customXml" Target="ink/ink8.xml"/><Relationship Id="rId156" Type="http://schemas.openxmlformats.org/officeDocument/2006/relationships/customXml" Target="ink/ink55.xml"/><Relationship Id="rId198" Type="http://schemas.openxmlformats.org/officeDocument/2006/relationships/customXml" Target="ink/ink83.xml"/><Relationship Id="rId321" Type="http://schemas.openxmlformats.org/officeDocument/2006/relationships/image" Target="media/image146.png"/><Relationship Id="rId363" Type="http://schemas.openxmlformats.org/officeDocument/2006/relationships/customXml" Target="ink/ink190.xml"/><Relationship Id="rId419" Type="http://schemas.openxmlformats.org/officeDocument/2006/relationships/customXml" Target="ink/ink231.xml"/><Relationship Id="rId570" Type="http://schemas.openxmlformats.org/officeDocument/2006/relationships/image" Target="media/image208.png"/><Relationship Id="rId223" Type="http://schemas.openxmlformats.org/officeDocument/2006/relationships/image" Target="media/image107.png"/><Relationship Id="rId430" Type="http://schemas.openxmlformats.org/officeDocument/2006/relationships/customXml" Target="ink/ink240.xml"/><Relationship Id="rId18" Type="http://schemas.openxmlformats.org/officeDocument/2006/relationships/image" Target="media/image8.png"/><Relationship Id="rId265" Type="http://schemas.openxmlformats.org/officeDocument/2006/relationships/image" Target="media/image117.png"/><Relationship Id="rId472" Type="http://schemas.openxmlformats.org/officeDocument/2006/relationships/image" Target="media/image187.png"/><Relationship Id="rId528" Type="http://schemas.openxmlformats.org/officeDocument/2006/relationships/customXml" Target="ink/ink309.xml"/><Relationship Id="rId125" Type="http://schemas.openxmlformats.org/officeDocument/2006/relationships/image" Target="media/image77.png"/><Relationship Id="rId167" Type="http://schemas.openxmlformats.org/officeDocument/2006/relationships/customXml" Target="ink/ink64.xml"/><Relationship Id="rId332" Type="http://schemas.openxmlformats.org/officeDocument/2006/relationships/customXml" Target="ink/ink167.xml"/><Relationship Id="rId374" Type="http://schemas.openxmlformats.org/officeDocument/2006/relationships/image" Target="media/image158.png"/><Relationship Id="rId581" Type="http://schemas.openxmlformats.org/officeDocument/2006/relationships/footer" Target="footer1.xml"/><Relationship Id="rId71" Type="http://schemas.openxmlformats.org/officeDocument/2006/relationships/customXml" Target="ink/ink13.xml"/><Relationship Id="rId234" Type="http://schemas.openxmlformats.org/officeDocument/2006/relationships/customXml" Target="ink/ink107.xml"/><Relationship Id="rId2" Type="http://schemas.openxmlformats.org/officeDocument/2006/relationships/customXml" Target="../customXml/item2.xml"/><Relationship Id="rId29" Type="http://schemas.openxmlformats.org/officeDocument/2006/relationships/image" Target="media/image19.png"/><Relationship Id="rId276" Type="http://schemas.openxmlformats.org/officeDocument/2006/relationships/image" Target="media/image123.png"/><Relationship Id="rId441" Type="http://schemas.openxmlformats.org/officeDocument/2006/relationships/customXml" Target="ink/ink247.xml"/><Relationship Id="rId483" Type="http://schemas.openxmlformats.org/officeDocument/2006/relationships/image" Target="media/image193.png"/><Relationship Id="rId539" Type="http://schemas.openxmlformats.org/officeDocument/2006/relationships/customXml" Target="ink/ink319.xml"/><Relationship Id="rId40" Type="http://schemas.openxmlformats.org/officeDocument/2006/relationships/image" Target="media/image30.png"/><Relationship Id="rId136" Type="http://schemas.openxmlformats.org/officeDocument/2006/relationships/customXml" Target="ink/ink43.xml"/><Relationship Id="rId178" Type="http://schemas.openxmlformats.org/officeDocument/2006/relationships/customXml" Target="ink/ink75.xml"/><Relationship Id="rId301" Type="http://schemas.openxmlformats.org/officeDocument/2006/relationships/image" Target="media/image135.png"/><Relationship Id="rId343" Type="http://schemas.openxmlformats.org/officeDocument/2006/relationships/customXml" Target="ink/ink174.xml"/><Relationship Id="rId550" Type="http://schemas.openxmlformats.org/officeDocument/2006/relationships/customXml" Target="ink/ink329.xml"/><Relationship Id="rId82" Type="http://schemas.openxmlformats.org/officeDocument/2006/relationships/customXml" Target="ink/ink17.xml"/><Relationship Id="rId203" Type="http://schemas.openxmlformats.org/officeDocument/2006/relationships/customXml" Target="ink/ink87.xml"/><Relationship Id="rId385" Type="http://schemas.openxmlformats.org/officeDocument/2006/relationships/customXml" Target="ink/ink206.xml"/><Relationship Id="rId245" Type="http://schemas.openxmlformats.org/officeDocument/2006/relationships/customXml" Target="ink/ink118.xml"/><Relationship Id="rId287" Type="http://schemas.openxmlformats.org/officeDocument/2006/relationships/customXml" Target="ink/ink143.xml"/><Relationship Id="rId410" Type="http://schemas.openxmlformats.org/officeDocument/2006/relationships/image" Target="media/image168.png"/><Relationship Id="rId452" Type="http://schemas.openxmlformats.org/officeDocument/2006/relationships/customXml" Target="ink/ink258.xml"/><Relationship Id="rId494" Type="http://schemas.openxmlformats.org/officeDocument/2006/relationships/customXml" Target="ink/ink280.xml"/><Relationship Id="rId508" Type="http://schemas.openxmlformats.org/officeDocument/2006/relationships/customXml" Target="ink/ink291.xml"/><Relationship Id="rId105" Type="http://schemas.openxmlformats.org/officeDocument/2006/relationships/image" Target="media/image67.png"/><Relationship Id="rId147" Type="http://schemas.openxmlformats.org/officeDocument/2006/relationships/customXml" Target="ink/ink50.xml"/><Relationship Id="rId312" Type="http://schemas.openxmlformats.org/officeDocument/2006/relationships/image" Target="media/image141.png"/><Relationship Id="rId354" Type="http://schemas.openxmlformats.org/officeDocument/2006/relationships/image" Target="media/image157.png"/><Relationship Id="rId51" Type="http://schemas.openxmlformats.org/officeDocument/2006/relationships/image" Target="media/image360.png"/><Relationship Id="rId93" Type="http://schemas.openxmlformats.org/officeDocument/2006/relationships/image" Target="media/image61.png"/><Relationship Id="rId189" Type="http://schemas.openxmlformats.org/officeDocument/2006/relationships/image" Target="media/image96.png"/><Relationship Id="rId396" Type="http://schemas.openxmlformats.org/officeDocument/2006/relationships/image" Target="media/image166.png"/><Relationship Id="rId561" Type="http://schemas.openxmlformats.org/officeDocument/2006/relationships/image" Target="media/image207.png"/><Relationship Id="rId214" Type="http://schemas.openxmlformats.org/officeDocument/2006/relationships/customXml" Target="ink/ink95.xml"/><Relationship Id="rId256" Type="http://schemas.openxmlformats.org/officeDocument/2006/relationships/customXml" Target="ink/ink129.xml"/><Relationship Id="rId298" Type="http://schemas.openxmlformats.org/officeDocument/2006/relationships/image" Target="media/image133.png"/><Relationship Id="rId421" Type="http://schemas.openxmlformats.org/officeDocument/2006/relationships/customXml" Target="ink/ink233.xml"/><Relationship Id="rId463" Type="http://schemas.openxmlformats.org/officeDocument/2006/relationships/image" Target="media/image181.jpeg"/><Relationship Id="rId519" Type="http://schemas.openxmlformats.org/officeDocument/2006/relationships/customXml" Target="ink/ink301.xml"/><Relationship Id="rId116" Type="http://schemas.openxmlformats.org/officeDocument/2006/relationships/customXml" Target="ink/ink34.xml"/><Relationship Id="rId158" Type="http://schemas.openxmlformats.org/officeDocument/2006/relationships/customXml" Target="ink/ink56.xml"/><Relationship Id="rId323" Type="http://schemas.openxmlformats.org/officeDocument/2006/relationships/image" Target="media/image147.png"/><Relationship Id="rId530" Type="http://schemas.openxmlformats.org/officeDocument/2006/relationships/customXml" Target="ink/ink311.xml"/><Relationship Id="rId20" Type="http://schemas.openxmlformats.org/officeDocument/2006/relationships/image" Target="media/image10.png"/><Relationship Id="rId62" Type="http://schemas.openxmlformats.org/officeDocument/2006/relationships/customXml" Target="ink/ink9.xml"/><Relationship Id="rId365" Type="http://schemas.openxmlformats.org/officeDocument/2006/relationships/customXml" Target="ink/ink192.xml"/><Relationship Id="rId572" Type="http://schemas.openxmlformats.org/officeDocument/2006/relationships/customXml" Target="ink/ink348.xml"/><Relationship Id="rId225" Type="http://schemas.openxmlformats.org/officeDocument/2006/relationships/image" Target="media/image108.png"/><Relationship Id="rId267" Type="http://schemas.openxmlformats.org/officeDocument/2006/relationships/image" Target="media/image118.png"/><Relationship Id="rId432" Type="http://schemas.openxmlformats.org/officeDocument/2006/relationships/customXml" Target="ink/ink242.xml"/><Relationship Id="rId474" Type="http://schemas.openxmlformats.org/officeDocument/2006/relationships/image" Target="media/image188.png"/><Relationship Id="rId127" Type="http://schemas.openxmlformats.org/officeDocument/2006/relationships/image" Target="media/image78.png"/><Relationship Id="rId31" Type="http://schemas.openxmlformats.org/officeDocument/2006/relationships/image" Target="media/image21.png"/><Relationship Id="rId73" Type="http://schemas.openxmlformats.org/officeDocument/2006/relationships/customXml" Target="ink/ink14.xml"/><Relationship Id="rId169" Type="http://schemas.openxmlformats.org/officeDocument/2006/relationships/customXml" Target="ink/ink66.xml"/><Relationship Id="rId334" Type="http://schemas.openxmlformats.org/officeDocument/2006/relationships/customXml" Target="ink/ink168.xml"/><Relationship Id="rId376" Type="http://schemas.openxmlformats.org/officeDocument/2006/relationships/image" Target="media/image160.png"/><Relationship Id="rId541" Type="http://schemas.openxmlformats.org/officeDocument/2006/relationships/customXml" Target="ink/ink320.xml"/><Relationship Id="rId583" Type="http://schemas.openxmlformats.org/officeDocument/2006/relationships/fontTable" Target="fontTable.xml"/><Relationship Id="rId4" Type="http://schemas.openxmlformats.org/officeDocument/2006/relationships/customXml" Target="../customXml/item4.xml"/><Relationship Id="rId180" Type="http://schemas.openxmlformats.org/officeDocument/2006/relationships/image" Target="media/image89.png"/><Relationship Id="rId236" Type="http://schemas.openxmlformats.org/officeDocument/2006/relationships/customXml" Target="ink/ink109.xml"/><Relationship Id="rId278" Type="http://schemas.openxmlformats.org/officeDocument/2006/relationships/customXml" Target="ink/ink139.xml"/><Relationship Id="rId401" Type="http://schemas.openxmlformats.org/officeDocument/2006/relationships/customXml" Target="ink/ink218.xml"/><Relationship Id="rId443" Type="http://schemas.openxmlformats.org/officeDocument/2006/relationships/customXml" Target="ink/ink249.xml"/><Relationship Id="rId303" Type="http://schemas.openxmlformats.org/officeDocument/2006/relationships/image" Target="media/image136.png"/><Relationship Id="rId485" Type="http://schemas.openxmlformats.org/officeDocument/2006/relationships/image" Target="media/image194.png"/><Relationship Id="rId42" Type="http://schemas.openxmlformats.org/officeDocument/2006/relationships/image" Target="media/image32.png"/><Relationship Id="rId84" Type="http://schemas.openxmlformats.org/officeDocument/2006/relationships/customXml" Target="ink/ink18.xml"/><Relationship Id="rId138" Type="http://schemas.openxmlformats.org/officeDocument/2006/relationships/customXml" Target="ink/ink45.xml"/><Relationship Id="rId345" Type="http://schemas.openxmlformats.org/officeDocument/2006/relationships/customXml" Target="ink/ink176.xml"/><Relationship Id="rId387" Type="http://schemas.openxmlformats.org/officeDocument/2006/relationships/customXml" Target="ink/ink208.xml"/><Relationship Id="rId510" Type="http://schemas.openxmlformats.org/officeDocument/2006/relationships/customXml" Target="ink/ink293.xml"/><Relationship Id="rId552" Type="http://schemas.openxmlformats.org/officeDocument/2006/relationships/image" Target="media/image206.png"/><Relationship Id="rId191" Type="http://schemas.openxmlformats.org/officeDocument/2006/relationships/image" Target="media/image97.png"/><Relationship Id="rId205" Type="http://schemas.openxmlformats.org/officeDocument/2006/relationships/customXml" Target="ink/ink89.xml"/><Relationship Id="rId247" Type="http://schemas.openxmlformats.org/officeDocument/2006/relationships/customXml" Target="ink/ink120.xml"/><Relationship Id="rId412" Type="http://schemas.openxmlformats.org/officeDocument/2006/relationships/image" Target="media/image170.png"/><Relationship Id="rId107" Type="http://schemas.openxmlformats.org/officeDocument/2006/relationships/image" Target="media/image68.png"/><Relationship Id="rId289" Type="http://schemas.openxmlformats.org/officeDocument/2006/relationships/customXml" Target="ink/ink144.xml"/><Relationship Id="rId454" Type="http://schemas.openxmlformats.org/officeDocument/2006/relationships/customXml" Target="ink/ink260.xml"/><Relationship Id="rId496" Type="http://schemas.openxmlformats.org/officeDocument/2006/relationships/image" Target="media/image199.png"/><Relationship Id="rId11" Type="http://schemas.openxmlformats.org/officeDocument/2006/relationships/image" Target="media/image1.png"/><Relationship Id="rId53" Type="http://schemas.openxmlformats.org/officeDocument/2006/relationships/image" Target="media/image370.png"/><Relationship Id="rId149" Type="http://schemas.openxmlformats.org/officeDocument/2006/relationships/customXml" Target="ink/ink51.xml"/><Relationship Id="rId314" Type="http://schemas.openxmlformats.org/officeDocument/2006/relationships/image" Target="media/image142.png"/><Relationship Id="rId356" Type="http://schemas.openxmlformats.org/officeDocument/2006/relationships/customXml" Target="ink/ink183.xml"/><Relationship Id="rId398" Type="http://schemas.openxmlformats.org/officeDocument/2006/relationships/image" Target="media/image167.png"/><Relationship Id="rId521" Type="http://schemas.openxmlformats.org/officeDocument/2006/relationships/customXml" Target="ink/ink303.xml"/><Relationship Id="rId563" Type="http://schemas.openxmlformats.org/officeDocument/2006/relationships/customXml" Target="ink/ink340.xml"/><Relationship Id="rId95" Type="http://schemas.openxmlformats.org/officeDocument/2006/relationships/image" Target="media/image62.png"/><Relationship Id="rId160" Type="http://schemas.openxmlformats.org/officeDocument/2006/relationships/image" Target="media/image88.png"/><Relationship Id="rId216" Type="http://schemas.openxmlformats.org/officeDocument/2006/relationships/customXml" Target="ink/ink96.xml"/><Relationship Id="rId423" Type="http://schemas.openxmlformats.org/officeDocument/2006/relationships/customXml" Target="ink/ink234.xml"/><Relationship Id="rId258" Type="http://schemas.openxmlformats.org/officeDocument/2006/relationships/customXml" Target="ink/ink131.xml"/><Relationship Id="rId465" Type="http://schemas.openxmlformats.org/officeDocument/2006/relationships/image" Target="media/image183.jpeg"/><Relationship Id="rId22" Type="http://schemas.openxmlformats.org/officeDocument/2006/relationships/image" Target="media/image12.png"/><Relationship Id="rId64" Type="http://schemas.openxmlformats.org/officeDocument/2006/relationships/image" Target="media/image43.png"/><Relationship Id="rId118" Type="http://schemas.openxmlformats.org/officeDocument/2006/relationships/customXml" Target="ink/ink35.xml"/><Relationship Id="rId325" Type="http://schemas.openxmlformats.org/officeDocument/2006/relationships/image" Target="media/image148.png"/><Relationship Id="rId367" Type="http://schemas.openxmlformats.org/officeDocument/2006/relationships/customXml" Target="ink/ink194.xml"/><Relationship Id="rId532" Type="http://schemas.openxmlformats.org/officeDocument/2006/relationships/customXml" Target="ink/ink312.xml"/><Relationship Id="rId574" Type="http://schemas.openxmlformats.org/officeDocument/2006/relationships/customXml" Target="ink/ink350.xml"/><Relationship Id="rId171" Type="http://schemas.openxmlformats.org/officeDocument/2006/relationships/customXml" Target="ink/ink68.xml"/><Relationship Id="rId227" Type="http://schemas.openxmlformats.org/officeDocument/2006/relationships/image" Target="media/image110.png"/><Relationship Id="rId269" Type="http://schemas.openxmlformats.org/officeDocument/2006/relationships/image" Target="media/image119.png"/><Relationship Id="rId434" Type="http://schemas.openxmlformats.org/officeDocument/2006/relationships/image" Target="media/image176.png"/><Relationship Id="rId476" Type="http://schemas.openxmlformats.org/officeDocument/2006/relationships/image" Target="media/image189.png"/><Relationship Id="rId33" Type="http://schemas.openxmlformats.org/officeDocument/2006/relationships/image" Target="media/image23.png"/><Relationship Id="rId129" Type="http://schemas.openxmlformats.org/officeDocument/2006/relationships/image" Target="media/image79.png"/><Relationship Id="rId280" Type="http://schemas.openxmlformats.org/officeDocument/2006/relationships/customXml" Target="ink/ink140.xml"/><Relationship Id="rId336" Type="http://schemas.openxmlformats.org/officeDocument/2006/relationships/customXml" Target="ink/ink170.xml"/><Relationship Id="rId501" Type="http://schemas.openxmlformats.org/officeDocument/2006/relationships/customXml" Target="ink/ink284.xml"/><Relationship Id="rId543" Type="http://schemas.openxmlformats.org/officeDocument/2006/relationships/customXml" Target="ink/ink322.xml"/><Relationship Id="rId75" Type="http://schemas.openxmlformats.org/officeDocument/2006/relationships/image" Target="media/image44.png"/><Relationship Id="rId140" Type="http://schemas.openxmlformats.org/officeDocument/2006/relationships/image" Target="media/image76.png"/><Relationship Id="rId182" Type="http://schemas.openxmlformats.org/officeDocument/2006/relationships/image" Target="media/image91.png"/><Relationship Id="rId378" Type="http://schemas.openxmlformats.org/officeDocument/2006/relationships/image" Target="media/image162.png"/><Relationship Id="rId403" Type="http://schemas.openxmlformats.org/officeDocument/2006/relationships/customXml" Target="ink/ink220.xml"/><Relationship Id="rId585" Type="http://schemas.openxmlformats.org/officeDocument/2006/relationships/theme" Target="theme/theme1.xml"/><Relationship Id="rId6" Type="http://schemas.openxmlformats.org/officeDocument/2006/relationships/styles" Target="styles.xml"/><Relationship Id="rId238" Type="http://schemas.openxmlformats.org/officeDocument/2006/relationships/customXml" Target="ink/ink111.xml"/><Relationship Id="rId445" Type="http://schemas.openxmlformats.org/officeDocument/2006/relationships/customXml" Target="ink/ink251.xml"/><Relationship Id="rId487" Type="http://schemas.openxmlformats.org/officeDocument/2006/relationships/image" Target="media/image195.png"/><Relationship Id="rId291" Type="http://schemas.openxmlformats.org/officeDocument/2006/relationships/customXml" Target="ink/ink145.xml"/><Relationship Id="rId305" Type="http://schemas.openxmlformats.org/officeDocument/2006/relationships/image" Target="media/image137.png"/><Relationship Id="rId347" Type="http://schemas.openxmlformats.org/officeDocument/2006/relationships/image" Target="media/image154.png"/><Relationship Id="rId512" Type="http://schemas.openxmlformats.org/officeDocument/2006/relationships/customXml" Target="ink/ink295.xml"/><Relationship Id="rId44" Type="http://schemas.openxmlformats.org/officeDocument/2006/relationships/image" Target="media/image34.png"/><Relationship Id="rId86" Type="http://schemas.openxmlformats.org/officeDocument/2006/relationships/customXml" Target="ink/ink19.xml"/><Relationship Id="rId151" Type="http://schemas.openxmlformats.org/officeDocument/2006/relationships/image" Target="media/image86.png"/><Relationship Id="rId389" Type="http://schemas.openxmlformats.org/officeDocument/2006/relationships/customXml" Target="ink/ink210.xml"/><Relationship Id="rId554" Type="http://schemas.openxmlformats.org/officeDocument/2006/relationships/customXml" Target="ink/ink332.xml"/><Relationship Id="rId193" Type="http://schemas.openxmlformats.org/officeDocument/2006/relationships/image" Target="media/image98.png"/><Relationship Id="rId207" Type="http://schemas.openxmlformats.org/officeDocument/2006/relationships/customXml" Target="ink/ink91.xml"/><Relationship Id="rId249" Type="http://schemas.openxmlformats.org/officeDocument/2006/relationships/customXml" Target="ink/ink122.xml"/><Relationship Id="rId414" Type="http://schemas.openxmlformats.org/officeDocument/2006/relationships/customXml" Target="ink/ink227.xml"/><Relationship Id="rId456" Type="http://schemas.openxmlformats.org/officeDocument/2006/relationships/customXml" Target="ink/ink262.xml"/><Relationship Id="rId498" Type="http://schemas.openxmlformats.org/officeDocument/2006/relationships/image" Target="media/image200.png"/><Relationship Id="rId13" Type="http://schemas.openxmlformats.org/officeDocument/2006/relationships/image" Target="media/image3.png"/><Relationship Id="rId109" Type="http://schemas.openxmlformats.org/officeDocument/2006/relationships/image" Target="media/image69.png"/><Relationship Id="rId260" Type="http://schemas.openxmlformats.org/officeDocument/2006/relationships/image" Target="media/image113.png"/><Relationship Id="rId316" Type="http://schemas.openxmlformats.org/officeDocument/2006/relationships/customXml" Target="ink/ink157.xml"/><Relationship Id="rId523" Type="http://schemas.openxmlformats.org/officeDocument/2006/relationships/customXml" Target="ink/ink305.xml"/><Relationship Id="rId55" Type="http://schemas.openxmlformats.org/officeDocument/2006/relationships/image" Target="media/image38.png"/><Relationship Id="rId97" Type="http://schemas.openxmlformats.org/officeDocument/2006/relationships/image" Target="media/image63.png"/><Relationship Id="rId120" Type="http://schemas.openxmlformats.org/officeDocument/2006/relationships/image" Target="media/image51.png"/><Relationship Id="rId358" Type="http://schemas.openxmlformats.org/officeDocument/2006/relationships/customXml" Target="ink/ink185.xml"/><Relationship Id="rId565" Type="http://schemas.openxmlformats.org/officeDocument/2006/relationships/customXml" Target="ink/ink342.xml"/><Relationship Id="rId162" Type="http://schemas.openxmlformats.org/officeDocument/2006/relationships/customXml" Target="ink/ink59.xml"/><Relationship Id="rId218" Type="http://schemas.openxmlformats.org/officeDocument/2006/relationships/customXml" Target="ink/ink97.xml"/><Relationship Id="rId425" Type="http://schemas.openxmlformats.org/officeDocument/2006/relationships/customXml" Target="ink/ink235.xml"/><Relationship Id="rId467" Type="http://schemas.openxmlformats.org/officeDocument/2006/relationships/customXml" Target="ink/ink267.xml"/><Relationship Id="rId271" Type="http://schemas.openxmlformats.org/officeDocument/2006/relationships/image" Target="media/image120.png"/><Relationship Id="rId24" Type="http://schemas.openxmlformats.org/officeDocument/2006/relationships/image" Target="media/image14.png"/><Relationship Id="rId66" Type="http://schemas.openxmlformats.org/officeDocument/2006/relationships/image" Target="media/image410.png"/><Relationship Id="rId131" Type="http://schemas.openxmlformats.org/officeDocument/2006/relationships/image" Target="media/image80.png"/><Relationship Id="rId327" Type="http://schemas.openxmlformats.org/officeDocument/2006/relationships/image" Target="media/image149.png"/><Relationship Id="rId369" Type="http://schemas.openxmlformats.org/officeDocument/2006/relationships/customXml" Target="ink/ink196.xml"/><Relationship Id="rId534" Type="http://schemas.openxmlformats.org/officeDocument/2006/relationships/customXml" Target="ink/ink314.xml"/><Relationship Id="rId576" Type="http://schemas.openxmlformats.org/officeDocument/2006/relationships/customXml" Target="ink/ink352.xml"/><Relationship Id="rId173" Type="http://schemas.openxmlformats.org/officeDocument/2006/relationships/customXml" Target="ink/ink70.xml"/><Relationship Id="rId229" Type="http://schemas.openxmlformats.org/officeDocument/2006/relationships/customXml" Target="ink/ink102.xml"/><Relationship Id="rId380" Type="http://schemas.openxmlformats.org/officeDocument/2006/relationships/customXml" Target="ink/ink201.xml"/><Relationship Id="rId436" Type="http://schemas.openxmlformats.org/officeDocument/2006/relationships/customXml" Target="ink/ink244.xml"/><Relationship Id="rId240" Type="http://schemas.openxmlformats.org/officeDocument/2006/relationships/customXml" Target="ink/ink113.xml"/><Relationship Id="rId478" Type="http://schemas.openxmlformats.org/officeDocument/2006/relationships/image" Target="media/image190.png"/><Relationship Id="rId35" Type="http://schemas.openxmlformats.org/officeDocument/2006/relationships/image" Target="media/image25.png"/><Relationship Id="rId77" Type="http://schemas.openxmlformats.org/officeDocument/2006/relationships/image" Target="media/image49.png"/><Relationship Id="rId100" Type="http://schemas.openxmlformats.org/officeDocument/2006/relationships/customXml" Target="ink/ink26.xml"/><Relationship Id="rId282" Type="http://schemas.openxmlformats.org/officeDocument/2006/relationships/customXml" Target="ink/ink141.xml"/><Relationship Id="rId338" Type="http://schemas.openxmlformats.org/officeDocument/2006/relationships/customXml" Target="ink/ink172.xml"/><Relationship Id="rId503" Type="http://schemas.openxmlformats.org/officeDocument/2006/relationships/customXml" Target="ink/ink286.xml"/><Relationship Id="rId545" Type="http://schemas.openxmlformats.org/officeDocument/2006/relationships/customXml" Target="ink/ink324.xml"/><Relationship Id="rId8" Type="http://schemas.openxmlformats.org/officeDocument/2006/relationships/webSettings" Target="webSettings.xml"/><Relationship Id="rId142" Type="http://schemas.openxmlformats.org/officeDocument/2006/relationships/customXml" Target="ink/ink46.xml"/><Relationship Id="rId184" Type="http://schemas.openxmlformats.org/officeDocument/2006/relationships/image" Target="media/image93.png"/><Relationship Id="rId391" Type="http://schemas.openxmlformats.org/officeDocument/2006/relationships/image" Target="media/image164.png"/><Relationship Id="rId405" Type="http://schemas.openxmlformats.org/officeDocument/2006/relationships/customXml" Target="ink/ink222.xml"/><Relationship Id="rId447" Type="http://schemas.openxmlformats.org/officeDocument/2006/relationships/customXml" Target="ink/ink253.xml"/><Relationship Id="rId251" Type="http://schemas.openxmlformats.org/officeDocument/2006/relationships/customXml" Target="ink/ink124.xml"/><Relationship Id="rId489" Type="http://schemas.openxmlformats.org/officeDocument/2006/relationships/image" Target="media/image196.png"/><Relationship Id="rId46" Type="http://schemas.openxmlformats.org/officeDocument/2006/relationships/customXml" Target="ink/ink1.xml"/><Relationship Id="rId293" Type="http://schemas.openxmlformats.org/officeDocument/2006/relationships/customXml" Target="ink/ink146.xml"/><Relationship Id="rId307" Type="http://schemas.openxmlformats.org/officeDocument/2006/relationships/customXml" Target="ink/ink153.xml"/><Relationship Id="rId349" Type="http://schemas.openxmlformats.org/officeDocument/2006/relationships/customXml" Target="ink/ink179.xml"/><Relationship Id="rId514" Type="http://schemas.openxmlformats.org/officeDocument/2006/relationships/customXml" Target="ink/ink297.xml"/><Relationship Id="rId556" Type="http://schemas.openxmlformats.org/officeDocument/2006/relationships/customXml" Target="ink/ink334.xml"/><Relationship Id="rId88" Type="http://schemas.openxmlformats.org/officeDocument/2006/relationships/customXml" Target="ink/ink20.xml"/><Relationship Id="rId111" Type="http://schemas.openxmlformats.org/officeDocument/2006/relationships/image" Target="media/image70.png"/><Relationship Id="rId153" Type="http://schemas.openxmlformats.org/officeDocument/2006/relationships/image" Target="media/image800.png"/><Relationship Id="rId195" Type="http://schemas.openxmlformats.org/officeDocument/2006/relationships/customXml" Target="ink/ink81.xml"/><Relationship Id="rId209" Type="http://schemas.openxmlformats.org/officeDocument/2006/relationships/image" Target="media/image101.png"/><Relationship Id="rId360" Type="http://schemas.openxmlformats.org/officeDocument/2006/relationships/customXml" Target="ink/ink187.xml"/><Relationship Id="rId416" Type="http://schemas.openxmlformats.org/officeDocument/2006/relationships/image" Target="media/image172.png"/><Relationship Id="rId220" Type="http://schemas.openxmlformats.org/officeDocument/2006/relationships/customXml" Target="ink/ink98.xml"/><Relationship Id="rId458" Type="http://schemas.openxmlformats.org/officeDocument/2006/relationships/customXml" Target="ink/ink264.xml"/><Relationship Id="rId15" Type="http://schemas.openxmlformats.org/officeDocument/2006/relationships/image" Target="media/image5.png"/><Relationship Id="rId57" Type="http://schemas.openxmlformats.org/officeDocument/2006/relationships/image" Target="media/image39.png"/><Relationship Id="rId262" Type="http://schemas.openxmlformats.org/officeDocument/2006/relationships/image" Target="media/image115.png"/><Relationship Id="rId318" Type="http://schemas.openxmlformats.org/officeDocument/2006/relationships/customXml" Target="ink/ink158.xml"/><Relationship Id="rId525" Type="http://schemas.openxmlformats.org/officeDocument/2006/relationships/image" Target="media/image203.png"/><Relationship Id="rId567" Type="http://schemas.openxmlformats.org/officeDocument/2006/relationships/customXml" Target="ink/ink344.xml"/><Relationship Id="rId99" Type="http://schemas.openxmlformats.org/officeDocument/2006/relationships/image" Target="media/image64.png"/><Relationship Id="rId122" Type="http://schemas.openxmlformats.org/officeDocument/2006/relationships/image" Target="media/image53.png"/><Relationship Id="rId164" Type="http://schemas.openxmlformats.org/officeDocument/2006/relationships/customXml" Target="ink/ink61.xml"/><Relationship Id="rId371" Type="http://schemas.openxmlformats.org/officeDocument/2006/relationships/customXml" Target="ink/ink198.xml"/><Relationship Id="rId427" Type="http://schemas.openxmlformats.org/officeDocument/2006/relationships/customXml" Target="ink/ink237.xml"/><Relationship Id="rId469" Type="http://schemas.openxmlformats.org/officeDocument/2006/relationships/customXml" Target="ink/ink268.xml"/><Relationship Id="rId26" Type="http://schemas.openxmlformats.org/officeDocument/2006/relationships/image" Target="media/image16.png"/><Relationship Id="rId231" Type="http://schemas.openxmlformats.org/officeDocument/2006/relationships/customXml" Target="ink/ink104.xml"/><Relationship Id="rId273" Type="http://schemas.openxmlformats.org/officeDocument/2006/relationships/image" Target="media/image121.png"/><Relationship Id="rId329" Type="http://schemas.openxmlformats.org/officeDocument/2006/relationships/customXml" Target="ink/ink164.xml"/><Relationship Id="rId480" Type="http://schemas.openxmlformats.org/officeDocument/2006/relationships/image" Target="media/image191.png"/><Relationship Id="rId536" Type="http://schemas.openxmlformats.org/officeDocument/2006/relationships/customXml" Target="ink/ink316.xml"/><Relationship Id="rId68" Type="http://schemas.openxmlformats.org/officeDocument/2006/relationships/image" Target="media/image45.png"/><Relationship Id="rId133" Type="http://schemas.openxmlformats.org/officeDocument/2006/relationships/image" Target="media/image81.png"/><Relationship Id="rId175" Type="http://schemas.openxmlformats.org/officeDocument/2006/relationships/customXml" Target="ink/ink72.xml"/><Relationship Id="rId340" Type="http://schemas.openxmlformats.org/officeDocument/2006/relationships/image" Target="media/image152.png"/><Relationship Id="rId578" Type="http://schemas.openxmlformats.org/officeDocument/2006/relationships/customXml" Target="ink/ink354.xml"/><Relationship Id="rId200" Type="http://schemas.openxmlformats.org/officeDocument/2006/relationships/customXml" Target="ink/ink84.xml"/><Relationship Id="rId382" Type="http://schemas.openxmlformats.org/officeDocument/2006/relationships/customXml" Target="ink/ink203.xml"/><Relationship Id="rId438" Type="http://schemas.openxmlformats.org/officeDocument/2006/relationships/customXml" Target="ink/ink246.xml"/><Relationship Id="rId242" Type="http://schemas.openxmlformats.org/officeDocument/2006/relationships/customXml" Target="ink/ink115.xml"/><Relationship Id="rId284" Type="http://schemas.openxmlformats.org/officeDocument/2006/relationships/image" Target="media/image127.png"/><Relationship Id="rId491" Type="http://schemas.openxmlformats.org/officeDocument/2006/relationships/image" Target="media/image197.png"/><Relationship Id="rId505" Type="http://schemas.openxmlformats.org/officeDocument/2006/relationships/customXml" Target="ink/ink288.xml"/><Relationship Id="rId37" Type="http://schemas.openxmlformats.org/officeDocument/2006/relationships/image" Target="media/image27.png"/><Relationship Id="rId79" Type="http://schemas.openxmlformats.org/officeDocument/2006/relationships/image" Target="media/image54.png"/><Relationship Id="rId102" Type="http://schemas.openxmlformats.org/officeDocument/2006/relationships/customXml" Target="ink/ink27.xml"/><Relationship Id="rId144" Type="http://schemas.openxmlformats.org/officeDocument/2006/relationships/customXml" Target="ink/ink47.xml"/><Relationship Id="rId547" Type="http://schemas.openxmlformats.org/officeDocument/2006/relationships/customXml" Target="ink/ink326.xml"/><Relationship Id="rId90" Type="http://schemas.openxmlformats.org/officeDocument/2006/relationships/customXml" Target="ink/ink21.xml"/><Relationship Id="rId186" Type="http://schemas.openxmlformats.org/officeDocument/2006/relationships/customXml" Target="ink/ink76.xml"/><Relationship Id="rId351" Type="http://schemas.openxmlformats.org/officeDocument/2006/relationships/image" Target="media/image155.png"/><Relationship Id="rId393" Type="http://schemas.openxmlformats.org/officeDocument/2006/relationships/image" Target="media/image165.png"/><Relationship Id="rId407" Type="http://schemas.openxmlformats.org/officeDocument/2006/relationships/customXml" Target="ink/ink224.xml"/><Relationship Id="rId449" Type="http://schemas.openxmlformats.org/officeDocument/2006/relationships/customXml" Target="ink/ink255.xml"/><Relationship Id="rId211" Type="http://schemas.openxmlformats.org/officeDocument/2006/relationships/image" Target="media/image102.png"/><Relationship Id="rId253" Type="http://schemas.openxmlformats.org/officeDocument/2006/relationships/customXml" Target="ink/ink126.xml"/><Relationship Id="rId295" Type="http://schemas.openxmlformats.org/officeDocument/2006/relationships/customXml" Target="ink/ink147.xml"/><Relationship Id="rId309" Type="http://schemas.openxmlformats.org/officeDocument/2006/relationships/customXml" Target="ink/ink154.xml"/><Relationship Id="rId460" Type="http://schemas.openxmlformats.org/officeDocument/2006/relationships/customXml" Target="ink/ink266.xml"/><Relationship Id="rId516" Type="http://schemas.openxmlformats.org/officeDocument/2006/relationships/image" Target="media/image202.png"/><Relationship Id="rId48" Type="http://schemas.openxmlformats.org/officeDocument/2006/relationships/customXml" Target="ink/ink2.xml"/><Relationship Id="rId113" Type="http://schemas.openxmlformats.org/officeDocument/2006/relationships/image" Target="media/image71.png"/><Relationship Id="rId320" Type="http://schemas.openxmlformats.org/officeDocument/2006/relationships/customXml" Target="ink/ink159.xml"/><Relationship Id="rId558" Type="http://schemas.openxmlformats.org/officeDocument/2006/relationships/customXml" Target="ink/ink336.xml"/><Relationship Id="rId155" Type="http://schemas.openxmlformats.org/officeDocument/2006/relationships/image" Target="media/image810.png"/><Relationship Id="rId197" Type="http://schemas.openxmlformats.org/officeDocument/2006/relationships/image" Target="media/image99.png"/><Relationship Id="rId362" Type="http://schemas.openxmlformats.org/officeDocument/2006/relationships/customXml" Target="ink/ink189.xml"/><Relationship Id="rId418" Type="http://schemas.openxmlformats.org/officeDocument/2006/relationships/customXml" Target="ink/ink230.xml"/><Relationship Id="rId222" Type="http://schemas.openxmlformats.org/officeDocument/2006/relationships/customXml" Target="ink/ink100.xml"/><Relationship Id="rId264" Type="http://schemas.openxmlformats.org/officeDocument/2006/relationships/customXml" Target="ink/ink132.xml"/><Relationship Id="rId471" Type="http://schemas.openxmlformats.org/officeDocument/2006/relationships/customXml" Target="ink/ink269.xml"/><Relationship Id="rId17" Type="http://schemas.openxmlformats.org/officeDocument/2006/relationships/image" Target="media/image7.png"/><Relationship Id="rId59" Type="http://schemas.openxmlformats.org/officeDocument/2006/relationships/image" Target="media/image40.png"/><Relationship Id="rId124" Type="http://schemas.openxmlformats.org/officeDocument/2006/relationships/customXml" Target="ink/ink36.xml"/><Relationship Id="rId527" Type="http://schemas.openxmlformats.org/officeDocument/2006/relationships/customXml" Target="ink/ink308.xml"/><Relationship Id="rId569" Type="http://schemas.openxmlformats.org/officeDocument/2006/relationships/customXml" Target="ink/ink346.xml"/><Relationship Id="rId70" Type="http://schemas.openxmlformats.org/officeDocument/2006/relationships/image" Target="media/image46.png"/><Relationship Id="rId166" Type="http://schemas.openxmlformats.org/officeDocument/2006/relationships/customXml" Target="ink/ink63.xml"/><Relationship Id="rId331" Type="http://schemas.openxmlformats.org/officeDocument/2006/relationships/customXml" Target="ink/ink166.xml"/><Relationship Id="rId373" Type="http://schemas.openxmlformats.org/officeDocument/2006/relationships/customXml" Target="ink/ink200.xml"/><Relationship Id="rId429" Type="http://schemas.openxmlformats.org/officeDocument/2006/relationships/customXml" Target="ink/ink239.xml"/><Relationship Id="rId580" Type="http://schemas.openxmlformats.org/officeDocument/2006/relationships/header" Target="header1.xml"/><Relationship Id="rId1" Type="http://schemas.openxmlformats.org/officeDocument/2006/relationships/customXml" Target="../customXml/item1.xml"/><Relationship Id="rId233" Type="http://schemas.openxmlformats.org/officeDocument/2006/relationships/customXml" Target="ink/ink106.xml"/><Relationship Id="rId440" Type="http://schemas.openxmlformats.org/officeDocument/2006/relationships/image" Target="media/image178.png"/><Relationship Id="rId28" Type="http://schemas.openxmlformats.org/officeDocument/2006/relationships/image" Target="media/image18.png"/><Relationship Id="rId275" Type="http://schemas.openxmlformats.org/officeDocument/2006/relationships/customXml" Target="ink/ink137.xml"/><Relationship Id="rId300" Type="http://schemas.openxmlformats.org/officeDocument/2006/relationships/customXml" Target="ink/ink150.xml"/><Relationship Id="rId482" Type="http://schemas.openxmlformats.org/officeDocument/2006/relationships/image" Target="media/image192.png"/><Relationship Id="rId538" Type="http://schemas.openxmlformats.org/officeDocument/2006/relationships/customXml" Target="ink/ink318.xml"/><Relationship Id="rId81" Type="http://schemas.openxmlformats.org/officeDocument/2006/relationships/image" Target="media/image55.png"/><Relationship Id="rId135" Type="http://schemas.openxmlformats.org/officeDocument/2006/relationships/customXml" Target="ink/ink42.xml"/><Relationship Id="rId177" Type="http://schemas.openxmlformats.org/officeDocument/2006/relationships/customXml" Target="ink/ink74.xml"/><Relationship Id="rId342" Type="http://schemas.openxmlformats.org/officeDocument/2006/relationships/customXml" Target="ink/ink173.xml"/><Relationship Id="rId384" Type="http://schemas.openxmlformats.org/officeDocument/2006/relationships/customXml" Target="ink/ink205.xml"/><Relationship Id="rId202" Type="http://schemas.openxmlformats.org/officeDocument/2006/relationships/customXml" Target="ink/ink86.xml"/><Relationship Id="rId244" Type="http://schemas.openxmlformats.org/officeDocument/2006/relationships/customXml" Target="ink/ink117.xml"/><Relationship Id="rId39" Type="http://schemas.openxmlformats.org/officeDocument/2006/relationships/image" Target="media/image29.png"/><Relationship Id="rId286" Type="http://schemas.openxmlformats.org/officeDocument/2006/relationships/image" Target="media/image128.png"/><Relationship Id="rId451" Type="http://schemas.openxmlformats.org/officeDocument/2006/relationships/customXml" Target="ink/ink257.xml"/><Relationship Id="rId493" Type="http://schemas.openxmlformats.org/officeDocument/2006/relationships/image" Target="media/image198.png"/><Relationship Id="rId507" Type="http://schemas.openxmlformats.org/officeDocument/2006/relationships/customXml" Target="ink/ink290.xml"/><Relationship Id="rId549" Type="http://schemas.openxmlformats.org/officeDocument/2006/relationships/customXml" Target="ink/ink328.xml"/><Relationship Id="rId50" Type="http://schemas.openxmlformats.org/officeDocument/2006/relationships/customXml" Target="ink/ink3.xml"/><Relationship Id="rId104" Type="http://schemas.openxmlformats.org/officeDocument/2006/relationships/customXml" Target="ink/ink28.xml"/><Relationship Id="rId146" Type="http://schemas.openxmlformats.org/officeDocument/2006/relationships/customXml" Target="ink/ink49.xml"/><Relationship Id="rId188" Type="http://schemas.openxmlformats.org/officeDocument/2006/relationships/customXml" Target="ink/ink77.xml"/><Relationship Id="rId311" Type="http://schemas.openxmlformats.org/officeDocument/2006/relationships/customXml" Target="ink/ink155.xml"/><Relationship Id="rId353" Type="http://schemas.openxmlformats.org/officeDocument/2006/relationships/customXml" Target="ink/ink181.xml"/><Relationship Id="rId395" Type="http://schemas.openxmlformats.org/officeDocument/2006/relationships/customXml" Target="ink/ink214.xml"/><Relationship Id="rId409" Type="http://schemas.openxmlformats.org/officeDocument/2006/relationships/customXml" Target="ink/ink226.xml"/><Relationship Id="rId560" Type="http://schemas.openxmlformats.org/officeDocument/2006/relationships/customXml" Target="ink/ink338.xml"/><Relationship Id="rId92" Type="http://schemas.openxmlformats.org/officeDocument/2006/relationships/customXml" Target="ink/ink22.xml"/><Relationship Id="rId213" Type="http://schemas.openxmlformats.org/officeDocument/2006/relationships/image" Target="media/image103.png"/><Relationship Id="rId420" Type="http://schemas.openxmlformats.org/officeDocument/2006/relationships/customXml" Target="ink/ink232.xml"/><Relationship Id="rId255" Type="http://schemas.openxmlformats.org/officeDocument/2006/relationships/customXml" Target="ink/ink128.xml"/><Relationship Id="rId297" Type="http://schemas.openxmlformats.org/officeDocument/2006/relationships/customXml" Target="ink/ink149.xml"/><Relationship Id="rId462" Type="http://schemas.openxmlformats.org/officeDocument/2006/relationships/image" Target="media/image180.png"/><Relationship Id="rId518" Type="http://schemas.openxmlformats.org/officeDocument/2006/relationships/customXml" Target="ink/ink300.xml"/><Relationship Id="rId115" Type="http://schemas.openxmlformats.org/officeDocument/2006/relationships/image" Target="media/image72.png"/><Relationship Id="rId157" Type="http://schemas.openxmlformats.org/officeDocument/2006/relationships/image" Target="media/image820.png"/><Relationship Id="rId322" Type="http://schemas.openxmlformats.org/officeDocument/2006/relationships/customXml" Target="ink/ink160.xml"/><Relationship Id="rId364" Type="http://schemas.openxmlformats.org/officeDocument/2006/relationships/customXml" Target="ink/ink191.xml"/><Relationship Id="rId61" Type="http://schemas.openxmlformats.org/officeDocument/2006/relationships/image" Target="media/image41.png"/><Relationship Id="rId199" Type="http://schemas.openxmlformats.org/officeDocument/2006/relationships/image" Target="media/image100.png"/><Relationship Id="rId571" Type="http://schemas.openxmlformats.org/officeDocument/2006/relationships/customXml" Target="ink/ink347.xml"/><Relationship Id="rId19" Type="http://schemas.openxmlformats.org/officeDocument/2006/relationships/image" Target="media/image9.png"/><Relationship Id="rId224" Type="http://schemas.openxmlformats.org/officeDocument/2006/relationships/customXml" Target="ink/ink101.xml"/><Relationship Id="rId266" Type="http://schemas.openxmlformats.org/officeDocument/2006/relationships/customXml" Target="ink/ink133.xml"/><Relationship Id="rId431" Type="http://schemas.openxmlformats.org/officeDocument/2006/relationships/customXml" Target="ink/ink241.xml"/><Relationship Id="rId473" Type="http://schemas.openxmlformats.org/officeDocument/2006/relationships/customXml" Target="ink/ink270.xml"/><Relationship Id="rId529" Type="http://schemas.openxmlformats.org/officeDocument/2006/relationships/customXml" Target="ink/ink310.xml"/><Relationship Id="rId30" Type="http://schemas.openxmlformats.org/officeDocument/2006/relationships/image" Target="media/image20.png"/><Relationship Id="rId126" Type="http://schemas.openxmlformats.org/officeDocument/2006/relationships/customXml" Target="ink/ink37.xml"/><Relationship Id="rId168" Type="http://schemas.openxmlformats.org/officeDocument/2006/relationships/customXml" Target="ink/ink65.xml"/><Relationship Id="rId333" Type="http://schemas.openxmlformats.org/officeDocument/2006/relationships/image" Target="media/image150.png"/><Relationship Id="rId540" Type="http://schemas.openxmlformats.org/officeDocument/2006/relationships/image" Target="media/image205.png"/><Relationship Id="rId72" Type="http://schemas.openxmlformats.org/officeDocument/2006/relationships/image" Target="media/image47.png"/><Relationship Id="rId375" Type="http://schemas.openxmlformats.org/officeDocument/2006/relationships/image" Target="media/image159.png"/><Relationship Id="rId582" Type="http://schemas.openxmlformats.org/officeDocument/2006/relationships/header" Target="header2.xml"/><Relationship Id="rId3" Type="http://schemas.openxmlformats.org/officeDocument/2006/relationships/customXml" Target="../customXml/item3.xml"/><Relationship Id="rId235" Type="http://schemas.openxmlformats.org/officeDocument/2006/relationships/customXml" Target="ink/ink108.xml"/><Relationship Id="rId277" Type="http://schemas.openxmlformats.org/officeDocument/2006/relationships/customXml" Target="ink/ink138.xml"/><Relationship Id="rId400" Type="http://schemas.openxmlformats.org/officeDocument/2006/relationships/customXml" Target="ink/ink217.xml"/><Relationship Id="rId442" Type="http://schemas.openxmlformats.org/officeDocument/2006/relationships/customXml" Target="ink/ink248.xml"/><Relationship Id="rId484" Type="http://schemas.openxmlformats.org/officeDocument/2006/relationships/customXml" Target="ink/ink275.xml"/><Relationship Id="rId137" Type="http://schemas.openxmlformats.org/officeDocument/2006/relationships/customXml" Target="ink/ink44.xml"/><Relationship Id="rId302" Type="http://schemas.openxmlformats.org/officeDocument/2006/relationships/customXml" Target="ink/ink151.xml"/><Relationship Id="rId344" Type="http://schemas.openxmlformats.org/officeDocument/2006/relationships/customXml" Target="ink/ink175.xml"/><Relationship Id="rId41" Type="http://schemas.openxmlformats.org/officeDocument/2006/relationships/image" Target="media/image31.png"/><Relationship Id="rId83" Type="http://schemas.openxmlformats.org/officeDocument/2006/relationships/image" Target="media/image56.png"/><Relationship Id="rId179" Type="http://schemas.openxmlformats.org/officeDocument/2006/relationships/image" Target="media/image87.png"/><Relationship Id="rId386" Type="http://schemas.openxmlformats.org/officeDocument/2006/relationships/customXml" Target="ink/ink207.xml"/><Relationship Id="rId551" Type="http://schemas.openxmlformats.org/officeDocument/2006/relationships/customXml" Target="ink/ink330.xml"/><Relationship Id="rId190" Type="http://schemas.openxmlformats.org/officeDocument/2006/relationships/customXml" Target="ink/ink78.xml"/><Relationship Id="rId204" Type="http://schemas.openxmlformats.org/officeDocument/2006/relationships/customXml" Target="ink/ink88.xml"/><Relationship Id="rId246" Type="http://schemas.openxmlformats.org/officeDocument/2006/relationships/customXml" Target="ink/ink119.xml"/><Relationship Id="rId288" Type="http://schemas.openxmlformats.org/officeDocument/2006/relationships/image" Target="media/image129.png"/><Relationship Id="rId411" Type="http://schemas.openxmlformats.org/officeDocument/2006/relationships/image" Target="media/image169.png"/><Relationship Id="rId453" Type="http://schemas.openxmlformats.org/officeDocument/2006/relationships/customXml" Target="ink/ink259.xml"/><Relationship Id="rId509" Type="http://schemas.openxmlformats.org/officeDocument/2006/relationships/customXml" Target="ink/ink292.xml"/><Relationship Id="rId106" Type="http://schemas.openxmlformats.org/officeDocument/2006/relationships/customXml" Target="ink/ink29.xml"/><Relationship Id="rId313" Type="http://schemas.openxmlformats.org/officeDocument/2006/relationships/customXml" Target="ink/ink156.xml"/><Relationship Id="rId495" Type="http://schemas.openxmlformats.org/officeDocument/2006/relationships/customXml" Target="ink/ink281.xml"/><Relationship Id="rId10" Type="http://schemas.openxmlformats.org/officeDocument/2006/relationships/endnotes" Target="endnotes.xml"/><Relationship Id="rId52" Type="http://schemas.openxmlformats.org/officeDocument/2006/relationships/customXml" Target="ink/ink4.xml"/><Relationship Id="rId94" Type="http://schemas.openxmlformats.org/officeDocument/2006/relationships/customXml" Target="ink/ink23.xml"/><Relationship Id="rId148" Type="http://schemas.openxmlformats.org/officeDocument/2006/relationships/image" Target="media/image84.png"/><Relationship Id="rId355" Type="http://schemas.openxmlformats.org/officeDocument/2006/relationships/customXml" Target="ink/ink182.xml"/><Relationship Id="rId397" Type="http://schemas.openxmlformats.org/officeDocument/2006/relationships/customXml" Target="ink/ink215.xml"/><Relationship Id="rId520" Type="http://schemas.openxmlformats.org/officeDocument/2006/relationships/customXml" Target="ink/ink302.xml"/><Relationship Id="rId562" Type="http://schemas.openxmlformats.org/officeDocument/2006/relationships/customXml" Target="ink/ink339.xml"/><Relationship Id="rId215" Type="http://schemas.openxmlformats.org/officeDocument/2006/relationships/image" Target="media/image104.png"/><Relationship Id="rId257" Type="http://schemas.openxmlformats.org/officeDocument/2006/relationships/customXml" Target="ink/ink130.xml"/><Relationship Id="rId422" Type="http://schemas.openxmlformats.org/officeDocument/2006/relationships/image" Target="media/image173.png"/><Relationship Id="rId464" Type="http://schemas.openxmlformats.org/officeDocument/2006/relationships/image" Target="media/image182.jpeg"/><Relationship Id="rId299" Type="http://schemas.openxmlformats.org/officeDocument/2006/relationships/image" Target="media/image134.png"/><Relationship Id="rId63" Type="http://schemas.openxmlformats.org/officeDocument/2006/relationships/image" Target="media/image42.png"/><Relationship Id="rId159" Type="http://schemas.openxmlformats.org/officeDocument/2006/relationships/customXml" Target="ink/ink57.xml"/><Relationship Id="rId366" Type="http://schemas.openxmlformats.org/officeDocument/2006/relationships/customXml" Target="ink/ink193.xml"/><Relationship Id="rId573" Type="http://schemas.openxmlformats.org/officeDocument/2006/relationships/customXml" Target="ink/ink349.xml"/><Relationship Id="rId226" Type="http://schemas.openxmlformats.org/officeDocument/2006/relationships/image" Target="media/image109.png"/><Relationship Id="rId433" Type="http://schemas.openxmlformats.org/officeDocument/2006/relationships/image" Target="media/image175.png"/><Relationship Id="rId74" Type="http://schemas.openxmlformats.org/officeDocument/2006/relationships/image" Target="media/image50.png"/><Relationship Id="rId377" Type="http://schemas.openxmlformats.org/officeDocument/2006/relationships/image" Target="media/image161.png"/><Relationship Id="rId500" Type="http://schemas.openxmlformats.org/officeDocument/2006/relationships/customXml" Target="ink/ink283.xml"/><Relationship Id="rId584" Type="http://schemas.openxmlformats.org/officeDocument/2006/relationships/glossaryDocument" Target="glossary/document.xml"/><Relationship Id="rId5" Type="http://schemas.openxmlformats.org/officeDocument/2006/relationships/numbering" Target="numbering.xml"/><Relationship Id="rId237" Type="http://schemas.openxmlformats.org/officeDocument/2006/relationships/customXml" Target="ink/ink110.xml"/><Relationship Id="rId444" Type="http://schemas.openxmlformats.org/officeDocument/2006/relationships/customXml" Target="ink/ink250.xml"/><Relationship Id="rId290" Type="http://schemas.openxmlformats.org/officeDocument/2006/relationships/image" Target="media/image130.png"/><Relationship Id="rId304" Type="http://schemas.openxmlformats.org/officeDocument/2006/relationships/customXml" Target="ink/ink152.xml"/><Relationship Id="rId388" Type="http://schemas.openxmlformats.org/officeDocument/2006/relationships/customXml" Target="ink/ink209.xml"/><Relationship Id="rId511" Type="http://schemas.openxmlformats.org/officeDocument/2006/relationships/customXml" Target="ink/ink294.xml"/><Relationship Id="rId85" Type="http://schemas.openxmlformats.org/officeDocument/2006/relationships/image" Target="media/image57.png"/><Relationship Id="rId150" Type="http://schemas.openxmlformats.org/officeDocument/2006/relationships/customXml" Target="ink/ink52.xml"/><Relationship Id="rId248" Type="http://schemas.openxmlformats.org/officeDocument/2006/relationships/customXml" Target="ink/ink121.xml"/><Relationship Id="rId455" Type="http://schemas.openxmlformats.org/officeDocument/2006/relationships/customXml" Target="ink/ink261.xml"/><Relationship Id="rId12" Type="http://schemas.openxmlformats.org/officeDocument/2006/relationships/image" Target="media/image2.png"/><Relationship Id="rId108" Type="http://schemas.openxmlformats.org/officeDocument/2006/relationships/customXml" Target="ink/ink30.xml"/><Relationship Id="rId315" Type="http://schemas.openxmlformats.org/officeDocument/2006/relationships/image" Target="media/image143.png"/><Relationship Id="rId522" Type="http://schemas.openxmlformats.org/officeDocument/2006/relationships/customXml" Target="ink/ink304.xml"/><Relationship Id="rId96" Type="http://schemas.openxmlformats.org/officeDocument/2006/relationships/customXml" Target="ink/ink24.xml"/><Relationship Id="rId161" Type="http://schemas.openxmlformats.org/officeDocument/2006/relationships/customXml" Target="ink/ink58.xml"/><Relationship Id="rId399" Type="http://schemas.openxmlformats.org/officeDocument/2006/relationships/customXml" Target="ink/ink216.xml"/><Relationship Id="rId259" Type="http://schemas.openxmlformats.org/officeDocument/2006/relationships/image" Target="media/image112.png"/><Relationship Id="rId466" Type="http://schemas.openxmlformats.org/officeDocument/2006/relationships/image" Target="media/image184.jpeg"/><Relationship Id="rId23" Type="http://schemas.openxmlformats.org/officeDocument/2006/relationships/image" Target="media/image13.png"/><Relationship Id="rId119" Type="http://schemas.openxmlformats.org/officeDocument/2006/relationships/image" Target="media/image74.png"/><Relationship Id="rId326" Type="http://schemas.openxmlformats.org/officeDocument/2006/relationships/customXml" Target="ink/ink162.xml"/><Relationship Id="rId533" Type="http://schemas.openxmlformats.org/officeDocument/2006/relationships/customXml" Target="ink/ink313.xml"/><Relationship Id="rId172" Type="http://schemas.openxmlformats.org/officeDocument/2006/relationships/customXml" Target="ink/ink69.xml"/><Relationship Id="rId477" Type="http://schemas.openxmlformats.org/officeDocument/2006/relationships/customXml" Target="ink/ink272.xml"/><Relationship Id="rId337" Type="http://schemas.openxmlformats.org/officeDocument/2006/relationships/customXml" Target="ink/ink171.xml"/><Relationship Id="rId34" Type="http://schemas.openxmlformats.org/officeDocument/2006/relationships/image" Target="media/image24.png"/><Relationship Id="rId544" Type="http://schemas.openxmlformats.org/officeDocument/2006/relationships/customXml" Target="ink/ink323.xml"/><Relationship Id="rId183" Type="http://schemas.openxmlformats.org/officeDocument/2006/relationships/image" Target="media/image92.png"/><Relationship Id="rId390" Type="http://schemas.openxmlformats.org/officeDocument/2006/relationships/customXml" Target="ink/ink211.xml"/><Relationship Id="rId404" Type="http://schemas.openxmlformats.org/officeDocument/2006/relationships/customXml" Target="ink/ink22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r\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F42411940E643798AC7338072A19363"/>
        <w:category>
          <w:name w:val="General"/>
          <w:gallery w:val="placeholder"/>
        </w:category>
        <w:types>
          <w:type w:val="bbPlcHdr"/>
        </w:types>
        <w:behaviors>
          <w:behavior w:val="content"/>
        </w:behaviors>
        <w:guid w:val="{664FF43C-42EF-4B8C-B6BC-344C12DFFAD1}"/>
      </w:docPartPr>
      <w:docPartBody>
        <w:p w:rsidR="00D011E0" w:rsidRDefault="000574C8">
          <w:pPr>
            <w:pStyle w:val="1F42411940E643798AC7338072A19363"/>
          </w:pPr>
          <w:r w:rsidRPr="000040C5">
            <w:t>Student:</w:t>
          </w:r>
        </w:p>
      </w:docPartBody>
    </w:docPart>
    <w:docPart>
      <w:docPartPr>
        <w:name w:val="8B37FA6B63284E61B617B0CBE0CEDE86"/>
        <w:category>
          <w:name w:val="General"/>
          <w:gallery w:val="placeholder"/>
        </w:category>
        <w:types>
          <w:type w:val="bbPlcHdr"/>
        </w:types>
        <w:behaviors>
          <w:behavior w:val="content"/>
        </w:behaviors>
        <w:guid w:val="{CEEAF6C1-929F-4B8A-97E2-247B0453FE32}"/>
      </w:docPartPr>
      <w:docPartBody>
        <w:p w:rsidR="00D011E0" w:rsidRDefault="000574C8">
          <w:pPr>
            <w:pStyle w:val="8B37FA6B63284E61B617B0CBE0CEDE86"/>
          </w:pPr>
          <w:r w:rsidRPr="000040C5">
            <w:t>Teacher:</w:t>
          </w:r>
        </w:p>
      </w:docPartBody>
    </w:docPart>
    <w:docPart>
      <w:docPartPr>
        <w:name w:val="33B403780C91438A97F622C56F4B5D59"/>
        <w:category>
          <w:name w:val="General"/>
          <w:gallery w:val="placeholder"/>
        </w:category>
        <w:types>
          <w:type w:val="bbPlcHdr"/>
        </w:types>
        <w:behaviors>
          <w:behavior w:val="content"/>
        </w:behaviors>
        <w:guid w:val="{6BD43D7B-2066-4B2E-A3D8-68F31DE3E64B}"/>
      </w:docPartPr>
      <w:docPartBody>
        <w:p w:rsidR="00D011E0" w:rsidRDefault="000574C8">
          <w:pPr>
            <w:pStyle w:val="33B403780C91438A97F622C56F4B5D59"/>
          </w:pPr>
          <w:r w:rsidRPr="000040C5">
            <w:t>Course:</w:t>
          </w:r>
        </w:p>
      </w:docPartBody>
    </w:docPart>
    <w:docPart>
      <w:docPartPr>
        <w:name w:val="378DE8F944F5413B880EE2AD824BC65C"/>
        <w:category>
          <w:name w:val="General"/>
          <w:gallery w:val="placeholder"/>
        </w:category>
        <w:types>
          <w:type w:val="bbPlcHdr"/>
        </w:types>
        <w:behaviors>
          <w:behavior w:val="content"/>
        </w:behaviors>
        <w:guid w:val="{855897E1-6A38-4162-B618-1D676A652FB5}"/>
      </w:docPartPr>
      <w:docPartBody>
        <w:p w:rsidR="00D011E0" w:rsidRDefault="000574C8">
          <w:pPr>
            <w:pStyle w:val="378DE8F944F5413B880EE2AD824BC65C"/>
          </w:pPr>
          <w:r w:rsidRPr="000040C5">
            <w:t>Course title</w:t>
          </w:r>
        </w:p>
      </w:docPartBody>
    </w:docPart>
    <w:docPart>
      <w:docPartPr>
        <w:name w:val="4A874404C7264638A69A9830BAA2DEDC"/>
        <w:category>
          <w:name w:val="General"/>
          <w:gallery w:val="placeholder"/>
        </w:category>
        <w:types>
          <w:type w:val="bbPlcHdr"/>
        </w:types>
        <w:behaviors>
          <w:behavior w:val="content"/>
        </w:behaviors>
        <w:guid w:val="{EF3CCF20-1752-4AC8-8023-0C32387D0104}"/>
      </w:docPartPr>
      <w:docPartBody>
        <w:p w:rsidR="00D011E0" w:rsidRDefault="000574C8">
          <w:pPr>
            <w:pStyle w:val="4A874404C7264638A69A9830BAA2DEDC"/>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1E0"/>
    <w:rsid w:val="000574C8"/>
    <w:rsid w:val="00063BAA"/>
    <w:rsid w:val="00563895"/>
    <w:rsid w:val="005F5717"/>
    <w:rsid w:val="008966A4"/>
    <w:rsid w:val="00A36E36"/>
    <w:rsid w:val="00C818D1"/>
    <w:rsid w:val="00D011E0"/>
    <w:rsid w:val="00F81E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C09044081FEA4F5096FB4123E3C83864">
    <w:name w:val="C09044081FEA4F5096FB4123E3C83864"/>
  </w:style>
  <w:style w:type="paragraph" w:customStyle="1" w:styleId="5852DD305AAA47E9AE8C5989884EC71B">
    <w:name w:val="5852DD305AAA47E9AE8C5989884EC71B"/>
  </w:style>
  <w:style w:type="paragraph" w:customStyle="1" w:styleId="69D4927635474E1BAC809347B1B205C6">
    <w:name w:val="69D4927635474E1BAC809347B1B205C6"/>
  </w:style>
  <w:style w:type="paragraph" w:customStyle="1" w:styleId="1F42411940E643798AC7338072A19363">
    <w:name w:val="1F42411940E643798AC7338072A19363"/>
  </w:style>
  <w:style w:type="paragraph" w:customStyle="1" w:styleId="1E7C9290847D448ABA93E1125ECE65BB">
    <w:name w:val="1E7C9290847D448ABA93E1125ECE65BB"/>
  </w:style>
  <w:style w:type="paragraph" w:customStyle="1" w:styleId="8B37FA6B63284E61B617B0CBE0CEDE86">
    <w:name w:val="8B37FA6B63284E61B617B0CBE0CEDE86"/>
  </w:style>
  <w:style w:type="paragraph" w:customStyle="1" w:styleId="87702ED13FCC40F0B578102D837A8739">
    <w:name w:val="87702ED13FCC40F0B578102D837A8739"/>
  </w:style>
  <w:style w:type="paragraph" w:customStyle="1" w:styleId="33B403780C91438A97F622C56F4B5D59">
    <w:name w:val="33B403780C91438A97F622C56F4B5D59"/>
  </w:style>
  <w:style w:type="paragraph" w:customStyle="1" w:styleId="378DE8F944F5413B880EE2AD824BC65C">
    <w:name w:val="378DE8F944F5413B880EE2AD824BC65C"/>
  </w:style>
  <w:style w:type="paragraph" w:customStyle="1" w:styleId="7ADD2419014440ACBF670311D79C7A8F">
    <w:name w:val="7ADD2419014440ACBF670311D79C7A8F"/>
  </w:style>
  <w:style w:type="paragraph" w:customStyle="1" w:styleId="57A9953400DA4CCD84646E52ECB85CB3">
    <w:name w:val="57A9953400DA4CCD84646E52ECB85CB3"/>
  </w:style>
  <w:style w:type="paragraph" w:customStyle="1" w:styleId="02EA15D5490B486F864F86796CE7EA07">
    <w:name w:val="02EA15D5490B486F864F86796CE7EA07"/>
  </w:style>
  <w:style w:type="paragraph" w:customStyle="1" w:styleId="FABB19E119264C32A10A90C87B856AD5">
    <w:name w:val="FABB19E119264C32A10A90C87B856AD5"/>
  </w:style>
  <w:style w:type="paragraph" w:customStyle="1" w:styleId="65F0800075A446BFB7629DD57F443276">
    <w:name w:val="65F0800075A446BFB7629DD57F443276"/>
  </w:style>
  <w:style w:type="paragraph" w:customStyle="1" w:styleId="19C0F1D868DF4A9FAC1736A1B3790958">
    <w:name w:val="19C0F1D868DF4A9FAC1736A1B3790958"/>
  </w:style>
  <w:style w:type="paragraph" w:customStyle="1" w:styleId="13006C164386455C8B9F2ABEEF09A67C">
    <w:name w:val="13006C164386455C8B9F2ABEEF09A67C"/>
  </w:style>
  <w:style w:type="paragraph" w:customStyle="1" w:styleId="F5E283D9823243E698A0E7F85A5CF0A3">
    <w:name w:val="F5E283D9823243E698A0E7F85A5CF0A3"/>
  </w:style>
  <w:style w:type="paragraph" w:customStyle="1" w:styleId="DE9CE1812B314E9D8DEB69F8D6412A0C">
    <w:name w:val="DE9CE1812B314E9D8DEB69F8D6412A0C"/>
  </w:style>
  <w:style w:type="paragraph" w:customStyle="1" w:styleId="76F2B1B059414636A875B631816E05C9">
    <w:name w:val="76F2B1B059414636A875B631816E05C9"/>
  </w:style>
  <w:style w:type="paragraph" w:customStyle="1" w:styleId="AFB4896D2E0742BD976F315EACA5959A">
    <w:name w:val="AFB4896D2E0742BD976F315EACA5959A"/>
  </w:style>
  <w:style w:type="paragraph" w:customStyle="1" w:styleId="F0A2DEF521D749E3BE22FB0363A2E637">
    <w:name w:val="F0A2DEF521D749E3BE22FB0363A2E637"/>
  </w:style>
  <w:style w:type="paragraph" w:customStyle="1" w:styleId="D44E49BD5CFC40F4A54125E07258E295">
    <w:name w:val="D44E49BD5CFC40F4A54125E07258E295"/>
  </w:style>
  <w:style w:type="paragraph" w:customStyle="1" w:styleId="39FB7F9218AA471C8021A03025A34EFB">
    <w:name w:val="39FB7F9218AA471C8021A03025A34EFB"/>
  </w:style>
  <w:style w:type="paragraph" w:customStyle="1" w:styleId="0EBF48D5DA5244C09F0567891EC36491">
    <w:name w:val="0EBF48D5DA5244C09F0567891EC36491"/>
  </w:style>
  <w:style w:type="paragraph" w:customStyle="1" w:styleId="9D5FAACEBA12422583BAE1A251F3EF91">
    <w:name w:val="9D5FAACEBA12422583BAE1A251F3EF91"/>
  </w:style>
  <w:style w:type="paragraph" w:customStyle="1" w:styleId="423F2131536045418FBB4CB5BCDF8E94">
    <w:name w:val="423F2131536045418FBB4CB5BCDF8E94"/>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6B9350E311C94D07B17470D9D80A05F6">
    <w:name w:val="6B9350E311C94D07B17470D9D80A05F6"/>
  </w:style>
  <w:style w:type="paragraph" w:customStyle="1" w:styleId="FC9BFE9B08AF4C63BD7EEFF9667021D3">
    <w:name w:val="FC9BFE9B08AF4C63BD7EEFF9667021D3"/>
  </w:style>
  <w:style w:type="paragraph" w:customStyle="1" w:styleId="1C8DF2F3ABA340708D8598C73197CF2D">
    <w:name w:val="1C8DF2F3ABA340708D8598C73197CF2D"/>
  </w:style>
  <w:style w:type="paragraph" w:customStyle="1" w:styleId="25A4ECC3903B42BBB4C9947AD6B3DB54">
    <w:name w:val="25A4ECC3903B42BBB4C9947AD6B3DB54"/>
  </w:style>
  <w:style w:type="paragraph" w:customStyle="1" w:styleId="458D034106D04686A0EA8505B55A48DA">
    <w:name w:val="458D034106D04686A0EA8505B55A48DA"/>
  </w:style>
  <w:style w:type="paragraph" w:customStyle="1" w:styleId="C3130E5AB335400EA166AACC5B1AC937">
    <w:name w:val="C3130E5AB335400EA166AACC5B1AC937"/>
  </w:style>
  <w:style w:type="paragraph" w:customStyle="1" w:styleId="EAE817E6A1BA46F1878970E45035201C">
    <w:name w:val="EAE817E6A1BA46F1878970E45035201C"/>
  </w:style>
  <w:style w:type="paragraph" w:customStyle="1" w:styleId="8052FC3CDE0D4DAD8FB5389596B98E3E">
    <w:name w:val="8052FC3CDE0D4DAD8FB5389596B98E3E"/>
  </w:style>
  <w:style w:type="paragraph" w:customStyle="1" w:styleId="4A874404C7264638A69A9830BAA2DEDC">
    <w:name w:val="4A874404C7264638A69A9830BAA2DEDC"/>
  </w:style>
  <w:style w:type="paragraph" w:customStyle="1" w:styleId="EC50312E9A544FCC86040DD29C0917EC">
    <w:name w:val="EC50312E9A544FCC86040DD29C0917EC"/>
  </w:style>
  <w:style w:type="paragraph" w:customStyle="1" w:styleId="51945F3676AE4A2CB7FDADF45987255B">
    <w:name w:val="51945F3676AE4A2CB7FDADF45987255B"/>
  </w:style>
  <w:style w:type="paragraph" w:customStyle="1" w:styleId="3DB49558B1EC46A5BD70BD2B996D5CF6">
    <w:name w:val="3DB49558B1EC46A5BD70BD2B996D5CF6"/>
  </w:style>
  <w:style w:type="paragraph" w:customStyle="1" w:styleId="8CC7BC805373463EA57BD46DCF58F84F">
    <w:name w:val="8CC7BC805373463EA57BD46DCF58F84F"/>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C0BB75C7FB2042BD86AF8A38ECB2E65E">
    <w:name w:val="C0BB75C7FB2042BD86AF8A38ECB2E65E"/>
  </w:style>
  <w:style w:type="paragraph" w:customStyle="1" w:styleId="160CA0F5D84B4633BC7B6DEC364932E1">
    <w:name w:val="160CA0F5D84B4633BC7B6DEC364932E1"/>
  </w:style>
  <w:style w:type="paragraph" w:customStyle="1" w:styleId="92452BEFB9074D72A4881B57A117E97A">
    <w:name w:val="92452BEFB9074D72A4881B57A117E97A"/>
  </w:style>
  <w:style w:type="paragraph" w:customStyle="1" w:styleId="6D5BE58BDF4942C7A58D20E8B5230B57">
    <w:name w:val="6D5BE58BDF4942C7A58D20E8B5230B57"/>
  </w:style>
  <w:style w:type="paragraph" w:customStyle="1" w:styleId="63AD8B0EF7B64BAB8107A0C8BD23A5E7">
    <w:name w:val="63AD8B0EF7B64BAB8107A0C8BD23A5E7"/>
  </w:style>
  <w:style w:type="paragraph" w:customStyle="1" w:styleId="75951070ADE44B6DB2E8BA091854A84E">
    <w:name w:val="75951070ADE44B6DB2E8BA091854A84E"/>
  </w:style>
  <w:style w:type="paragraph" w:customStyle="1" w:styleId="81DF274C9C2F46608C079519AECBA219">
    <w:name w:val="81DF274C9C2F46608C079519AECBA219"/>
  </w:style>
  <w:style w:type="paragraph" w:customStyle="1" w:styleId="D1A1DC49869547D49B39C188EF22F7BB">
    <w:name w:val="D1A1DC49869547D49B39C188EF22F7BB"/>
  </w:style>
  <w:style w:type="character" w:styleId="PlaceholderText">
    <w:name w:val="Placeholder Text"/>
    <w:basedOn w:val="DefaultParagraphFont"/>
    <w:uiPriority w:val="99"/>
    <w:semiHidden/>
    <w:rsid w:val="00D011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3:52:18.6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26,'2'1,"-1"-1,0 1,1 0,-1 0,0-1,0 1,0 0,0 0,0 0,0 1,0-1,0 0,0 0,0 0,-1 1,1-1,0 0,-1 1,1-1,-1 0,0 1,1-1,-1 3,9 42,-8-40,5 98,-5-66,4 57,-5-91</inkml:trace>
  <inkml:trace contextRef="#ctx0" brushRef="#br0" timeOffset="1836.35">27 11,'85'-10,"-81"10,1 0,0 0,-1 1,1-1,0 1,-1 0,1 1,-1-1,0 1,1 0,-1 0,0 0,0 0,0 1,-1 0,1 0,0 0,-1 0,0 0,0 1,0 0,0-1,-1 1,1 0,-1 0,0 0,0 1,0-1,-1 0,0 1,1-1,-2 1,2 8,-2-11,-1 0,1 0,-1 0,0 0,1 1,-1-1,0 0,0 0,0-1,0 1,-1 0,1 0,0 0,-1-1,0 1,1-1,-1 1,0-1,1 0,-1 1,0-1,0 0,0 0,0-1,-3 2,-63 20,48-16,-9 7,33-9,18-2,-4-3,-6 0,-1 1,1 1,0-1,13 4,-20-3,-1 1,1-1,-1 1,0 0,0 0,0 1,0-1,-1 1,1 0,0 0,-1 0,0 0,0 1,3 4,-4-7,-1 1,1 0,-1 0,0 0,0 0,1 0,-2 0,1 0,0 1,0-1,-1 0,1 0,-1 1,1-1,-1 0,0 1,0-1,0 0,-1 1,1-1,0 0,-1 1,-1 3,1-4,-1 1,0 0,0-1,0 1,0-1,0 0,-1 0,1 1,0-2,-1 1,0 0,1 0,-1-1,0 0,0 1,-5 0,-70 21,75-22,-7 2,0-1,0-1,-21 2,27-3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3:52:49.5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1,'1'2,"-1"0,0 0,1 0,-1 0,1 0,0 0,-1 0,1 0,0 0,0 0,0-1,2 3,-2-2,1 0,-1 0,0 0,0 0,0 0,0 0,0 1,0-1,-1 0,1 0,-1 1,1 3,14 227,-15-195,0-34</inkml:trace>
  <inkml:trace contextRef="#ctx0" brushRef="#br0" timeOffset="1985.63">39 23,'48'-6,"-41"4,1 1,-1 0,1 0,-1 0,13 2,-17 0,-1-1,1 1,-1 0,1 0,-1 0,1 0,-1 0,1 1,-1-1,0 1,0-1,0 1,0 0,0 0,0 0,0 0,-1 0,1 0,-1 1,2 1,7 13,-6-10,0-1,0 1,-1 0,0 0,0 0,3 14,-5-19,-1 0,0 0,0 1,-1-1,1 0,0 0,-1 1,1-1,-1 0,0 0,0 0,0 0,0 0,0 0,0 0,0 0,-1 0,1-1,-1 1,1 0,-1-1,0 1,0-1,1 0,-1 1,0-1,0 0,-3 1,-94 44,98-43,7-2,24-1,-18-1,-1 1,1 0,-1 1,19 3,-26-2,-1 0,0 0,0 0,0 0,0 1,0 0,-1-1,1 1,-1 0,1 0,-1 0,0 0,0 1,-1-1,1 1,-1-1,1 1,-1-1,0 1,0 0,-1-1,1 1,-1 0,0 0,0 0,0-1,0 1,-1 0,0 0,0-1,-1 6,1-8,0 1,0-1,-1 0,1 1,0-1,-1 0,1 0,-1 0,1 0,-1 0,1 0,-1-1,0 1,1 0,-1-1,0 1,1-1,-1 0,0 1,0-1,-3 0,-48-1,36 1,-39-4,52 3</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36:26.6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 82,'8'199,"-7"-67,-1-125</inkml:trace>
  <inkml:trace contextRef="#ctx0" brushRef="#br0" timeOffset="1">0 90,'153'-17,"-148"17,0 0,-1 0,1 0,0 1,0 0,-1 0,8 2,-10-2,0 1,0-1,1 1,-1 0,0 0,0 0,-1 0,1 0,0 0,-1 0,1 1,-1-1,2 5,-1-5,-1 1,0 0,1 0,-1-1,0 1,0 0,-1 0,1 0,0 0,-1 0,0 0,0 0,0 0,0 0,0 0,-1 0,0 0,1 0,-1 0,0 0,0 0,-1 0,1 0,0-1,-1 1,-2 2,0-1,0 0,0-1,-1 1,0-1,1 0,-1 0,-1 0,1-1,0 1,0-2,-1 1,0 0,-7 0,2 2,17-2,41-1,29 2,-74-2,1 0,-1 0,1 1,-1-1,0 0,0 1,0-1,0 1,0 0,0 0,0 0,0 0,-1 0,1 0,-1 0,1 0,-1 0,0 1,0-1,0 1,0-1,-1 1,1-1,-1 1,1-1,-1 4,0-3,1 0,-1 0,0-1,0 1,0 0,-1 0,1 0,-1 0,1 0,-1-1,0 1,0 0,0-1,-1 1,1-1,-1 1,1-1,-1 1,0-1,0 0,0 0,0 0,-3 2,-3 1,1 0,-1-1,0 0,0-1,0 0,0 0,-1 0,1-1,-1-1,1 1,-1-1,-17-1,5 0,11 1,0-1,0 0,0-1,1 0,-1-1,0 0,-15-5,19 5,0 0</inkml:trace>
  <inkml:trace contextRef="#ctx0" brushRef="#br0" timeOffset="2">389 174,'1'0,"2"0,3 0,0 0,2 0,0 0,1 0,0 0,0 0,0 0,-1 0,1 0,-2 0</inkml:trace>
  <inkml:trace contextRef="#ctx0" brushRef="#br0" timeOffset="3">610 223,'4'-2,"1"-1,-1 1,1 0,0 1,0-1,0 1,0 0,0 0,0 0,6 1,-9 0,0 0,0 0,0 0,0 1,0-1,0 1,0-1,0 1,-1 0,1 0,0 0,0 0,-1 0,1 0,-1 0,1 0,-1 1,1-1,-1 1,0-1,0 1,0-1,0 1,0 0,0-1,0 1,0 0,-1 0,1 0,-1 0,1-1,-1 5,1-1,0 1,-1-1,1 1,-1-1,-1 1,1-1,-1 0,0 1,0-1,0 0,-3 7,2-10,0 0,1 0,-1 0,0 0,0 0,-1 0,1-1,0 1,-1 0,1-1,-1 0,1 0,-1 0,1 0,-1 0,0 0,0-1,1 1,-1-1,0 0,0 0,-3 0,2 1,0-1,0 0,1 0,-1-1,0 1,0-1,0 0,1 0,-1 0,0 0,1-1,-1 0,1 1,-1-1,-4-4,5 3,0-1,-1 0,1 0,1 0,-1 0,1-1,-1 1,1-1,0 0,1 1,-2-6,3 8,-1 0,1-1,0 1,0 0,0 0,1 0,-1 0,0 0,1 0,-1 0,1 0,0 0,-1 0,1 0,0 0,0 0,1 1,-1-1,0 0,1 1,-1-1,1 1,-1-1,1 1,-1 0,1-1,3 0,0-1</inkml:trace>
  <inkml:trace contextRef="#ctx0" brushRef="#br0" timeOffset="4">829 207,'-1'17,"0"-4,1-1,0 1,1 0,3 16,-4-28,0 0,1 1,-1-1,0 1,1-1,-1 0,1 1,-1-1,1 0,0 0,-1 1,1-1,0 0,0 0,0 0,0 0,0 0,0 0,0 0,0 0,1-1,-1 1,0 0,0-1,1 1,-1-1,0 1,1-1,-1 1,1-1,-1 0,1 0,-1 0,0 0,1 0,-1 0,1 0,-1 0,1-1,-1 1,0 0,1-1,-1 1,0-1,1 0,1-1,-1 1,0-1,0 0,-1 1,1-1,-1 0,1 0,-1 0,0 0,1 0,-1 0,0-1,-1 1,1 0,1-4,6-34,-7 34</inkml:trace>
  <inkml:trace contextRef="#ctx0" brushRef="#br0" timeOffset="5">957 0,'1'12,"0"0,1 0,8 22,2 20,-4-22,1 10,-9-35,0-1,1 0,0 0,0 0,1 0,2 7,-4-12,0 0,0-1,0 1,1 0,-1-1,0 1,1 0,-1 0,0-1,1 1,-1-1,1 1,-1 0,1-1,-1 1,1-1,0 1,-1-1,1 1,0-1,-1 0,1 1,0-1,-1 0,1 0,0 1,0-1,-1 0,1 0,0 0,0 0,0 0,-1 0,1 0,0 0,0 0,-1 0,1 0,0-1,0 1,-1 0,1 0,0-1,-1 1,1 0,0-1,-1 1,1-1,0 1,-1-1,1 1,-1-1,1 0,-1 1,1-1,-1 1,0-1,1 0,-1 0,4-4</inkml:trace>
  <inkml:trace contextRef="#ctx0" brushRef="#br0" timeOffset="6">939 91,'1'0,"3"0,1 0,0-1,1-1,1 0,0 0,0 1,2 1,-1-1,1 1,-1 0,-1-1,-1-1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36:26.6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131 0,'-29'46,"-19"81,-3-5,49-117</inkml:trace>
  <inkml:trace contextRef="#ctx0" brushRef="#br0" timeOffset="1">107 9,'1'6,"0"-1,1 0,-1 1,1-1,0 0,1 0,-1 0,6 6,10 27,-9-12,0-1,15 26,-4-7,-18-39</inkml:trace>
  <inkml:trace contextRef="#ctx0" brushRef="#br0" timeOffset="2">64 199,'2'0,"1"-2,2 1,2-1,0 0,1 1,1 1,-1-1,0 0,-2-1,1 0,0 1,0 0,1 0,-1 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32:19.4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19,'0'423,"0"-414</inkml:trace>
  <inkml:trace contextRef="#ctx0" brushRef="#br0" timeOffset="1">1 39,'4'-3,"1"1,0-1,1 1,-1 1,0-1,1 1,-1 0,1 0,9-1,22-4,-27 3,0 1,0 0,-1 1,2 0,15 1,38-5,-63 5,1 0,0-1,0 1,0 0,0 0,0 0,0 0,0 1,0-1,0 0,-1 1,1-1,0 1,0 0,0-1,-1 1,1 0,0 0,-1 0,1 0,-1 0,1 1,-1-1,0 0,0 0,1 1,-1-1,0 1,1 2,4 7,-1-1,0 1,5 21,-8-25,0 0,0 0,1 0,0 0,6 10,-5-12,-1 0,0 0,0 0,-1 1,0-1,0 1,0-1,-1 1,0 0,0 0,0 10,-6 69,5-79,-1-2,0 0,-1 0,1 1,-1-1,0-1,0 1,-1 0,1 0,-1-1,0 1,0-1,0 0,-6 5,-57 40,39-30,15-10,-1 0,1-1,-1 0,-26 9,35-14,0-1,0 1,-1-1,1 0,0 0,-1 0,1-1,-1 1,1-1,-1 0,1 0,-1-1,1 1,0-1,-1 0,1 0,-1 0,1-1,0 1,-4-3,2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32:19.4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 82,'8'199,"-7"-67,-1-125</inkml:trace>
  <inkml:trace contextRef="#ctx0" brushRef="#br0" timeOffset="1">0 90,'153'-17,"-148"17,0 0,-1 0,1 0,0 1,0 0,-1 0,8 2,-10-2,0 1,0-1,1 1,-1 0,0 0,0 0,-1 0,1 0,0 0,-1 0,1 1,-1-1,2 5,-1-5,-1 1,0 0,1 0,-1-1,0 1,0 0,-1 0,1 0,0 0,-1 0,0 0,0 0,0 0,0 0,0 0,-1 0,0 0,1 0,-1 0,0 0,0 0,-1 0,1 0,0-1,-1 1,-2 2,0-1,0 0,0-1,-1 1,0-1,1 0,-1 0,-1 0,1-1,0 1,0-2,-1 1,0 0,-7 0,2 2,17-2,41-1,29 2,-74-2,1 0,-1 0,1 1,-1-1,0 0,0 1,0-1,0 1,0 0,0 0,0 0,0 0,-1 0,1 0,-1 0,1 0,-1 0,0 1,0-1,0 1,0-1,-1 1,1-1,-1 1,1-1,-1 4,0-3,1 0,-1 0,0-1,0 1,0 0,-1 0,1 0,-1 0,1 0,-1-1,0 1,0 0,0-1,-1 1,1-1,-1 1,1-1,-1 1,0-1,0 0,0 0,0 0,-3 2,-3 1,1 0,-1-1,0 0,0-1,0 0,0 0,-1 0,1-1,-1-1,1 1,-1-1,-17-1,5 0,11 1,0-1,0 0,0-1,1 0,-1-1,0 0,-15-5,19 5,0 0</inkml:trace>
  <inkml:trace contextRef="#ctx0" brushRef="#br0" timeOffset="2">389 174,'1'0,"2"0,3 0,0 0,2 0,0 0,1 0,0 0,0 0,0 0,-1 0,1 0,-2 0</inkml:trace>
  <inkml:trace contextRef="#ctx0" brushRef="#br0" timeOffset="3">610 223,'4'-2,"1"-1,-1 1,1 0,0 1,0-1,0 1,0 0,0 0,0 0,6 1,-9 0,0 0,0 0,0 0,0 1,0-1,0 1,0-1,0 1,-1 0,1 0,0 0,0 0,-1 0,1 0,-1 0,1 0,-1 1,1-1,-1 1,0-1,0 1,0-1,0 1,0 0,0-1,0 1,0 0,-1 0,1 0,-1 0,1-1,-1 5,1-1,0 1,-1-1,1 1,-1-1,-1 1,1-1,-1 0,0 1,0-1,0 0,-3 7,2-10,0 0,1 0,-1 0,0 0,0 0,-1 0,1-1,0 1,-1 0,1-1,-1 0,1 0,-1 0,1 0,-1 0,0 0,0-1,1 1,-1-1,0 0,0 0,-3 0,2 1,0-1,0 0,1 0,-1-1,0 1,0-1,0 0,1 0,-1 0,0 0,1-1,-1 0,1 1,-1-1,-4-4,5 3,0-1,-1 0,1 0,1 0,-1 0,1-1,-1 1,1-1,0 0,1 1,-2-6,3 8,-1 0,1-1,0 1,0 0,0 0,1 0,-1 0,0 0,1 0,-1 0,1 0,0 0,-1 0,1 0,0 0,0 0,1 1,-1-1,0 0,1 1,-1-1,1 1,-1-1,1 1,-1 0,1-1,3 0,0-1</inkml:trace>
  <inkml:trace contextRef="#ctx0" brushRef="#br0" timeOffset="4">829 207,'-1'17,"0"-4,1-1,0 1,1 0,3 16,-4-28,0 0,1 1,-1-1,0 1,1-1,-1 0,1 1,-1-1,1 0,0 0,-1 1,1-1,0 0,0 0,0 0,0 0,0 0,0 0,0 0,0 0,1-1,-1 1,0 0,0-1,1 1,-1-1,0 1,1-1,-1 1,1-1,-1 0,1 0,-1 0,0 0,1 0,-1 0,1 0,-1 0,1-1,-1 1,0 0,1-1,-1 1,0-1,1 0,1-1,-1 1,0-1,0 0,-1 1,1-1,-1 0,1 0,-1 0,0 0,1 0,-1 0,0-1,-1 1,1 0,1-4,6-34,-7 34</inkml:trace>
  <inkml:trace contextRef="#ctx0" brushRef="#br0" timeOffset="5">957 0,'1'12,"0"0,1 0,8 22,2 20,-4-22,1 10,-9-35,0-1,1 0,0 0,0 0,1 0,2 7,-4-12,0 0,0-1,0 1,1 0,-1-1,0 1,1 0,-1 0,0-1,1 1,-1-1,1 1,-1 0,1-1,-1 1,1-1,0 1,-1-1,1 1,0-1,-1 0,1 1,0-1,-1 0,1 0,0 1,0-1,-1 0,1 0,0 0,0 0,0 0,-1 0,1 0,0 0,0 0,-1 0,1 0,0-1,0 1,-1 0,1 0,0-1,-1 1,1 0,0-1,-1 1,1-1,0 1,-1-1,1 1,-1-1,1 0,-1 1,1-1,-1 1,0-1,1 0,-1 0,4-4</inkml:trace>
  <inkml:trace contextRef="#ctx0" brushRef="#br0" timeOffset="6">939 91,'1'0,"3"0,1 0,0-1,1-1,1 0,0 0,0 1,2 1,-1-1,1 1,-1 0,-1-1,-1-1</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32:19.3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 8,'0'6,"1"17,-2 0,0 0,-2-1,-6 31,6-35,1 0,0 0,1 0,4 34,-1-2,-2-43</inkml:trace>
  <inkml:trace contextRef="#ctx0" brushRef="#br0" timeOffset="1">12 8,'43'-4,"-34"3,-1-1,1 2,0-1,0 1,0 1,16 2,-23-2,0 0,1 0,-1 0,0 0,0 0,0 1,0-1,0 1,-1-1,1 1,0 0,-1 0,1 0,-1 0,0 0,1 0,-1 0,0 0,0 0,0 0,-1 1,1-1,0 0,-1 1,0-1,0 1,1-1,-1 0,0 1,-1 3,1-2,0 0,-1 1,1-1,-1 0,0 0,0 1,0-1,0 0,-1 0,0 0,0 0,0 0,0-1,-1 1,1-1,-1 1,-3 2,-3 2,-1 0,0-1,-1 0,-16 8,11-6,-8 8,25-16,0 0,0-1,1 1,-1 0,0-1,0 0,0 1,1-1,-1 1,0-1,0 0,1 0,-1 0,0 0,0 0,1 0,-1 0,0 0,3-1,10 0,-11 1,-1-1,1 1,0 0,-1-1,1 1,0 1,-1-1,1 0,0 1,-1-1,1 1,-1 0,1 0,-1 0,1 0,-1 0,0 0,1 1,-1-1,0 1,0 0,0-1,0 1,2 4,-1-3,0 1,0 0,-1 1,0-1,0 0,0 1,-1-1,1 1,0 7,-1-10,-1-1,0 1,0-1,0 1,0-1,-1 1,1-1,0 1,-1-1,1 1,-1-1,1 1,-1-1,0 1,0-1,1 0,-1 0,0 1,0-1,0 0,-1 0,1 0,0 0,0 0,0 0,-1 0,1-1,0 1,-1 0,1-1,-1 1,-1 0,-11 3,0 1,-1-2,1 0,-1 0,-25 0,33-3</inkml:trace>
  <inkml:trace contextRef="#ctx0" brushRef="#br0" timeOffset="2">236 207,'1'0,"2"0,2 0,2 0,0 0,1 0,1 0,0 0,-1 0,1 0,-1 0,1 0,-1 0,0 0,1 0,-1 0,0 0,-1 0</inkml:trace>
  <inkml:trace contextRef="#ctx0" brushRef="#br0" timeOffset="3">518 174,'2'1,"-1"0,0 0,1 1,-1-1,0 0,1 1,-1-1,0 1,0 0,0-1,0 1,0 0,-1 0,1-1,0 4,11 30,-9-24,0 1,-1 0,0 0,0 20,-2-25</inkml:trace>
  <inkml:trace contextRef="#ctx0" brushRef="#br0" timeOffset="4">534 59,'0'0</inkml:trace>
  <inkml:trace contextRef="#ctx0" brushRef="#br0" timeOffset="5">658 174,'-1'33,"0"-22,0 0,0-1,2 1,-1 0,1 0,1-1,0 1,6 18,-2-28,1-10,7-21,-9 19,-2 7,0 0,0 1,0-1,1 1,0-1,0 1,0 0,5-3,20-17,-28 22,0 0,0-1,0 2,0-1,0 0,0 0,0 0,0 0,0 0,0 1,0-1,0 1,0-1,1 1,-1-1,0 1,0 0,1-1,-1 1,0 0,1 0,-1 0,0 0,1 0,-1 0,0 0,0 1,1-1,-1 0,0 1,0-1,1 1,-1-1,0 1,0 0,0-1,2 3,-1-1,0 0,0 0,0 0,-1 1,1-1,-1 0,1 1,-1-1,0 1,0 0,0-1,0 1,-1 0,1-1,-1 1,1 4,-2 94,1-94</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32:19.3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 0,'0'1,"1"-1,0 1,-1 0,1-1,0 1,-1 0,1-1,-1 1,1 0,-1 0,1-1,-1 1,0 0,1 0,-1 0,0 0,0 0,0 0,1-1,-1 1,0 0,0 0,0 0,-1 1,2 31,-2-29,1 311,0-308</inkml:trace>
  <inkml:trace contextRef="#ctx0" brushRef="#br0" timeOffset="1">1 7,'31'0,"-20"-1,1 0,0 2,0-1,12 3,-21-2,1 0,-1 0,1 1,-1-1,0 1,1-1,-1 1,0 0,0 0,0 1,0-1,-1 1,1-1,0 1,-1 0,0 0,2 3,-1-2,0 0,-1 1,1-1,-1 1,0-1,-1 1,1 0,-1 0,0 0,1 6,-2-9,0 1,-1-1,1 0,-1 0,0 0,1 0,-1 0,0 0,0-1,0 1,0 0,-1 0,1-1,0 1,-1 0,1-1,-1 0,0 1,1-1,-1 0,0 0,0 0,0 0,0 0,1 0,-6 1,-33 13,18-7,0 1,-33 18,119-21,-48-7,-6 1,-1-1,0 1,0 1,1-1,-1 2,0-1,0 1,0 1,0-1,13 8,-18-8,0 1,0-1,0 1,0 0,-1 0,1 1,-1-1,0 1,0 0,0 0,-1 0,1 0,2 6,-5-9,1 1,-1 0,1-1,-1 1,1 0,-1-1,0 1,0 0,0-1,0 1,0 0,0-1,-1 1,1 0,0-1,-1 1,1-1,-1 1,0-1,1 1,-1-1,0 1,0-1,0 1,0-1,0 0,0 0,-1 0,1 1,0-1,-1 0,1-1,0 1,-1 0,1 0,-1-1,0 1,1 0,-4 0,-16 5,-1-1,-42 5,-4 1,61-9</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32:19.3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131 0,'-29'46,"-19"81,-3-5,49-117</inkml:trace>
  <inkml:trace contextRef="#ctx0" brushRef="#br0" timeOffset="1">107 9,'1'6,"0"-1,1 0,-1 1,1-1,0 0,1 0,-1 0,6 6,10 27,-9-12,0-1,15 26,-4-7,-18-39</inkml:trace>
  <inkml:trace contextRef="#ctx0" brushRef="#br0" timeOffset="2">64 199,'2'0,"1"-2,2 1,2-1,0 0,1 1,1 1,-1-1,0 0,-2-1,1 0,0 1,0 0,1 0,-1 1</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31:45.7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18,'0'408,"0"-400</inkml:trace>
  <inkml:trace contextRef="#ctx0" brushRef="#br0" timeOffset="2112.5">1 37,'4'-2,"0"-1,1 1,0 0,0 1,-1-1,1 1,0 0,0 0,10 0,18-6,-24 5,0 0,0 0,0 1,0 0,15 1,34-5,-56 5,-1 0,1-1,0 1,0 0,-1 0,1 0,0 0,0 1,-1-1,1 0,0 1,-1-1,1 1,0-1,-1 1,1 0,-1 0,1 0,-1 0,1 0,-1 0,0 0,1 0,-1 1,0-1,0 0,0 1,0-1,1 3,3 6,0 1,-1-1,6 21,-9-24,1 0,0-1,1 1,0 0,5 8,-5-10,0 0,0 0,-1 0,0 1,0-1,0 0,-1 1,1-1,-1 1,-1-1,1 11,-5 66,4-76,-1-2,0 0,-1 0,1 0,-1 0,1-1,-1 1,0 0,-1-1,1 0,-1 1,1-1,-1 0,-6 5,-51 38,36-28,13-11,-1 1,1-1,-1-1,-23 9,31-13,0 0,0-1,1 0,-1 0,0 0,0 0,0-1,-1 1,1-1,0 0,0 0,0-1,0 1,0-1,0 0,0 0,0 0,0 0,1-1,-5-1,3-1</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26:37.3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 82,'8'199,"-7"-67,-1-125</inkml:trace>
  <inkml:trace contextRef="#ctx0" brushRef="#br0" timeOffset="1532.84">0 90,'153'-17,"-148"17,0 0,-1 0,1 0,0 1,0 0,-1 0,8 2,-10-2,0 1,0-1,1 1,-1 0,0 0,0 0,-1 0,1 0,0 0,-1 0,1 1,-1-1,2 5,-1-5,-1 1,0 0,1 0,-1-1,0 1,0 0,-1 0,1 0,0 0,-1 0,0 0,0 0,0 0,0 0,0 0,-1 0,0 0,1 0,-1 0,0 0,0 0,-1 0,1 0,0-1,-1 1,-2 2,0-1,0 0,0-1,-1 1,0-1,1 0,-1 0,-1 0,1-1,0 1,0-2,-1 1,0 0,-7 0,2 2,17-2,41-1,29 2,-74-2,1 0,-1 0,1 1,-1-1,0 0,0 1,0-1,0 1,0 0,0 0,0 0,0 0,-1 0,1 0,-1 0,1 0,-1 0,0 1,0-1,0 1,0-1,-1 1,1-1,-1 1,1-1,-1 4,0-3,1 0,-1 0,0-1,0 1,0 0,-1 0,1 0,-1 0,1 0,-1-1,0 1,0 0,0-1,-1 1,1-1,-1 1,1-1,-1 1,0-1,0 0,0 0,0 0,-3 2,-3 1,1 0,-1-1,0 0,0-1,0 0,0 0,-1 0,1-1,-1-1,1 1,-1-1,-17-1,5 0,11 1,0-1,0 0,0-1,1 0,-1-1,0 0,-15-5,19 5,0 0</inkml:trace>
  <inkml:trace contextRef="#ctx0" brushRef="#br0" timeOffset="2365.59">389 174,'1'0,"2"0,3 0,0 0,2 0,0 0,1 0,0 0,0 0,0 0,-1 0,1 0,-2 0</inkml:trace>
  <inkml:trace contextRef="#ctx0" brushRef="#br0" timeOffset="3432.42">610 223,'4'-2,"1"-1,-1 1,1 0,0 1,0-1,0 1,0 0,0 0,0 0,6 1,-9 0,0 0,0 0,0 0,0 1,0-1,0 1,0-1,0 1,-1 0,1 0,0 0,0 0,-1 0,1 0,-1 0,1 0,-1 1,1-1,-1 1,0-1,0 1,0-1,0 1,0 0,0-1,0 1,0 0,-1 0,1 0,-1 0,1-1,-1 5,1-1,0 1,-1-1,1 1,-1-1,-1 1,1-1,-1 0,0 1,0-1,0 0,-3 7,2-10,0 0,1 0,-1 0,0 0,0 0,-1 0,1-1,0 1,-1 0,1-1,-1 0,1 0,-1 0,1 0,-1 0,0 0,0-1,1 1,-1-1,0 0,0 0,-3 0,2 1,0-1,0 0,1 0,-1-1,0 1,0-1,0 0,1 0,-1 0,0 0,1-1,-1 0,1 1,-1-1,-4-4,5 3,0-1,-1 0,1 0,1 0,-1 0,1-1,-1 1,1-1,0 0,1 1,-2-6,3 8,-1 0,1-1,0 1,0 0,0 0,1 0,-1 0,0 0,1 0,-1 0,1 0,0 0,-1 0,1 0,0 0,0 0,1 1,-1-1,0 0,1 1,-1-1,1 1,-1-1,1 1,-1 0,1-1,3 0,0-1</inkml:trace>
  <inkml:trace contextRef="#ctx0" brushRef="#br0" timeOffset="4519.19">829 207,'-1'17,"0"-4,1-1,0 1,1 0,3 16,-4-28,0 0,1 1,-1-1,0 1,1-1,-1 0,1 1,-1-1,1 0,0 0,-1 1,1-1,0 0,0 0,0 0,0 0,0 0,0 0,0 0,0 0,1-1,-1 1,0 0,0-1,1 1,-1-1,0 1,1-1,-1 1,1-1,-1 0,1 0,-1 0,0 0,1 0,-1 0,1 0,-1 0,1-1,-1 1,0 0,1-1,-1 1,0-1,1 0,1-1,-1 1,0-1,0 0,-1 1,1-1,-1 0,1 0,-1 0,0 0,1 0,-1 0,0-1,-1 1,1 0,1-4,6-34,-7 34</inkml:trace>
  <inkml:trace contextRef="#ctx0" brushRef="#br0" timeOffset="5681.94">957 0,'1'12,"0"0,1 0,8 22,2 20,-4-22,1 10,-9-35,0-1,1 0,0 0,0 0,1 0,2 7,-4-12,0 0,0-1,0 1,1 0,-1-1,0 1,1 0,-1 0,0-1,1 1,-1-1,1 1,-1 0,1-1,-1 1,1-1,0 1,-1-1,1 1,0-1,-1 0,1 1,0-1,-1 0,1 0,0 1,0-1,-1 0,1 0,0 0,0 0,0 0,-1 0,1 0,0 0,0 0,-1 0,1 0,0-1,0 1,-1 0,1 0,0-1,-1 1,1 0,0-1,-1 1,1-1,0 1,-1-1,1 1,-1-1,1 0,-1 1,1-1,-1 1,0-1,1 0,-1 0,4-4</inkml:trace>
  <inkml:trace contextRef="#ctx0" brushRef="#br0" timeOffset="6286.55">939 91,'1'0,"3"0,1 0,0-1,1-1,1 0,0 0,0 1,2 1,-1-1,1 1,-1 0,-1-1,-1-1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25:54.4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 8,'0'6,"1"17,-2 0,0 0,-2-1,-6 31,6-35,1 0,0 0,1 0,4 34,-1-2,-2-43</inkml:trace>
  <inkml:trace contextRef="#ctx0" brushRef="#br0" timeOffset="1863.47">12 8,'43'-4,"-34"3,-1-1,1 2,0-1,0 1,0 1,16 2,-23-2,0 0,1 0,-1 0,0 0,0 0,0 1,0-1,0 1,-1-1,1 1,0 0,-1 0,1 0,-1 0,0 0,1 0,-1 0,0 0,0 0,0 0,-1 1,1-1,0 0,-1 1,0-1,0 1,1-1,-1 0,0 1,-1 3,1-2,0 0,-1 1,1-1,-1 0,0 0,0 1,0-1,0 0,-1 0,0 0,0 0,0 0,0-1,-1 1,1-1,-1 1,-3 2,-3 2,-1 0,0-1,-1 0,-16 8,11-6,-8 8,25-16,0 0,0-1,1 1,-1 0,0-1,0 0,0 1,1-1,-1 1,0-1,0 0,1 0,-1 0,0 0,0 0,1 0,-1 0,0 0,3-1,10 0,-11 1,-1-1,1 1,0 0,-1-1,1 1,0 1,-1-1,1 0,0 1,-1-1,1 1,-1 0,1 0,-1 0,1 0,-1 0,0 0,1 1,-1-1,0 1,0 0,0-1,0 1,2 4,-1-3,0 1,0 0,-1 1,0-1,0 0,0 1,-1-1,1 1,0 7,-1-10,-1-1,0 1,0-1,0 1,0-1,-1 1,1-1,0 1,-1-1,1 1,-1-1,1 1,-1-1,0 1,0-1,1 0,-1 0,0 1,0-1,0 0,-1 0,1 0,0 0,0 0,0 0,-1 0,1-1,0 1,-1 0,1-1,-1 1,-1 0,-11 3,0 1,-1-2,1 0,-1 0,-25 0,33-3</inkml:trace>
  <inkml:trace contextRef="#ctx0" brushRef="#br0" timeOffset="2800.02">236 207,'1'0,"2"0,2 0,2 0,0 0,1 0,1 0,0 0,-1 0,1 0,-1 0,1 0,-1 0,0 0,1 0,-1 0,0 0,-1 0</inkml:trace>
  <inkml:trace contextRef="#ctx0" brushRef="#br0" timeOffset="3632.03">518 174,'2'1,"-1"0,0 0,1 1,-1-1,0 0,1 1,-1-1,0 1,0 0,0-1,0 1,0 0,-1 0,1-1,0 4,11 30,-9-24,0 1,-1 0,0 0,0 20,-2-25</inkml:trace>
  <inkml:trace contextRef="#ctx0" brushRef="#br0" timeOffset="3966.02">534 59,'0'0</inkml:trace>
  <inkml:trace contextRef="#ctx0" brushRef="#br0" timeOffset="5581.66">658 174,'-1'33,"0"-22,0 0,0-1,2 1,-1 0,1 0,1-1,0 1,6 18,-2-28,1-10,7-21,-9 19,-2 7,0 0,0 1,0-1,1 1,0-1,0 1,0 0,5-3,20-17,-28 22,0 0,0-1,0 2,0-1,0 0,0 0,0 0,0 0,0 0,0 1,0-1,0 1,0-1,1 1,-1-1,0 1,0 0,1-1,-1 1,0 0,1 0,-1 0,0 0,1 0,-1 0,0 0,0 1,1-1,-1 0,0 1,0-1,1 1,-1-1,0 1,0 0,0-1,2 3,-1-1,0 0,0 0,0 0,-1 1,1-1,-1 0,1 1,-1-1,0 1,0 0,0-1,0 1,-1 0,1-1,-1 1,1 4,-2 94,1-94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3:52:46.8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 27,'1'3,"0"1,0 0,0-1,0 1,0 0,-1 0,1 0,-1 0,0-1,0 1,-2 6,2-5,-1 43,-13 87,13-110,1-20</inkml:trace>
  <inkml:trace contextRef="#ctx0" brushRef="#br0" timeOffset="1001.51">32 1,'1'5,"-1"0,1 0,0 0,1 0,-1 0,1 0,0 0,0-1,1 1,-1-1,6 7,41 48,-29-37,55 85,-73-104</inkml:trace>
  <inkml:trace contextRef="#ctx0" brushRef="#br0" timeOffset="1654.72">27 189,'16'-1,"0"0,0-1,-1 0,21-7,-32 8</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25:50.7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 0,'0'1,"1"-1,0 1,-1 0,1-1,0 1,-1 0,1-1,-1 1,1 0,-1 0,1-1,-1 1,0 0,1 0,-1 0,0 0,0 0,0 0,1-1,-1 1,0 0,0 0,0 0,-1 1,2 31,-2-29,1 311,0-308</inkml:trace>
  <inkml:trace contextRef="#ctx0" brushRef="#br0" timeOffset="2115.31">1 7,'31'0,"-20"-1,1 0,0 2,0-1,12 3,-21-2,1 0,-1 0,1 1,-1-1,0 1,1-1,-1 1,0 0,0 0,0 1,0-1,-1 1,1-1,0 1,-1 0,0 0,2 3,-1-2,0 0,-1 1,1-1,-1 1,0-1,-1 1,1 0,-1 0,0 0,1 6,-2-9,0 1,-1-1,1 0,-1 0,0 0,1 0,-1 0,0 0,0-1,0 1,0 0,-1 0,1-1,0 1,-1 0,1-1,-1 0,0 1,1-1,-1 0,0 0,0 0,0 0,0 0,1 0,-6 1,-33 13,18-7,0 1,-33 18,119-21,-48-7,-6 1,-1-1,0 1,0 1,1-1,-1 2,0-1,0 1,0 1,0-1,13 8,-18-8,0 1,0-1,0 1,0 0,-1 0,1 1,-1-1,0 1,0 0,0 0,-1 0,1 0,2 6,-5-9,1 1,-1 0,1-1,-1 1,1 0,-1-1,0 1,0 0,0-1,0 1,0 0,0-1,-1 1,1 0,0-1,-1 1,1-1,-1 1,0-1,1 1,-1-1,0 1,0-1,0 1,0-1,0 0,0 0,-1 0,1 1,0-1,-1 0,1-1,0 1,-1 0,1 0,-1-1,0 1,1 0,-4 0,-16 5,-1-1,-42 5,-4 1,61-9</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25:47.3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131 0,'-29'46,"-19"81,-3-5,49-117</inkml:trace>
  <inkml:trace contextRef="#ctx0" brushRef="#br0" timeOffset="1128.6">107 9,'1'6,"0"-1,1 0,-1 1,1-1,0 0,1 0,-1 0,6 6,10 27,-9-12,0-1,15 26,-4-7,-18-39</inkml:trace>
  <inkml:trace contextRef="#ctx0" brushRef="#br0" timeOffset="2182.29">64 199,'2'0,"1"-2,2 1,2-1,0 0,1 1,1 1,-1-1,0 0,-2-1,1 0,0 1,0 0,1 0,-1 1</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4.0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 82,'8'199,"-7"-67,-1-125</inkml:trace>
  <inkml:trace contextRef="#ctx0" brushRef="#br0" timeOffset="1">0 90,'153'-17,"-148"17,0 0,-1 0,1 0,0 1,0 0,-1 0,8 2,-10-2,0 1,0-1,1 1,-1 0,0 0,0 0,-1 0,1 0,0 0,-1 0,1 1,-1-1,2 5,-1-5,-1 1,0 0,1 0,-1-1,0 1,0 0,-1 0,1 0,0 0,-1 0,0 0,0 0,0 0,0 0,0 0,-1 0,0 0,1 0,-1 0,0 0,0 0,-1 0,1 0,0-1,-1 1,-2 2,0-1,0 0,0-1,-1 1,0-1,1 0,-1 0,-1 0,1-1,0 1,0-2,-1 1,0 0,-7 0,2 2,17-2,41-1,29 2,-74-2,1 0,-1 0,1 1,-1-1,0 0,0 1,0-1,0 1,0 0,0 0,0 0,0 0,-1 0,1 0,-1 0,1 0,-1 0,0 1,0-1,0 1,0-1,-1 1,1-1,-1 1,1-1,-1 4,0-3,1 0,-1 0,0-1,0 1,0 0,-1 0,1 0,-1 0,1 0,-1-1,0 1,0 0,0-1,-1 1,1-1,-1 1,1-1,-1 1,0-1,0 0,0 0,0 0,-3 2,-3 1,1 0,-1-1,0 0,0-1,0 0,0 0,-1 0,1-1,-1-1,1 1,-1-1,-17-1,5 0,11 1,0-1,0 0,0-1,1 0,-1-1,0 0,-15-5,19 5,0 0</inkml:trace>
  <inkml:trace contextRef="#ctx0" brushRef="#br0" timeOffset="2">389 174,'1'0,"2"0,3 0,0 0,2 0,0 0,1 0,0 0,0 0,0 0,-1 0,1 0,-2 0</inkml:trace>
  <inkml:trace contextRef="#ctx0" brushRef="#br0" timeOffset="3">610 223,'4'-2,"1"-1,-1 1,1 0,0 1,0-1,0 1,0 0,0 0,0 0,6 1,-9 0,0 0,0 0,0 0,0 1,0-1,0 1,0-1,0 1,-1 0,1 0,0 0,0 0,-1 0,1 0,-1 0,1 0,-1 1,1-1,-1 1,0-1,0 1,0-1,0 1,0 0,0-1,0 1,0 0,-1 0,1 0,-1 0,1-1,-1 5,1-1,0 1,-1-1,1 1,-1-1,-1 1,1-1,-1 0,0 1,0-1,0 0,-3 7,2-10,0 0,1 0,-1 0,0 0,0 0,-1 0,1-1,0 1,-1 0,1-1,-1 0,1 0,-1 0,1 0,-1 0,0 0,0-1,1 1,-1-1,0 0,0 0,-3 0,2 1,0-1,0 0,1 0,-1-1,0 1,0-1,0 0,1 0,-1 0,0 0,1-1,-1 0,1 1,-1-1,-4-4,5 3,0-1,-1 0,1 0,1 0,-1 0,1-1,-1 1,1-1,0 0,1 1,-2-6,3 8,-1 0,1-1,0 1,0 0,0 0,1 0,-1 0,0 0,1 0,-1 0,1 0,0 0,-1 0,1 0,0 0,0 0,1 1,-1-1,0 0,1 1,-1-1,1 1,-1-1,1 1,-1 0,1-1,3 0,0-1</inkml:trace>
  <inkml:trace contextRef="#ctx0" brushRef="#br0" timeOffset="4">829 207,'-1'17,"0"-4,1-1,0 1,1 0,3 16,-4-28,0 0,1 1,-1-1,0 1,1-1,-1 0,1 1,-1-1,1 0,0 0,-1 1,1-1,0 0,0 0,0 0,0 0,0 0,0 0,0 0,0 0,1-1,-1 1,0 0,0-1,1 1,-1-1,0 1,1-1,-1 1,1-1,-1 0,1 0,-1 0,0 0,1 0,-1 0,1 0,-1 0,1-1,-1 1,0 0,1-1,-1 1,0-1,1 0,1-1,-1 1,0-1,0 0,-1 1,1-1,-1 0,1 0,-1 0,0 0,1 0,-1 0,0-1,-1 1,1 0,1-4,6-34,-7 34</inkml:trace>
  <inkml:trace contextRef="#ctx0" brushRef="#br0" timeOffset="5">957 0,'1'12,"0"0,1 0,8 22,2 20,-4-22,1 10,-9-35,0-1,1 0,0 0,0 0,1 0,2 7,-4-12,0 0,0-1,0 1,1 0,-1-1,0 1,1 0,-1 0,0-1,1 1,-1-1,1 1,-1 0,1-1,-1 1,1-1,0 1,-1-1,1 1,0-1,-1 0,1 1,0-1,-1 0,1 0,0 1,0-1,-1 0,1 0,0 0,0 0,0 0,-1 0,1 0,0 0,0 0,-1 0,1 0,0-1,0 1,-1 0,1 0,0-1,-1 1,1 0,0-1,-1 1,1-1,0 1,-1-1,1 1,-1-1,1 0,-1 1,1-1,-1 1,0-1,1 0,-1 0,4-4</inkml:trace>
  <inkml:trace contextRef="#ctx0" brushRef="#br0" timeOffset="6">939 91,'1'0,"3"0,1 0,0-1,1-1,1 0,0 0,0 1,2 1,-1-1,1 1,-1 0,-1-1,-1-1</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4.06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19,'0'423,"0"-414</inkml:trace>
  <inkml:trace contextRef="#ctx0" brushRef="#br0" timeOffset="1">1 39,'4'-3,"1"1,0-1,1 1,-1 1,0-1,1 1,-1 0,1 0,9-1,22-4,-27 3,0 1,0 0,-1 1,2 0,15 1,38-5,-63 5,1 0,0-1,0 1,0 0,0 0,0 0,0 0,0 1,0-1,0 0,-1 1,1-1,0 1,0 0,0-1,-1 1,1 0,0 0,-1 0,1 0,-1 0,1 1,-1-1,0 0,0 0,1 1,-1-1,0 1,1 2,4 7,-1-1,0 1,5 21,-8-25,0 0,0 0,1 0,0 0,6 10,-5-12,-1 0,0 0,0 0,-1 1,0-1,0 1,0-1,-1 1,0 0,0 0,0 10,-6 69,5-79,-1-2,0 0,-1 0,1 1,-1-1,0-1,0 1,-1 0,1 0,-1-1,0 1,0-1,0 0,-6 5,-57 40,39-30,15-10,-1 0,1-1,-1 0,-26 9,35-14,0-1,0 1,-1-1,1 0,0 0,-1 0,1-1,-1 1,1-1,-1 0,1 0,-1-1,1 1,0-1,-1 0,1 0,-1 0,1-1,0 1,-4-3,2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4.0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 62,'6'150,"-5"-50,-1-95</inkml:trace>
  <inkml:trace contextRef="#ctx0" brushRef="#br0" timeOffset="1">0 68,'116'-13,"-113"13,1 0,-1 0,1 0,-1 1,1-1,0 1,4 2,-6-2,0 0,-1 0,1 0,-1 1,1-1,-1 1,1-1,-1 1,0-1,0 1,0 0,0 0,2 3,-2-3,0 0,0 0,0 0,0 0,0 0,-1 0,1 1,-1-1,1 0,-1 0,0 1,0-1,0 0,0 1,0-1,-1 0,1 0,-1 1,1-1,-1 0,0 0,0 0,0 0,0 0,0 0,-2 2,0-1,0 0,-1 0,1 0,-1-1,1 0,-1 1,0-1,0-1,0 1,0 0,0-1,0 0,-7 1,3 1,13-2,31 0,21 2,-56-3,1 1,0 0,0 0,0 0,-1 0,1 0,0 0,-1 0,1 1,-1-1,0 1,1-1,-1 1,0-1,0 1,0 0,0-1,0 1,0 0,-1 0,1 0,-1 0,1-1,-1 1,0 0,1 3,-1-3,0 0,0 0,0 0,0 0,0 1,0-1,0 0,-1 0,1 0,-1 0,0 0,0 0,0 0,0 0,0 0,0 0,0 0,0 0,-1-1,1 1,-1 0,1-1,-3 2,-2 1,1-1,-1 0,0 0,0 0,0-1,-1 0,1 0,0 0,-1-1,0 0,1 0,-14-1,4 0,9 1,0-1,-1 0,1-1,-1 0,1 0,0-1,-12-3,14 3,1 1</inkml:trace>
  <inkml:trace contextRef="#ctx0" brushRef="#br0" timeOffset="2">293 131,'1'0,"2"0,1 0,1 0,1 0,0 0,0 0,1 0,0 0,-1 0,1 0,-1 0,0 0</inkml:trace>
  <inkml:trace contextRef="#ctx0" brushRef="#br0" timeOffset="3">460 169,'3'-2,"1"0,-1 0,1 1,0 0,-1 0,1 0,0 0,0 0,-1 1,6-1,-8 1,1 0,-1 0,1 1,-1-1,1 0,-1 1,1-1,-1 1,0-1,1 1,-1 0,0-1,0 1,1 0,-1 0,0 0,0 0,0 0,0 0,0 0,0 1,0-1,-1 0,1 0,0 1,-1-1,1 0,-1 1,1-1,-1 0,0 1,1 2,-1 0,1 0,-1 0,1 0,-1 1,-1-1,1 0,0 0,-1 0,0 0,0 0,-2 5,2-8,-1 1,1-1,0 1,-1-1,1 1,-1-1,0 0,0 1,1-1,-1 0,0 0,0 0,0-1,0 1,0 0,0-1,0 1,0-1,0 0,-1 0,1 0,-2 0,1 1,0-1,0 0,0 0,0-1,0 1,0-1,0 1,1-1,-1 0,0 0,0 0,1 0,-1-1,1 1,-4-3,3 1,0 0,1 0,0 0,0 0,0 0,0 0,0-1,1 1,-1-1,1 1,-1-5,2 6,0 1,-1-1,1 1,0-1,0 1,1-1,-1 0,0 1,0-1,1 1,-1-1,1 1,0-1,-1 1,1-1,0 1,0 0,0-1,0 1,0 0,0 0,0 0,0 0,0 0,1 0,-1 0,3-1,0 0</inkml:trace>
  <inkml:trace contextRef="#ctx0" brushRef="#br0" timeOffset="4">625 156,'0'13,"-1"-3,1-1,0 1,1-1,2 13,-3-21,0 1,0-1,0 0,1 0,-1 0,0 0,1 0,-1 0,1 0,-1 0,1-1,-1 1,1 0,0 0,-1 0,1 0,0-1,0 1,0 0,0-1,-1 1,1-1,0 1,0-1,0 1,0-1,0 0,0 1,0-1,1 0,-1 0,0 0,0 0,0 0,0 0,0 0,0 0,0 0,0 0,0 0,0-1,0 1,0 0,0-1,0 1,2-2,-2 1,1 0,-1-1,0 1,1 0,-1-1,0 1,0-1,0 1,0-1,-1 0,1 1,0-1,-1 0,1-2,6-26,-7 25</inkml:trace>
  <inkml:trace contextRef="#ctx0" brushRef="#br0" timeOffset="5">722 0,'1'9,"0"0,0 0,6 17,3 15,-4-17,0 8,-6-27,1-1,-1 1,1 0,0-1,0 1,2 4,-3-8,0 0,0-1,0 1,1-1,-1 1,0-1,0 1,1-1,-1 1,0-1,1 1,-1-1,0 1,1-1,-1 0,1 1,-1-1,1 1,-1-1,1 0,-1 0,1 1,-1-1,1 0,-1 0,1 0,-1 1,1-1,0 0,-1 0,1 0,-1 0,1 0,0 0,-1 0,1 0,-1 0,1-1,-1 1,1 0,0 0,-1 0,1-1,-1 1,1 0,-1 0,1-1,-1 1,1-1,-1 1,0 0,1-1,-1 1,0-1,1 1,-1-1,0 1,1-1,-1 0,3-2</inkml:trace>
  <inkml:trace contextRef="#ctx0" brushRef="#br0" timeOffset="6">708 69,'1'0,"2"0,1 0,0-1,0-1,1 1,1 0,-1 0,2 0,-1 1,0 0,1 0,-2-1,-1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4.0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18,'0'408,"0"-400</inkml:trace>
  <inkml:trace contextRef="#ctx0" brushRef="#br0" timeOffset="1">1 37,'4'-2,"0"-1,1 1,0 0,0 1,-1-1,1 1,0 0,0 0,10 0,18-6,-24 5,0 0,0 0,0 1,0 0,15 1,34-5,-56 5,-1 0,1-1,0 1,0 0,-1 0,1 0,0 0,0 1,-1-1,1 0,0 1,-1-1,1 1,0-1,-1 1,1 0,-1 0,1 0,-1 0,1 0,-1 0,0 0,1 0,-1 1,0-1,0 0,0 1,0-1,1 3,3 6,0 1,-1-1,6 21,-9-24,1 0,0-1,1 1,0 0,5 8,-5-10,0 0,0 0,-1 0,0 1,0-1,0 0,-1 1,1-1,-1 1,-1-1,1 11,-5 66,4-76,-1-2,0 0,-1 0,1 0,-1 0,1-1,-1 1,0 0,-1-1,1 0,-1 1,1-1,-1 0,-6 5,-51 38,36-28,13-11,-1 1,1-1,-1-1,-23 9,31-13,0 0,0-1,1 0,-1 0,0 0,0 0,0-1,-1 1,1-1,0 0,0 0,0-1,0 1,0-1,0 0,0 0,0 0,0 0,1-1,-5-1,3-1</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4.0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 8,'0'6,"1"17,-2 0,0 0,-2-1,-6 31,6-35,1 0,0 0,1 0,4 34,-1-2,-2-43</inkml:trace>
  <inkml:trace contextRef="#ctx0" brushRef="#br0" timeOffset="1">12 8,'43'-4,"-34"3,-1-1,1 2,0-1,0 1,0 1,16 2,-23-2,0 0,1 0,-1 0,0 0,0 0,0 1,0-1,0 1,-1-1,1 1,0 0,-1 0,1 0,-1 0,0 0,1 0,-1 0,0 0,0 0,0 0,-1 1,1-1,0 0,-1 1,0-1,0 1,1-1,-1 0,0 1,-1 3,1-2,0 0,-1 1,1-1,-1 0,0 0,0 1,0-1,0 0,-1 0,0 0,0 0,0 0,0-1,-1 1,1-1,-1 1,-3 2,-3 2,-1 0,0-1,-1 0,-16 8,11-6,-8 8,25-16,0 0,0-1,1 1,-1 0,0-1,0 0,0 1,1-1,-1 1,0-1,0 0,1 0,-1 0,0 0,0 0,1 0,-1 0,0 0,3-1,10 0,-11 1,-1-1,1 1,0 0,-1-1,1 1,0 1,-1-1,1 0,0 1,-1-1,1 1,-1 0,1 0,-1 0,1 0,-1 0,0 0,1 1,-1-1,0 1,0 0,0-1,0 1,2 4,-1-3,0 1,0 0,-1 1,0-1,0 0,0 1,-1-1,1 1,0 7,-1-10,-1-1,0 1,0-1,0 1,0-1,-1 1,1-1,0 1,-1-1,1 1,-1-1,1 1,-1-1,0 1,0-1,1 0,-1 0,0 1,0-1,0 0,-1 0,1 0,0 0,0 0,0 0,-1 0,1-1,0 1,-1 0,1-1,-1 1,-1 0,-11 3,0 1,-1-2,1 0,-1 0,-25 0,33-3</inkml:trace>
  <inkml:trace contextRef="#ctx0" brushRef="#br0" timeOffset="2">236 207,'1'0,"2"0,2 0,2 0,0 0,1 0,1 0,0 0,-1 0,1 0,-1 0,1 0,-1 0,0 0,1 0,-1 0,0 0,-1 0</inkml:trace>
  <inkml:trace contextRef="#ctx0" brushRef="#br0" timeOffset="3">518 174,'2'1,"-1"0,0 0,1 1,-1-1,0 0,1 1,-1-1,0 1,0 0,0-1,0 1,0 0,-1 0,1-1,0 4,11 30,-9-24,0 1,-1 0,0 0,0 20,-2-25</inkml:trace>
  <inkml:trace contextRef="#ctx0" brushRef="#br0" timeOffset="4">534 59,'0'0</inkml:trace>
  <inkml:trace contextRef="#ctx0" brushRef="#br0" timeOffset="5">658 174,'-1'33,"0"-22,0 0,0-1,2 1,-1 0,1 0,1-1,0 1,6 18,-2-28,1-10,7-21,-9 19,-2 7,0 0,0 1,0-1,1 1,0-1,0 1,0 0,5-3,20-17,-28 22,0 0,0-1,0 2,0-1,0 0,0 0,0 0,0 0,0 0,0 1,0-1,0 1,0-1,1 1,-1-1,0 1,0 0,1-1,-1 1,0 0,1 0,-1 0,0 0,1 0,-1 0,0 0,0 1,1-1,-1 0,0 1,0-1,1 1,-1-1,0 1,0 0,0-1,2 3,-1-1,0 0,0 0,0 0,-1 1,1-1,-1 0,1 1,-1-1,0 1,0 0,0-1,0 1,-1 0,1-1,-1 1,1 4,-2 94,1-94</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4.0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 0,'0'1,"1"-1,0 1,-1 0,1-1,0 1,-1 0,1-1,-1 1,1 0,-1 0,1-1,-1 1,0 0,1 0,-1 0,0 0,0 0,0 0,1-1,-1 1,0 0,0 0,0 0,-1 1,2 31,-2-29,1 311,0-308</inkml:trace>
  <inkml:trace contextRef="#ctx0" brushRef="#br0" timeOffset="1">1 7,'31'0,"-20"-1,1 0,0 2,0-1,12 3,-21-2,1 0,-1 0,1 1,-1-1,0 1,1-1,-1 1,0 0,0 0,0 1,0-1,-1 1,1-1,0 1,-1 0,0 0,2 3,-1-2,0 0,-1 1,1-1,-1 1,0-1,-1 1,1 0,-1 0,0 0,1 6,-2-9,0 1,-1-1,1 0,-1 0,0 0,1 0,-1 0,0 0,0-1,0 1,0 0,-1 0,1-1,0 1,-1 0,1-1,-1 0,0 1,1-1,-1 0,0 0,0 0,0 0,0 0,1 0,-6 1,-33 13,18-7,0 1,-33 18,119-21,-48-7,-6 1,-1-1,0 1,0 1,1-1,-1 2,0-1,0 1,0 1,0-1,13 8,-18-8,0 1,0-1,0 1,0 0,-1 0,1 1,-1-1,0 1,0 0,0 0,-1 0,1 0,2 6,-5-9,1 1,-1 0,1-1,-1 1,1 0,-1-1,0 1,0 0,0-1,0 1,0 0,0-1,-1 1,1 0,0-1,-1 1,1-1,-1 1,0-1,1 1,-1-1,0 1,0-1,0 1,0-1,0 0,0 0,-1 0,1 1,0-1,-1 0,1-1,0 1,-1 0,1 0,-1-1,0 1,1 0,-4 0,-16 5,-1-1,-42 5,-4 1,61-9</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4.04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131 0,'-29'46,"-19"81,-3-5,49-117</inkml:trace>
  <inkml:trace contextRef="#ctx0" brushRef="#br0" timeOffset="1">107 9,'1'6,"0"-1,1 0,-1 1,1-1,0 0,1 0,-1 0,6 6,10 27,-9-12,0-1,15 26,-4-7,-18-39</inkml:trace>
  <inkml:trace contextRef="#ctx0" brushRef="#br0" timeOffset="2">64 199,'2'0,"1"-2,2 1,2-1,0 0,1 1,1 1,-1-1,0 0,-2-1,1 0,0 1,0 0,1 0,-1 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4.0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 8,'0'6,"1"17,-2 0,0 0,-2-1,-6 31,6-35,1 0,0 0,1 0,4 34,-1-2,-2-43</inkml:trace>
  <inkml:trace contextRef="#ctx0" brushRef="#br0" timeOffset="1">12 8,'43'-4,"-34"3,-1-1,1 2,0-1,0 1,0 1,16 2,-23-2,0 0,1 0,-1 0,0 0,0 0,0 1,0-1,0 1,-1-1,1 1,0 0,-1 0,1 0,-1 0,0 0,1 0,-1 0,0 0,0 0,0 0,-1 1,1-1,0 0,-1 1,0-1,0 1,1-1,-1 0,0 1,-1 3,1-2,0 0,-1 1,1-1,-1 0,0 0,0 1,0-1,0 0,-1 0,0 0,0 0,0 0,0-1,-1 1,1-1,-1 1,-3 2,-3 2,-1 0,0-1,-1 0,-16 8,11-6,-8 8,25-16,0 0,0-1,1 1,-1 0,0-1,0 0,0 1,1-1,-1 1,0-1,0 0,1 0,-1 0,0 0,0 0,1 0,-1 0,0 0,3-1,10 0,-11 1,-1-1,1 1,0 0,-1-1,1 1,0 1,-1-1,1 0,0 1,-1-1,1 1,-1 0,1 0,-1 0,1 0,-1 0,0 0,1 1,-1-1,0 1,0 0,0-1,0 1,2 4,-1-3,0 1,0 0,-1 1,0-1,0 0,0 1,-1-1,1 1,0 7,-1-10,-1-1,0 1,0-1,0 1,0-1,-1 1,1-1,0 1,-1-1,1 1,-1-1,1 1,-1-1,0 1,0-1,1 0,-1 0,0 1,0-1,0 0,-1 0,1 0,0 0,0 0,0 0,-1 0,1-1,0 1,-1 0,1-1,-1 1,-1 0,-11 3,0 1,-1-2,1 0,-1 0,-25 0,33-3</inkml:trace>
  <inkml:trace contextRef="#ctx0" brushRef="#br0" timeOffset="2">236 207,'1'0,"2"0,2 0,2 0,0 0,1 0,1 0,0 0,-1 0,1 0,-1 0,1 0,-1 0,0 0,1 0,-1 0,0 0,-1 0</inkml:trace>
  <inkml:trace contextRef="#ctx0" brushRef="#br0" timeOffset="3">518 174,'2'1,"-1"0,0 0,1 1,-1-1,0 0,1 1,-1-1,0 1,0 0,0-1,0 1,0 0,-1 0,1-1,0 4,11 30,-9-24,0 1,-1 0,0 0,0 20,-2-25</inkml:trace>
  <inkml:trace contextRef="#ctx0" brushRef="#br0" timeOffset="4">534 59,'0'0</inkml:trace>
  <inkml:trace contextRef="#ctx0" brushRef="#br0" timeOffset="5">658 174,'-1'33,"0"-22,0 0,0-1,2 1,-1 0,1 0,1-1,0 1,6 18,-2-28,1-10,7-21,-9 19,-2 7,0 0,0 1,0-1,1 1,0-1,0 1,0 0,5-3,20-17,-28 22,0 0,0-1,0 2,0-1,0 0,0 0,0 0,0 0,0 0,0 1,0-1,0 1,0-1,1 1,-1-1,0 1,0 0,1-1,-1 1,0 0,1 0,-1 0,0 0,1 0,-1 0,0 0,0 1,1-1,-1 0,0 1,0-1,1 1,-1-1,0 1,0 0,0-1,2 3,-1-1,0 0,0 0,0 0,-1 1,1-1,-1 0,1 1,-1-1,0 1,0 0,0-1,0 1,-1 0,1-1,-1 1,1 4,-2 94,1-94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23:31.958"/>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38 48,'0'223,"0"-218,0 0</inkml:trace>
  <inkml:trace contextRef="#ctx0" brushRef="#br0" timeOffset="1697.63">1 38,'74'-22,"-56"22,-3-1,0 0,0 2,0 0,15 3,-27-4,-1 0,0 0,0 1,0-1,0 1,0 0,0 0,0 0,0 0,0 0,-1 0,1 0,0 0,-1 1,1-1,0 1,-1-1,0 1,1 0,-1-1,0 1,0 0,0 0,0 0,0 0,0 0,-1 0,1 0,-1 0,1 0,-1 0,0 0,0 0,0 1,0 2,-1-4,0 1,0 0,0 0,0-1,0 1,0-1,0 1,-1-1,1 1,-1-1,1 0,-1 1,1-1,-1 0,0 0,-3 1,-36 18,30-16,-54 9,72-14,0 0,0 1,-1 0,1 0,0 0,7 2,10-1,-20 0,-1-1,1 1,-1 0,1 0,-1 0,0 0,1 0,-1 1,0-1,0 1,0 0,0 0,0 0,-1 0,4 4,-5-5,0 0,0 0,0 0,0 0,-1 0,1 0,0 0,-1 1,1-1,0 0,-1 0,0 1,1-1,-1 0,0 1,0-1,0 0,1 1,-1-1,-1 0,1 1,0-1,0 0,0 1,-1-1,1 0,-1 0,1 1,-1-1,1 0,-1 0,0 0,0 1,1-1,-1 0,0 0,0 0,0-1,0 1,0 0,0 0,-2 1,-10 4,1 0,-1 0,0-2,0 1,0-2,0 1,-1-2,-20 2,-9-4,39 0</inkml:trace>
  <inkml:trace contextRef="#ctx0" brushRef="#br0" timeOffset="2402.94">333 116,'1'0,"1"0,1 0,2 0,-1 0,2 0,-1 0,1 0,-1 0,1 0,-1 0,0 0,1 0,-1 0,0 0,1 0,-2 0</inkml:trace>
  <inkml:trace contextRef="#ctx0" brushRef="#br0" timeOffset="3345.6">578 116,'1'1,"0"0,-1 0,1 0,0 0,0 0,0 0,-1 1,1-1,0 0,-1 0,1 0,-1 1,0-1,1 0,-1 1,0-1,0 0,0 1,0 1,3 29,-6 43,3-71</inkml:trace>
  <inkml:trace contextRef="#ctx0" brushRef="#br0" timeOffset="3877.54">525 1,'1'0,"0"0</inkml:trace>
  <inkml:trace contextRef="#ctx0" brushRef="#br0" timeOffset="5401.27">683 116,'11'109,"-12"-119,0-1,0 0,1 1,0-1,1 0,3-16,-3 26,0 0,0-1,-1 1,1 0,0 0,0 0,0 0,0 0,1 0,-1 0,0 1,0-1,0 0,1 1,-1-1,0 1,1-1,-1 1,1-1,-1 1,0 0,1 0,-1 0,1 0,-1 0,1 0,-1 0,0 0,1 1,-1-1,1 0,-1 1,0 0,1-1,-1 1,0-1,2 2,1 0,-1 0,1 0,-1 0,1 0,-1 1,0-1,0 1,0 0,0 0,-1 0,1 0,2 4,-2 0,0-1,-1 1,0 0,0 0,0 0,-1 0,1 12,-2-14</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4.0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 0,'0'1,"1"-1,0 1,-1 0,1-1,0 1,-1 0,1-1,-1 1,1 0,-1 0,1-1,-1 1,0 0,1 0,-1 0,0 0,0 0,0 0,1-1,-1 1,0 0,0 0,0 0,-1 1,2 31,-2-29,1 311,0-308</inkml:trace>
  <inkml:trace contextRef="#ctx0" brushRef="#br0" timeOffset="1">1 7,'31'0,"-20"-1,1 0,0 2,0-1,12 3,-21-2,1 0,-1 0,1 1,-1-1,0 1,1-1,-1 1,0 0,0 0,0 1,0-1,-1 1,1-1,0 1,-1 0,0 0,2 3,-1-2,0 0,-1 1,1-1,-1 1,0-1,-1 1,1 0,-1 0,0 0,1 6,-2-9,0 1,-1-1,1 0,-1 0,0 0,1 0,-1 0,0 0,0-1,0 1,0 0,-1 0,1-1,0 1,-1 0,1-1,-1 0,0 1,1-1,-1 0,0 0,0 0,0 0,0 0,1 0,-6 1,-33 13,18-7,0 1,-33 18,119-21,-48-7,-6 1,-1-1,0 1,0 1,1-1,-1 2,0-1,0 1,0 1,0-1,13 8,-18-8,0 1,0-1,0 1,0 0,-1 0,1 1,-1-1,0 1,0 0,0 0,-1 0,1 0,2 6,-5-9,1 1,-1 0,1-1,-1 1,1 0,-1-1,0 1,0 0,0-1,0 1,0 0,0-1,-1 1,1 0,0-1,-1 1,1-1,-1 1,0-1,1 1,-1-1,0 1,0-1,0 1,0-1,0 0,0 0,-1 0,1 1,0-1,-1 0,1-1,0 1,-1 0,1 0,-1-1,0 1,1 0,-4 0,-16 5,-1-1,-42 5,-4 1,61-9</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4.0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131 0,'-29'46,"-19"81,-3-5,49-117</inkml:trace>
  <inkml:trace contextRef="#ctx0" brushRef="#br0" timeOffset="1">107 9,'1'6,"0"-1,1 0,-1 1,1-1,0 0,1 0,-1 0,6 6,10 27,-9-12,0-1,15 26,-4-7,-18-39</inkml:trace>
  <inkml:trace contextRef="#ctx0" brushRef="#br0" timeOffset="2">64 199,'2'0,"1"-2,2 1,2-1,0 0,1 1,1 1,-1-1,0 0,-2-1,1 0,0 1,0 0,1 0,-1 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4.0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 82,'8'199,"-7"-67,-1-125</inkml:trace>
  <inkml:trace contextRef="#ctx0" brushRef="#br0" timeOffset="1">0 90,'153'-17,"-148"17,0 0,-1 0,1 0,0 1,0 0,-1 0,8 2,-10-2,0 1,0-1,1 1,-1 0,0 0,0 0,-1 0,1 0,0 0,-1 0,1 1,-1-1,2 5,-1-5,-1 1,0 0,1 0,-1-1,0 1,0 0,-1 0,1 0,0 0,-1 0,0 0,0 0,0 0,0 0,0 0,-1 0,0 0,1 0,-1 0,0 0,0 0,-1 0,1 0,0-1,-1 1,-2 2,0-1,0 0,0-1,-1 1,0-1,1 0,-1 0,-1 0,1-1,0 1,0-2,-1 1,0 0,-7 0,2 2,17-2,41-1,29 2,-74-2,1 0,-1 0,1 1,-1-1,0 0,0 1,0-1,0 1,0 0,0 0,0 0,0 0,-1 0,1 0,-1 0,1 0,-1 0,0 1,0-1,0 1,0-1,-1 1,1-1,-1 1,1-1,-1 4,0-3,1 0,-1 0,0-1,0 1,0 0,-1 0,1 0,-1 0,1 0,-1-1,0 1,0 0,0-1,-1 1,1-1,-1 1,1-1,-1 1,0-1,0 0,0 0,0 0,-3 2,-3 1,1 0,-1-1,0 0,0-1,0 0,0 0,-1 0,1-1,-1-1,1 1,-1-1,-17-1,5 0,11 1,0-1,0 0,0-1,1 0,-1-1,0 0,-15-5,19 5,0 0</inkml:trace>
  <inkml:trace contextRef="#ctx0" brushRef="#br0" timeOffset="2">389 174,'1'0,"2"0,3 0,0 0,2 0,0 0,1 0,0 0,0 0,0 0,-1 0,1 0,-2 0</inkml:trace>
  <inkml:trace contextRef="#ctx0" brushRef="#br0" timeOffset="3">610 223,'4'-2,"1"-1,-1 1,1 0,0 1,0-1,0 1,0 0,0 0,0 0,6 1,-9 0,0 0,0 0,0 0,0 1,0-1,0 1,0-1,0 1,-1 0,1 0,0 0,0 0,-1 0,1 0,-1 0,1 0,-1 1,1-1,-1 1,0-1,0 1,0-1,0 1,0 0,0-1,0 1,0 0,-1 0,1 0,-1 0,1-1,-1 5,1-1,0 1,-1-1,1 1,-1-1,-1 1,1-1,-1 0,0 1,0-1,0 0,-3 7,2-10,0 0,1 0,-1 0,0 0,0 0,-1 0,1-1,0 1,-1 0,1-1,-1 0,1 0,-1 0,1 0,-1 0,0 0,0-1,1 1,-1-1,0 0,0 0,-3 0,2 1,0-1,0 0,1 0,-1-1,0 1,0-1,0 0,1 0,-1 0,0 0,1-1,-1 0,1 1,-1-1,-4-4,5 3,0-1,-1 0,1 0,1 0,-1 0,1-1,-1 1,1-1,0 0,1 1,-2-6,3 8,-1 0,1-1,0 1,0 0,0 0,1 0,-1 0,0 0,1 0,-1 0,1 0,0 0,-1 0,1 0,0 0,0 0,1 1,-1-1,0 0,1 1,-1-1,1 1,-1-1,1 1,-1 0,1-1,3 0,0-1</inkml:trace>
  <inkml:trace contextRef="#ctx0" brushRef="#br0" timeOffset="4">829 207,'-1'17,"0"-4,1-1,0 1,1 0,3 16,-4-28,0 0,1 1,-1-1,0 1,1-1,-1 0,1 1,-1-1,1 0,0 0,-1 1,1-1,0 0,0 0,0 0,0 0,0 0,0 0,0 0,0 0,1-1,-1 1,0 0,0-1,1 1,-1-1,0 1,1-1,-1 1,1-1,-1 0,1 0,-1 0,0 0,1 0,-1 0,1 0,-1 0,1-1,-1 1,0 0,1-1,-1 1,0-1,1 0,1-1,-1 1,0-1,0 0,-1 1,1-1,-1 0,1 0,-1 0,0 0,1 0,-1 0,0-1,-1 1,1 0,1-4,6-34,-7 34</inkml:trace>
  <inkml:trace contextRef="#ctx0" brushRef="#br0" timeOffset="5">957 0,'1'12,"0"0,1 0,8 22,2 20,-4-22,1 10,-9-35,0-1,1 0,0 0,0 0,1 0,2 7,-4-12,0 0,0-1,0 1,1 0,-1-1,0 1,1 0,-1 0,0-1,1 1,-1-1,1 1,-1 0,1-1,-1 1,1-1,0 1,-1-1,1 1,0-1,-1 0,1 1,0-1,-1 0,1 0,0 1,0-1,-1 0,1 0,0 0,0 0,0 0,-1 0,1 0,0 0,0 0,-1 0,1 0,0-1,0 1,-1 0,1 0,0-1,-1 1,1 0,0-1,-1 1,1-1,0 1,-1-1,1 1,-1-1,1 0,-1 1,1-1,-1 1,0-1,1 0,-1 0,4-4</inkml:trace>
  <inkml:trace contextRef="#ctx0" brushRef="#br0" timeOffset="6">939 91,'1'0,"3"0,1 0,0-1,1-1,1 0,0 0,0 1,2 1,-1-1,1 1,-1 0,-1-1,-1-1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4.0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19,'0'423,"0"-414</inkml:trace>
  <inkml:trace contextRef="#ctx0" brushRef="#br0" timeOffset="1">1 39,'4'-3,"1"1,0-1,1 1,-1 1,0-1,1 1,-1 0,1 0,9-1,22-4,-27 3,0 1,0 0,-1 1,2 0,15 1,38-5,-63 5,1 0,0-1,0 1,0 0,0 0,0 0,0 0,0 1,0-1,0 0,-1 1,1-1,0 1,0 0,0-1,-1 1,1 0,0 0,-1 0,1 0,-1 0,1 1,-1-1,0 0,0 0,1 1,-1-1,0 1,1 2,4 7,-1-1,0 1,5 21,-8-25,0 0,0 0,1 0,0 0,6 10,-5-12,-1 0,0 0,0 0,-1 1,0-1,0 1,0-1,-1 1,0 0,0 0,0 10,-6 69,5-79,-1-2,0 0,-1 0,1 1,-1-1,0-1,0 1,-1 0,1 0,-1-1,0 1,0-1,0 0,-6 5,-57 40,39-30,15-10,-1 0,1-1,-1 0,-26 9,35-14,0-1,0 1,-1-1,1 0,0 0,-1 0,1-1,-1 1,1-1,-1 0,1 0,-1-1,1 1,0-1,-1 0,1 0,-1 0,1-1,0 1,-4-3,2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3.9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 82,'8'199,"-7"-67,-1-125</inkml:trace>
  <inkml:trace contextRef="#ctx0" brushRef="#br0" timeOffset="1">0 90,'153'-17,"-148"17,0 0,-1 0,1 0,0 1,0 0,-1 0,8 2,-10-2,0 1,0-1,1 1,-1 0,0 0,0 0,-1 0,1 0,0 0,-1 0,1 1,-1-1,2 5,-1-5,-1 1,0 0,1 0,-1-1,0 1,0 0,-1 0,1 0,0 0,-1 0,0 0,0 0,0 0,0 0,0 0,-1 0,0 0,1 0,-1 0,0 0,0 0,-1 0,1 0,0-1,-1 1,-2 2,0-1,0 0,0-1,-1 1,0-1,1 0,-1 0,-1 0,1-1,0 1,0-2,-1 1,0 0,-7 0,2 2,17-2,41-1,29 2,-74-2,1 0,-1 0,1 1,-1-1,0 0,0 1,0-1,0 1,0 0,0 0,0 0,0 0,-1 0,1 0,-1 0,1 0,-1 0,0 1,0-1,0 1,0-1,-1 1,1-1,-1 1,1-1,-1 4,0-3,1 0,-1 0,0-1,0 1,0 0,-1 0,1 0,-1 0,1 0,-1-1,0 1,0 0,0-1,-1 1,1-1,-1 1,1-1,-1 1,0-1,0 0,0 0,0 0,-3 2,-3 1,1 0,-1-1,0 0,0-1,0 0,0 0,-1 0,1-1,-1-1,1 1,-1-1,-17-1,5 0,11 1,0-1,0 0,0-1,1 0,-1-1,0 0,-15-5,19 5,0 0</inkml:trace>
  <inkml:trace contextRef="#ctx0" brushRef="#br0" timeOffset="2">389 174,'1'0,"2"0,3 0,0 0,2 0,0 0,1 0,0 0,0 0,0 0,-1 0,1 0,-2 0</inkml:trace>
  <inkml:trace contextRef="#ctx0" brushRef="#br0" timeOffset="3">610 223,'4'-2,"1"-1,-1 1,1 0,0 1,0-1,0 1,0 0,0 0,0 0,6 1,-9 0,0 0,0 0,0 0,0 1,0-1,0 1,0-1,0 1,-1 0,1 0,0 0,0 0,-1 0,1 0,-1 0,1 0,-1 1,1-1,-1 1,0-1,0 1,0-1,0 1,0 0,0-1,0 1,0 0,-1 0,1 0,-1 0,1-1,-1 5,1-1,0 1,-1-1,1 1,-1-1,-1 1,1-1,-1 0,0 1,0-1,0 0,-3 7,2-10,0 0,1 0,-1 0,0 0,0 0,-1 0,1-1,0 1,-1 0,1-1,-1 0,1 0,-1 0,1 0,-1 0,0 0,0-1,1 1,-1-1,0 0,0 0,-3 0,2 1,0-1,0 0,1 0,-1-1,0 1,0-1,0 0,1 0,-1 0,0 0,1-1,-1 0,1 1,-1-1,-4-4,5 3,0-1,-1 0,1 0,1 0,-1 0,1-1,-1 1,1-1,0 0,1 1,-2-6,3 8,-1 0,1-1,0 1,0 0,0 0,1 0,-1 0,0 0,1 0,-1 0,1 0,0 0,-1 0,1 0,0 0,0 0,1 1,-1-1,0 0,1 1,-1-1,1 1,-1-1,1 1,-1 0,1-1,3 0,0-1</inkml:trace>
  <inkml:trace contextRef="#ctx0" brushRef="#br0" timeOffset="4">829 207,'-1'17,"0"-4,1-1,0 1,1 0,3 16,-4-28,0 0,1 1,-1-1,0 1,1-1,-1 0,1 1,-1-1,1 0,0 0,-1 1,1-1,0 0,0 0,0 0,0 0,0 0,0 0,0 0,0 0,1-1,-1 1,0 0,0-1,1 1,-1-1,0 1,1-1,-1 1,1-1,-1 0,1 0,-1 0,0 0,1 0,-1 0,1 0,-1 0,1-1,-1 1,0 0,1-1,-1 1,0-1,1 0,1-1,-1 1,0-1,0 0,-1 1,1-1,-1 0,1 0,-1 0,0 0,1 0,-1 0,0-1,-1 1,1 0,1-4,6-34,-7 34</inkml:trace>
  <inkml:trace contextRef="#ctx0" brushRef="#br0" timeOffset="5">957 0,'1'12,"0"0,1 0,8 22,2 20,-4-22,1 10,-9-35,0-1,1 0,0 0,0 0,1 0,2 7,-4-12,0 0,0-1,0 1,1 0,-1-1,0 1,1 0,-1 0,0-1,1 1,-1-1,1 1,-1 0,1-1,-1 1,1-1,0 1,-1-1,1 1,0-1,-1 0,1 1,0-1,-1 0,1 0,0 1,0-1,-1 0,1 0,0 0,0 0,0 0,-1 0,1 0,0 0,0 0,-1 0,1 0,0-1,0 1,-1 0,1 0,0-1,-1 1,1 0,0-1,-1 1,1-1,0 1,-1-1,1 1,-1-1,1 0,-1 1,1-1,-1 1,0-1,1 0,-1 0,4-4</inkml:trace>
  <inkml:trace contextRef="#ctx0" brushRef="#br0" timeOffset="6">939 91,'1'0,"3"0,1 0,0-1,1-1,1 0,0 0,0 1,2 1,-1-1,1 1,-1 0,-1-1,-1-1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4.0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18,'0'408,"0"-400</inkml:trace>
  <inkml:trace contextRef="#ctx0" brushRef="#br0" timeOffset="1">1 37,'4'-2,"0"-1,1 1,0 0,0 1,-1-1,1 1,0 0,0 0,10 0,18-6,-24 5,0 0,0 0,0 1,0 0,15 1,34-5,-56 5,-1 0,1-1,0 1,0 0,-1 0,1 0,0 0,0 1,-1-1,1 0,0 1,-1-1,1 1,0-1,-1 1,1 0,-1 0,1 0,-1 0,1 0,-1 0,0 0,1 0,-1 1,0-1,0 0,0 1,0-1,1 3,3 6,0 1,-1-1,6 21,-9-24,1 0,0-1,1 1,0 0,5 8,-5-10,0 0,0 0,-1 0,0 1,0-1,0 0,-1 1,1-1,-1 1,-1-1,1 11,-5 66,4-76,-1-2,0 0,-1 0,1 0,-1 0,1-1,-1 1,0 0,-1-1,1 0,-1 1,1-1,-1 0,-6 5,-51 38,36-28,13-11,-1 1,1-1,-1-1,-23 9,31-13,0 0,0-1,1 0,-1 0,0 0,0 0,0-1,-1 1,1-1,0 0,0 0,0-1,0 1,0-1,0 0,0 0,0 0,0 0,1-1,-5-1,3-1</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3.9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131 0,'-29'46,"-19"81,-3-5,49-117</inkml:trace>
  <inkml:trace contextRef="#ctx0" brushRef="#br0" timeOffset="1">107 9,'1'6,"0"-1,1 0,-1 1,1-1,0 0,1 0,-1 0,6 6,10 27,-9-12,0-1,15 26,-4-7,-18-39</inkml:trace>
  <inkml:trace contextRef="#ctx0" brushRef="#br0" timeOffset="2">64 199,'2'0,"1"-2,2 1,2-1,0 0,1 1,1 1,-1-1,0 0,-2-1,1 0,0 1,0 0,1 0,-1 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3.9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 0,'0'1,"1"-1,0 1,-1 0,1-1,0 1,-1 0,1-1,-1 1,1 0,-1 0,1-1,-1 1,0 0,1 0,-1 0,0 0,0 0,0 0,1-1,-1 1,0 0,0 0,0 0,-1 1,2 31,-2-29,1 311,0-308</inkml:trace>
  <inkml:trace contextRef="#ctx0" brushRef="#br0" timeOffset="1">1 7,'31'0,"-20"-1,1 0,0 2,0-1,12 3,-21-2,1 0,-1 0,1 1,-1-1,0 1,1-1,-1 1,0 0,0 0,0 1,0-1,-1 1,1-1,0 1,-1 0,0 0,2 3,-1-2,0 0,-1 1,1-1,-1 1,0-1,-1 1,1 0,-1 0,0 0,1 6,-2-9,0 1,-1-1,1 0,-1 0,0 0,1 0,-1 0,0 0,0-1,0 1,0 0,-1 0,1-1,0 1,-1 0,1-1,-1 0,0 1,1-1,-1 0,0 0,0 0,0 0,0 0,1 0,-6 1,-33 13,18-7,0 1,-33 18,119-21,-48-7,-6 1,-1-1,0 1,0 1,1-1,-1 2,0-1,0 1,0 1,0-1,13 8,-18-8,0 1,0-1,0 1,0 0,-1 0,1 1,-1-1,0 1,0 0,0 0,-1 0,1 0,2 6,-5-9,1 1,-1 0,1-1,-1 1,1 0,-1-1,0 1,0 0,0-1,0 1,0 0,0-1,-1 1,1 0,0-1,-1 1,1-1,-1 1,0-1,1 1,-1-1,0 1,0-1,0 1,0-1,0 0,0 0,-1 0,1 1,0-1,-1 0,1-1,0 1,-1 0,1 0,-1-1,0 1,1 0,-4 0,-16 5,-1-1,-42 5,-4 1,61-9</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3.9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 8,'0'6,"1"17,-2 0,0 0,-2-1,-6 31,6-35,1 0,0 0,1 0,4 34,-1-2,-2-43</inkml:trace>
  <inkml:trace contextRef="#ctx0" brushRef="#br0" timeOffset="1">12 8,'43'-4,"-34"3,-1-1,1 2,0-1,0 1,0 1,16 2,-23-2,0 0,1 0,-1 0,0 0,0 0,0 1,0-1,0 1,-1-1,1 1,0 0,-1 0,1 0,-1 0,0 0,1 0,-1 0,0 0,0 0,0 0,-1 1,1-1,0 0,-1 1,0-1,0 1,1-1,-1 0,0 1,-1 3,1-2,0 0,-1 1,1-1,-1 0,0 0,0 1,0-1,0 0,-1 0,0 0,0 0,0 0,0-1,-1 1,1-1,-1 1,-3 2,-3 2,-1 0,0-1,-1 0,-16 8,11-6,-8 8,25-16,0 0,0-1,1 1,-1 0,0-1,0 0,0 1,1-1,-1 1,0-1,0 0,1 0,-1 0,0 0,0 0,1 0,-1 0,0 0,3-1,10 0,-11 1,-1-1,1 1,0 0,-1-1,1 1,0 1,-1-1,1 0,0 1,-1-1,1 1,-1 0,1 0,-1 0,1 0,-1 0,0 0,1 1,-1-1,0 1,0 0,0-1,0 1,2 4,-1-3,0 1,0 0,-1 1,0-1,0 0,0 1,-1-1,1 1,0 7,-1-10,-1-1,0 1,0-1,0 1,0-1,-1 1,1-1,0 1,-1-1,1 1,-1-1,1 1,-1-1,0 1,0-1,1 0,-1 0,0 1,0-1,0 0,-1 0,1 0,0 0,0 0,0 0,-1 0,1-1,0 1,-1 0,1-1,-1 1,-1 0,-11 3,0 1,-1-2,1 0,-1 0,-25 0,33-3</inkml:trace>
  <inkml:trace contextRef="#ctx0" brushRef="#br0" timeOffset="2">236 207,'1'0,"2"0,2 0,2 0,0 0,1 0,1 0,0 0,-1 0,1 0,-1 0,1 0,-1 0,0 0,1 0,-1 0,0 0,-1 0</inkml:trace>
  <inkml:trace contextRef="#ctx0" brushRef="#br0" timeOffset="3">518 174,'2'1,"-1"0,0 0,1 1,-1-1,0 0,1 1,-1-1,0 1,0 0,0-1,0 1,0 0,-1 0,1-1,0 4,11 30,-9-24,0 1,-1 0,0 0,0 20,-2-25</inkml:trace>
  <inkml:trace contextRef="#ctx0" brushRef="#br0" timeOffset="4">534 59,'0'0</inkml:trace>
  <inkml:trace contextRef="#ctx0" brushRef="#br0" timeOffset="5">658 174,'-1'33,"0"-22,0 0,0-1,2 1,-1 0,1 0,1-1,0 1,6 18,-2-28,1-10,7-21,-9 19,-2 7,0 0,0 1,0-1,1 1,0-1,0 1,0 0,5-3,20-17,-28 22,0 0,0-1,0 2,0-1,0 0,0 0,0 0,0 0,0 0,0 1,0-1,0 1,0-1,1 1,-1-1,0 1,0 0,1-1,-1 1,0 0,1 0,-1 0,0 0,1 0,-1 0,0 0,0 1,1-1,-1 0,0 1,0-1,1 1,-1-1,0 1,0 0,0-1,2 3,-1-1,0 0,0 0,0 0,-1 1,1-1,-1 0,1 1,-1-1,0 1,0 0,0-1,0 1,-1 0,1-1,-1 1,1 4,-2 94,1-94</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4.0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131 0,'-29'46,"-19"81,-3-5,49-117</inkml:trace>
  <inkml:trace contextRef="#ctx0" brushRef="#br0" timeOffset="1">107 9,'1'6,"0"-1,1 0,-1 1,1-1,0 0,1 0,-1 0,6 6,10 27,-9-12,0-1,15 26,-4-7,-18-39</inkml:trace>
  <inkml:trace contextRef="#ctx0" brushRef="#br0" timeOffset="2">64 199,'2'0,"1"-2,2 1,2-1,0 0,1 1,1 1,-1-1,0 0,-2-1,1 0,0 1,0 0,1 0,-1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22:51.138"/>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8,'4'0,"0"0,0 1,0 0,0 0,0 0,-1 1,1-1,0 1,-1 0,1 0,5 4,39 36,-12-11,66 55,-99-83</inkml:trace>
  <inkml:trace contextRef="#ctx0" brushRef="#br0" timeOffset="993.78">442 1,'-7'2,"0"0,0 1,1-1,-1 1,1 1,-1-1,1 1,0 1,-10 8,-4 3,-5 0,-6 4,1 1,-39 37,67-56,1 0,-1 0,1 0,0 1,0-1,0 1,0-1,1 1,-1-1,1 1,-1-1,1 1,0 4,2 43,0-24,8 47,-7-58,0 0,1 31,-3-34,1-8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4.0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 0,'0'1,"1"-1,0 1,-1 0,1-1,0 1,-1 0,1-1,-1 1,1 0,-1 0,1-1,-1 1,0 0,1 0,-1 0,0 0,0 0,0 0,1-1,-1 1,0 0,0 0,0 0,-1 1,2 31,-2-29,1 311,0-308</inkml:trace>
  <inkml:trace contextRef="#ctx0" brushRef="#br0" timeOffset="1">1 7,'31'0,"-20"-1,1 0,0 2,0-1,12 3,-21-2,1 0,-1 0,1 1,-1-1,0 1,1-1,-1 1,0 0,0 0,0 1,0-1,-1 1,1-1,0 1,-1 0,0 0,2 3,-1-2,0 0,-1 1,1-1,-1 1,0-1,-1 1,1 0,-1 0,0 0,1 6,-2-9,0 1,-1-1,1 0,-1 0,0 0,1 0,-1 0,0 0,0-1,0 1,0 0,-1 0,1-1,0 1,-1 0,1-1,-1 0,0 1,1-1,-1 0,0 0,0 0,0 0,0 0,1 0,-6 1,-33 13,18-7,0 1,-33 18,119-21,-48-7,-6 1,-1-1,0 1,0 1,1-1,-1 2,0-1,0 1,0 1,0-1,13 8,-18-8,0 1,0-1,0 1,0 0,-1 0,1 1,-1-1,0 1,0 0,0 0,-1 0,1 0,2 6,-5-9,1 1,-1 0,1-1,-1 1,1 0,-1-1,0 1,0 0,0-1,0 1,0 0,0-1,-1 1,1 0,0-1,-1 1,1-1,-1 1,0-1,1 1,-1-1,0 1,0-1,0 1,0-1,0 0,0 0,-1 0,1 1,0-1,-1 0,1-1,0 1,-1 0,1 0,-1-1,0 1,1 0,-4 0,-16 5,-1-1,-42 5,-4 1,61-9</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04:14.0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 8,'0'6,"1"17,-2 0,0 0,-2-1,-6 31,6-35,1 0,0 0,1 0,4 34,-1-2,-2-43</inkml:trace>
  <inkml:trace contextRef="#ctx0" brushRef="#br0" timeOffset="1">12 8,'43'-4,"-34"3,-1-1,1 2,0-1,0 1,0 1,16 2,-23-2,0 0,1 0,-1 0,0 0,0 0,0 1,0-1,0 1,-1-1,1 1,0 0,-1 0,1 0,-1 0,0 0,1 0,-1 0,0 0,0 0,0 0,-1 1,1-1,0 0,-1 1,0-1,0 1,1-1,-1 0,0 1,-1 3,1-2,0 0,-1 1,1-1,-1 0,0 0,0 1,0-1,0 0,-1 0,0 0,0 0,0 0,0-1,-1 1,1-1,-1 1,-3 2,-3 2,-1 0,0-1,-1 0,-16 8,11-6,-8 8,25-16,0 0,0-1,1 1,-1 0,0-1,0 0,0 1,1-1,-1 1,0-1,0 0,1 0,-1 0,0 0,0 0,1 0,-1 0,0 0,3-1,10 0,-11 1,-1-1,1 1,0 0,-1-1,1 1,0 1,-1-1,1 0,0 1,-1-1,1 1,-1 0,1 0,-1 0,1 0,-1 0,0 0,1 1,-1-1,0 1,0 0,0-1,0 1,2 4,-1-3,0 1,0 0,-1 1,0-1,0 0,0 1,-1-1,1 1,0 7,-1-10,-1-1,0 1,0-1,0 1,0-1,-1 1,1-1,0 1,-1-1,1 1,-1-1,1 1,-1-1,0 1,0-1,1 0,-1 0,0 1,0-1,0 0,-1 0,1 0,0 0,0 0,0 0,-1 0,1-1,0 1,-1 0,1-1,-1 1,-1 0,-11 3,0 1,-1-2,1 0,-1 0,-25 0,33-3</inkml:trace>
  <inkml:trace contextRef="#ctx0" brushRef="#br0" timeOffset="2">236 207,'1'0,"2"0,2 0,2 0,0 0,1 0,1 0,0 0,-1 0,1 0,-1 0,1 0,-1 0,0 0,1 0,-1 0,0 0,-1 0</inkml:trace>
  <inkml:trace contextRef="#ctx0" brushRef="#br0" timeOffset="3">518 174,'2'1,"-1"0,0 0,1 1,-1-1,0 0,1 1,-1-1,0 1,0 0,0-1,0 1,0 0,-1 0,1-1,0 4,11 30,-9-24,0 1,-1 0,0 0,0 20,-2-25</inkml:trace>
  <inkml:trace contextRef="#ctx0" brushRef="#br0" timeOffset="4">534 59,'0'0</inkml:trace>
  <inkml:trace contextRef="#ctx0" brushRef="#br0" timeOffset="5">658 174,'-1'33,"0"-22,0 0,0-1,2 1,-1 0,1 0,1-1,0 1,6 18,-2-28,1-10,7-21,-9 19,-2 7,0 0,0 1,0-1,1 1,0-1,0 1,0 0,5-3,20-17,-28 22,0 0,0-1,0 2,0-1,0 0,0 0,0 0,0 0,0 0,0 1,0-1,0 1,0-1,1 1,-1-1,0 1,0 0,1-1,-1 1,0 0,1 0,-1 0,0 0,1 0,-1 0,0 0,0 1,1-1,-1 0,0 1,0-1,1 1,-1-1,0 1,0 0,0-1,2 3,-1-1,0 0,0 0,0 0,-1 1,1-1,-1 0,1 1,-1-1,0 1,0 0,0-1,0 1,-1 0,1-1,-1 1,1 4,-2 94,1-94</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22:39.804"/>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213 0,'-10'0,"0"0,0 1,0 0,0 1,0-1,1 2,-19 6,25-7,0-1,0 1,0 0,0 0,0 0,1 0,-1 1,1-1,-1 0,1 1,0 0,0 0,0 0,1-1,-1 2,1-1,0 0,-1 0,1 0,1 1,-1-1,0 0,1 1,0-1,-1 0,2 6,-1-5,0-1,1 1,-1 0,1 0,0 0,0 0,1-1,-1 1,1 0,0-1,0 1,0-1,0 0,0 0,1 0,0 0,-1 0,1 0,0-1,0 1,1-1,-1 0,0 0,1 0,0-1,-1 1,1-1,0 1,-1-1,1-1,6 2,6 1,-1 0,-1 1,1 0,-1 0,-1 2,16 7,-26-12,-1 0,0 0,0 1,0-1,0 1,0-1,0 1,-1 0,1 0,0 0,-1 0,0 0,1 0,-1 0,0 0,0 1,0-1,0 0,0 1,-1-1,1 0,-1 1,0-1,0 1,1-1,-1 1,-1-1,1 1,0-1,-1 1,1-1,-1 1,0-1,0 0,0 0,0 1,0-1,-2 3,0-1,1 0,0 0,-1 0,0-1,1 1,-1-1,-1 0,1 0,0 0,-1 0,0 0,1-1,-1 0,0 0,0 0,-1 0,1 0,0-1,0 0,-1 0,-4 1,-2-2,0 0,0 0,0-1,0-1,1 0,-1 0,-14-6,10 4,5 1,0 0,0 0,0-1,0 0,0-1,1 0,-12-8,18 10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22:39.805"/>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245 38,'-43'-3,"35"2,1 0,-1 1,0-1,1 1,-1 1,0 0,1 0,-1 0,1 1,-1 0,1 0,0 1,-10 5,9-4,1 1,-1 0,1 0,0 1,0 0,1 0,-8 10,11-11,0 0,0 0,1 0,0 0,0 1,0-1,1 0,0 1,0 0,0-1,1 1,0 10,-1-12,1-1,0 1,0-1,0 1,0-1,0 1,1-1,0 1,0-1,0 1,0-1,0 0,1 0,-1 1,1-1,0 0,0 0,0-1,0 1,1 0,-1-1,1 1,-1-1,1 0,0 0,0 0,0 0,0 0,0-1,1 1,-1-1,0 0,1 0,-1 0,1-1,-1 1,7-1,79 12,-36-7,-48-5</inkml:trace>
  <inkml:trace contextRef="#ctx0" brushRef="#br0" timeOffset="1">273 149,'1'0,"1"0,1 0,1 0,1 0,0 0,1 0,-1 0,1 0,-1 0,0 0,1 0,-1 0,1 0,-1 0,-1 0</inkml:trace>
  <inkml:trace contextRef="#ctx0" brushRef="#br0" timeOffset="2">452 175,'0'-2,"1"1,0-1,0 0,0 1,0-1,0 0,0 1,1-1,-1 1,0 0,1-1,-1 1,1 0,0 0,-1 0,1 0,0 0,0 1,-1-1,1 0,3 0,-1-1,0 1,0 0,0 0,0 0,0 0,0 0,0 1,0 0,5 0,-7 1,0 0,1 0,-1 0,0 0,0 0,0 0,0 1,0-1,0 1,-1 0,1-1,0 1,-1 0,1 0,-1 0,0 0,0 0,0 1,0-1,0 0,0 0,0 1,-1-1,1 0,-1 1,0-1,0 1,0 4,0-5,0 1,0 0,0 0,-1 0,1 0,-1 0,0 0,0 0,0-1,0 1,0 0,0-1,-1 1,0-1,1 1,-1-1,0 0,0 0,0 0,0 0,-1 0,1 0,-4 1,1 0,0-1,-1 1,1-1,-1-1,0 1,1-1,-1 0,0-1,0 1,-11-1,15-1,0 1,0-1,0 0,0 0,0 0,1 0,-1 0,0 0,0 0,1 0,-1-1,1 1,-1-1,1 1,0-1,-1 1,1-1,0 0,0 0,0 1,0-1,1 0,-1 0,0 0,1 0,0 0,-1 0,1 0,0 0,0 0,0 0,0-1,1-2,0-21,0 23</inkml:trace>
  <inkml:trace contextRef="#ctx0" brushRef="#br0" timeOffset="3">642 149,'1'8,"0"1,0-1,1 1,0-1,4 9,-5-14,0 0,0 0,0 0,1 0,-1 0,1-1,-1 1,1 0,0-1,0 0,0 1,0-1,1 0,-1 0,0 0,1 0,3 1,-5-3,1 0,0 0,-1-1,1 1,-1 0,1-1,-1 0,1 1,-1-1,1 0,-1 0,0 1,1-1,-1 0,0 0,0-1,0 1,0 0,0 0,0-1,0 1,0 0,0-1,0 1,-1-1,1 1,-1-1,1 1,0-4,1-1,1-1,-1 0,-1-1,1 1,0-10,-2 13</inkml:trace>
  <inkml:trace contextRef="#ctx0" brushRef="#br0" timeOffset="4">880 1,'11'143,"-10"-116,-2-20,1 0,0 0,0 0,1 0,0 0,0 0,1 0,0 0,0-1,0 1,1 0,3 6,-3-12,-1 0,0-1,1 1,-1 0,1-1,-1 1,1-1,0 0,-1 0,1 0,-1 0,1 0,-1 0,1-1,-1 1,1-1,-1 0,1 0,-1 0,1 0,-1 0,4-3,-4 2</inkml:trace>
  <inkml:trace contextRef="#ctx0" brushRef="#br0" timeOffset="5">839 59,'111'0,"-106"0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22:39.7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164 0,'-11'0,"2"1,-1 0,1 0,-1 1,1 0,-1 2,1-1,-11 5,16-6,0 1,0 0,-1-1,1 1,1 0,-1 0,1 1,0 0,-1-1,2 1,-1 1,0-1,1 0,-1 0,0 1,2 0,-1-1,-2 10,3-9,-1 1,1-1,1 0,-1 1,1-2,0 1,0 1,0-1,0 0,1 0,0 1,0-1,0 0,1 0,-1 0,1 0,4 7,-2-8,0 0,-1 1,1-1,0 0,0-1,0 1,1-1,0 0,0-1,-1 0,1 1,0-1,0 0,0-1,1 1,4-1,5 3,-3-2,-2 1,0-1,1 0,0-2,-1 1,1-1,0-1,16-4,-23 4</inkml:trace>
  <inkml:trace contextRef="#ctx0" brushRef="#br0" timeOffset="1">300 161,'4'-1,"0"-1,0 0,0 1,0 1,0-1,1 1,-1-1,0 1,0 0,8 2,-8-2,86 0,-85 0</inkml:trace>
  <inkml:trace contextRef="#ctx0" brushRef="#br0" timeOffset="2">616 125,'0'2,"0"0,0 2,0 0,0 2,0 0,0-1,0 2,0-1,0 0,0 1,0-2,0 1,0 0,0 0,0 0,0 0,0-1</inkml:trace>
  <inkml:trace contextRef="#ctx0" brushRef="#br0" timeOffset="3">616 6,'0'0</inkml:trace>
  <inkml:trace contextRef="#ctx0" brushRef="#br0" timeOffset="4">726 113,'22'62,"-22"45,0-102</inkml:trace>
  <inkml:trace contextRef="#ctx0" brushRef="#br0" timeOffset="5">764 141,'3'-1,"1"0,-1 1,0-1,0 0,0 0,0-1,-1 1,6-4,26-10,-31 15,-1 0,2-1,-2 1,1 0,0 0,-1 0,1 0,0 1,-1-1,1 1,-1 0,1-1,-1 1,1 1,0-1,0 0,-1 0,3 3,-2 1,0-1,0 0,-1 1,1 0,-1-1,0 1,0 0,2 6,-1-1,-1-4,-1 1,1 0,-1-1,-1 2,1 11,2 21,-2-35</inkml:trace>
  <inkml:trace contextRef="#ctx0" brushRef="#br0" timeOffset="6">605 287,'0'-1,"0"-1,0-1,0-2,0 0,0 0,0-2,0 2,0-1,0 0,0 0,0 1,0 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22:39.8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28,'2'1,"-1"-1,0 1,2 0,-2 0,0-1,0 1,0 0,0 0,0 0,0 1,0-1,0 0,0 0,1 0,-2 2,1-2,0 0,-1 1,1-1,-1 0,0 1,1-1,-1 3,10 45,-9-42,5 103,-5-69,5 60,-6-97</inkml:trace>
  <inkml:trace contextRef="#ctx0" brushRef="#br0" timeOffset="1">29 12,'93'-11,"-89"11,2 0,-1 0,0 1,0-1,0 1,0 0,0 1,0-1,-1 2,1-1,0 0,-1 0,0 0,1 1,-2 0,1 1,1-1,-2 0,0 0,1 1,-1 1,0-2,-1 1,2 0,-2 1,0-1,0 1,0-1,-1 1,1 0,0-1,-2 2,2 7,-2-10,-1-1,1 0,-1 0,0 0,1 1,-1-1,-1 0,1 1,0-2,0 1,-1 0,1 0,0 0,-1-1,-1 1,2-1,-1 2,0-2,1 0,-1 1,0-1,-1 0,1 0,0-1,-3 2,-69 22,52-18,-10 8,37-10,18-2,-3-3,-7 0,-1 1,1 1,0-1,14 4,-21-3,-2 1,2 0,-2 0,0 0,1 0,-1 1,1-1,-2 1,1 1,0-1,0 0,-1 0,0 1,4 5,-5-8,-1 1,1 0,-1 0,0 1,1-1,0 0,-2 0,1 0,0 1,0-1,-1 0,1 1,-1 0,1-1,-1 0,0 1,0-1,0 1,-1 0,1-1,0 0,-1 1,-1 4,1-5,-1 1,-1 0,1-1,0 1,0-1,0 1,-2-1,2 1,0-2,-1 1,-1 0,2 0,-1-1,0 0,0 2,-6-1,-76 22,82-23,-8 2,0 0,0-2,-23 2,30-3</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22:39.8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 1,'-1'8,"0"0,-1 0,0 0,0 0,0-1,-7 13,6-12,-1 0,1 1,1 0,0-1,-2 15,2-3,0 0,-1 0,-1-1,-10 31,13-47</inkml:trace>
  <inkml:trace contextRef="#ctx0" brushRef="#br0" timeOffset="1">57 38,'2'0,"1"1,0 0,0 0,0 0,-1 0,1 1,-1-1,1 1,-1-1,1 1,-1 0,0 0,0 0,0 0,0 1,2 2,34 50,-27-39,0 4,0-1,10 29,-20-45</inkml:trace>
  <inkml:trace contextRef="#ctx0" brushRef="#br0" timeOffset="2">10 150,'4'-2,"0"1,0 0,0 0,0 0,0 0,0 1,0 0,0 0,0 0,1 0,3 1,-3-1,53-5,-53 5</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19:21.4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263 1,'-15'0,"0"0,0 1,-1 0,2 1,-25 6,33-6,-1 2,1-2,0 1,0 0,0 0,0 1,1-1,0 1,0 0,-1 1,3 0,-2-1,0 1,-4 8,7-10,-1 0,2 0,-1 0,1 0,-2 0,2-1,0 1,0 1,1-1,-1 0,0 0,1 1,0-1,0 0,0 1,0-1,1 0,0 5,1-5,1 2,-1-2,0 0,1-1,-1 1,1 0,0 0,0-1,1 0,-1 1,1-1,-1 0,1 0,-1 0,8 2,35 11,-35-12,0 1,1 1,-2-1,1 0,14 10,-23-13,-1-1,0 1,-1-1,1 1,0 0,0-1,-1 1,2 0,-1 0,-1 0,1-1,-1 2,1-1,-1 0,1 0,-1 0,0 0,1 0,-1 0,0 0,0 0,0 0,0 0,2 0,-4 0,2 0,0 2,-1-2,0 0,0 1,0-1,0 1,-1-1,1 0,0 0,0 0,-1 1,0 0,1-2,-1 1,1 0,-5 1,-1 1,-1 0,-1-1,1 0,0 0,0-1,-14 1,-117-2,130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19:21.4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202 0,'-11'1,"1"-1,0 2,-1 0,1 0,0 1,0 0,-17 8,21-8,0 0,1 0,-1 0,1 1,0 0,0 0,0 0,0 1,1-1,0 1,0 0,0 1,-6 10,-9 62,16-68,1 0,0 0,1 0,0 0,1 0,0 0,0 0,3 11,-3-16,1 0,0 0,0 0,0 0,1-1,-1 1,1-1,0 1,1-1,-1 0,1 0,0 1,0-2,0 1,0 0,1-1,-1 0,7 5,-2-5,0 1,0-1,1-1,-1 1,1-2,0 1,-1-1,10 0,79-3,-41 0,-47 2</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19:21.495"/>
    </inkml:context>
    <inkml:brush xml:id="br0">
      <inkml:brushProperty name="width" value="0.05011" units="cm"/>
      <inkml:brushProperty name="height" value="0.05011" units="cm"/>
      <inkml:brushProperty name="color" value="#E71224"/>
      <inkml:brushProperty name="ignorePressure" value="1"/>
    </inkml:brush>
  </inkml:definitions>
  <inkml:trace contextRef="#ctx0" brushRef="#br0">1 1,'2'0,"1"0,0 1,-1 0,1 0,-1 0,1 0,-1 0,2 0,-2 0,0 1,1-1,-1 1,0 0,0 0,0 0,-1 0,1 0,2 2,30 51,-19-30,54 65,-66-85</inkml:trace>
  <inkml:trace contextRef="#ctx0" brushRef="#br0" timeOffset="1">390 35,'-5'1,"-1"1,0 0,1 1,0-1,0 1,0 0,1 0,-1 0,1 2,-6 3,-13 9,-104 57,123-71,2-2,0 0,0 0,0 0,0 1,0-1,0 0,1 2,-1-1,-1-1,2 1,-1 0,1 0,0 0,-1 0,1 0,0 0,0 0,0 0,1 0,-1 0,1 1,-1-1,1 0,-1 0,1 1,0-1,0 0,0 1,1-1,0 4,1 41,13 75,-9-46,-5-70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22:49.575"/>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54,'43'39,"27"37,-50-52,41 38,-51-54,-1-1,0 1,0 0,-1 0,13 18,-18-22</inkml:trace>
  <inkml:trace contextRef="#ctx0" brushRef="#br0" timeOffset="706.88">278 0,'-2'1,"0"0,0 0,1 0,-1 1,0-1,1 0,-1 1,1-1,0 1,-1-1,1 1,0 0,0-1,0 1,-1 3,-14 30,11-22,-1 0,0-1,0 0,-16 20,13-18,0 0,-12 26,17-32,0-1,0 0,-1 0,0 0,0 0,-1-1,1 0,-2 0,-10 8,-22 22,36-32</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19:21.496"/>
    </inkml:context>
    <inkml:brush xml:id="br0">
      <inkml:brushProperty name="width" value="0.05011" units="cm"/>
      <inkml:brushProperty name="height" value="0.05011" units="cm"/>
      <inkml:brushProperty name="color" value="#E71224"/>
      <inkml:brushProperty name="ignorePressure" value="1"/>
    </inkml:brush>
  </inkml:definitions>
  <inkml:trace contextRef="#ctx0" brushRef="#br0">45 49,'5'6,"-1"-1,0 1,0 0,0 0,0 0,4 11,71 116,-7 15,-45-104,-24-39</inkml:trace>
  <inkml:trace contextRef="#ctx0" brushRef="#br0" timeOffset="1">300 1,'-5'4,"0"0,1 1,-1-1,1 1,0 0,0 0,0 1,1-1,-3 7,-21 33,-1-1,-41 49,65-88,-15 19,3-1,-2-1,-1-1,-32 29,47-47</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29:56.633"/>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7 1,'-6'135,"12"53,-6-183</inkml:trace>
  <inkml:trace contextRef="#ctx0" brushRef="#br0" timeOffset="1">37 12,'65'-12,"-55"13,8-2,1 2,0 0,32 8,-47-8,1 0,0 1,-1 0,1 0,0 0,-1 0,0 1,0-1,0 1,0 0,0 1,-1-1,1 0,-1 1,0 0,0 0,0 0,0 0,2 7,-2-5,-2-1,1 1,0-1,-1 1,0 0,-1-1,1 1,-1 0,0 0,0-1,-1 1,0 0,0 0,0-1,-1 1,1-1,-1 1,-1-1,-3 8,1-6,0 1,0-1,-1 0,0 0,0-1,0 0,-1 0,0 0,0-1,0 0,-15 8,6-7,0 0,-1-1,1 0,-1-1,0-1,0-1,-19 1,29-3,-28 6,30-6</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29:56.6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7 76,'12'120,"-10"-13,-3-56,1-46</inkml:trace>
  <inkml:trace contextRef="#ctx0" brushRef="#br0" timeOffset="1">0 64,'68'-2,"72"4,-137-1,-1-1,1 1,-1 1,1-1,-1 0,0 1,0-1,1 1,-1 0,0-1,0 1,-1 0,1 1,0-1,-1 0,1 0,-1 1,0-1,1 0,-1 1,1 3,0 0,0 0,0 0,0 0,-1 0,0 1,0-1,0 0,-1 9,-1-13,0 0,1 0,-1 0,0 0,0 0,0-1,-1 1,1 0,0-1,-1 1,1-1,-1 1,1-1,-1 0,0 0,0 0,1 0,-1 0,0 0,0 0,0 0,-2 0,-56 14,39-10,-3-2,20-2,1-1,-1 0,1 1,0 0,-1-1,1 1,0 1,-1-1,1 0,-3 3,68-3,-49-1,0 1,0 0,0 1,-1 1,19 5,-28-6,1-1,-1 0,0 1,0-1,0 1,0 0,0 0,0 1,-1-1,1 0,2 4,-4-4,0 0,0-1,0 1,0 0,-1 0,1 0,-1-1,1 1,-1 0,0 0,1 0,-1 0,0 0,0 0,-1 0,1 0,0-1,-1 1,1 0,-1 0,1 0,-2 2,0-1,0 0,-1 0,0 0,1 0,-1 0,0-1,0 1,0-1,-1 1,1-1,-1 0,1-1,-1 1,1-1,-1 1,-5 0,-1 1,-1 0,0-1,0 0,-18 1,-91 3,115-6</inkml:trace>
  <inkml:trace contextRef="#ctx0" brushRef="#br0" timeOffset="2">365 176,'114'0,"-109"0</inkml:trace>
  <inkml:trace contextRef="#ctx0" brushRef="#br0" timeOffset="3">650 209,'1'-1,"0"0,0 0,0 0,0 1,0-1,0 1,0-1,0 1,1-1,-1 1,0 0,0-1,0 1,1 0,-1 0,0 0,0 0,1 0,-1 0,2 0,28 1,-28 0,1 0,-1 1,1-1,-1 1,1-1,-1 1,0 0,0 0,0 1,0-1,0 1,0-1,-1 1,1 0,-1 0,0 0,2 4,-2-6,-1 1,0 0,0 0,0 0,0 0,0-1,0 1,0 0,-1 1,1-1,-1 0,0 0,1 0,-1 0,0 0,0 0,0 0,-1 1,1-1,0 0,-1 0,1 0,-1 0,0 0,0 0,0 0,0 0,0 0,0-1,0 1,-2 2,-4 0,-1-1,1 0,0 0,-1 0,0-1,0 0,0 0,0-1,0 0,0 0,-12-1,19-1,-1 1,0 0,1 0,-1-1,1 1,-1-1,1 1,-1-1,1 0,-1 1,1-1,0 0,-1 0,1 0,0 0,0 0,0 0,0 0,0-1,0 1,0 0,0-1,0 1,1 0,-1-1,0 1,1-1,-1 1,1-1,0 0,0 1,-1-1,1 1,0-1,0 1,0-1,1 0,-1 1,1-4,0 0,0 0,0 1,1-1,-1 0,1 0,1 1,-1 0,0-1,1 1,0 0,5-6,-4 6,-1 1</inkml:trace>
  <inkml:trace contextRef="#ctx0" brushRef="#br0" timeOffset="4">858 182,'-3'32,"2"-21,0 1,0 0,3 23,-2-33,0 0,1 1,-1-1,1 0,0 1,-1-1,1 0,0 0,1 0,-1 0,0 0,0 0,1 0,-1 0,1 0,0-1,-1 1,1 0,0-1,0 0,0 1,0-1,0 0,1 0,1 1,-2-2,0 1,0 0,0-1,0 0,0 1,0-1,0 0,0 0,0 0,0 0,0 0,1-1,-1 1,0-1,-1 1,1-1,0 0,0 1,0-1,0 0,0 0,-1-1,1 1,0 0,-1 0,1-1,-1 1,0-1,1 0,0-1,3-6,-1 0,0 1,0-1,-1-1,3-11,-1 3,1-7,-4 21</inkml:trace>
  <inkml:trace contextRef="#ctx0" brushRef="#br0" timeOffset="5">1065 0,'12'171,"-5"-20,-8-151,1 1,0-1,0 1,0-1,0 1,0-1,0 1,0-1,0 1,0-1,0 1,0-1,0 1,0-1,1 0,-1 1,0-1,0 1,0-1,1 1,-1-1,0 0,1 1,-1-1,0 0,1 1,-1-1,0 0,1 1,-1-1,0 0,1 0,-1 1,1-1,-1 0,1 0,-1 0,1 0,-1 0,1 0,-1 1,1-1,-1 0,0 0,1-1,-1 1,1 0,-1 0,1 0,-1 0,1 0,-1 0,1-1,-1 1,0 0,1-1,3-1</inkml:trace>
  <inkml:trace contextRef="#ctx0" brushRef="#br0" timeOffset="6">1008 119,'1'-1,"0"0,0 0,0 0,0 0,0 0,0 0,0 0,0 0,1 1,-1-1,0 0,0 1,1-1,-1 1,1-1,-1 1,0 0,1 0,-1-1,3 1,31-4,40-3,-69 7</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29:56.627"/>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40 48,'0'223,"0"-218,0 0</inkml:trace>
  <inkml:trace contextRef="#ctx0" brushRef="#br0" timeOffset="1">1 38,'77'-22,"-58"22,-3-1,-1 0,1 2,0 0,15 3,-28-4,-1 0,0 0,0 1,1-1,-1 1,0 0,0 0,0 0,0 0,0 0,-1 0,1 0,0 0,-1 1,1-1,1 1,-2-1,0 1,1 0,-1-1,0 1,0 0,0 0,0 0,0 0,0 0,-1 0,1 0,-1 0,1 0,-1 0,0 0,0 0,0 1,0 2,-1-4,0 1,0 0,0 0,0-1,0 1,0-1,0 1,-1-1,1 1,-1-1,0 0,0 1,1-1,-1 0,0 0,-3 1,-38 18,32-16,-57 9,75-14,0 0,1 1,-2 0,1 0,1 0,6 2,11-1,-21 0,0-1,0 1,-1 0,1 0,-1 0,0 0,2 0,-2 1,0-1,0 1,0 0,0 0,0 0,-1 0,5 4,-6-5,0 0,0 0,0 0,0 0,-1 0,1 0,0 0,-1 1,1-1,0 0,-1 0,0 1,1-1,-1 0,0 1,0-1,0 0,1 1,-1-1,-1 0,1 1,0-1,0 0,0 1,-1-1,1 0,-1 0,1 1,-1-1,1 0,-1 0,0 0,0 1,1-1,-1 0,0 0,0 0,0-1,0 1,0 0,0 0,-3 1,-9 4,0 0,0 0,-1-2,1 1,-1-2,0 1,0-2,-22 2,-9-4,41 0</inkml:trace>
  <inkml:trace contextRef="#ctx0" brushRef="#br0" timeOffset="2">348 116,'1'0,"1"0,1 0,2 0,-1 0,3 0,-2 0,1 0,-1 0,2 0,-2 0,0 0,1 0,0 0,-1 0,1 0,-2 0</inkml:trace>
  <inkml:trace contextRef="#ctx0" brushRef="#br0" timeOffset="3">604 116,'1'1,"0"0,-1 0,1 0,0 0,0 0,0 0,-1 1,1-1,0 0,-1 0,1 0,-1 1,0-1,1 0,-1 1,0-1,0 0,0 1,0 1,3 29,-6 43,3-71</inkml:trace>
  <inkml:trace contextRef="#ctx0" brushRef="#br0" timeOffset="4">548 1,'1'0,"0"0</inkml:trace>
  <inkml:trace contextRef="#ctx0" brushRef="#br0" timeOffset="5">713 116,'12'109,"-13"-119,0-1,0 0,1 1,0-1,1 0,3-16,-3 26,0 0,0-1,-1 1,1 0,0 0,0 0,0 0,0 0,1 0,-1 0,0 1,0-1,0 0,1 1,0-1,-1 1,1-1,-1 1,1-1,-1 1,0 0,1 0,-1 0,1 0,-1 0,1 0,-1 0,0 0,1 1,-1-1,2 0,-2 1,0 0,1-1,-1 1,0-1,2 2,1 0,-1 0,1 0,0 0,0 0,-1 1,0-1,0 1,0 0,0 0,-1 0,2 0,1 4,-2 0,0-1,-1 1,0 0,0 0,0 0,0 0,0 12,-2-14</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29:56.6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1,'1'2,"-1"0,0 0,1 0,-1 0,1 0,0 0,-1 0,1 0,0 0,0 0,0-1,2 3,-2-2,1 0,-1 0,0 0,0 0,0 0,0 0,0 1,0-1,-1 0,1 0,-1 1,1 3,14 227,-15-195,0-34</inkml:trace>
  <inkml:trace contextRef="#ctx0" brushRef="#br0" timeOffset="1">39 23,'48'-6,"-41"4,1 1,-1 0,1 0,-1 0,13 2,-17 0,-1-1,1 1,-1 0,1 0,-1 0,1 0,-1 0,1 1,-1-1,0 1,0-1,0 1,0 0,0 0,0 0,0 0,-1 0,1 0,-1 1,2 1,7 13,-6-10,0-1,0 1,-1 0,0 0,0 0,3 14,-5-19,-1 0,0 0,0 1,-1-1,1 0,0 0,-1 1,1-1,-1 0,0 0,0 0,0 0,0 0,0 0,0 0,0 0,-1 0,1-1,-1 1,1 0,-1-1,0 1,0-1,1 0,-1 1,0-1,0 0,-3 1,-94 44,98-43,7-2,24-1,-18-1,-1 1,1 0,-1 1,19 3,-26-2,-1 0,0 0,0 0,0 0,0 1,0 0,-1-1,1 1,-1 0,1 0,-1 0,0 0,0 1,-1-1,1 1,-1-1,1 1,-1-1,0 1,0 0,-1-1,1 1,-1 0,0 0,0 0,0-1,0 1,-1 0,0 0,0-1,-1 6,1-8,0 1,0-1,-1 0,1 1,0-1,-1 0,1 0,-1 0,1 0,-1 0,1 0,-1-1,0 1,1 0,-1-1,0 1,1-1,-1 0,0 1,0-1,-3 0,-48-1,36 1,-39-4,52 3</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29:56.6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 27,'2'3,"-1"1,0 0,0-1,0 1,0 0,-1 0,1 0,-1 0,0-1,0 1,-2 6,2-5,-1 43,-15 87,15-110,1-20</inkml:trace>
  <inkml:trace contextRef="#ctx0" brushRef="#br0" timeOffset="1">36 1,'1'5,"-1"0,1 0,1 0,0 0,-1 0,1 0,0 0,1-1,0 1,-1-1,7 7,47 48,-33-37,61 85,-81-104</inkml:trace>
  <inkml:trace contextRef="#ctx0" brushRef="#br0" timeOffset="2">30 189,'19'-1,"-1"0,0-1,-1 0,24-7,-37 8</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26:16.753"/>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15 62,'-14'115,"13"-37,2-13,-1-60</inkml:trace>
  <inkml:trace contextRef="#ctx0" brushRef="#br0" timeOffset="1">15 27,'3'-2,"1"1,0-1,1 1,-1 0,0 0,0 0,0 0,0 1,5 0,0-1,20-6,-21 5,-1 0,0 0,0 1,2 0,-2 1,1 0,8 0,-14 1,0-1,0 1,0 0,-1 0,1 0,0 0,0 0,-1 0,1 0,-1 1,1 0,0-1,-1 1,1-1,-1 1,0-1,0 1,0 0,0 0,0 0,0-1,-1 2,1-1,-1 0,1 0,-1 0,0 0,1 0,-1 0,0 0,0 1,-1 1,2 4,-1 0,0-1,0 1,-1 0,0-1,-3 14,2-18,1 1,-1-1,0 0,-1 0,1 0,0-1,0 1,-1 0,1 0,-1-1,0 0,1 0,-1 0,0 0,0-1,-5 3,-78 34,183-50,-95 11,0 1,0 0,1 0,-1 0,0 0,0 0,0 0,0 0,0 1,0-1,0 1,2 0,-3 0,1 0,0 0,0 0,0 0,0 0,0 0,-1 1,1-1,-1 2,1-2,-1 1,0-1,1 1,-1 0,0 0,0 0,0 0,0 0,-1 0,1 1,0-1,-1 0,1 0,-1 0,0 0,0 0,0 1,0 3,0-3,0 0,0 0,-1 0,1-1,-1 2,1-1,-1-1,0 1,0 0,0-1,0 1,-1 0,1 0,-1-1,0 0,1 0,-1 0,0 0,0 0,0 0,0 1,-1-2,1 1,0-1,-2 1,2-1,-1 0,1 0,-1 0,0 0,1-1,-1 1,-5 0,-26 1,-44 9,66-10,6-1</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26:16.751"/>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 9,'2'3,"-1"0,1 0,0 0,-1 0,1 0,-1 0,0 1,0-1,0 0,0 4,4 10,-2-6,0 1,-1-1,0 1,0-1,-2 1,1 0,-2-1,-2 23,1 10,2 17,0-56</inkml:trace>
  <inkml:trace contextRef="#ctx0" brushRef="#br0" timeOffset="1">14 22,'61'-11,"-53"8,1 1,0 0,0 1,0-1,17 1,-23 2,0-1,0 1,0 0,-1-1,1 1,0 0,0 1,-1-1,1 0,-1 1,1 0,-1-1,0 1,0 0,0 0,0 0,0 1,0-1,0 0,-1 1,1-1,2 6,8 15,-6-14,-1 0,0 0,-1 0,0 1,3 11,-7-19,1 0,-1 1,0-1,0 0,0 0,0 0,0 0,0 0,0 0,-1 0,1 0,-1 0,1 0,-1 0,0 0,0 0,0 0,0 0,0 0,0-1,-1 1,1-1,-1 1,1-1,-1 1,1-1,-1 0,0 1,0-1,-3 1,-112 59,77-40,36-20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26:16.749"/>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8,'4'0,"0"0,0 1,0 0,0 0,0 0,-1 1,1-1,0 1,-1 0,1 0,5 4,39 36,-12-11,66 55,-99-83</inkml:trace>
  <inkml:trace contextRef="#ctx0" brushRef="#br0" timeOffset="1">442 1,'-7'2,"0"0,0 1,1-1,-1 1,1 1,-1-1,1 1,0 1,-10 8,-4 3,-5 0,-6 4,1 1,-39 37,67-56,1 0,-1 0,1 0,0 1,0-1,0 1,0-1,1 1,-1-1,1 1,-1-1,1 1,0 4,2 43,0-24,8 47,-7-58,0 0,1 31,-3-34,1-8</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26:16.747"/>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55,'45'40,"28"38,-52-54,43 40,-54-56,0-1,-1 1,1 0,-2 0,14 19,-19-23</inkml:trace>
  <inkml:trace contextRef="#ctx0" brushRef="#br0" timeOffset="1">291 0,'-2'1,"0"0,0 0,1 0,-1 1,-1-1,2 0,-1 1,1-1,0 1,-1-1,1 1,0 0,0-1,0 1,-1 4,-15 29,12-21,-1-1,-1-1,1 0,-17 21,14-19,-1 1,-12 26,18-33,0-1,0 0,-2 0,1 0,0 1,-1-2,0 0,-1 0,-11 8,-23 23,38-33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24:17.6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7 76,'12'120,"-10"-13,-3-56,1-46</inkml:trace>
  <inkml:trace contextRef="#ctx0" brushRef="#br0" timeOffset="1692.75">0 64,'68'-2,"72"4,-137-1,-1-1,1 1,-1 1,1-1,-1 0,0 1,0-1,1 1,-1 0,0-1,0 1,-1 0,1 1,0-1,-1 0,1 0,-1 1,0-1,1 0,-1 1,1 3,0 0,0 0,0 0,0 0,-1 0,0 1,0-1,0 0,-1 9,-1-13,0 0,1 0,-1 0,0 0,0 0,0-1,-1 1,1 0,0-1,-1 1,1-1,-1 1,1-1,-1 0,0 0,0 0,1 0,-1 0,0 0,0 0,0 0,-2 0,-56 14,39-10,-3-2,20-2,1-1,-1 0,1 1,0 0,-1-1,1 1,0 1,-1-1,1 0,-3 3,68-3,-49-1,0 1,0 0,0 1,-1 1,19 5,-28-6,1-1,-1 0,0 1,0-1,0 1,0 0,0 0,0 1,-1-1,1 0,2 4,-4-4,0 0,0-1,0 1,0 0,-1 0,1 0,-1-1,1 1,-1 0,0 0,1 0,-1 0,0 0,0 0,-1 0,1 0,0-1,-1 1,1 0,-1 0,1 0,-2 2,0-1,0 0,-1 0,0 0,1 0,-1 0,0-1,0 1,0-1,-1 1,1-1,-1 0,1-1,-1 1,1-1,-1 1,-5 0,-1 1,-1 0,0-1,0 0,-18 1,-91 3,115-6</inkml:trace>
  <inkml:trace contextRef="#ctx0" brushRef="#br0" timeOffset="2482.47">365 176,'114'0,"-109"0</inkml:trace>
  <inkml:trace contextRef="#ctx0" brushRef="#br0" timeOffset="3599.92">650 209,'1'-1,"0"0,0 0,0 0,0 1,0-1,0 1,0-1,0 1,1-1,-1 1,0 0,0-1,0 1,1 0,-1 0,0 0,0 0,1 0,-1 0,2 0,28 1,-28 0,1 0,-1 1,1-1,-1 1,1-1,-1 1,0 0,0 0,0 1,0-1,0 1,0-1,-1 1,1 0,-1 0,0 0,2 4,-2-6,-1 1,0 0,0 0,0 0,0 0,0-1,0 1,0 0,-1 1,1-1,-1 0,0 0,1 0,-1 0,0 0,0 0,0 0,-1 1,1-1,0 0,-1 0,1 0,-1 0,0 0,0 0,0 0,0 0,0 0,0-1,0 1,-2 2,-4 0,-1-1,1 0,0 0,-1 0,0-1,0 0,0 0,0-1,0 0,0 0,-12-1,19-1,-1 1,0 0,1 0,-1-1,1 1,-1-1,1 1,-1-1,1 0,-1 1,1-1,0 0,-1 0,1 0,0 0,0 0,0 0,0 0,0-1,0 1,0 0,0-1,0 1,1 0,-1-1,0 1,1-1,-1 1,1-1,0 0,0 1,-1-1,1 1,0-1,0 1,0-1,1 0,-1 1,1-4,0 0,0 0,0 1,1-1,-1 0,1 0,1 1,-1 0,0-1,1 1,0 0,5-6,-4 6,-1 1</inkml:trace>
  <inkml:trace contextRef="#ctx0" brushRef="#br0" timeOffset="4667.06">858 182,'-3'32,"2"-21,0 1,0 0,3 23,-2-33,0 0,1 1,-1-1,1 0,0 1,-1-1,1 0,0 0,1 0,-1 0,0 0,0 0,1 0,-1 0,1 0,0-1,-1 1,1 0,0-1,0 0,0 1,0-1,0 0,1 0,1 1,-2-2,0 1,0 0,0-1,0 0,0 1,0-1,0 0,0 0,0 0,0 0,0 0,1-1,-1 1,0-1,-1 1,1-1,0 0,0 1,0-1,0 0,0 0,-1-1,1 1,0 0,-1 0,1-1,-1 1,0-1,1 0,0-1,3-6,-1 0,0 1,0-1,-1-1,3-11,-1 3,1-7,-4 21</inkml:trace>
  <inkml:trace contextRef="#ctx0" brushRef="#br0" timeOffset="5518.4">1065 0,'12'171,"-5"-20,-8-151,1 1,0-1,0 1,0-1,0 1,0-1,0 1,0-1,0 1,0-1,0 1,0-1,0 1,0-1,1 0,-1 1,0-1,0 1,0-1,1 1,-1-1,0 0,1 1,-1-1,0 0,1 1,-1-1,0 0,1 1,-1-1,0 0,1 0,-1 1,1-1,-1 0,1 0,-1 0,1 0,-1 0,1 0,-1 1,1-1,-1 0,0 0,1-1,-1 1,1 0,-1 0,1 0,-1 0,1 0,-1 0,1-1,-1 1,0 0,1-1,3-1</inkml:trace>
  <inkml:trace contextRef="#ctx0" brushRef="#br0" timeOffset="6291.18">1008 119,'1'-1,"0"0,0 0,0 0,0 0,0 0,0 0,0 0,0 0,1 1,-1-1,0 0,0 1,1-1,-1 1,1-1,-1 1,0 0,1 0,-1-1,3 1,31-4,40-3,-69 7</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32:29.506"/>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1 1,'4'2,"-1"0,1 1,0 0,-1 0,0 0,1 0,-1 1,0-1,-1 1,1 0,3 7,6 5,105 110,-113-123</inkml:trace>
  <inkml:trace contextRef="#ctx0" brushRef="#br0" timeOffset="1">388 20,'-7'2,"1"0,1 1,-1-1,0 1,1 1,-1-1,1 1,0 0,0 0,0 0,-6 8,-14 10,-11 5,-49 46,82-70,1 1,0-1,1 1,-1-1,1 1,0 0,-1 0,1-1,1 1,-1 0,1 0,-1 0,2 7,4 52,1 8,-6-55,1-1,0 1,5 16,0-7,-5-20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32:29.505"/>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212 1,'-7'0,"0"0,0 1,0 0,0 0,0 1,0 0,0 0,1 1,-1 0,1 0,-1 0,1 1,0 0,0 0,1 0,-1 1,1 0,0 0,0 1,1-1,0 1,0 0,0 0,0 0,-4 12,5-9,-1-1,1 1,1-1,0 1,0 0,1 0,0 0,0 10,1-18,1 1,-1-1,1 0,0 1,-1-1,1 0,0 0,0 1,0-1,0 0,0 0,0 0,0 0,0 0,0 0,1-1,-1 1,0 0,1-1,-1 1,0-1,1 1,-1-1,0 1,4-1,44 10,-38-9,18 4,-24-5,1 0,0 1,0-1,-1 1,1 1,0-1,-1 1,0 0,1 0,-1 1,0-1,0 1,0 0,0 1,-1-1,1 1,-1 0,0 0,7 8,-7-5,0-1,0 1,0 0,5 12,-9-18,1 0,-1 0,0 0,1 0,-1 0,0 0,0 0,0 0,0 0,0 0,0 0,0 0,0 0,0 0,0 0,-1 0,1 0,0 0,-1 0,1 0,-1 0,1 0,-1 0,1 0,-1 0,0-1,1 1,-1 0,0 0,0-1,1 1,-1 0,0-1,0 1,0-1,0 1,0-1,0 0,0 1,0-1,0 0,0 0,0 0,-1 1,-37 4,0-2,0-1,-71-7,72-5,33 9</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32:29.4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326 8,'0'-1,"-1"1,0-1,0 0,1 1,-1-1,0 1,0-1,0 1,0-1,1 1,-1 0,0-1,0 1,0 0,0 0,0-1,0 1,0 0,0 0,0 0,0 0,-1 1,-32-1,29 0,-5 0,-16 0,1 1,-44 7,60-5,1-1,0 1,0 0,-1 0,1 1,1 0,-1 1,1 0,0 0,0 0,-12 12,16-13,0 0,0 1,0-1,0 0,1 1,0-1,0 2,0-2,0 1,1 0,0-1,0 2,0-1,0 0,1 9,0-11,0 1,0-1,0 1,1-1,0 1,0 0,0-1,0 0,0 0,0 0,1 1,0-1,0 0,-1 0,2 0,-1-1,0 1,0-1,1 2,0-2,-1 0,8 4,20 13,-25-15,1 0,0-1,-1 0,1 1,2-1,-2-1,0 0,0 0,13 2,176 5,-190-9</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32:29.511"/>
    </inkml:context>
    <inkml:brush xml:id="br0">
      <inkml:brushProperty name="width" value="0.05004" units="cm"/>
      <inkml:brushProperty name="height" value="0.05004" units="cm"/>
      <inkml:brushProperty name="color" value="#E71224"/>
      <inkml:brushProperty name="ignorePressure" value="1"/>
    </inkml:brush>
  </inkml:definitions>
  <inkml:trace contextRef="#ctx0" brushRef="#br0">1 1,'3'2,"0"0,-1 0,1 0,0 1,-1-1,0 1,1 0,2 5,9 8,74 62,-67-59,35 39,-53-55</inkml:trace>
  <inkml:trace contextRef="#ctx0" brushRef="#br0" timeOffset="1">429 54,'-43'25,"27"-14,1-1,-32 16,33-20,1 1,0 0,0 1,1 1,-18 15,29-21,0-1,-1 1,1-1,0 1,0 0,0-1,1 1,-1 0,1 0,-1 0,1 0,0-1,0 1,1 5,6 46,-6-44,1 2,4 25,2 62,-2-57,-6-37</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32:29.513"/>
    </inkml:context>
    <inkml:brush xml:id="br0">
      <inkml:brushProperty name="width" value="0.05004" units="cm"/>
      <inkml:brushProperty name="height" value="0.05004" units="cm"/>
      <inkml:brushProperty name="color" value="#E71224"/>
      <inkml:brushProperty name="ignorePressure" value="1"/>
    </inkml:brush>
  </inkml:definitions>
  <inkml:trace contextRef="#ctx0" brushRef="#br0">0 2,'6'3,"0"0,-1 1,0-1,-1 1,2 0,-2 0,1 0,5 7,-7-7,106 88,-7-7,3 2,-48-36,-54-48</inkml:trace>
  <inkml:trace contextRef="#ctx0" brushRef="#br0" timeOffset="1">22 337,'6'-2,"-1"0,0 0,0 0,1-1,-1 1,-1-1,1 0,0-1,-1 1,7-8,18-11,50-33,-30 20,-20 12,1-1,36-39,7-7,-68 65,-3 3</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32:29.510"/>
    </inkml:context>
    <inkml:brush xml:id="br0">
      <inkml:brushProperty name="width" value="0.04999" units="cm"/>
      <inkml:brushProperty name="height" value="0.04999" units="cm"/>
      <inkml:brushProperty name="color" value="#E71224"/>
      <inkml:brushProperty name="ignorePressure" value="1"/>
    </inkml:brush>
  </inkml:definitions>
  <inkml:trace contextRef="#ctx0" brushRef="#br0">299 5,'-41'-2,"29"0,0 2,0-1,0 1,0 1,1 0,-24 5,25-1,-1 0,0 0,1 0,0 2,-12 9,20-14,-1 0,1 0,-1 0,1 0,0 0,0 1,0-1,0 1,0 0,0 0,1-1,0 1,-1 0,1 0,0 1,1-1,-1 0,0 0,1 0,0 0,-1 1,1-1,1 0,-1 4,2-5,0 0,-1 0,1 0,0-1,0 1,0-1,0 1,0-1,0 0,0 0,0 0,0 0,1 0,-1 0,0-1,1 1,3-1,45 8,0-9,-42-1,-1 1,1 1,-1-1,1 2,-1-1,1 1,-1 0,1 1,-1 0,1 0,-1 1,9 4,-15-7,-1 1,0 0,1 0,-1-1,0 1,0 0,0 0,0 0,0 0,0 1,0-1,0 0,0 0,0 1,-1-1,1 0,0 1,-1-1,1 0,-1 1,0-1,1 1,-1-1,0 1,0-1,0 3,-1-1,0-1,0 0,0 0,-1 0,1 1,0-2,-1 1,1 0,-1 0,0 0,0-1,0 1,0-1,-3 3,-6 2,-1 0,0 0,0-1,-22 6,22-8,0 0,0-1,-1 0,1-1,0-1,0 0,-1 0,1-1,-20-5,-42-2,69 8</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32:29.4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196 0,'-13'1,"0"0,0 1,0 0,0 1,0 1,1 0,-1 0,1 1,1 1,-20 11,28-13,-1-1,1 0,0 1,0 0,0 0,1 0,-1 0,1 0,0 1,0-1,1 1,-1-1,1 1,0-1,0 1,0 9,0-4,0 1,1-1,1 1,-1-1,2 1,3 16,-3-22,0-1,1 1,0-1,-1 1,1-1,1 0,-1 0,1 0,-1 0,1-1,0 1,0-1,1 0,-1-1,1 1,-1-1,10 4,-1-1,0-1,0 0,0 0,1-2,22 2,-20-2,1-2,-1 0,0-1,1-1,-1 0,0-1,19-7,-31 9</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32:29.508"/>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0 40,'4'1,"0"1,-1 0,1 1,-1-1,1 1,-1-1,0 1,0 0,0 0,0 1,0-1,-1 0,0 1,3 5,16 18,20 13,29 24,-32-32,-1 2,63 75,-97-106</inkml:trace>
  <inkml:trace contextRef="#ctx0" brushRef="#br0" timeOffset="1">309 1,'-2'5,"-1"0,0 1,0-1,-1-1,1 1,-1 0,0-1,0 0,-9 7,3-2,-9 12,0 1,2 0,1 1,-15 27,-46 84,56-104,19-26</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32:29.4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252 7,'-139'-6,"134"6,0 0,1 0,-1 1,0 0,0 0,1 0,-1 1,0-1,1 1,0 0,-1 1,1-1,0 1,0 0,0 0,1 0,-1 0,1 1,-1-1,1 1,0 0,1 0,-1 0,1 0,0 0,0 1,0-1,0 1,1-1,-1 1,1 0,1 0,-1-1,1 1,0 10,0-5,1 0,1 0,0 0,0 0,1 0,0 0,1-1,0 1,1-1,-1 0,2-1,-1 1,1-1,1 0,-1 0,1-1,1 0,-1 0,1 0,1-1,-1-1,1 1,0-1,0-1,0 0,1 0,-1 0,1-2,0 1,0-1,0 0,20 0,-24-2,1 0,0 0,-1 0,1-1,-1 0,1 0,-1-1,0 0,1 0,-1 0,0-1,0 0,-1 0,1 0,-1-1,1 0,6-6,-8 7</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32:29.4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249 3,'-30'-1,"24"0,0 0,0 1,0 0,0 0,-1 1,1 0,0 0,0 0,-10 4,-61 32,72-34,1-1,-1 1,1 0,-1 1,1-1,0 1,0 0,1 0,-1 0,1 0,0 0,0 1,-4 7,4-3,1 0,-1 0,1 0,1 1,0-1,0 0,1 1,0-1,1 0,0 1,0-1,1 0,0 1,1-1,0-1,0 1,1 0,0-1,1 1,0-1,0-1,1 1,11 12,-8-11,0-1,0 1,1-2,0 1,0-2,1 1,0-1,0-1,1 0,-1-1,1 0,0 0,0-2,0 1,21 0,-4 0,-1-1,1-2,38-5,-62 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23:43.815"/>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7 1,'-6'135,"12"53,-6-183</inkml:trace>
  <inkml:trace contextRef="#ctx0" brushRef="#br0" timeOffset="1168.58">37 12,'65'-12,"-55"13,8-2,1 2,0 0,32 8,-47-8,1 0,0 1,-1 0,1 0,0 0,-1 0,0 1,0-1,0 1,0 0,0 1,-1-1,1 0,-1 1,0 0,0 0,0 0,0 0,2 7,-2-5,-2-1,1 1,0-1,-1 1,0 0,-1-1,1 1,-1 0,0 0,0-1,-1 1,0 0,0 0,0-1,-1 1,1-1,-1 1,-1-1,-3 8,1-6,0 1,0-1,-1 0,0 0,0-1,0 0,-1 0,0 0,0-1,0 0,-15 8,6-7,0 0,-1-1,1 0,-1-1,0-1,0-1,-19 1,29-3,-28 6,30-6</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32:29.497"/>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170 9,'0'-1,"-1"0,1 1,-1-1,0 0,1 1,-1-1,0 1,0-1,0 1,1-1,-1 1,0 0,0-1,0 1,0 0,1 0,-1 0,0-1,0 1,0 0,0 0,0 0,0 0,0 1,0-1,0 0,1 0,-1 0,-1 1,-31 5,32-6,-11 3,1 1,-1 0,0 0,-18 11,29-15,-1 1,0 0,0 0,0 0,0 0,1 0,-1 1,0-1,1 0,-1 1,1-1,-1 1,1 0,0-1,0 1,0 0,0 0,0 0,0 0,0 0,1 0,-1 0,1 0,-1 0,1 0,0 0,0 0,0 0,0 0,0 0,0 0,1 0,-1 1,1-1,-1 0,2 2,3 2,0-1,0 0,0 0,1-1,0 1,0-1,0-1,0 1,1-1,-1 0,1 0,0-1,0 0,8 2,-4-1,0 1,1 1,16 9,-26-13,0 1,1-1,-1 1,0 0,0 0,0 0,-1 0,1 0,0 0,-1 1,1-1,-1 1,0-1,0 1,0-1,0 1,0-1,-1 1,1 0,-1 0,1-1,-1 1,0 0,0 0,-1-1,1 1,0 0,-1-1,0 1,1 0,-1-1,0 1,0-1,-1 1,1-1,-1 1,1-1,-1 0,0 0,1 0,-1 0,0 0,0 0,-1 0,1-1,0 1,-1-1,1 1,-4 0,-71 13,71-15,0 1,0-1,-1 0,1-1,0 1,0-1,0-1,0 1,0-1,-8-3,10 3</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32:29.502"/>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296 0,'-16'1,"1"1,0 1,-1 0,1 1,1 0,-1 2,-21 10,33-15,0 0,1 1,-1 0,1 0,0 0,-1 0,1 0,0 0,0 0,1 1,-1-1,0 1,1-1,-1 1,1 0,0-1,0 1,0 0,0 0,0 0,1 0,0 0,-1 0,1 0,0 0,0 0,1 0,-1 0,0 0,1 0,0 0,0-1,0 1,0 0,0 0,1-1,-1 1,1 0,-1-1,1 0,0 1,0-1,0 0,0 0,1 0,-1 0,1 0,-1-1,1 1,-1-1,1 0,0 1,5 0,10 3,-5-1,0-1,1 0,-1-1,26 1,-37-3,0 0,1 0,-1 0,0 0,0 1,1-1,-1 1,0-1,0 1,0 0,0 0,0 0,0 0,0 0,0 0,0 1,-1-1,1 0,0 1,-1 0,1-1,-1 1,0 0,1 0,-1 0,0 0,0 0,0 0,0 0,-1 0,1 0,0 0,-1 0,0 1,1-1,-1 3,0-2,0 0,0 0,-1 0,1 0,-1 0,0 1,1-1,-1 0,0-1,-1 1,1 0,-1 0,1 0,-1-1,0 1,0-1,0 1,0-1,0 0,-1 0,1 0,-1 0,1 0,-1-1,-5 3,-16 3,0-1,0-1,-1-2,1 0,-1-2,0 0,-49-6,36-2,32 7</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32:29.515"/>
    </inkml:context>
    <inkml:brush xml:id="br0">
      <inkml:brushProperty name="width" value="0.04987" units="cm"/>
      <inkml:brushProperty name="height" value="0.04987" units="cm"/>
      <inkml:brushProperty name="color" value="#E71224"/>
      <inkml:brushProperty name="ignorePressure" value="1"/>
    </inkml:brush>
  </inkml:definitions>
  <inkml:trace contextRef="#ctx0" brushRef="#br0">0 1,'0'0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7:38.3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28,'2'1,"-1"-1,0 1,2 0,-2 0,0-1,0 1,0 0,0 0,0 0,0 1,0-1,0 0,0 0,1 0,-2 2,1-2,0 0,-1 1,1-1,-1 0,0 1,1-1,-1 3,10 45,-9-42,5 103,-5-69,5 60,-6-97</inkml:trace>
  <inkml:trace contextRef="#ctx0" brushRef="#br0" timeOffset="1">29 12,'93'-11,"-89"11,2 0,-1 0,0 1,0-1,0 1,0 0,0 1,0-1,-1 2,1-1,0 0,-1 0,0 0,1 1,-2 0,1 1,1-1,-2 0,0 0,1 1,-1 1,0-2,-1 1,2 0,-2 1,0-1,0 1,0-1,-1 1,1 0,0-1,-2 2,2 7,-2-10,-1-1,1 0,-1 0,0 0,1 1,-1-1,-1 0,1 1,0-2,0 1,-1 0,1 0,0 0,-1-1,-1 1,2-1,-1 2,0-2,1 0,-1 1,0-1,-1 0,1 0,0-1,-3 2,-69 22,52-18,-10 8,37-10,18-2,-3-3,-7 0,-1 1,1 1,0-1,14 4,-21-3,-2 1,2 0,-2 0,0 0,1 0,-1 1,1-1,-2 1,1 1,0-1,0 0,-1 0,0 1,4 5,-5-8,-1 1,1 0,-1 0,0 1,1-1,0 0,-2 0,1 0,0 1,0-1,-1 0,1 1,-1 0,1-1,-1 0,0 1,0-1,0 1,-1 0,1-1,0 0,-1 1,-1 4,1-5,-1 1,-1 0,1-1,0 1,0-1,0 1,-2-1,2 1,0-2,-1 1,-1 0,2 0,-1-1,0 0,0 2,-6-1,-76 22,82-23,-8 2,0 0,0-2,-23 2,30-3</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7:38.3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 1,'-1'8,"0"0,-1 0,0 0,0 0,0-1,-7 13,6-12,-1 0,1 1,1 0,0-1,-2 15,2-3,0 0,-1 0,-1-1,-10 31,13-47</inkml:trace>
  <inkml:trace contextRef="#ctx0" brushRef="#br0" timeOffset="1">57 38,'2'0,"1"1,0 0,0 0,0 0,-1 0,1 1,-1-1,1 1,-1-1,1 1,-1 0,0 0,0 0,0 0,0 1,2 2,34 50,-27-39,0 4,0-1,10 29,-20-45</inkml:trace>
  <inkml:trace contextRef="#ctx0" brushRef="#br0" timeOffset="2">10 150,'4'-2,"0"1,0 0,0 0,0 0,0 0,0 1,0 0,0 0,0 0,1 0,3 1,-3-1,53-5,-53 5</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7:38.299"/>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245 38,'-43'-3,"35"2,1 0,-1 1,0-1,1 1,-1 1,0 0,1 0,-1 0,1 1,-1 0,1 0,0 1,-10 5,9-4,1 1,-1 0,1 0,0 1,0 0,1 0,-8 10,11-11,0 0,0 0,1 0,0 0,0 1,0-1,1 0,0 1,0 0,0-1,1 1,0 10,-1-12,1-1,0 1,0-1,0 1,0-1,0 1,1-1,0 1,0-1,0 1,0-1,0 0,1 0,-1 1,1-1,0 0,0 0,0-1,0 1,1 0,-1-1,1 1,-1-1,1 0,0 0,0 0,0 0,0 0,0-1,1 1,-1-1,0 0,1 0,-1 0,1-1,-1 1,7-1,79 12,-36-7,-48-5</inkml:trace>
  <inkml:trace contextRef="#ctx0" brushRef="#br0" timeOffset="1">273 149,'1'0,"1"0,1 0,1 0,1 0,0 0,1 0,-1 0,1 0,-1 0,0 0,1 0,-1 0,1 0,-1 0,-1 0</inkml:trace>
  <inkml:trace contextRef="#ctx0" brushRef="#br0" timeOffset="2">452 175,'0'-2,"1"1,0-1,0 0,0 1,0-1,0 0,0 1,1-1,-1 1,0 0,1-1,-1 1,1 0,0 0,-1 0,1 0,0 0,0 1,-1-1,1 0,3 0,-1-1,0 1,0 0,0 0,0 0,0 0,0 0,0 1,0 0,5 0,-7 1,0 0,1 0,-1 0,0 0,0 0,0 0,0 1,0-1,0 1,-1 0,1-1,0 1,-1 0,1 0,-1 0,0 0,0 0,0 1,0-1,0 0,0 0,0 1,-1-1,1 0,-1 1,0-1,0 1,0 4,0-5,0 1,0 0,0 0,-1 0,1 0,-1 0,0 0,0 0,0-1,0 1,0 0,0-1,-1 1,0-1,1 1,-1-1,0 0,0 0,0 0,0 0,-1 0,1 0,-4 1,1 0,0-1,-1 1,1-1,-1-1,0 1,1-1,-1 0,0-1,0 1,-11-1,15-1,0 1,0-1,0 0,0 0,0 0,1 0,-1 0,0 0,0 0,1 0,-1-1,1 1,-1-1,1 1,0-1,-1 1,1-1,0 0,0 0,0 1,0-1,1 0,-1 0,0 0,1 0,0 0,-1 0,1 0,0 0,0 0,0 0,0-1,1-2,0-21,0 23</inkml:trace>
  <inkml:trace contextRef="#ctx0" brushRef="#br0" timeOffset="3">642 149,'1'8,"0"1,0-1,1 1,0-1,4 9,-5-14,0 0,0 0,0 0,1 0,-1 0,1-1,-1 1,1 0,0-1,0 0,0 1,0-1,1 0,-1 0,0 0,1 0,3 1,-5-3,1 0,0 0,-1-1,1 1,-1 0,1-1,-1 0,1 1,-1-1,1 0,-1 0,0 1,1-1,-1 0,0 0,0-1,0 1,0 0,0 0,0-1,0 1,0 0,0-1,0 1,-1-1,1 1,-1-1,1 1,0-4,1-1,1-1,-1 0,-1-1,1 1,0-10,-2 13</inkml:trace>
  <inkml:trace contextRef="#ctx0" brushRef="#br0" timeOffset="4">880 1,'11'143,"-10"-116,-2-20,1 0,0 0,0 0,1 0,0 0,0 0,1 0,0 0,0-1,0 1,1 0,3 6,-3-12,-1 0,0-1,1 1,-1 0,1-1,-1 1,1-1,0 0,-1 0,1 0,-1 0,1 0,-1 0,1-1,-1 1,1-1,-1 0,1 0,-1 0,1 0,-1 0,4-3,-4 2</inkml:trace>
  <inkml:trace contextRef="#ctx0" brushRef="#br0" timeOffset="5">839 59,'111'0,"-106"0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7:38.298"/>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213 0,'-10'0,"0"0,0 1,0 0,0 1,0-1,1 2,-19 6,25-7,0-1,0 1,0 0,0 0,0 0,1 0,-1 1,1-1,-1 0,1 1,0 0,0 0,0 0,1-1,-1 2,1-1,0 0,-1 0,1 0,1 1,-1-1,0 0,1 1,0-1,-1 0,2 6,-1-5,0-1,1 1,-1 0,1 0,0 0,0 0,1-1,-1 1,1 0,0-1,0 1,0-1,0 0,0 0,1 0,0 0,-1 0,1 0,0-1,0 1,1-1,-1 0,0 0,1 0,0-1,-1 1,1-1,0 1,-1-1,1-1,6 2,6 1,-1 0,-1 1,1 0,-1 0,-1 2,16 7,-26-12,-1 0,0 0,0 1,0-1,0 1,0-1,0 1,-1 0,1 0,0 0,-1 0,0 0,1 0,-1 0,0 0,0 1,0-1,0 0,0 1,-1-1,1 0,-1 1,0-1,0 1,1-1,-1 1,-1-1,1 1,0-1,-1 1,1-1,-1 1,0-1,0 0,0 0,0 1,0-1,-2 3,0-1,1 0,0 0,-1 0,0-1,1 1,-1-1,-1 0,1 0,0 0,-1 0,0 0,1-1,-1 0,0 0,0 0,-1 0,1 0,0-1,0 0,-1 0,-4 1,-2-2,0 0,0 0,0-1,0-1,1 0,-1 0,-14-6,10 4,5 1,0 0,0 0,0-1,0 0,0-1,1 0,-12-8,18 10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7:38.2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160 0,'-10'0,"1"1,-1 0,1 0,0 1,0 0,-2 1,2 0,-10 5,15-6,0 0,0 1,0-1,0 1,1 0,-1 0,1 0,0 1,-1-1,2 1,-1 0,0 0,1 1,0-1,-1 0,2 1,-1-1,-2 9,3-8,-1 0,1 0,1 0,-1 0,1-1,0 1,0 0,0 0,0 0,1 0,0 0,0 0,0 0,1-1,-1 1,1 0,4 6,-3-7,1 1,-1-1,1 0,0 0,0-1,0 0,1 0,-1 0,1-1,-1 0,1 1,0-2,0 1,0-1,0 1,5-1,6 3,-5-2,-1 1,0-2,0 1,1-2,-1 1,1-1,-1-1,16-3,-22 3</inkml:trace>
  <inkml:trace contextRef="#ctx0" brushRef="#br0" timeOffset="1">292 152,'4'-1,"0"0,1-1,-1 1,0 1,0-1,0 1,0-1,0 1,0 0,8 2,-8-2,83 0,-82 0</inkml:trace>
  <inkml:trace contextRef="#ctx0" brushRef="#br0" timeOffset="2">601 119,'0'1,"0"1,0 2,0 0,0 1,0 1,0-1,0 1,0 0,0 0,0 0,0-1,0 1,0-1,0 1,0 1,0-2,0 0</inkml:trace>
  <inkml:trace contextRef="#ctx0" brushRef="#br0" timeOffset="3">601 6,'0'0</inkml:trace>
  <inkml:trace contextRef="#ctx0" brushRef="#br0" timeOffset="4">708 107,'22'59,"-22"42,0-96</inkml:trace>
  <inkml:trace contextRef="#ctx0" brushRef="#br0" timeOffset="5">746 134,'3'-1,"0"0,0 1,0-1,0 0,0 0,0-1,-1 1,6-4,25-9,-30 14,-1 0,1-1,-1 1,1 0,0 0,-1 0,1 0,0 1,-1-1,1 1,-1 0,1-1,-1 1,1 1,-1-1,1 0,-1 0,3 3,-2 0,0 0,0 0,-1 0,1 1,-1-1,0 1,0-1,1 7,0-2,-1-3,-1 0,1 1,-1 0,-1 0,1 11,2 20,-2-34</inkml:trace>
  <inkml:trace contextRef="#ctx0" brushRef="#br0" timeOffset="6">590 272,'0'-1,"0"-1,0-1,0-1,0-1,0 0,0-1,0 1,0-1,0 1,0-1,0 1,0 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7:31.2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28,'2'1,"-1"-1,0 1,2 0,-2 0,0-1,0 1,0 0,0 0,0 0,0 1,0-1,0 0,0 0,1 0,-2 2,1-2,0 0,-1 1,1-1,-1 0,0 1,1-1,-1 3,10 45,-9-42,5 103,-5-69,5 60,-6-97</inkml:trace>
  <inkml:trace contextRef="#ctx0" brushRef="#br0" timeOffset="1">29 12,'93'-11,"-89"11,2 0,-1 0,0 1,0-1,0 1,0 0,0 1,0-1,-1 2,1-1,0 0,-1 0,0 0,1 1,-2 0,1 1,1-1,-2 0,0 0,1 1,-1 1,0-2,-1 1,2 0,-2 1,0-1,0 1,0-1,-1 1,1 0,0-1,-2 2,2 7,-2-10,-1-1,1 0,-1 0,0 0,1 1,-1-1,-1 0,1 1,0-2,0 1,-1 0,1 0,0 0,-1-1,-1 1,2-1,-1 2,0-2,1 0,-1 1,0-1,-1 0,1 0,0-1,-3 2,-69 22,52-18,-10 8,37-10,18-2,-3-3,-7 0,-1 1,1 1,0-1,14 4,-21-3,-2 1,2 0,-2 0,0 0,1 0,-1 1,1-1,-2 1,1 1,0-1,0 0,-1 0,0 1,4 5,-5-8,-1 1,1 0,-1 0,0 1,1-1,0 0,-2 0,1 0,0 1,0-1,-1 0,1 1,-1 0,1-1,-1 0,0 1,0-1,0 1,-1 0,1-1,0 0,-1 1,-1 4,1-5,-1 1,-1 0,1-1,0 1,0-1,0 1,-2-1,2 1,0-2,-1 1,-1 0,2 0,-1-1,0 0,0 2,-6-1,-76 22,82-23,-8 2,0 0,0-2,-23 2,30-3</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7:31.285"/>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 1,'-1'8,"0"0,-1 0,0 0,0 0,0-1,-7 13,6-12,-1 0,1 1,1 0,0-1,-2 15,2-3,0 0,-1 0,-1-1,-10 31,13-47</inkml:trace>
  <inkml:trace contextRef="#ctx0" brushRef="#br0" timeOffset="1">57 38,'2'0,"1"1,0 0,0 0,0 0,-1 0,1 1,-1-1,1 1,-1-1,1 1,-1 0,0 0,0 0,0 0,0 1,2 2,34 50,-27-39,0 4,0-1,10 29,-20-45</inkml:trace>
  <inkml:trace contextRef="#ctx0" brushRef="#br0" timeOffset="2">10 150,'4'-2,"0"1,0 0,0 0,0 0,0 0,0 1,0 0,0 0,0 0,1 0,3 1,-3-1,53-5,-53 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22:57.204"/>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 9,'2'3,"-1"0,1 0,0 0,-1 0,1 0,-1 0,0 1,0-1,0 0,0 4,4 10,-2-6,0 1,-1-1,0 1,0-1,-2 1,1 0,-2-1,-2 23,1 10,2 17,0-56</inkml:trace>
  <inkml:trace contextRef="#ctx0" brushRef="#br0" timeOffset="985.45">14 22,'61'-11,"-53"8,1 1,0 0,0 1,0-1,17 1,-23 2,0-1,0 1,0 0,-1-1,1 1,0 0,0 1,-1-1,1 0,-1 1,1 0,-1-1,0 1,0 0,0 0,0 0,0 1,0-1,0 0,-1 1,1-1,2 6,8 15,-6-14,-1 0,0 0,-1 0,0 1,3 11,-7-19,1 0,-1 1,0-1,0 0,0 0,0 0,0 0,0 0,0 0,-1 0,1 0,-1 0,1 0,-1 0,0 0,0 0,0 0,0 0,0 0,0-1,-1 1,1-1,-1 1,1-1,-1 1,1-1,-1 0,0 1,0-1,-3 1,-112 59,77-40,36-20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7:31.279"/>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245 38,'-43'-3,"35"2,1 0,-1 1,0-1,1 1,-1 1,0 0,1 0,-1 0,1 1,-1 0,1 0,0 1,-10 5,9-4,1 1,-1 0,1 0,0 1,0 0,1 0,-8 10,11-11,0 0,0 0,1 0,0 0,0 1,0-1,1 0,0 1,0 0,0-1,1 1,0 10,-1-12,1-1,0 1,0-1,0 1,0-1,0 1,1-1,0 1,0-1,0 1,0-1,0 0,1 0,-1 1,1-1,0 0,0 0,0-1,0 1,1 0,-1-1,1 1,-1-1,1 0,0 0,0 0,0 0,0 0,0-1,1 1,-1-1,0 0,1 0,-1 0,1-1,-1 1,7-1,79 12,-36-7,-48-5</inkml:trace>
  <inkml:trace contextRef="#ctx0" brushRef="#br0" timeOffset="1">273 149,'1'0,"1"0,1 0,1 0,1 0,0 0,1 0,-1 0,1 0,-1 0,0 0,1 0,-1 0,1 0,-1 0,-1 0</inkml:trace>
  <inkml:trace contextRef="#ctx0" brushRef="#br0" timeOffset="2">452 175,'0'-2,"1"1,0-1,0 0,0 1,0-1,0 0,0 1,1-1,-1 1,0 0,1-1,-1 1,1 0,0 0,-1 0,1 0,0 0,0 1,-1-1,1 0,3 0,-1-1,0 1,0 0,0 0,0 0,0 0,0 0,0 1,0 0,5 0,-7 1,0 0,1 0,-1 0,0 0,0 0,0 0,0 1,0-1,0 1,-1 0,1-1,0 1,-1 0,1 0,-1 0,0 0,0 0,0 1,0-1,0 0,0 0,0 1,-1-1,1 0,-1 1,0-1,0 1,0 4,0-5,0 1,0 0,0 0,-1 0,1 0,-1 0,0 0,0 0,0-1,0 1,0 0,0-1,-1 1,0-1,1 1,-1-1,0 0,0 0,0 0,0 0,-1 0,1 0,-4 1,1 0,0-1,-1 1,1-1,-1-1,0 1,1-1,-1 0,0-1,0 1,-11-1,15-1,0 1,0-1,0 0,0 0,0 0,1 0,-1 0,0 0,0 0,1 0,-1-1,1 1,-1-1,1 1,0-1,-1 1,1-1,0 0,0 0,0 1,0-1,1 0,-1 0,0 0,1 0,0 0,-1 0,1 0,0 0,0 0,0 0,0-1,1-2,0-21,0 23</inkml:trace>
  <inkml:trace contextRef="#ctx0" brushRef="#br0" timeOffset="3">642 149,'1'8,"0"1,0-1,1 1,0-1,4 9,-5-14,0 0,0 0,0 0,1 0,-1 0,1-1,-1 1,1 0,0-1,0 0,0 1,0-1,1 0,-1 0,0 0,1 0,3 1,-5-3,1 0,0 0,-1-1,1 1,-1 0,1-1,-1 0,1 1,-1-1,1 0,-1 0,0 1,1-1,-1 0,0 0,0-1,0 1,0 0,0 0,0-1,0 1,0 0,0-1,0 1,-1-1,1 1,-1-1,1 1,0-4,1-1,1-1,-1 0,-1-1,1 1,0-10,-2 13</inkml:trace>
  <inkml:trace contextRef="#ctx0" brushRef="#br0" timeOffset="4">880 1,'11'143,"-10"-116,-2-20,1 0,0 0,0 0,1 0,0 0,0 0,1 0,0 0,0-1,0 1,1 0,3 6,-3-12,-1 0,0-1,1 1,-1 0,1-1,-1 1,1-1,0 0,-1 0,1 0,-1 0,1 0,-1 0,1-1,-1 1,1-1,-1 0,1 0,-1 0,1 0,-1 0,4-3,-4 2</inkml:trace>
  <inkml:trace contextRef="#ctx0" brushRef="#br0" timeOffset="5">839 59,'111'0,"-106"0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7:31.278"/>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213 0,'-10'0,"0"0,0 1,0 0,0 1,0-1,1 2,-19 6,25-7,0-1,0 1,0 0,0 0,0 0,1 0,-1 1,1-1,-1 0,1 1,0 0,0 0,0 0,1-1,-1 2,1-1,0 0,-1 0,1 0,1 1,-1-1,0 0,1 1,0-1,-1 0,2 6,-1-5,0-1,1 1,-1 0,1 0,0 0,0 0,1-1,-1 1,1 0,0-1,0 1,0-1,0 0,0 0,1 0,0 0,-1 0,1 0,0-1,0 1,1-1,-1 0,0 0,1 0,0-1,-1 1,1-1,0 1,-1-1,1-1,6 2,6 1,-1 0,-1 1,1 0,-1 0,-1 2,16 7,-26-12,-1 0,0 0,0 1,0-1,0 1,0-1,0 1,-1 0,1 0,0 0,-1 0,0 0,1 0,-1 0,0 0,0 1,0-1,0 0,0 1,-1-1,1 0,-1 1,0-1,0 1,1-1,-1 1,-1-1,1 1,0-1,-1 1,1-1,-1 1,0-1,0 0,0 0,0 1,0-1,-2 3,0-1,1 0,0 0,-1 0,0-1,1 1,-1-1,-1 0,1 0,0 0,-1 0,0 0,1-1,-1 0,0 0,0 0,-1 0,1 0,0-1,0 0,-1 0,-4 1,-2-2,0 0,0 0,0-1,0-1,1 0,-1 0,-14-6,10 4,5 1,0 0,0 0,0-1,0 0,0-1,1 0,-12-8,18 10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7:31.2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167 0,'-10'0,"0"1,0 0,0 0,1 2,-1-1,0 1,0 0,-10 6,16-6,0-1,0 1,0-1,-1 2,2-1,-1 0,1 1,0 0,-2-1,3 2,-1-1,0 1,1-1,0 1,-1-1,2 2,-2-2,-1 11,3-10,-1 1,1-1,1 1,-1-1,1 0,0 0,0 1,0-1,0 1,1 0,0-1,0 1,0-1,1 0,-1 0,1 1,5 6,-4-8,1 1,-1-1,2 1,-1-1,0 0,0-1,1 0,0 1,0-2,-1 0,1 1,1-2,-1 2,0-2,0 1,6-1,5 4,-5-3,0 1,-1-2,1 1,0-2,0 2,1-2,-2-2,17-2,-22 3</inkml:trace>
  <inkml:trace contextRef="#ctx0" brushRef="#br0" timeOffset="1">306 168,'4'-1,"1"0,-1-2,0 2,0 1,0-1,1 1,-1-1,0 1,0 0,9 2,-9-2,88 0,-87 0</inkml:trace>
  <inkml:trace contextRef="#ctx0" brushRef="#br0" timeOffset="2">629 131,'0'1,"0"1,0 3,0-1,0 2,0 1,0-2,0 2,0-1,0 1,0 0,0-2,0 2,0-1,0 0,0 1,0-2,0 1</inkml:trace>
  <inkml:trace contextRef="#ctx0" brushRef="#br0" timeOffset="3">629 7,'0'0</inkml:trace>
  <inkml:trace contextRef="#ctx0" brushRef="#br0" timeOffset="4">742 118,'22'65,"-22"46,0-105</inkml:trace>
  <inkml:trace contextRef="#ctx0" brushRef="#br0" timeOffset="5">781 148,'3'-1,"0"0,0 1,0-2,1 1,-1 0,0-1,-1 1,6-5,27-9,-32 15,-1 0,1-1,0 1,0 0,0 0,-1 0,1 0,0 1,-1-1,2 1,-2 0,1-1,-1 1,1 1,-1-1,1 1,-1-1,4 3,-3 1,0-1,0 0,-1 1,1 0,0 0,-1 0,0 0,1 7,0-2,-1-3,-1-1,1 2,-1-1,-1 1,1 12,3 22,-3-38</inkml:trace>
  <inkml:trace contextRef="#ctx0" brushRef="#br0" timeOffset="6">618 300,'0'-1,"0"-1,0-2,0 0,0-2,0 1,0-2,0 2,0-2,0 1,0 0,0 0,0 2</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2:34.0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326 8,'0'-1,"-1"1,0-1,0 0,1 1,-1-1,0 1,0-1,0 1,0-1,1 1,-1 0,0-1,0 1,0 0,0 0,0-1,0 1,0 0,0 0,0 0,0 0,-1 1,-32-1,29 0,-5 0,-16 0,1 1,-44 7,60-5,1-1,0 1,0 0,-1 0,1 1,1 0,-1 1,1 0,0 0,0 0,-12 12,16-13,0 0,0 1,0-1,0 0,1 1,0-1,0 2,0-2,0 1,1 0,0-1,0 2,0-1,0 0,1 9,0-11,0 1,0-1,0 1,1-1,0 1,0 0,0-1,0 0,0 0,0 0,1 1,0-1,0 0,-1 0,2 0,-1-1,0 1,0-1,1 2,0-2,-1 0,8 4,20 13,-25-15,1 0,0-1,-1 0,1 1,2-1,-2-1,0 0,0 0,13 2,176 5,-190-9</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2:34.027"/>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212 1,'-7'0,"0"0,0 1,0 0,0 0,0 1,0 0,0 0,1 1,-1 0,1 0,-1 0,1 1,0 0,0 0,1 0,-1 1,1 0,0 0,0 1,1-1,0 1,0 0,0 0,0 0,-4 12,5-9,-1-1,1 1,1-1,0 1,0 0,1 0,0 0,0 10,1-18,1 1,-1-1,1 0,0 1,-1-1,1 0,0 0,0 1,0-1,0 0,0 0,0 0,0 0,0 0,0 0,1-1,-1 1,0 0,1-1,-1 1,0-1,1 1,-1-1,0 1,4-1,44 10,-38-9,18 4,-24-5,1 0,0 1,0-1,-1 1,1 1,0-1,-1 1,0 0,1 0,-1 1,0-1,0 1,0 0,0 1,-1-1,1 1,-1 0,0 0,7 8,-7-5,0-1,0 1,0 0,5 12,-9-18,1 0,-1 0,0 0,1 0,-1 0,0 0,0 0,0 0,0 0,0 0,0 0,0 0,0 0,0 0,0 0,-1 0,1 0,0 0,-1 0,1 0,-1 0,1 0,-1 0,1 0,-1 0,0-1,1 1,-1 0,0 0,0-1,1 1,-1 0,0-1,0 1,0-1,0 1,0-1,0 0,0 1,0-1,0 0,0 0,0 0,-1 1,-37 4,0-2,0-1,-71-7,72-5,33 9</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2:34.0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196 0,'-13'1,"0"0,0 1,0 0,0 1,0 1,1 0,-1 0,1 1,1 1,-20 11,28-13,-1-1,1 0,0 1,0 0,0 0,1 0,-1 0,1 0,0 1,0-1,1 1,-1-1,1 1,0-1,0 1,0 9,0-4,0 1,1-1,1 1,-1-1,2 1,3 16,-3-22,0-1,1 1,0-1,-1 1,1-1,1 0,-1 0,1 0,-1 0,1-1,0 1,0-1,1 0,-1-1,1 1,-1-1,10 4,-1-1,0-1,0 0,0 0,1-2,22 2,-20-2,1-2,-1 0,0-1,1-1,-1 0,0-1,19-7,-31 9</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2:34.022"/>
    </inkml:context>
    <inkml:brush xml:id="br0">
      <inkml:brushProperty name="width" value="0.04999" units="cm"/>
      <inkml:brushProperty name="height" value="0.04999" units="cm"/>
      <inkml:brushProperty name="color" value="#E71224"/>
      <inkml:brushProperty name="ignorePressure" value="1"/>
    </inkml:brush>
  </inkml:definitions>
  <inkml:trace contextRef="#ctx0" brushRef="#br0">299 5,'-41'-2,"29"0,0 2,0-1,0 1,0 1,1 0,-24 5,25-1,-1 0,0 0,1 0,0 2,-12 9,20-14,-1 0,1 0,-1 0,1 0,0 0,0 1,0-1,0 1,0 0,0 0,1-1,0 1,-1 0,1 0,0 1,1-1,-1 0,0 0,1 0,0 0,-1 1,1-1,1 0,-1 4,2-5,0 0,-1 0,1 0,0-1,0 1,0-1,0 1,0-1,0 0,0 0,0 0,0 0,1 0,-1 0,0-1,1 1,3-1,45 8,0-9,-42-1,-1 1,1 1,-1-1,1 2,-1-1,1 1,-1 0,1 1,-1 0,1 0,-1 1,9 4,-15-7,-1 1,0 0,1 0,-1-1,0 1,0 0,0 0,0 0,0 0,0 1,0-1,0 0,0 0,0 1,-1-1,1 0,0 1,-1-1,1 0,-1 1,0-1,1 1,-1-1,0 1,0-1,0 3,-1-1,0-1,0 0,0 0,-1 0,1 1,0-2,-1 1,1 0,-1 0,0 0,0-1,0 1,0-1,-3 3,-6 2,-1 0,0 0,0-1,-22 6,22-8,0 0,0-1,-1 0,1-1,0-1,0 0,-1 0,1-1,-20-5,-42-2,69 8</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2:34.018"/>
    </inkml:context>
    <inkml:brush xml:id="br0">
      <inkml:brushProperty name="width" value="0.05004" units="cm"/>
      <inkml:brushProperty name="height" value="0.05004" units="cm"/>
      <inkml:brushProperty name="color" value="#E71224"/>
      <inkml:brushProperty name="ignorePressure" value="1"/>
    </inkml:brush>
  </inkml:definitions>
  <inkml:trace contextRef="#ctx0" brushRef="#br0">0 2,'7'3,"-2"0,1 1,-1-1,0 1,0 0,0 0,0 0,5 7,-6-7,110 88,-7-7,3 2,-50-36,-56-48</inkml:trace>
  <inkml:trace contextRef="#ctx0" brushRef="#br0" timeOffset="1">23 337,'6'-2,"-1"0,1 0,0 0,-1-1,1 1,-2-1,1 0,0-1,0 1,6-8,20-11,51-33,-31 20,-19 12,-1-1,38-39,8-7,-72 65,-3 3</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2:34.020"/>
    </inkml:context>
    <inkml:brush xml:id="br0">
      <inkml:brushProperty name="width" value="0.05004" units="cm"/>
      <inkml:brushProperty name="height" value="0.05004" units="cm"/>
      <inkml:brushProperty name="color" value="#E71224"/>
      <inkml:brushProperty name="ignorePressure" value="1"/>
    </inkml:brush>
  </inkml:definitions>
  <inkml:trace contextRef="#ctx0" brushRef="#br0">1 1,'3'2,"0"0,-1 0,1 0,0 1,-1-1,0 1,1 0,2 5,9 8,74 62,-67-59,35 39,-53-55</inkml:trace>
  <inkml:trace contextRef="#ctx0" brushRef="#br0" timeOffset="1">429 54,'-43'25,"27"-14,1-1,-32 16,33-20,1 1,0 0,0 1,1 1,-18 15,29-21,0-1,-1 1,1-1,0 1,0 0,0-1,1 1,-1 0,1 0,-1 0,1 0,0-1,0 1,1 5,6 46,-6-44,1 2,4 25,2 62,-2-57,-6-37</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2:34.023"/>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1 1,'4'2,"-1"0,1 1,0 0,-1 0,0 0,1 0,-1 1,0-1,-1 1,1 0,3 7,6 5,105 110,-113-123</inkml:trace>
  <inkml:trace contextRef="#ctx0" brushRef="#br0" timeOffset="1">388 20,'-7'2,"1"0,1 1,-1-1,0 1,1 1,-1-1,1 1,0 0,0 0,0 0,-6 8,-14 10,-11 5,-49 46,82-70,1 1,0-1,1 1,-1-1,1 1,0 0,-1 0,1-1,1 1,-1 0,1 0,-1 0,2 7,4 52,1 8,-6-55,1-1,0 1,5 16,0-7,-5-20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22:54.438"/>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15 59,'-14'109,"13"-35,2-12,-1-57</inkml:trace>
  <inkml:trace contextRef="#ctx0" brushRef="#br0" timeOffset="1731.75">15 26,'3'-2,"1"1,0-1,0 1,0 0,0 0,0 0,0 0,0 1,5 0,0-1,19-5,-20 4,-1 0,0 0,0 1,1 0,-1 1,1 0,8 0,-14 1,0-1,0 1,0 0,-1 0,1 0,0 0,0 0,-1 0,1 0,-1 0,1 1,-1-1,0 1,1-1,-1 1,0-1,0 1,0 0,0 0,0 0,0-1,-1 1,1 0,-1 0,1 0,-1 0,0 0,1 0,-1 0,0 0,0 0,-1 2,2 4,-1-1,0 0,0 1,-1-1,0 0,-3 13,2-17,1 0,-1 0,0 0,0 0,0 0,0-1,0 1,-1-1,1 1,-1-1,0 0,1 0,-1 0,0 0,0-1,-5 3,-76 32,179-48,-93 11,0 1,0 0,1 0,-1 0,0 0,0 0,0 0,0 0,0 1,0-1,0 1,1 0,-2 0,1 0,0 0,0 0,0 0,0 0,0 0,-1 1,1-1,-1 1,1-1,-1 1,0-1,1 1,-1 0,0 0,0 0,0 0,0 0,-1 0,1 0,0 0,-1 0,1 0,-1 0,0 0,0 0,0 1,0 2,0-2,0 0,0 0,-1 0,1-1,-1 1,1 0,-1-1,0 1,0 0,0-1,0 1,-1-1,1 1,-1-1,0 0,1 0,-1 0,0 0,0 0,0 0,0 0,-1-1,1 1,0-1,-1 1,1-1,-1 0,1 0,-1 0,0 0,1-1,-1 1,-5 0,-25 1,-44 8,65-9,6-1</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42:34.025"/>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0 40,'4'1,"0"1,-1 0,1 1,-1-1,1 1,-1-1,0 1,0 0,0 0,0 1,0-1,-1 0,0 1,3 5,16 18,20 13,29 24,-32-32,-1 2,63 75,-97-106</inkml:trace>
  <inkml:trace contextRef="#ctx0" brushRef="#br0" timeOffset="1">309 1,'-2'5,"-1"0,0 1,0-1,-1-1,1 1,-1 0,0-1,0 0,-9 7,3-2,-9 12,0 1,2 0,1 1,-15 27,-46 84,56-104,19-26</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3:02.1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162 0,'-10'0,"1"1,-2 0,2 0,0 1,0 0,-1 1,1 0,-11 6,16-7,0 0,0 1,0-1,0 1,1 0,-1 0,1 1,0 0,-1-1,1 1,0 0,0 0,1 0,0 1,-1-1,2 1,-1-1,-2 10,3-9,-1 0,1 0,1 0,-1 1,1-2,0 1,0 0,0 0,0 0,1 1,0-1,0 0,0 0,1-1,-1 2,1-1,4 6,-3-7,1 0,-1 1,2-1,-1 0,0-1,0 0,1 0,-1 0,1-1,-1 0,1 2,0-3,0 1,1-1,-1 1,5-1,5 3,-4-2,0 1,-1-2,0 1,1-2,-1 1,2-1,-2-1,16-3,-22 3</inkml:trace>
  <inkml:trace contextRef="#ctx0" brushRef="#br0" timeOffset="1">297 157,'4'-1,"0"0,0-1,0 1,0 1,0-2,0 2,0-1,0 1,0 0,9 3,-9-3,84 0,-83 0</inkml:trace>
  <inkml:trace contextRef="#ctx0" brushRef="#br0" timeOffset="2">610 122,'0'1,"0"2,0 1,0 0,0 1,0 1,0-1,0 2,0-1,0 0,0 0,0 0,0 0,0-1,0 1,0 0,0 0,0-1</inkml:trace>
  <inkml:trace contextRef="#ctx0" brushRef="#br0" timeOffset="3">610 6,'0'0</inkml:trace>
  <inkml:trace contextRef="#ctx0" brushRef="#br0" timeOffset="4">719 110,'21'61,"-21"43,0-99</inkml:trace>
  <inkml:trace contextRef="#ctx0" brushRef="#br0" timeOffset="5">756 138,'3'-1,"0"0,0 1,1-1,-1 0,0 0,0-1,-1 1,6-4,26-10,-31 15,-1 0,1-1,-1 1,1 0,0 0,-1 0,1 0,0 1,-1-1,1 1,-1 0,1-1,-1 1,1 1,-1-1,1 0,-1 0,4 3,-3 1,0-1,0 0,-1 0,1 1,-1-1,0 2,0-2,1 7,0-2,-1-2,-1-1,1 1,-1-1,-1 2,1 10,2 22,-2-36</inkml:trace>
  <inkml:trace contextRef="#ctx0" brushRef="#br0" timeOffset="6">598 280,'0'-1,"0"-1,0-1,0-1,0-1,0-1,0 0,0 1,0-1,0 1,0-2,0 2,0 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3:02.196"/>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213 0,'-10'0,"0"0,0 1,0 0,0 1,0-1,1 2,-19 6,25-7,0-1,0 1,0 0,0 0,0 0,1 0,-1 1,1-1,-1 0,1 1,0 0,0 0,0 0,1-1,-1 2,1-1,0 0,-1 0,1 0,1 1,-1-1,0 0,1 1,0-1,-1 0,2 6,-1-5,0-1,1 1,-1 0,1 0,0 0,0 0,1-1,-1 1,1 0,0-1,0 1,0-1,0 0,0 0,1 0,0 0,-1 0,1 0,0-1,0 1,1-1,-1 0,0 0,1 0,0-1,-1 1,1-1,0 1,-1-1,1-1,6 2,6 1,-1 0,-1 1,1 0,-1 0,-1 2,16 7,-26-12,-1 0,0 0,0 1,0-1,0 1,0-1,0 1,-1 0,1 0,0 0,-1 0,0 0,1 0,-1 0,0 0,0 1,0-1,0 0,0 1,-1-1,1 0,-1 1,0-1,0 1,1-1,-1 1,-1-1,1 1,0-1,-1 1,1-1,-1 1,0-1,0 0,0 0,0 1,0-1,-2 3,0-1,1 0,0 0,-1 0,0-1,1 1,-1-1,-1 0,1 0,0 0,-1 0,0 0,1-1,-1 0,0 0,0 0,-1 0,1 0,0-1,0 0,-1 0,-4 1,-2-2,0 0,0 0,0-1,0-1,1 0,-1 0,-14-6,10 4,5 1,0 0,0 0,0-1,0 0,0-1,1 0,-12-8,18 10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3:02.197"/>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245 38,'-43'-3,"35"2,1 0,-1 1,0-1,1 1,-1 1,0 0,1 0,-1 0,1 1,-1 0,1 0,0 1,-10 5,9-4,1 1,-1 0,1 0,0 1,0 0,1 0,-8 10,11-11,0 0,0 0,1 0,0 0,0 1,0-1,1 0,0 1,0 0,0-1,1 1,0 10,-1-12,1-1,0 1,0-1,0 1,0-1,0 1,1-1,0 1,0-1,0 1,0-1,0 0,1 0,-1 1,1-1,0 0,0 0,0-1,0 1,1 0,-1-1,1 1,-1-1,1 0,0 0,0 0,0 0,0 0,0-1,1 1,-1-1,0 0,1 0,-1 0,1-1,-1 1,7-1,79 12,-36-7,-48-5</inkml:trace>
  <inkml:trace contextRef="#ctx0" brushRef="#br0" timeOffset="1">273 149,'1'0,"1"0,1 0,1 0,1 0,0 0,1 0,-1 0,1 0,-1 0,0 0,1 0,-1 0,1 0,-1 0,-1 0</inkml:trace>
  <inkml:trace contextRef="#ctx0" brushRef="#br0" timeOffset="2">452 175,'0'-2,"1"1,0-1,0 0,0 1,0-1,0 0,0 1,1-1,-1 1,0 0,1-1,-1 1,1 0,0 0,-1 0,1 0,0 0,0 1,-1-1,1 0,3 0,-1-1,0 1,0 0,0 0,0 0,0 0,0 0,0 1,0 0,5 0,-7 1,0 0,1 0,-1 0,0 0,0 0,0 0,0 1,0-1,0 1,-1 0,1-1,0 1,-1 0,1 0,-1 0,0 0,0 0,0 1,0-1,0 0,0 0,0 1,-1-1,1 0,-1 1,0-1,0 1,0 4,0-5,0 1,0 0,0 0,-1 0,1 0,-1 0,0 0,0 0,0-1,0 1,0 0,0-1,-1 1,0-1,1 1,-1-1,0 0,0 0,0 0,0 0,-1 0,1 0,-4 1,1 0,0-1,-1 1,1-1,-1-1,0 1,1-1,-1 0,0-1,0 1,-11-1,15-1,0 1,0-1,0 0,0 0,0 0,1 0,-1 0,0 0,0 0,1 0,-1-1,1 1,-1-1,1 1,0-1,-1 1,1-1,0 0,0 0,0 1,0-1,1 0,-1 0,0 0,1 0,0 0,-1 0,1 0,0 0,0 0,0 0,0-1,1-2,0-21,0 23</inkml:trace>
  <inkml:trace contextRef="#ctx0" brushRef="#br0" timeOffset="3">642 149,'1'8,"0"1,0-1,1 1,0-1,4 9,-5-14,0 0,0 0,0 0,1 0,-1 0,1-1,-1 1,1 0,0-1,0 0,0 1,0-1,1 0,-1 0,0 0,1 0,3 1,-5-3,1 0,0 0,-1-1,1 1,-1 0,1-1,-1 0,1 1,-1-1,1 0,-1 0,0 1,1-1,-1 0,0 0,0-1,0 1,0 0,0 0,0-1,0 1,0 0,0-1,0 1,-1-1,1 1,-1-1,1 1,0-4,1-1,1-1,-1 0,-1-1,1 1,0-10,-2 13</inkml:trace>
  <inkml:trace contextRef="#ctx0" brushRef="#br0" timeOffset="4">880 1,'11'143,"-10"-116,-2-20,1 0,0 0,0 0,1 0,0 0,0 0,1 0,0 0,0-1,0 1,1 0,3 6,-3-12,-1 0,0-1,1 1,-1 0,1-1,-1 1,1-1,0 0,-1 0,1 0,-1 0,1 0,-1 0,1-1,-1 1,1-1,-1 0,1 0,-1 0,1 0,-1 0,4-3,-4 2</inkml:trace>
  <inkml:trace contextRef="#ctx0" brushRef="#br0" timeOffset="5">839 59,'111'0,"-106"0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3:02.2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 1,'-1'8,"0"0,-1 0,0 0,0 0,0-1,-7 13,6-12,-1 0,1 1,1 0,0-1,-2 15,2-3,0 0,-1 0,-1-1,-10 31,13-47</inkml:trace>
  <inkml:trace contextRef="#ctx0" brushRef="#br0" timeOffset="1">57 38,'2'0,"1"1,0 0,0 0,0 0,-1 0,1 1,-1-1,1 1,-1-1,1 1,-1 0,0 0,0 0,0 0,0 1,2 2,34 50,-27-39,0 4,0-1,10 29,-20-45</inkml:trace>
  <inkml:trace contextRef="#ctx0" brushRef="#br0" timeOffset="2">10 150,'4'-2,"0"1,0 0,0 0,0 0,0 0,0 1,0 0,0 0,0 0,1 0,3 1,-3-1,53-5,-53 5</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3:02.20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28,'2'1,"-1"-1,0 1,2 0,-2 0,0-1,0 1,0 0,0 0,0 0,0 1,0-1,0 0,0 0,1 0,-2 2,1-2,0 0,-1 1,1-1,-1 0,0 1,1-1,-1 3,10 45,-9-42,5 103,-5-69,5 60,-6-97</inkml:trace>
  <inkml:trace contextRef="#ctx0" brushRef="#br0" timeOffset="1">29 12,'93'-11,"-89"11,2 0,-1 0,0 1,0-1,0 1,0 0,0 1,0-1,-1 2,1-1,0 0,-1 0,0 0,1 1,-2 0,1 1,1-1,-2 0,0 0,1 1,-1 1,0-2,-1 1,2 0,-2 1,0-1,0 1,0-1,-1 1,1 0,0-1,-2 2,2 7,-2-10,-1-1,1 0,-1 0,0 0,1 1,-1-1,-1 0,1 1,0-2,0 1,-1 0,1 0,0 0,-1-1,-1 1,2-1,-1 2,0-2,1 0,-1 1,0-1,-1 0,1 0,0-1,-3 2,-69 22,52-18,-10 8,37-10,18-2,-3-3,-7 0,-1 1,1 1,0-1,14 4,-21-3,-2 1,2 0,-2 0,0 0,1 0,-1 1,1-1,-2 1,1 1,0-1,0 0,-1 0,0 1,4 5,-5-8,-1 1,1 0,-1 0,0 1,1-1,0 0,-2 0,1 0,0 1,0-1,-1 0,1 1,-1 0,1-1,-1 0,0 1,0-1,0 1,-1 0,1-1,0 0,-1 1,-1 4,1-5,-1 1,-1 0,1-1,0 1,0-1,0 1,-2-1,2 1,0-2,-1 1,-1 0,2 0,-1-1,0 0,0 2,-6-1,-76 22,82-23,-8 2,0 0,0-2,-23 2,30-3</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3:02.2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160 0,'-10'0,"1"1,-1 0,1 0,0 1,0 0,-2 1,2 0,-10 5,15-6,0 0,0 1,0-1,0 1,1 0,-1 0,1 0,0 1,-1-1,2 1,-1 0,0 0,1 1,0-1,-1 0,2 1,-1-1,-2 9,3-8,-1 0,1 0,1 0,-1 0,1-1,0 1,0 0,0 0,0 0,1 0,0 0,0 0,0 0,1-1,-1 1,1 0,4 6,-3-7,1 1,-1-1,1 0,0 0,0-1,0 0,1 0,-1 0,1-1,-1 0,1 1,0-2,0 1,0-1,0 1,5-1,6 3,-5-2,-1 1,0-2,0 1,1-2,-1 1,1-1,-1-1,16-3,-22 3</inkml:trace>
  <inkml:trace contextRef="#ctx0" brushRef="#br0" timeOffset="1">292 152,'4'-1,"0"0,1-1,-1 1,0 1,0-1,0 1,0-1,0 1,0 0,8 2,-8-2,83 0,-82 0</inkml:trace>
  <inkml:trace contextRef="#ctx0" brushRef="#br0" timeOffset="2">601 119,'0'1,"0"1,0 2,0 0,0 1,0 1,0-1,0 1,0 0,0 0,0 0,0-1,0 1,0-1,0 1,0 1,0-2,0 0</inkml:trace>
  <inkml:trace contextRef="#ctx0" brushRef="#br0" timeOffset="3">601 6,'0'0</inkml:trace>
  <inkml:trace contextRef="#ctx0" brushRef="#br0" timeOffset="4">708 107,'22'59,"-22"42,0-96</inkml:trace>
  <inkml:trace contextRef="#ctx0" brushRef="#br0" timeOffset="5">746 134,'3'-1,"0"0,0 1,0-1,0 0,0 0,0-1,-1 1,6-4,25-9,-30 14,-1 0,1-1,-1 1,1 0,0 0,-1 0,1 0,0 1,-1-1,1 1,-1 0,1-1,-1 1,1 1,-1-1,1 0,-1 0,3 3,-2 0,0 0,0 0,-1 0,1 1,-1-1,0 1,0-1,1 7,0-2,-1-3,-1 0,1 1,-1 0,-1 0,1 11,2 20,-2-34</inkml:trace>
  <inkml:trace contextRef="#ctx0" brushRef="#br0" timeOffset="6">590 272,'0'-1,"0"-1,0-1,0-1,0-1,0 0,0-1,0 1,0-1,0 1,0-1,0 1,0 1</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3:02.215"/>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213 0,'-10'0,"0"0,0 1,0 0,0 1,0-1,1 2,-19 6,25-7,0-1,0 1,0 0,0 0,0 0,1 0,-1 1,1-1,-1 0,1 1,0 0,0 0,0 0,1-1,-1 2,1-1,0 0,-1 0,1 0,1 1,-1-1,0 0,1 1,0-1,-1 0,2 6,-1-5,0-1,1 1,-1 0,1 0,0 0,0 0,1-1,-1 1,1 0,0-1,0 1,0-1,0 0,0 0,1 0,0 0,-1 0,1 0,0-1,0 1,1-1,-1 0,0 0,1 0,0-1,-1 1,1-1,0 1,-1-1,1-1,6 2,6 1,-1 0,-1 1,1 0,-1 0,-1 2,16 7,-26-12,-1 0,0 0,0 1,0-1,0 1,0-1,0 1,-1 0,1 0,0 0,-1 0,0 0,1 0,-1 0,0 0,0 1,0-1,0 0,0 1,-1-1,1 0,-1 1,0-1,0 1,1-1,-1 1,-1-1,1 1,0-1,-1 1,1-1,-1 1,0-1,0 0,0 0,0 1,0-1,-2 3,0-1,1 0,0 0,-1 0,0-1,1 1,-1-1,-1 0,1 0,0 0,-1 0,0 0,1-1,-1 0,0 0,0 0,-1 0,1 0,0-1,0 0,-1 0,-4 1,-2-2,0 0,0 0,0-1,0-1,1 0,-1 0,-14-6,10 4,5 1,0 0,0 0,0-1,0 0,0-1,1 0,-12-8,18 10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3:02.216"/>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245 38,'-43'-3,"35"2,1 0,-1 1,0-1,1 1,-1 1,0 0,1 0,-1 0,1 1,-1 0,1 0,0 1,-10 5,9-4,1 1,-1 0,1 0,0 1,0 0,1 0,-8 10,11-11,0 0,0 0,1 0,0 0,0 1,0-1,1 0,0 1,0 0,0-1,1 1,0 10,-1-12,1-1,0 1,0-1,0 1,0-1,0 1,1-1,0 1,0-1,0 1,0-1,0 0,1 0,-1 1,1-1,0 0,0 0,0-1,0 1,1 0,-1-1,1 1,-1-1,1 0,0 0,0 0,0 0,0 0,0-1,1 1,-1-1,0 0,1 0,-1 0,1-1,-1 1,7-1,79 12,-36-7,-48-5</inkml:trace>
  <inkml:trace contextRef="#ctx0" brushRef="#br0" timeOffset="1">273 149,'1'0,"1"0,1 0,1 0,1 0,0 0,1 0,-1 0,1 0,-1 0,0 0,1 0,-1 0,1 0,-1 0,-1 0</inkml:trace>
  <inkml:trace contextRef="#ctx0" brushRef="#br0" timeOffset="2">452 175,'0'-2,"1"1,0-1,0 0,0 1,0-1,0 0,0 1,1-1,-1 1,0 0,1-1,-1 1,1 0,0 0,-1 0,1 0,0 0,0 1,-1-1,1 0,3 0,-1-1,0 1,0 0,0 0,0 0,0 0,0 0,0 1,0 0,5 0,-7 1,0 0,1 0,-1 0,0 0,0 0,0 0,0 1,0-1,0 1,-1 0,1-1,0 1,-1 0,1 0,-1 0,0 0,0 0,0 1,0-1,0 0,0 0,0 1,-1-1,1 0,-1 1,0-1,0 1,0 4,0-5,0 1,0 0,0 0,-1 0,1 0,-1 0,0 0,0 0,0-1,0 1,0 0,0-1,-1 1,0-1,1 1,-1-1,0 0,0 0,0 0,0 0,-1 0,1 0,-4 1,1 0,0-1,-1 1,1-1,-1-1,0 1,1-1,-1 0,0-1,0 1,-11-1,15-1,0 1,0-1,0 0,0 0,0 0,1 0,-1 0,0 0,0 0,1 0,-1-1,1 1,-1-1,1 1,0-1,-1 1,1-1,0 0,0 0,0 1,0-1,1 0,-1 0,0 0,1 0,0 0,-1 0,1 0,0 0,0 0,0 0,0-1,1-2,0-21,0 23</inkml:trace>
  <inkml:trace contextRef="#ctx0" brushRef="#br0" timeOffset="3">642 149,'1'8,"0"1,0-1,1 1,0-1,4 9,-5-14,0 0,0 0,0 0,1 0,-1 0,1-1,-1 1,1 0,0-1,0 0,0 1,0-1,1 0,-1 0,0 0,1 0,3 1,-5-3,1 0,0 0,-1-1,1 1,-1 0,1-1,-1 0,1 1,-1-1,1 0,-1 0,0 1,1-1,-1 0,0 0,0-1,0 1,0 0,0 0,0-1,0 1,0 0,0-1,0 1,-1-1,1 1,-1-1,1 1,0-4,1-1,1-1,-1 0,-1-1,1 1,0-10,-2 13</inkml:trace>
  <inkml:trace contextRef="#ctx0" brushRef="#br0" timeOffset="4">880 1,'11'143,"-10"-116,-2-20,1 0,0 0,0 0,1 0,0 0,0 0,1 0,0 0,0-1,0 1,1 0,3 6,-3-12,-1 0,0-1,1 1,-1 0,1-1,-1 1,1-1,0 0,-1 0,1 0,-1 0,1 0,-1 0,1-1,-1 1,1-1,-1 0,1 0,-1 0,1 0,-1 0,4-3,-4 2</inkml:trace>
  <inkml:trace contextRef="#ctx0" brushRef="#br0" timeOffset="5">839 59,'111'0,"-106"0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3:02.2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 1,'-1'8,"0"0,-1 0,0 0,0 0,0-1,-7 13,6-12,-1 0,1 1,1 0,0-1,-2 15,2-3,0 0,-1 0,-1-1,-10 31,13-47</inkml:trace>
  <inkml:trace contextRef="#ctx0" brushRef="#br0" timeOffset="1">57 38,'2'0,"1"1,0 0,0 0,0 0,-1 0,1 1,-1-1,1 1,-1-1,1 1,-1 0,0 0,0 0,0 0,0 1,2 2,34 50,-27-39,0 4,0-1,10 29,-20-45</inkml:trace>
  <inkml:trace contextRef="#ctx0" brushRef="#br0" timeOffset="2">10 150,'4'-2,"0"1,0 0,0 0,0 0,0 0,0 1,0 0,0 0,0 0,1 0,3 1,-3-1,53-5,-53 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9:36.8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252 7,'-139'-6,"134"6,0 0,1 0,-1 1,0 0,0 0,1 0,-1 1,0-1,1 1,0 0,-1 1,1-1,0 1,0 0,0 0,1 0,-1 0,1 1,-1-1,1 1,0 0,1 0,-1 0,1 0,0 0,0 1,0-1,0 1,1-1,-1 1,1 0,1 0,-1-1,1 1,0 10,0-5,1 0,1 0,0 0,0 0,1 0,0 0,1-1,0 1,1-1,-1 0,2-1,-1 1,1-1,1 0,-1 0,1-1,1 0,-1 0,1 0,1-1,-1-1,1 1,0-1,0-1,0 0,1 0,-1 0,1-2,0 1,0-1,0 0,20 0,-24-2,1 0,0 0,-1 0,1-1,-1 0,1 0,-1-1,0 0,1 0,-1 0,0-1,0 0,-1 0,1 0,-1-1,1 0,6-6,-8 7</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3:02.2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28,'2'1,"-1"-1,0 1,2 0,-2 0,0-1,0 1,0 0,0 0,0 0,0 1,0-1,0 0,0 0,1 0,-2 2,1-2,0 0,-1 1,1-1,-1 0,0 1,1-1,-1 3,10 45,-9-42,5 103,-5-69,5 60,-6-97</inkml:trace>
  <inkml:trace contextRef="#ctx0" brushRef="#br0" timeOffset="1">29 12,'93'-11,"-89"11,2 0,-1 0,0 1,0-1,0 1,0 0,0 1,0-1,-1 2,1-1,0 0,-1 0,0 0,1 1,-2 0,1 1,1-1,-2 0,0 0,1 1,-1 1,0-2,-1 1,2 0,-2 1,0-1,0 1,0-1,-1 1,1 0,0-1,-2 2,2 7,-2-10,-1-1,1 0,-1 0,0 0,1 1,-1-1,-1 0,1 1,0-2,0 1,-1 0,1 0,0 0,-1-1,-1 1,2-1,-1 2,0-2,1 0,-1 1,0-1,-1 0,1 0,0-1,-3 2,-69 22,52-18,-10 8,37-10,18-2,-3-3,-7 0,-1 1,1 1,0-1,14 4,-21-3,-2 1,2 0,-2 0,0 0,1 0,-1 1,1-1,-2 1,1 1,0-1,0 0,-1 0,0 1,4 5,-5-8,-1 1,1 0,-1 0,0 1,1-1,0 0,-2 0,1 0,0 1,0-1,-1 0,1 1,-1 0,1-1,-1 0,0 1,0-1,0 1,-1 0,1-1,0 0,-1 1,-1 4,1-5,-1 1,-1 0,1-1,0 1,0-1,0 1,-2-1,2 1,0-2,-1 1,-1 0,2 0,-1-1,0 0,0 2,-6-1,-76 22,82-23,-8 2,0 0,0-2,-23 2,30-3</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2:23.952"/>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213 0,'-10'0,"0"0,0 1,0 0,0 1,0-1,1 2,-19 6,25-7,0-1,0 1,0 0,0 0,0 0,1 0,-1 1,1-1,-1 0,1 1,0 0,0 0,0 0,1-1,-1 2,1-1,0 0,-1 0,1 0,1 1,-1-1,0 0,1 1,0-1,-1 0,2 6,-1-5,0-1,1 1,-1 0,1 0,0 0,0 0,1-1,-1 1,1 0,0-1,0 1,0-1,0 0,0 0,1 0,0 0,-1 0,1 0,0-1,0 1,1-1,-1 0,0 0,1 0,0-1,-1 1,1-1,0 1,-1-1,1-1,6 2,6 1,-1 0,-1 1,1 0,-1 0,-1 2,16 7,-26-12,-1 0,0 0,0 1,0-1,0 1,0-1,0 1,-1 0,1 0,0 0,-1 0,0 0,1 0,-1 0,0 0,0 1,0-1,0 0,0 1,-1-1,1 0,-1 1,0-1,0 1,1-1,-1 1,-1-1,1 1,0-1,-1 1,1-1,-1 1,0-1,0 0,0 0,0 1,0-1,-2 3,0-1,1 0,0 0,-1 0,0-1,1 1,-1-1,-1 0,1 0,0 0,-1 0,0 0,1-1,-1 0,0 0,0 0,-1 0,1 0,0-1,0 0,-1 0,-4 1,-2-2,0 0,0 0,0-1,0-1,1 0,-1 0,-14-6,10 4,5 1,0 0,0 0,0-1,0 0,0-1,1 0,-12-8,18 10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2:23.953"/>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245 38,'-43'-3,"35"2,1 0,-1 1,0-1,1 1,-1 1,0 0,1 0,-1 0,1 1,-1 0,1 0,0 1,-10 5,9-4,1 1,-1 0,1 0,0 1,0 0,1 0,-8 10,11-11,0 0,0 0,1 0,0 0,0 1,0-1,1 0,0 1,0 0,0-1,1 1,0 10,-1-12,1-1,0 1,0-1,0 1,0-1,0 1,1-1,0 1,0-1,0 1,0-1,0 0,1 0,-1 1,1-1,0 0,0 0,0-1,0 1,1 0,-1-1,1 1,-1-1,1 0,0 0,0 0,0 0,0 0,0-1,1 1,-1-1,0 0,1 0,-1 0,1-1,-1 1,7-1,79 12,-36-7,-48-5</inkml:trace>
  <inkml:trace contextRef="#ctx0" brushRef="#br0" timeOffset="1">273 149,'1'0,"1"0,1 0,1 0,1 0,0 0,1 0,-1 0,1 0,-1 0,0 0,1 0,-1 0,1 0,-1 0,-1 0</inkml:trace>
  <inkml:trace contextRef="#ctx0" brushRef="#br0" timeOffset="2">452 175,'0'-2,"1"1,0-1,0 0,0 1,0-1,0 0,0 1,1-1,-1 1,0 0,1-1,-1 1,1 0,0 0,-1 0,1 0,0 0,0 1,-1-1,1 0,3 0,-1-1,0 1,0 0,0 0,0 0,0 0,0 0,0 1,0 0,5 0,-7 1,0 0,1 0,-1 0,0 0,0 0,0 0,0 1,0-1,0 1,-1 0,1-1,0 1,-1 0,1 0,-1 0,0 0,0 0,0 1,0-1,0 0,0 0,0 1,-1-1,1 0,-1 1,0-1,0 1,0 4,0-5,0 1,0 0,0 0,-1 0,1 0,-1 0,0 0,0 0,0-1,0 1,0 0,0-1,-1 1,0-1,1 1,-1-1,0 0,0 0,0 0,0 0,-1 0,1 0,-4 1,1 0,0-1,-1 1,1-1,-1-1,0 1,1-1,-1 0,0-1,0 1,-11-1,15-1,0 1,0-1,0 0,0 0,0 0,1 0,-1 0,0 0,0 0,1 0,-1-1,1 1,-1-1,1 1,0-1,-1 1,1-1,0 0,0 0,0 1,0-1,1 0,-1 0,0 0,1 0,0 0,-1 0,1 0,0 0,0 0,0 0,0-1,1-2,0-21,0 23</inkml:trace>
  <inkml:trace contextRef="#ctx0" brushRef="#br0" timeOffset="3">642 149,'1'8,"0"1,0-1,1 1,0-1,4 9,-5-14,0 0,0 0,0 0,1 0,-1 0,1-1,-1 1,1 0,0-1,0 0,0 1,0-1,1 0,-1 0,0 0,1 0,3 1,-5-3,1 0,0 0,-1-1,1 1,-1 0,1-1,-1 0,1 1,-1-1,1 0,-1 0,0 1,1-1,-1 0,0 0,0-1,0 1,0 0,0 0,0-1,0 1,0 0,0-1,0 1,-1-1,1 1,-1-1,1 1,0-4,1-1,1-1,-1 0,-1-1,1 1,0-10,-2 13</inkml:trace>
  <inkml:trace contextRef="#ctx0" brushRef="#br0" timeOffset="4">880 1,'11'143,"-10"-116,-2-20,1 0,0 0,0 0,1 0,0 0,0 0,1 0,0 0,0-1,0 1,1 0,3 6,-3-12,-1 0,0-1,1 1,-1 0,1-1,-1 1,1-1,0 0,-1 0,1 0,-1 0,1 0,-1 0,1-1,-1 1,1-1,-1 0,1 0,-1 0,1 0,-1 0,4-3,-4 2</inkml:trace>
  <inkml:trace contextRef="#ctx0" brushRef="#br0" timeOffset="5">839 59,'111'0,"-106"0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2:23.9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160 0,'-10'0,"1"1,-1 0,1 0,0 1,0 0,-2 1,2 0,-10 5,15-6,0 0,0 1,0-1,0 1,1 0,-1 0,1 0,0 1,-1-1,2 1,-1 0,0 0,1 1,0-1,-1 0,2 1,-1-1,-2 9,3-8,-1 0,1 0,1 0,-1 0,1-1,0 1,0 0,0 0,0 0,1 0,0 0,0 0,0 0,1-1,-1 1,1 0,4 6,-3-7,1 1,-1-1,1 0,0 0,0-1,0 0,1 0,-1 0,1-1,-1 0,1 1,0-2,0 1,0-1,0 1,5-1,6 3,-5-2,-1 1,0-2,0 1,1-2,-1 1,1-1,-1-1,16-3,-22 3</inkml:trace>
  <inkml:trace contextRef="#ctx0" brushRef="#br0" timeOffset="1">292 152,'4'-1,"0"0,1-1,-1 1,0 1,0-1,0 1,0-1,0 1,0 0,8 2,-8-2,83 0,-82 0</inkml:trace>
  <inkml:trace contextRef="#ctx0" brushRef="#br0" timeOffset="2">601 119,'0'1,"0"1,0 2,0 0,0 1,0 1,0-1,0 1,0 0,0 0,0 0,0-1,0 1,0-1,0 1,0 1,0-2,0 0</inkml:trace>
  <inkml:trace contextRef="#ctx0" brushRef="#br0" timeOffset="3">601 6,'0'0</inkml:trace>
  <inkml:trace contextRef="#ctx0" brushRef="#br0" timeOffset="4">708 107,'22'59,"-22"42,0-96</inkml:trace>
  <inkml:trace contextRef="#ctx0" brushRef="#br0" timeOffset="5">746 134,'3'-1,"0"0,0 1,0-1,0 0,0 0,0-1,-1 1,6-4,25-9,-30 14,-1 0,1-1,-1 1,1 0,0 0,-1 0,1 0,0 1,-1-1,1 1,-1 0,1-1,-1 1,1 1,-1-1,1 0,-1 0,3 3,-2 0,0 0,0 0,-1 0,1 1,-1-1,0 1,0-1,1 7,0-2,-1-3,-1 0,1 1,-1 0,-1 0,1 11,2 20,-2-34</inkml:trace>
  <inkml:trace contextRef="#ctx0" brushRef="#br0" timeOffset="6">590 272,'0'-1,"0"-1,0-1,0-1,0-1,0 0,0-1,0 1,0-1,0 1,0-1,0 1,0 1</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2:23.9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 1,'-1'8,"0"0,-1 0,0 0,0 0,0-1,-7 13,6-12,-1 0,1 1,1 0,0-1,-2 15,2-3,0 0,-1 0,-1-1,-10 31,13-47</inkml:trace>
  <inkml:trace contextRef="#ctx0" brushRef="#br0" timeOffset="1">57 38,'2'0,"1"1,0 0,0 0,0 0,-1 0,1 1,-1-1,1 1,-1-1,1 1,-1 0,0 0,0 0,0 0,0 1,2 2,34 50,-27-39,0 4,0-1,10 29,-20-45</inkml:trace>
  <inkml:trace contextRef="#ctx0" brushRef="#br0" timeOffset="2">10 150,'4'-2,"0"1,0 0,0 0,0 0,0 0,0 1,0 0,0 0,0 0,1 0,3 1,-3-1,53-5,-53 5</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2:23.9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162 0,'-10'0,"1"1,-2 0,2 0,0 1,0 0,-1 1,1 0,-11 6,16-7,0 0,0 1,0-1,0 1,1 0,-1 0,1 1,0 0,-1-1,1 1,0 0,0 0,1 0,0 1,-1-1,2 1,-1-1,-2 10,3-9,-1 0,1 0,1 0,-1 1,1-2,0 1,0 0,0 0,0 0,1 1,0-1,0 0,0 0,1-1,-1 2,1-1,4 6,-3-7,1 0,-1 1,2-1,-1 0,0-1,0 0,1 0,-1 0,1-1,-1 0,1 2,0-3,0 1,1-1,-1 1,5-1,5 3,-4-2,0 1,-1-2,0 1,1-2,-1 1,2-1,-2-1,16-3,-22 3</inkml:trace>
  <inkml:trace contextRef="#ctx0" brushRef="#br0" timeOffset="1">297 157,'4'-1,"0"0,0-1,0 1,0 1,0-2,0 2,0-1,0 1,0 0,9 3,-9-3,84 0,-83 0</inkml:trace>
  <inkml:trace contextRef="#ctx0" brushRef="#br0" timeOffset="2">610 122,'0'1,"0"2,0 1,0 0,0 1,0 1,0-1,0 2,0-1,0 0,0 0,0 0,0 0,0-1,0 1,0 0,0 0,0-1</inkml:trace>
  <inkml:trace contextRef="#ctx0" brushRef="#br0" timeOffset="3">610 6,'0'0</inkml:trace>
  <inkml:trace contextRef="#ctx0" brushRef="#br0" timeOffset="4">719 110,'21'61,"-21"43,0-99</inkml:trace>
  <inkml:trace contextRef="#ctx0" brushRef="#br0" timeOffset="5">756 138,'3'-1,"0"0,0 1,1-1,-1 0,0 0,0-1,-1 1,6-4,26-10,-31 15,-1 0,1-1,-1 1,1 0,0 0,-1 0,1 0,0 1,-1-1,1 1,-1 0,1-1,-1 1,1 1,-1-1,1 0,-1 0,4 3,-3 1,0-1,0 0,-1 0,1 1,-1-1,0 2,0-2,1 7,0-2,-1-2,-1-1,1 1,-1-1,-1 2,1 10,2 22,-2-36</inkml:trace>
  <inkml:trace contextRef="#ctx0" brushRef="#br0" timeOffset="6">598 280,'0'-1,"0"-1,0-1,0-1,0-1,0-1,0 0,0 1,0-1,0 1,0-2,0 2,0 1</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2:23.933"/>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213 0,'-10'0,"0"0,0 1,0 0,0 1,0-1,1 2,-19 6,25-7,0-1,0 1,0 0,0 0,0 0,1 0,-1 1,1-1,-1 0,1 1,0 0,0 0,0 0,1-1,-1 2,1-1,0 0,-1 0,1 0,1 1,-1-1,0 0,1 1,0-1,-1 0,2 6,-1-5,0-1,1 1,-1 0,1 0,0 0,0 0,1-1,-1 1,1 0,0-1,0 1,0-1,0 0,0 0,1 0,0 0,-1 0,1 0,0-1,0 1,1-1,-1 0,0 0,1 0,0-1,-1 1,1-1,0 1,-1-1,1-1,6 2,6 1,-1 0,-1 1,1 0,-1 0,-1 2,16 7,-26-12,-1 0,0 0,0 1,0-1,0 1,0-1,0 1,-1 0,1 0,0 0,-1 0,0 0,1 0,-1 0,0 0,0 1,0-1,0 0,0 1,-1-1,1 0,-1 1,0-1,0 1,1-1,-1 1,-1-1,1 1,0-1,-1 1,1-1,-1 1,0-1,0 0,0 0,0 1,0-1,-2 3,0-1,1 0,0 0,-1 0,0-1,1 1,-1-1,-1 0,1 0,0 0,-1 0,0 0,1-1,-1 0,0 0,0 0,-1 0,1 0,0-1,0 0,-1 0,-4 1,-2-2,0 0,0 0,0-1,0-1,1 0,-1 0,-14-6,10 4,5 1,0 0,0 0,0-1,0 0,0-1,1 0,-12-8,18 10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2:23.934"/>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245 38,'-43'-3,"35"2,1 0,-1 1,0-1,1 1,-1 1,0 0,1 0,-1 0,1 1,-1 0,1 0,0 1,-10 5,9-4,1 1,-1 0,1 0,0 1,0 0,1 0,-8 10,11-11,0 0,0 0,1 0,0 0,0 1,0-1,1 0,0 1,0 0,0-1,1 1,0 10,-1-12,1-1,0 1,0-1,0 1,0-1,0 1,1-1,0 1,0-1,0 1,0-1,0 0,1 0,-1 1,1-1,0 0,0 0,0-1,0 1,1 0,-1-1,1 1,-1-1,1 0,0 0,0 0,0 0,0 0,0-1,1 1,-1-1,0 0,1 0,-1 0,1-1,-1 1,7-1,79 12,-36-7,-48-5</inkml:trace>
  <inkml:trace contextRef="#ctx0" brushRef="#br0" timeOffset="1">273 149,'1'0,"1"0,1 0,1 0,1 0,0 0,1 0,-1 0,1 0,-1 0,0 0,1 0,-1 0,1 0,-1 0,-1 0</inkml:trace>
  <inkml:trace contextRef="#ctx0" brushRef="#br0" timeOffset="2">452 175,'0'-2,"1"1,0-1,0 0,0 1,0-1,0 0,0 1,1-1,-1 1,0 0,1-1,-1 1,1 0,0 0,-1 0,1 0,0 0,0 1,-1-1,1 0,3 0,-1-1,0 1,0 0,0 0,0 0,0 0,0 0,0 1,0 0,5 0,-7 1,0 0,1 0,-1 0,0 0,0 0,0 0,0 1,0-1,0 1,-1 0,1-1,0 1,-1 0,1 0,-1 0,0 0,0 0,0 1,0-1,0 0,0 0,0 1,-1-1,1 0,-1 1,0-1,0 1,0 4,0-5,0 1,0 0,0 0,-1 0,1 0,-1 0,0 0,0 0,0-1,0 1,0 0,0-1,-1 1,0-1,1 1,-1-1,0 0,0 0,0 0,0 0,-1 0,1 0,-4 1,1 0,0-1,-1 1,1-1,-1-1,0 1,1-1,-1 0,0-1,0 1,-11-1,15-1,0 1,0-1,0 0,0 0,0 0,1 0,-1 0,0 0,0 0,1 0,-1-1,1 1,-1-1,1 1,0-1,-1 1,1-1,0 0,0 0,0 1,0-1,1 0,-1 0,0 0,1 0,0 0,-1 0,1 0,0 0,0 0,0 0,0-1,1-2,0-21,0 23</inkml:trace>
  <inkml:trace contextRef="#ctx0" brushRef="#br0" timeOffset="3">642 149,'1'8,"0"1,0-1,1 1,0-1,4 9,-5-14,0 0,0 0,0 0,1 0,-1 0,1-1,-1 1,1 0,0-1,0 0,0 1,0-1,1 0,-1 0,0 0,1 0,3 1,-5-3,1 0,0 0,-1-1,1 1,-1 0,1-1,-1 0,1 1,-1-1,1 0,-1 0,0 1,1-1,-1 0,0 0,0-1,0 1,0 0,0 0,0-1,0 1,0 0,0-1,0 1,-1-1,1 1,-1-1,1 1,0-4,1-1,1-1,-1 0,-1-1,1 1,0-10,-2 13</inkml:trace>
  <inkml:trace contextRef="#ctx0" brushRef="#br0" timeOffset="4">880 1,'11'143,"-10"-116,-2-20,1 0,0 0,0 0,1 0,0 0,0 0,1 0,0 0,0-1,0 1,1 0,3 6,-3-12,-1 0,0-1,1 1,-1 0,1-1,-1 1,1-1,0 0,-1 0,1 0,-1 0,1 0,-1 0,1-1,-1 1,1-1,-1 0,1 0,-1 0,1 0,-1 0,4-3,-4 2</inkml:trace>
  <inkml:trace contextRef="#ctx0" brushRef="#br0" timeOffset="5">839 59,'111'0,"-106"0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2:23.9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 1,'-1'8,"0"0,-1 0,0 0,0 0,0-1,-7 13,6-12,-1 0,1 1,1 0,0-1,-2 15,2-3,0 0,-1 0,-1-1,-10 31,13-47</inkml:trace>
  <inkml:trace contextRef="#ctx0" brushRef="#br0" timeOffset="1">57 38,'2'0,"1"1,0 0,0 0,0 0,-1 0,1 1,-1-1,1 1,-1-1,1 1,-1 0,0 0,0 0,0 0,0 1,2 2,34 50,-27-39,0 4,0-1,10 29,-20-45</inkml:trace>
  <inkml:trace contextRef="#ctx0" brushRef="#br0" timeOffset="2">10 150,'4'-2,"0"1,0 0,0 0,0 0,0 0,0 1,0 0,0 0,0 0,1 0,3 1,-3-1,53-5,-53 5</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2:23.9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28,'2'1,"-1"-1,0 1,2 0,-2 0,0-1,0 1,0 0,0 0,0 0,0 1,0-1,0 0,0 0,1 0,-2 2,1-2,0 0,-1 1,1-1,-1 0,0 1,1-1,-1 3,10 45,-9-42,5 103,-5-69,5 60,-6-97</inkml:trace>
  <inkml:trace contextRef="#ctx0" brushRef="#br0" timeOffset="1">29 12,'93'-11,"-89"11,2 0,-1 0,0 1,0-1,0 1,0 0,0 1,0-1,-1 2,1-1,0 0,-1 0,0 0,1 1,-2 0,1 1,1-1,-2 0,0 0,1 1,-1 1,0-2,-1 1,2 0,-2 1,0-1,0 1,0-1,-1 1,1 0,0-1,-2 2,2 7,-2-10,-1-1,1 0,-1 0,0 0,1 1,-1-1,-1 0,1 1,0-2,0 1,-1 0,1 0,0 0,-1-1,-1 1,2-1,-1 2,0-2,1 0,-1 1,0-1,-1 0,1 0,0-1,-3 2,-69 22,52-18,-10 8,37-10,18-2,-3-3,-7 0,-1 1,1 1,0-1,14 4,-21-3,-2 1,2 0,-2 0,0 0,1 0,-1 1,1-1,-2 1,1 1,0-1,0 0,-1 0,0 1,4 5,-5-8,-1 1,1 0,-1 0,0 1,1-1,0 0,-2 0,1 0,0 1,0-1,-1 0,1 1,-1 0,1-1,-1 0,0 1,0-1,0 1,-1 0,1-1,0 0,-1 1,-1 4,1-5,-1 1,-1 0,1-1,0 1,0-1,0 1,-2-1,2 1,0-2,-1 1,-1 0,2 0,-1-1,0 0,0 2,-6-1,-76 22,82-23,-8 2,0 0,0-2,-23 2,30-3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3:52:10.8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 1,'-1'8,"0"0,-1 0,0 0,0 0,0-1,-7 13,6-12,-1 0,1 1,1 0,0-1,-2 15,2-3,0 0,-1 0,-1-1,-10 31,13-47</inkml:trace>
  <inkml:trace contextRef="#ctx0" brushRef="#br0" timeOffset="763.81">57 38,'2'0,"1"1,0 0,0 0,0 0,-1 0,1 1,-1-1,1 1,-1-1,1 1,-1 0,0 0,0 0,0 0,0 1,2 2,34 50,-27-39,0 4,0-1,10 29,-20-45</inkml:trace>
  <inkml:trace contextRef="#ctx0" brushRef="#br0" timeOffset="1365.66">10 150,'4'-2,"0"1,0 0,0 0,0 0,0 0,0 1,0 0,0 0,0 0,1 0,3 1,-3-1,53-5,-53 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9:29.2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249 3,'-30'-1,"24"0,0 0,0 1,0 0,0 0,-1 1,1 0,0 0,0 0,-10 4,-61 32,72-34,1-1,-1 1,1 0,-1 1,1-1,0 1,0 0,1 0,-1 0,1 0,0 0,0 1,-4 7,4-3,1 0,-1 0,1 0,1 1,0-1,0 0,1 1,0-1,1 0,0 1,0-1,1 0,0 1,1-1,0-1,0 1,1 0,0-1,1 1,0-1,0-1,1 1,11 12,-8-11,0-1,0 1,1-2,0 1,0-2,1 1,0-1,0-1,1 0,-1-1,1 0,0 0,0-2,0 1,21 0,-4 0,-1-1,1-2,38-5,-62 5</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2:23.9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28,'2'1,"-1"-1,0 1,2 0,-2 0,0-1,0 1,0 0,0 0,0 0,0 1,0-1,0 0,0 0,1 0,-2 2,1-2,0 0,-1 1,1-1,-1 0,0 1,1-1,-1 3,10 45,-9-42,5 103,-5-69,5 60,-6-97</inkml:trace>
  <inkml:trace contextRef="#ctx0" brushRef="#br0" timeOffset="1">29 12,'93'-11,"-89"11,2 0,-1 0,0 1,0-1,0 1,0 0,0 1,0-1,-1 2,1-1,0 0,-1 0,0 0,1 1,-2 0,1 1,1-1,-2 0,0 0,1 1,-1 1,0-2,-1 1,2 0,-2 1,0-1,0 1,0-1,-1 1,1 0,0-1,-2 2,2 7,-2-10,-1-1,1 0,-1 0,0 0,1 1,-1-1,-1 0,1 1,0-2,0 1,-1 0,1 0,0 0,-1-1,-1 1,2-1,-1 2,0-2,1 0,-1 1,0-1,-1 0,1 0,0-1,-3 2,-69 22,52-18,-10 8,37-10,18-2,-3-3,-7 0,-1 1,1 1,0-1,14 4,-21-3,-2 1,2 0,-2 0,0 0,1 0,-1 1,1-1,-2 1,1 1,0-1,0 0,-1 0,0 1,4 5,-5-8,-1 1,1 0,-1 0,0 1,1-1,0 0,-2 0,1 0,0 1,0-1,-1 0,1 1,-1 0,1-1,-1 0,0 1,0-1,0 1,-1 0,1-1,0 0,-1 1,-1 4,1-5,-1 1,-1 0,1-1,0 1,0-1,0 1,-2-1,2 1,0-2,-1 1,-1 0,2 0,-1-1,0 0,0 2,-6-1,-76 22,82-23,-8 2,0 0,0-2,-23 2,30-3</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9:45.5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160 0,'-10'0,"1"1,-1 0,1 0,0 1,0 0,-2 1,2 0,-10 5,15-6,0 0,0 1,0-1,0 1,1 0,-1 0,1 0,0 1,-1-1,2 1,-1 0,0 0,1 1,0-1,-1 0,2 1,-1-1,-2 9,3-8,-1 0,1 0,1 0,-1 0,1-1,0 1,0 0,0 0,0 0,1 0,0 0,0 0,0 0,1-1,-1 1,1 0,4 6,-3-7,1 1,-1-1,1 0,0 0,0-1,0 0,1 0,-1 0,1-1,-1 0,1 1,0-2,0 1,0-1,0 1,5-1,6 3,-5-2,-1 1,0-2,0 1,1-2,-1 1,1-1,-1-1,16-3,-22 3</inkml:trace>
  <inkml:trace contextRef="#ctx0" brushRef="#br0" timeOffset="1">292 152,'4'-1,"0"0,1-1,-1 1,0 1,0-1,0 1,0-1,0 1,0 0,8 2,-8-2,83 0,-82 0</inkml:trace>
  <inkml:trace contextRef="#ctx0" brushRef="#br0" timeOffset="2">601 119,'0'1,"0"1,0 2,0 0,0 1,0 1,0-1,0 1,0 0,0 0,0 0,0-1,0 1,0-1,0 1,0 1,0-2,0 0</inkml:trace>
  <inkml:trace contextRef="#ctx0" brushRef="#br0" timeOffset="3">601 6,'0'0</inkml:trace>
  <inkml:trace contextRef="#ctx0" brushRef="#br0" timeOffset="4">708 107,'22'59,"-22"42,0-96</inkml:trace>
  <inkml:trace contextRef="#ctx0" brushRef="#br0" timeOffset="5">746 134,'3'-1,"0"0,0 1,0-1,0 0,0 0,0-1,-1 1,6-4,25-9,-30 14,-1 0,1-1,-1 1,1 0,0 0,-1 0,1 0,0 1,-1-1,1 1,-1 0,1-1,-1 1,1 1,-1-1,1 0,-1 0,3 3,-2 0,0 0,0 0,-1 0,1 1,-1-1,0 1,0-1,1 7,0-2,-1-3,-1 0,1 1,-1 0,-1 0,1 11,2 20,-2-34</inkml:trace>
  <inkml:trace contextRef="#ctx0" brushRef="#br0" timeOffset="6">590 272,'0'-1,"0"-1,0-1,0-1,0-1,0 0,0-1,0 1,0-1,0 1,0-1,0 1,0 1</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9:45.5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162 0,'-10'0,"1"1,-2 0,2 0,0 1,0 0,-1 1,1 0,-11 6,16-7,0 0,0 1,0-1,0 1,1 0,-1 0,1 1,0 0,-1-1,1 1,0 0,0 0,1 0,0 1,-1-1,2 1,-1-1,-2 10,3-9,-1 0,1 0,1 0,-1 1,1-2,0 1,0 0,0 0,0 0,1 1,0-1,0 0,0 0,1-1,-1 2,1-1,4 6,-3-7,1 0,-1 1,2-1,-1 0,0-1,0 0,1 0,-1 0,1-1,-1 0,1 2,0-3,0 1,1-1,-1 1,5-1,5 3,-4-2,0 1,-1-2,0 1,1-2,-1 1,2-1,-2-1,16-3,-22 3</inkml:trace>
  <inkml:trace contextRef="#ctx0" brushRef="#br0" timeOffset="1">297 157,'4'-1,"0"0,0-1,0 1,0 1,0-2,0 2,0-1,0 1,0 0,9 3,-9-3,84 0,-83 0</inkml:trace>
  <inkml:trace contextRef="#ctx0" brushRef="#br0" timeOffset="2">610 122,'0'1,"0"2,0 1,0 0,0 1,0 1,0-1,0 2,0-1,0 0,0 0,0 0,0 0,0-1,0 1,0 0,0 0,0-1</inkml:trace>
  <inkml:trace contextRef="#ctx0" brushRef="#br0" timeOffset="3">610 6,'0'0</inkml:trace>
  <inkml:trace contextRef="#ctx0" brushRef="#br0" timeOffset="4">719 110,'21'61,"-21"43,0-99</inkml:trace>
  <inkml:trace contextRef="#ctx0" brushRef="#br0" timeOffset="5">756 138,'3'-1,"0"0,0 1,1-1,-1 0,0 0,0-1,-1 1,6-4,26-10,-31 15,-1 0,1-1,-1 1,1 0,0 0,-1 0,1 0,0 1,-1-1,1 1,-1 0,1-1,-1 1,1 1,-1-1,1 0,-1 0,4 3,-3 1,0-1,0 0,-1 0,1 1,-1-1,0 2,0-2,1 7,0-2,-1-2,-1-1,1 1,-1-1,-1 2,1 10,2 22,-2-36</inkml:trace>
  <inkml:trace contextRef="#ctx0" brushRef="#br0" timeOffset="6">598 280,'0'-1,"0"-1,0-1,0-1,0-1,0-1,0 0,0 1,0-1,0 1,0-2,0 2,0 1</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9:45.5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 1,'-1'8,"0"0,-1 0,0 0,0 0,0-1,-7 13,6-12,-1 0,1 1,1 0,0-1,-2 15,2-3,0 0,-1 0,-1-1,-10 31,13-47</inkml:trace>
  <inkml:trace contextRef="#ctx0" brushRef="#br0" timeOffset="1">57 38,'2'0,"1"1,0 0,0 0,0 0,-1 0,1 1,-1-1,1 1,-1-1,1 1,-1 0,0 0,0 0,0 0,0 1,2 2,34 50,-27-39,0 4,0-1,10 29,-20-45</inkml:trace>
  <inkml:trace contextRef="#ctx0" brushRef="#br0" timeOffset="2">10 150,'4'-2,"0"1,0 0,0 0,0 0,0 0,0 1,0 0,0 0,0 0,1 0,3 1,-3-1,53-5,-53 5</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9:45.5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28,'2'1,"-1"-1,0 1,2 0,-2 0,0-1,0 1,0 0,0 0,0 0,0 1,0-1,0 0,0 0,1 0,-2 2,1-2,0 0,-1 1,1-1,-1 0,0 1,1-1,-1 3,10 45,-9-42,5 103,-5-69,5 60,-6-97</inkml:trace>
  <inkml:trace contextRef="#ctx0" brushRef="#br0" timeOffset="1">29 12,'93'-11,"-89"11,2 0,-1 0,0 1,0-1,0 1,0 0,0 1,0-1,-1 2,1-1,0 0,-1 0,0 0,1 1,-2 0,1 1,1-1,-2 0,0 0,1 1,-1 1,0-2,-1 1,2 0,-2 1,0-1,0 1,0-1,-1 1,1 0,0-1,-2 2,2 7,-2-10,-1-1,1 0,-1 0,0 0,1 1,-1-1,-1 0,1 1,0-2,0 1,-1 0,1 0,0 0,-1-1,-1 1,2-1,-1 2,0-2,1 0,-1 1,0-1,-1 0,1 0,0-1,-3 2,-69 22,52-18,-10 8,37-10,18-2,-3-3,-7 0,-1 1,1 1,0-1,14 4,-21-3,-2 1,2 0,-2 0,0 0,1 0,-1 1,1-1,-2 1,1 1,0-1,0 0,-1 0,0 1,4 5,-5-8,-1 1,1 0,-1 0,0 1,1-1,0 0,-2 0,1 0,0 1,0-1,-1 0,1 1,-1 0,1-1,-1 0,0 1,0-1,0 1,-1 0,1-1,0 0,-1 1,-1 4,1-5,-1 1,-1 0,1-1,0 1,0-1,0 1,-2-1,2 1,0-2,-1 1,-1 0,2 0,-1-1,0 0,0 2,-6-1,-76 22,82-23,-8 2,0 0,0-2,-23 2,30-3</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9:45.5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 1,'-1'8,"0"0,-1 0,0 0,0 0,0-1,-7 13,6-12,-1 0,1 1,1 0,0-1,-2 15,2-3,0 0,-1 0,-1-1,-10 31,13-47</inkml:trace>
  <inkml:trace contextRef="#ctx0" brushRef="#br0" timeOffset="1">57 38,'2'0,"1"1,0 0,0 0,0 0,-1 0,1 1,-1-1,1 1,-1-1,1 1,-1 0,0 0,0 0,0 0,0 1,2 2,34 50,-27-39,0 4,0-1,10 29,-20-45</inkml:trace>
  <inkml:trace contextRef="#ctx0" brushRef="#br0" timeOffset="2">10 150,'4'-2,"0"1,0 0,0 0,0 0,0 0,0 1,0 0,0 0,0 0,1 0,3 1,-3-1,53-5,-53 5</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9:45.5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28,'2'1,"-1"-1,0 1,2 0,-2 0,0-1,0 1,0 0,0 0,0 0,0 1,0-1,0 0,0 0,1 0,-2 2,1-2,0 0,-1 1,1-1,-1 0,0 1,1-1,-1 3,10 45,-9-42,5 103,-5-69,5 60,-6-97</inkml:trace>
  <inkml:trace contextRef="#ctx0" brushRef="#br0" timeOffset="1">29 12,'93'-11,"-89"11,2 0,-1 0,0 1,0-1,0 1,0 0,0 1,0-1,-1 2,1-1,0 0,-1 0,0 0,1 1,-2 0,1 1,1-1,-2 0,0 0,1 1,-1 1,0-2,-1 1,2 0,-2 1,0-1,0 1,0-1,-1 1,1 0,0-1,-2 2,2 7,-2-10,-1-1,1 0,-1 0,0 0,1 1,-1-1,-1 0,1 1,0-2,0 1,-1 0,1 0,0 0,-1-1,-1 1,2-1,-1 2,0-2,1 0,-1 1,0-1,-1 0,1 0,0-1,-3 2,-69 22,52-18,-10 8,37-10,18-2,-3-3,-7 0,-1 1,1 1,0-1,14 4,-21-3,-2 1,2 0,-2 0,0 0,1 0,-1 1,1-1,-2 1,1 1,0-1,0 0,-1 0,0 1,4 5,-5-8,-1 1,1 0,-1 0,0 1,1-1,0 0,-2 0,1 0,0 1,0-1,-1 0,1 1,-1 0,1-1,-1 0,0 1,0-1,0 1,-1 0,1-1,0 0,-1 1,-1 4,1-5,-1 1,-1 0,1-1,0 1,0-1,0 1,-2-1,2 1,0-2,-1 1,-1 0,2 0,-1-1,0 0,0 2,-6-1,-76 22,82-23,-8 2,0 0,0-2,-23 2,30-3</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9:45.545"/>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245 38,'-43'-3,"35"2,1 0,-1 1,0-1,1 1,-1 1,0 0,1 0,-1 0,1 1,-1 0,1 0,0 1,-10 5,9-4,1 1,-1 0,1 0,0 1,0 0,1 0,-8 10,11-11,0 0,0 0,1 0,0 0,0 1,0-1,1 0,0 1,0 0,0-1,1 1,0 10,-1-12,1-1,0 1,0-1,0 1,0-1,0 1,1-1,0 1,0-1,0 1,0-1,0 0,1 0,-1 1,1-1,0 0,0 0,0-1,0 1,1 0,-1-1,1 1,-1-1,1 0,0 0,0 0,0 0,0 0,0-1,1 1,-1-1,0 0,1 0,-1 0,1-1,-1 1,7-1,79 12,-36-7,-48-5</inkml:trace>
  <inkml:trace contextRef="#ctx0" brushRef="#br0" timeOffset="1">273 149,'1'0,"1"0,1 0,1 0,1 0,0 0,1 0,-1 0,1 0,-1 0,0 0,1 0,-1 0,1 0,-1 0,-1 0</inkml:trace>
  <inkml:trace contextRef="#ctx0" brushRef="#br0" timeOffset="2">452 175,'0'-2,"1"1,0-1,0 0,0 1,0-1,0 0,0 1,1-1,-1 1,0 0,1-1,-1 1,1 0,0 0,-1 0,1 0,0 0,0 1,-1-1,1 0,3 0,-1-1,0 1,0 0,0 0,0 0,0 0,0 0,0 1,0 0,5 0,-7 1,0 0,1 0,-1 0,0 0,0 0,0 0,0 1,0-1,0 1,-1 0,1-1,0 1,-1 0,1 0,-1 0,0 0,0 0,0 1,0-1,0 0,0 0,0 1,-1-1,1 0,-1 1,0-1,0 1,0 4,0-5,0 1,0 0,0 0,-1 0,1 0,-1 0,0 0,0 0,0-1,0 1,0 0,0-1,-1 1,0-1,1 1,-1-1,0 0,0 0,0 0,0 0,-1 0,1 0,-4 1,1 0,0-1,-1 1,1-1,-1-1,0 1,1-1,-1 0,0-1,0 1,-11-1,15-1,0 1,0-1,0 0,0 0,0 0,1 0,-1 0,0 0,0 0,1 0,-1-1,1 1,-1-1,1 1,0-1,-1 1,1-1,0 0,0 0,0 1,0-1,1 0,-1 0,0 0,1 0,0 0,-1 0,1 0,0 0,0 0,0 0,0-1,1-2,0-21,0 23</inkml:trace>
  <inkml:trace contextRef="#ctx0" brushRef="#br0" timeOffset="3">642 149,'1'8,"0"1,0-1,1 1,0-1,4 9,-5-14,0 0,0 0,0 0,1 0,-1 0,1-1,-1 1,1 0,0-1,0 0,0 1,0-1,1 0,-1 0,0 0,1 0,3 1,-5-3,1 0,0 0,-1-1,1 1,-1 0,1-1,-1 0,1 1,-1-1,1 0,-1 0,0 1,1-1,-1 0,0 0,0-1,0 1,0 0,0 0,0-1,0 1,0 0,0-1,0 1,-1-1,1 1,-1-1,1 1,0-4,1-1,1-1,-1 0,-1-1,1 1,0-10,-2 13</inkml:trace>
  <inkml:trace contextRef="#ctx0" brushRef="#br0" timeOffset="4">880 1,'11'143,"-10"-116,-2-20,1 0,0 0,0 0,1 0,0 0,0 0,1 0,0 0,0-1,0 1,1 0,3 6,-3-12,-1 0,0-1,1 1,-1 0,1-1,-1 1,1-1,0 0,-1 0,1 0,-1 0,1 0,-1 0,1-1,-1 1,1-1,-1 0,1 0,-1 0,1 0,-1 0,4-3,-4 2</inkml:trace>
  <inkml:trace contextRef="#ctx0" brushRef="#br0" timeOffset="5">839 59,'111'0,"-106"0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9:45.544"/>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213 0,'-10'0,"0"0,0 1,0 0,0 1,0-1,1 2,-19 6,25-7,0-1,0 1,0 0,0 0,0 0,1 0,-1 1,1-1,-1 0,1 1,0 0,0 0,0 0,1-1,-1 2,1-1,0 0,-1 0,1 0,1 1,-1-1,0 0,1 1,0-1,-1 0,2 6,-1-5,0-1,1 1,-1 0,1 0,0 0,0 0,1-1,-1 1,1 0,0-1,0 1,0-1,0 0,0 0,1 0,0 0,-1 0,1 0,0-1,0 1,1-1,-1 0,0 0,1 0,0-1,-1 1,1-1,0 1,-1-1,1-1,6 2,6 1,-1 0,-1 1,1 0,-1 0,-1 2,16 7,-26-12,-1 0,0 0,0 1,0-1,0 1,0-1,0 1,-1 0,1 0,0 0,-1 0,0 0,1 0,-1 0,0 0,0 1,0-1,0 0,0 1,-1-1,1 0,-1 1,0-1,0 1,1-1,-1 1,-1-1,1 1,0-1,-1 1,1-1,-1 1,0-1,0 0,0 0,0 1,0-1,-2 3,0-1,1 0,0 0,-1 0,0-1,1 1,-1-1,-1 0,1 0,0 0,-1 0,0 0,1-1,-1 0,0 0,0 0,-1 0,1 0,0-1,0 0,-1 0,-4 1,-2-2,0 0,0 0,0-1,0-1,1 0,-1 0,-14-6,10 4,5 1,0 0,0 0,0-1,0 0,0-1,1 0,-12-8,18 10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9:45.526"/>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245 38,'-43'-3,"35"2,1 0,-1 1,0-1,1 1,-1 1,0 0,1 0,-1 0,1 1,-1 0,1 0,0 1,-10 5,9-4,1 1,-1 0,1 0,0 1,0 0,1 0,-8 10,11-11,0 0,0 0,1 0,0 0,0 1,0-1,1 0,0 1,0 0,0-1,1 1,0 10,-1-12,1-1,0 1,0-1,0 1,0-1,0 1,1-1,0 1,0-1,0 1,0-1,0 0,1 0,-1 1,1-1,0 0,0 0,0-1,0 1,1 0,-1-1,1 1,-1-1,1 0,0 0,0 0,0 0,0 0,0-1,1 1,-1-1,0 0,1 0,-1 0,1-1,-1 1,7-1,79 12,-36-7,-48-5</inkml:trace>
  <inkml:trace contextRef="#ctx0" brushRef="#br0" timeOffset="1">273 149,'1'0,"1"0,1 0,1 0,1 0,0 0,1 0,-1 0,1 0,-1 0,0 0,1 0,-1 0,1 0,-1 0,-1 0</inkml:trace>
  <inkml:trace contextRef="#ctx0" brushRef="#br0" timeOffset="2">452 175,'0'-2,"1"1,0-1,0 0,0 1,0-1,0 0,0 1,1-1,-1 1,0 0,1-1,-1 1,1 0,0 0,-1 0,1 0,0 0,0 1,-1-1,1 0,3 0,-1-1,0 1,0 0,0 0,0 0,0 0,0 0,0 1,0 0,5 0,-7 1,0 0,1 0,-1 0,0 0,0 0,0 0,0 1,0-1,0 1,-1 0,1-1,0 1,-1 0,1 0,-1 0,0 0,0 0,0 1,0-1,0 0,0 0,0 1,-1-1,1 0,-1 1,0-1,0 1,0 4,0-5,0 1,0 0,0 0,-1 0,1 0,-1 0,0 0,0 0,0-1,0 1,0 0,0-1,-1 1,0-1,1 1,-1-1,0 0,0 0,0 0,0 0,-1 0,1 0,-4 1,1 0,0-1,-1 1,1-1,-1-1,0 1,1-1,-1 0,0-1,0 1,-11-1,15-1,0 1,0-1,0 0,0 0,0 0,1 0,-1 0,0 0,0 0,1 0,-1-1,1 1,-1-1,1 1,0-1,-1 1,1-1,0 0,0 0,0 1,0-1,1 0,-1 0,0 0,1 0,0 0,-1 0,1 0,0 0,0 0,0 0,0-1,1-2,0-21,0 23</inkml:trace>
  <inkml:trace contextRef="#ctx0" brushRef="#br0" timeOffset="3">642 149,'1'8,"0"1,0-1,1 1,0-1,4 9,-5-14,0 0,0 0,0 0,1 0,-1 0,1-1,-1 1,1 0,0-1,0 0,0 1,0-1,1 0,-1 0,0 0,1 0,3 1,-5-3,1 0,0 0,-1-1,1 1,-1 0,1-1,-1 0,1 1,-1-1,1 0,-1 0,0 1,1-1,-1 0,0 0,0-1,0 1,0 0,0 0,0-1,0 1,0 0,0-1,0 1,-1-1,1 1,-1-1,1 1,0-4,1-1,1-1,-1 0,-1-1,1 1,0-10,-2 13</inkml:trace>
  <inkml:trace contextRef="#ctx0" brushRef="#br0" timeOffset="4">880 1,'11'143,"-10"-116,-2-20,1 0,0 0,0 0,1 0,0 0,0 0,1 0,0 0,0-1,0 1,1 0,3 6,-3-12,-1 0,0-1,1 1,-1 0,1-1,-1 1,1-1,0 0,-1 0,1 0,-1 0,1 0,-1 0,1-1,-1 1,1-1,-1 0,1 0,-1 0,1 0,-1 0,4-3,-4 2</inkml:trace>
  <inkml:trace contextRef="#ctx0" brushRef="#br0" timeOffset="5">839 59,'111'0,"-106"0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9:11.5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34,'24'25,"19"17,149 117,-161-134,-10-9,-1 1,-1 0,-1 1,20 25,-36-39</inkml:trace>
  <inkml:trace contextRef="#ctx0" brushRef="#br0" timeOffset="656.72">277 1,'-2'14,"-1"-1,0 1,-1-1,0 1,-2-1,1 0,-15 22,8-12,-14 27,-25 55,44-90,0 0,0-1,-2 0,1 0,-2-1,-11 13,19-23</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9:59:45.525"/>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213 0,'-10'0,"0"0,0 1,0 0,0 1,0-1,1 2,-19 6,25-7,0-1,0 1,0 0,0 0,0 0,1 0,-1 1,1-1,-1 0,1 1,0 0,0 0,0 0,1-1,-1 2,1-1,0 0,-1 0,1 0,1 1,-1-1,0 0,1 1,0-1,-1 0,2 6,-1-5,0-1,1 1,-1 0,1 0,0 0,0 0,1-1,-1 1,1 0,0-1,0 1,0-1,0 0,0 0,1 0,0 0,-1 0,1 0,0-1,0 1,1-1,-1 0,0 0,1 0,0-1,-1 1,1-1,0 1,-1-1,1-1,6 2,6 1,-1 0,-1 1,1 0,-1 0,-1 2,16 7,-26-12,-1 0,0 0,0 1,0-1,0 1,0-1,0 1,-1 0,1 0,0 0,-1 0,0 0,1 0,-1 0,0 0,0 1,0-1,0 0,0 1,-1-1,1 0,-1 1,0-1,0 1,1-1,-1 1,-1-1,1 1,0-1,-1 1,1-1,-1 1,0-1,0 0,0 0,0 1,0-1,-2 3,0-1,1 0,0 0,-1 0,0-1,1 1,-1-1,-1 0,1 0,0 0,-1 0,0 0,1-1,-1 0,0 0,0 0,-1 0,1 0,0-1,0 0,-1 0,-4 1,-2-2,0 0,0 0,0-1,0-1,1 0,-1 0,-14-6,10 4,5 1,0 0,0 0,0-1,0 0,0-1,1 0,-12-8,18 10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03:01.341"/>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55,'45'40,"29"38,-53-54,43 40,-54-56,0-1,-1 1,1 1,-2-1,14 18,-19-22</inkml:trace>
  <inkml:trace contextRef="#ctx0" brushRef="#br0" timeOffset="1">292 0,'-2'1,"0"0,0 0,1 0,-1 1,0-1,1 0,-2 1,2-1,0 1,-1-1,1 1,0 0,0-1,0 1,-1 4,-15 29,12-21,-1-1,-1-1,1 1,-17 19,13-17,1-1,-13 27,18-33,-1-1,1 0,-1 0,0 1,-1-1,0-1,1 0,-2 0,-11 9,-23 21,38-32</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03:01.347"/>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15 62,'-14'115,"13"-37,2-13,-1-60</inkml:trace>
  <inkml:trace contextRef="#ctx0" brushRef="#br0" timeOffset="1">15 27,'3'-2,"1"1,0-1,1 1,-1 0,0 0,0 0,0 0,0 1,5 0,0-1,20-6,-21 5,-1 0,0 0,0 1,2 0,-2 1,1 0,8 0,-14 1,0-1,0 1,0 0,-1 0,1 0,0 0,0 0,-1 0,1 0,-1 1,1 0,0-1,-1 1,1-1,-1 1,0-1,0 1,0 0,0 0,0 0,0-1,-1 2,1-1,-1 0,1 0,-1 0,0 0,1 0,-1 0,0 0,0 1,-1 1,2 4,-1 0,0-1,0 1,-1 0,0-1,-3 14,2-18,1 1,-1-1,0 0,-1 0,1 0,0-1,0 1,-1 0,1 0,-1-1,0 0,1 0,-1 0,0 0,0-1,-5 3,-78 34,183-50,-95 11,0 1,0 0,1 0,-1 0,0 0,0 0,0 0,0 0,0 1,0-1,0 1,2 0,-3 0,1 0,0 0,0 0,0 0,0 0,0 0,-1 1,1-1,-1 2,1-2,-1 1,0-1,1 1,-1 0,0 0,0 0,0 0,0 0,-1 0,1 1,0-1,-1 0,1 0,-1 0,0 0,0 0,0 1,0 3,0-3,0 0,0 0,-1 0,1-1,-1 2,1-1,-1-1,0 1,0 0,0-1,0 1,-1 0,1 0,-1-1,0 0,1 0,-1 0,0 0,0 0,0 0,0 1,-1-2,1 1,0-1,-2 1,2-1,-1 0,1 0,-1 0,0 0,1-1,-1 1,-5 0,-26 1,-44 9,66-10,6-1</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03:01.343"/>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8,'4'0,"0"0,0 1,0 0,0 0,0 0,-1 1,1-1,0 1,-1 0,1 0,5 4,39 36,-12-11,66 55,-99-83</inkml:trace>
  <inkml:trace contextRef="#ctx0" brushRef="#br0" timeOffset="1">442 1,'-7'2,"0"0,0 1,1-1,-1 1,1 1,-1-1,1 1,0 1,-10 8,-4 3,-5 0,-6 4,1 1,-39 37,67-56,1 0,-1 0,1 0,0 1,0-1,0 1,0-1,1 1,-1-1,1 1,-1-1,1 1,0 4,2 43,0-24,8 47,-7-58,0 0,1 31,-3-34,1-8</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03:01.345"/>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 9,'2'3,"-1"0,1 0,0 0,-1 0,1 0,-1 0,0 1,0-1,0 0,0 4,4 10,-2-6,0 1,-1-1,0 1,0-1,-2 1,1 0,-2-1,-2 23,1 10,2 17,0-56</inkml:trace>
  <inkml:trace contextRef="#ctx0" brushRef="#br0" timeOffset="1">14 22,'61'-11,"-53"8,1 1,0 0,0 1,0-1,17 1,-23 2,0-1,0 1,0 0,-1-1,1 1,0 0,0 1,-1-1,1 0,-1 1,1 0,-1-1,0 1,0 0,0 0,0 0,0 1,0-1,0 0,-1 1,1-1,2 6,8 15,-6-14,-1 0,0 0,-1 0,0 1,3 11,-7-19,1 0,-1 1,0-1,0 0,0 0,0 0,0 0,0 0,0 0,-1 0,1 0,-1 0,1 0,-1 0,0 0,0 0,0 0,0 0,0 0,0-1,-1 1,1-1,-1 1,1-1,-1 1,1-1,-1 0,0 1,0-1,-3 1,-112 59,77-40,36-20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03:27.811"/>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54,'43'40,"28"36,-51-52,41 38,-51-54,-1-1,0 2,0-1,-1 0,13 18,-18-22</inkml:trace>
  <inkml:trace contextRef="#ctx0" brushRef="#br0" timeOffset="1">279 0,'-2'1,"0"0,0 0,1 0,-1 1,0-1,1 0,-1 1,1-1,0 1,-1-1,1 1,0 0,0-1,0 1,-1 3,-14 30,11-22,-1 0,0 0,0-1,-16 20,13-18,0 0,-12 26,17-32,0-1,0 0,-1 0,0 0,0 0,-1-1,1 0,-2 0,-11 9,-21 21,36-32</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03:27.813"/>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8,'4'0,"0"0,0 1,0 0,0 0,0 0,-1 1,1-1,0 1,-1 0,1 0,5 4,39 36,-12-11,66 55,-99-83</inkml:trace>
  <inkml:trace contextRef="#ctx0" brushRef="#br0" timeOffset="1">442 1,'-7'2,"0"0,0 1,1-1,-1 1,1 1,-1-1,1 1,0 1,-10 8,-4 3,-5 0,-6 4,1 1,-39 37,67-56,1 0,-1 0,1 0,0 1,0-1,0 1,0-1,1 1,-1-1,1 1,-1-1,1 1,0 4,2 43,0-24,8 47,-7-58,0 0,1 31,-3-34,1-8</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03:27.817"/>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15 62,'-14'115,"13"-37,2-13,-1-60</inkml:trace>
  <inkml:trace contextRef="#ctx0" brushRef="#br0" timeOffset="1">15 27,'3'-2,"1"1,0-1,1 1,-1 0,0 0,0 0,0 0,0 1,5 0,0-1,20-6,-21 5,-1 0,0 0,0 1,2 0,-2 1,1 0,8 0,-14 1,0-1,0 1,0 0,-1 0,1 0,0 0,0 0,-1 0,1 0,-1 1,1 0,0-1,-1 1,1-1,-1 1,0-1,0 1,0 0,0 0,0 0,0-1,-1 2,1-1,-1 0,1 0,-1 0,0 0,1 0,-1 0,0 0,0 1,-1 1,2 4,-1 0,0-1,0 1,-1 0,0-1,-3 14,2-18,1 1,-1-1,0 0,-1 0,1 0,0-1,0 1,-1 0,1 0,-1-1,0 0,1 0,-1 0,0 0,0-1,-5 3,-78 34,183-50,-95 11,0 1,0 0,1 0,-1 0,0 0,0 0,0 0,0 0,0 1,0-1,0 1,2 0,-3 0,1 0,0 0,0 0,0 0,0 0,0 0,-1 1,1-1,-1 2,1-2,-1 1,0-1,1 1,-1 0,0 0,0 0,0 0,0 0,-1 0,1 1,0-1,-1 0,1 0,-1 0,0 0,0 0,0 1,0 3,0-3,0 0,0 0,-1 0,1-1,-1 2,1-1,-1-1,0 1,0 0,0-1,0 1,-1 0,1 0,-1-1,0 0,1 0,-1 0,0 0,0 0,0 0,0 1,-1-2,1 1,0-1,-2 1,2-1,-1 0,1 0,-1 0,0 0,1-1,-1 1,-5 0,-26 1,-44 9,66-10,6-1</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03:27.815"/>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 9,'2'3,"-1"0,1 0,0 0,-1 0,1 0,-1 0,0 1,0-1,0 0,0 4,4 10,-2-6,0 1,-1-1,0 1,0-1,-2 1,1 0,-2-1,-2 23,1 10,2 17,0-56</inkml:trace>
  <inkml:trace contextRef="#ctx0" brushRef="#br0" timeOffset="1">14 22,'61'-11,"-53"8,1 1,0 0,0 1,0-1,17 1,-23 2,0-1,0 1,0 0,-1-1,1 1,0 0,0 1,-1-1,1 0,-1 1,1 0,-1-1,0 1,0 0,0 0,0 0,0 1,0-1,0 0,-1 1,1-1,2 6,8 15,-6-14,-1 0,0 0,-1 0,0 1,3 11,-7-19,1 0,-1 1,0-1,0 0,0 0,0 0,0 0,0 0,0 0,-1 0,1 0,-1 0,1 0,-1 0,0 0,0 0,0 0,0 0,0 0,0-1,-1 1,1-1,-1 1,1-1,-1 1,1-1,-1 0,0 1,0-1,-3 1,-112 59,77-40,36-20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07:19.216"/>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54,'43'40,"28"36,-51-52,41 38,-51-54,-1-1,0 2,0-1,-1 0,13 18,-18-22</inkml:trace>
  <inkml:trace contextRef="#ctx0" brushRef="#br0" timeOffset="1">279 0,'-2'1,"0"0,0 0,1 0,-1 1,0-1,1 0,-1 1,1-1,0 1,-1-1,1 1,0 0,0-1,0 1,-1 3,-14 30,11-22,-1 0,0 0,0-1,-16 20,13-18,0 0,-12 26,17-32,0-1,0 0,-1 0,0 0,0 0,-1-1,1 0,-2 0,-11 9,-21 21,36-32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8: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321 8,'0'-1,"-1"1,0-1,0 0,1 1,-1-1,0 1,0-1,0 1,0-1,1 1,-1 0,0-1,0 1,0 0,0 0,0-1,0 1,0 0,0 0,0 0,0 0,-1 1,-31-1,28 0,-5 0,-15 0,0 1,-43 7,59-6,1 0,0 1,0 0,0 0,0 1,1 0,-1 0,1 1,0 0,0 0,-11 11,15-12,0 0,0 0,0 0,0 0,1 1,0-1,0 1,0-1,0 1,1 0,0-1,0 1,0 0,0 0,1 8,0-10,0 1,0-1,0 1,1-1,0 0,0 1,0-1,0 0,0 0,0 0,1 0,0 0,0 0,-1 0,2 0,-1-1,0 1,0-1,1 1,0-1,-1 0,7 4,21 12,-25-14,1 0,0-1,-1 0,1 0,1 0,-1-1,0 0,0 0,13 2,173 4,-187-8</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07:19.218"/>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8,'4'0,"0"0,0 1,0 0,0 0,0 0,-1 1,1-1,0 1,-1 0,1 0,5 4,39 36,-12-11,66 55,-99-83</inkml:trace>
  <inkml:trace contextRef="#ctx0" brushRef="#br0" timeOffset="1">442 1,'-7'2,"0"0,0 1,1-1,-1 1,1 1,-1-1,1 1,0 1,-10 8,-4 3,-5 0,-6 4,1 1,-39 37,67-56,1 0,-1 0,1 0,0 1,0-1,0 1,0-1,1 1,-1-1,1 1,-1-1,1 1,0 4,2 43,0-24,8 47,-7-58,0 0,1 31,-3-34,1-8</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07:19.222"/>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15 62,'-14'115,"13"-37,2-13,-1-60</inkml:trace>
  <inkml:trace contextRef="#ctx0" brushRef="#br0" timeOffset="1">15 27,'3'-2,"1"1,0-1,1 1,-1 0,0 0,0 0,0 0,0 1,5 0,0-1,20-6,-21 5,-1 0,0 0,0 1,2 0,-2 1,1 0,8 0,-14 1,0-1,0 1,0 0,-1 0,1 0,0 0,0 0,-1 0,1 0,-1 1,1 0,0-1,-1 1,1-1,-1 1,0-1,0 1,0 0,0 0,0 0,0-1,-1 2,1-1,-1 0,1 0,-1 0,0 0,1 0,-1 0,0 0,0 1,-1 1,2 4,-1 0,0-1,0 1,-1 0,0-1,-3 14,2-18,1 1,-1-1,0 0,-1 0,1 0,0-1,0 1,-1 0,1 0,-1-1,0 0,1 0,-1 0,0 0,0-1,-5 3,-78 34,183-50,-95 11,0 1,0 0,1 0,-1 0,0 0,0 0,0 0,0 0,0 1,0-1,0 1,2 0,-3 0,1 0,0 0,0 0,0 0,0 0,0 0,-1 1,1-1,-1 2,1-2,-1 1,0-1,1 1,-1 0,0 0,0 0,0 0,0 0,-1 0,1 1,0-1,-1 0,1 0,-1 0,0 0,0 0,0 1,0 3,0-3,0 0,0 0,-1 0,1-1,-1 2,1-1,-1-1,0 1,0 0,0-1,0 1,-1 0,1 0,-1-1,0 0,1 0,-1 0,0 0,0 0,0 0,0 1,-1-2,1 1,0-1,-2 1,2-1,-1 0,1 0,-1 0,0 0,1-1,-1 1,-5 0,-26 1,-44 9,66-10,6-1</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07:19.220"/>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 9,'2'3,"-1"0,1 0,0 0,-1 0,1 0,-1 0,0 1,0-1,0 0,0 4,4 10,-2-6,0 1,-1-1,0 1,0-1,-2 1,1 0,-2-1,-2 23,1 10,2 17,0-56</inkml:trace>
  <inkml:trace contextRef="#ctx0" brushRef="#br0" timeOffset="1">14 22,'61'-11,"-53"8,1 1,0 0,0 1,0-1,17 1,-23 2,0-1,0 1,0 0,-1-1,1 1,0 0,0 1,-1-1,1 0,-1 1,1 0,-1-1,0 1,0 0,0 0,0 0,0 1,0-1,0 0,-1 1,1-1,2 6,8 15,-6-14,-1 0,0 0,-1 0,0 1,3 11,-7-19,1 0,-1 1,0-1,0 0,0 0,0 0,0 0,0 0,0 0,-1 0,1 0,-1 0,1 0,-1 0,0 0,0 0,0 0,0 0,0 0,0-1,-1 1,1-1,-1 1,1-1,-1 1,1-1,-1 0,0 1,0-1,-3 1,-112 59,77-40,36-20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07:19.212"/>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 9,'2'3,"-1"0,1 0,0 0,-1 0,1 0,-1 0,0 1,0-1,0 0,0 4,4 10,-2-6,0 1,-1-1,0 1,0-1,-2 1,1 0,-2-1,-2 23,1 10,2 17,0-56</inkml:trace>
  <inkml:trace contextRef="#ctx0" brushRef="#br0" timeOffset="1">14 22,'61'-11,"-53"8,1 1,0 0,0 1,0-1,17 1,-23 2,0-1,0 1,0 0,-1-1,1 1,0 0,0 1,-1-1,1 0,-1 1,1 0,-1-1,0 1,0 0,0 0,0 0,0 1,0-1,0 0,-1 1,1-1,2 6,8 15,-6-14,-1 0,0 0,-1 0,0 1,3 11,-7-19,1 0,-1 1,0-1,0 0,0 0,0 0,0 0,0 0,0 0,-1 0,1 0,-1 0,1 0,-1 0,0 0,0 0,0 0,0 0,0 0,0-1,-1 1,1-1,-1 1,1-1,-1 1,1-1,-1 0,0 1,0-1,-3 1,-112 59,77-40,36-20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07:19.214"/>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15 62,'-14'115,"13"-37,2-13,-1-60</inkml:trace>
  <inkml:trace contextRef="#ctx0" brushRef="#br0" timeOffset="1">15 27,'3'-2,"1"1,0-1,1 1,-1 0,0 0,0 0,0 0,0 1,5 0,0-1,20-6,-21 5,-1 0,0 0,0 1,2 0,-2 1,1 0,8 0,-14 1,0-1,0 1,0 0,-1 0,1 0,0 0,0 0,-1 0,1 0,-1 1,1 0,0-1,-1 1,1-1,-1 1,0-1,0 1,0 0,0 0,0 0,0-1,-1 2,1-1,-1 0,1 0,-1 0,0 0,1 0,-1 0,0 0,0 1,-1 1,2 4,-1 0,0-1,0 1,-1 0,0-1,-3 14,2-18,1 1,-1-1,0 0,-1 0,1 0,0-1,0 1,-1 0,1 0,-1-1,0 0,1 0,-1 0,0 0,0-1,-5 3,-78 34,183-50,-95 11,0 1,0 0,1 0,-1 0,0 0,0 0,0 0,0 0,0 1,0-1,0 1,2 0,-3 0,1 0,0 0,0 0,0 0,0 0,0 0,-1 1,1-1,-1 2,1-2,-1 1,0-1,1 1,-1 0,0 0,0 0,0 0,0 0,-1 0,1 1,0-1,-1 0,1 0,-1 0,0 0,0 0,0 1,0 3,0-3,0 0,0 0,-1 0,1-1,-1 2,1-1,-1-1,0 1,0 0,0-1,0 1,-1 0,1 0,-1-1,0 0,1 0,-1 0,0 0,0 0,0 0,0 1,-1-2,1 1,0-1,-2 1,2-1,-1 0,1 0,-1 0,0 0,1-1,-1 1,-5 0,-26 1,-44 9,66-10,6-1</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07:19.208"/>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55,'45'40,"29"38,-53-54,43 40,-54-56,0-1,-1 1,1 1,-2-1,14 18,-19-22</inkml:trace>
  <inkml:trace contextRef="#ctx0" brushRef="#br0" timeOffset="1">292 0,'-2'1,"0"0,0 0,1 0,-1 1,0-1,1 0,-2 1,2-1,0 1,-1-1,1 1,0 0,0-1,0 1,-1 4,-15 29,12-21,-1-1,-1-1,1 1,-17 19,13-17,1-1,-13 27,18-33,-1-1,1 0,-1 0,0 1,-1-1,0-1,1 0,-2 0,-11 9,-23 21,38-32</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07:19.210"/>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8,'4'0,"0"0,0 1,0 0,0 0,0 0,-1 1,1-1,0 1,-1 0,1 0,5 4,39 36,-12-11,66 55,-99-83</inkml:trace>
  <inkml:trace contextRef="#ctx0" brushRef="#br0" timeOffset="1">442 1,'-7'2,"0"0,0 1,1-1,-1 1,1 1,-1-1,1 1,0 1,-10 8,-4 3,-5 0,-6 4,1 1,-39 37,67-56,1 0,-1 0,1 0,0 1,0-1,0 1,0-1,1 1,-1-1,1 1,-1-1,1 1,0 4,2 43,0-24,8 47,-7-58,0 0,1 31,-3-34,1-8</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2:28.869"/>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7 1,'-6'135,"12"53,-6-183</inkml:trace>
  <inkml:trace contextRef="#ctx0" brushRef="#br0" timeOffset="1">37 12,'65'-12,"-55"13,8-2,1 2,0 0,32 8,-47-8,1 0,0 1,-1 0,1 0,0 0,-1 0,0 1,0-1,0 1,0 0,0 1,-1-1,1 0,-1 1,0 0,0 0,0 0,0 0,2 7,-2-5,-2-1,1 1,0-1,-1 1,0 0,-1-1,1 1,-1 0,0 0,0-1,-1 1,0 0,0 0,0-1,-1 1,1-1,-1 1,-1-1,-3 8,1-6,0 1,0-1,-1 0,0 0,0-1,0 0,-1 0,0 0,0-1,0 0,-15 8,6-7,0 0,-1-1,1 0,-1-1,0-1,0-1,-19 1,29-3,-28 6,30-6</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2:28.8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 27,'1'3,"0"1,0 0,1-1,-1 1,0 0,-1 0,1 0,-1 0,0-1,0 1,-2 6,2-5,-1 43,-14 88,14-111,1-20</inkml:trace>
  <inkml:trace contextRef="#ctx0" brushRef="#br0" timeOffset="1">33 1,'1'5,"-1"0,1 0,0 0,1 0,-1 0,1 0,0 0,0-1,2 1,-2-1,6 7,43 48,-31-37,58 86,-76-105</inkml:trace>
  <inkml:trace contextRef="#ctx0" brushRef="#br0" timeOffset="2">28 190,'16'-1,"1"0,-1-1,0 0,21-7,-33 8</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2:28.87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1,'1'2,"-1"0,0 0,1 0,-1 0,1 0,0 0,-1 0,1 0,0 0,0 0,0-1,2 3,-2-2,1 0,-1 0,0 0,0 0,0 0,0 0,0 1,0-1,-1 0,1 0,-1 1,1 3,14 227,-15-195,0-34</inkml:trace>
  <inkml:trace contextRef="#ctx0" brushRef="#br0" timeOffset="1">39 23,'48'-6,"-41"4,1 1,-1 0,1 0,-1 0,13 2,-17 0,-1-1,1 1,-1 0,1 0,-1 0,1 0,-1 0,1 1,-1-1,0 1,0-1,0 1,0 0,0 0,0 0,0 0,-1 0,1 0,-1 1,2 1,7 13,-6-10,0-1,0 1,-1 0,0 0,0 0,3 14,-5-19,-1 0,0 0,0 1,-1-1,1 0,0 0,-1 1,1-1,-1 0,0 0,0 0,0 0,0 0,0 0,0 0,0 0,-1 0,1-1,-1 1,1 0,-1-1,0 1,0-1,1 0,-1 1,0-1,0 0,-3 1,-94 44,98-43,7-2,24-1,-18-1,-1 1,1 0,-1 1,19 3,-26-2,-1 0,0 0,0 0,0 0,0 1,0 0,-1-1,1 1,-1 0,1 0,-1 0,0 0,0 1,-1-1,1 1,-1-1,1 1,-1-1,0 1,0 0,-1-1,1 1,-1 0,0 0,0 0,0-1,0 1,-1 0,0 0,0-1,-1 6,1-8,0 1,0-1,-1 0,1 1,0-1,-1 0,1 0,-1 0,1 0,-1 0,1 0,-1-1,0 1,1 0,-1-1,0 1,1-1,-1 0,0 1,0-1,-3 0,-48-1,36 1,-39-4,52 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7:38.7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196 0,'-13'1,"0"0,0 1,0 0,0 1,0 1,1 0,-1 0,1 1,1 1,-20 11,28-13,-1-1,1 0,0 1,0 0,0 0,1 0,-1 0,1 0,0 1,0-1,1 1,-1-1,1 1,0-1,0 1,0 9,0-4,0 1,1-1,1 1,-1-1,2 1,3 16,-3-22,0-1,1 1,0-1,-1 1,1-1,1 0,-1 0,1 0,-1 0,1-1,0 1,0-1,1 0,-1-1,1 1,-1-1,10 4,-1-1,0-1,0 0,0 0,1-2,22 2,-20-2,1-2,-1 0,0-1,1-1,-1 0,0-1,19-7,-31 9</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2:28.863"/>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40 48,'0'223,"0"-218,0 0</inkml:trace>
  <inkml:trace contextRef="#ctx0" brushRef="#br0" timeOffset="1">1 38,'77'-22,"-58"22,-3-1,-1 0,1 2,0 0,15 3,-28-4,-1 0,0 0,0 1,1-1,-1 1,0 0,0 0,0 0,0 0,0 0,-1 0,1 0,0 0,-1 1,1-1,1 1,-2-1,0 1,1 0,-1-1,0 1,0 0,0 0,0 0,0 0,0 0,-1 0,1 0,-1 0,1 0,-1 0,0 0,0 0,0 1,0 2,-1-4,0 1,0 0,0 0,0-1,0 1,0-1,0 1,-1-1,1 1,-1-1,0 0,0 1,1-1,-1 0,0 0,-3 1,-38 18,32-16,-57 9,75-14,0 0,1 1,-2 0,1 0,1 0,6 2,11-1,-21 0,0-1,0 1,-1 0,1 0,-1 0,0 0,2 0,-2 1,0-1,0 1,0 0,0 0,0 0,-1 0,5 4,-6-5,0 0,0 0,0 0,0 0,-1 0,1 0,0 0,-1 1,1-1,0 0,-1 0,0 1,1-1,-1 0,0 1,0-1,0 0,1 1,-1-1,-1 0,1 1,0-1,0 0,0 1,-1-1,1 0,-1 0,1 1,-1-1,1 0,-1 0,0 0,0 1,1-1,-1 0,0 0,0 0,0-1,0 1,0 0,0 0,-3 1,-9 4,0 0,0 0,-1-2,1 1,-1-2,0 1,0-2,-22 2,-9-4,41 0</inkml:trace>
  <inkml:trace contextRef="#ctx0" brushRef="#br0" timeOffset="2">348 116,'1'0,"1"0,1 0,2 0,-1 0,3 0,-2 0,1 0,-1 0,2 0,-2 0,0 0,1 0,0 0,-1 0,1 0,-2 0</inkml:trace>
  <inkml:trace contextRef="#ctx0" brushRef="#br0" timeOffset="3">604 116,'1'1,"0"0,-1 0,1 0,0 0,0 0,0 0,-1 1,1-1,0 0,-1 0,1 0,-1 1,0-1,1 0,-1 1,0-1,0 0,0 1,0 1,3 29,-6 43,3-71</inkml:trace>
  <inkml:trace contextRef="#ctx0" brushRef="#br0" timeOffset="4">548 1,'1'0,"0"0</inkml:trace>
  <inkml:trace contextRef="#ctx0" brushRef="#br0" timeOffset="5">713 116,'12'109,"-13"-119,0-1,0 0,1 1,0-1,1 0,3-16,-3 26,0 0,0-1,-1 1,1 0,0 0,0 0,0 0,0 0,1 0,-1 0,0 1,0-1,0 0,1 1,0-1,-1 1,1-1,-1 1,1-1,-1 1,0 0,1 0,-1 0,1 0,-1 0,1 0,-1 0,0 0,1 1,-1-1,2 0,-2 1,0 0,1-1,-1 1,0-1,2 2,1 0,-1 0,1 0,0 0,0 0,-1 1,0-1,0 1,0 0,0 0,-1 0,2 0,1 4,-2 0,0-1,-1 1,0 0,0 0,0 0,0 0,0 12,-2-14</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2:04.439"/>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40 48,'0'223,"0"-218,0 0</inkml:trace>
  <inkml:trace contextRef="#ctx0" brushRef="#br0" timeOffset="1">1 38,'77'-22,"-58"22,-3-1,-1 0,1 2,0 0,15 3,-28-4,-1 0,0 0,0 1,1-1,-1 1,0 0,0 0,0 0,0 0,0 0,-1 0,1 0,0 0,-1 1,1-1,1 1,-2-1,0 1,1 0,-1-1,0 1,0 0,0 0,0 0,0 0,0 0,-1 0,1 0,-1 0,1 0,-1 0,0 0,0 0,0 1,0 2,-1-4,0 1,0 0,0 0,0-1,0 1,0-1,0 1,-1-1,1 1,-1-1,0 0,0 1,1-1,-1 0,0 0,-3 1,-38 18,32-16,-57 9,75-14,0 0,1 1,-2 0,1 0,1 0,6 2,11-1,-21 0,0-1,0 1,-1 0,1 0,-1 0,0 0,2 0,-2 1,0-1,0 1,0 0,0 0,0 0,-1 0,5 4,-6-5,0 0,0 0,0 0,0 0,-1 0,1 0,0 0,-1 1,1-1,0 0,-1 0,0 1,1-1,-1 0,0 1,0-1,0 0,1 1,-1-1,-1 0,1 1,0-1,0 0,0 1,-1-1,1 0,-1 0,1 1,-1-1,1 0,-1 0,0 0,0 1,1-1,-1 0,0 0,0 0,0-1,0 1,0 0,0 0,-3 1,-9 4,0 0,0 0,-1-2,1 1,-1-2,0 1,0-2,-22 2,-9-4,41 0</inkml:trace>
  <inkml:trace contextRef="#ctx0" brushRef="#br0" timeOffset="2">348 116,'1'0,"1"0,1 0,2 0,-1 0,3 0,-2 0,1 0,-1 0,2 0,-2 0,0 0,1 0,0 0,-1 0,1 0,-2 0</inkml:trace>
  <inkml:trace contextRef="#ctx0" brushRef="#br0" timeOffset="3">604 116,'1'1,"0"0,-1 0,1 0,0 0,0 0,0 0,-1 1,1-1,0 0,-1 0,1 0,-1 1,0-1,1 0,-1 1,0-1,0 0,0 1,0 1,3 29,-6 43,3-71</inkml:trace>
  <inkml:trace contextRef="#ctx0" brushRef="#br0" timeOffset="4">548 1,'1'0,"0"0</inkml:trace>
  <inkml:trace contextRef="#ctx0" brushRef="#br0" timeOffset="5">713 116,'12'109,"-13"-119,0-1,0 0,1 1,0-1,1 0,3-16,-3 26,0 0,0-1,-1 1,1 0,0 0,0 0,0 0,0 0,1 0,-1 0,0 1,0-1,0 0,1 1,0-1,-1 1,1-1,-1 1,1-1,-1 1,0 0,1 0,-1 0,1 0,-1 0,1 0,-1 0,0 0,1 1,-1-1,2 0,-2 1,0 0,1-1,-1 1,0-1,2 2,1 0,-1 0,1 0,0 0,0 0,-1 1,0-1,0 1,0 0,0 0,-1 0,2 0,1 4,-2 0,0-1,-1 1,0 0,0 0,0 0,0 0,0 12,-2-14</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2:04.4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1,'1'2,"-1"0,0 0,1 0,-1 0,1 0,0 0,-1 0,1 0,0 0,0 0,0-1,2 3,-2-2,1 0,-1 0,0 0,0 0,0 0,0 0,0 1,0-1,-1 0,1 0,-1 1,1 3,14 227,-15-195,0-34</inkml:trace>
  <inkml:trace contextRef="#ctx0" brushRef="#br0" timeOffset="1">39 23,'48'-6,"-41"4,1 1,-1 0,1 0,-1 0,13 2,-17 0,-1-1,1 1,-1 0,1 0,-1 0,1 0,-1 0,1 1,-1-1,0 1,0-1,0 1,0 0,0 0,0 0,0 0,-1 0,1 0,-1 1,2 1,7 13,-6-10,0-1,0 1,-1 0,0 0,0 0,3 14,-5-19,-1 0,0 0,0 1,-1-1,1 0,0 0,-1 1,1-1,-1 0,0 0,0 0,0 0,0 0,0 0,0 0,0 0,-1 0,1-1,-1 1,1 0,-1-1,0 1,0-1,1 0,-1 1,0-1,0 0,-3 1,-94 44,98-43,7-2,24-1,-18-1,-1 1,1 0,-1 1,19 3,-26-2,-1 0,0 0,0 0,0 0,0 1,0 0,-1-1,1 1,-1 0,1 0,-1 0,0 0,0 1,-1-1,1 1,-1-1,1 1,-1-1,0 1,0 0,-1-1,1 1,-1 0,0 0,0 0,0-1,0 1,-1 0,0 0,0-1,-1 6,1-8,0 1,0-1,-1 0,1 1,0-1,-1 0,1 0,-1 0,1 0,-1 0,1 0,-1-1,0 1,1 0,-1-1,0 1,1-1,-1 0,0 1,0-1,-3 0,-48-1,36 1,-39-4,52 3</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2:04.4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 27,'1'3,"0"1,1 0,-1-1,0 1,0 0,-1 0,1 0,-1 0,0-1,0 1,-2 6,2-5,-1 43,-16 87,16-110,1-20</inkml:trace>
  <inkml:trace contextRef="#ctx0" brushRef="#br0" timeOffset="1">38 1,'1'5,"-1"0,1 0,0 0,2 0,-2 0,1 0,1 0,-1-1,2 1,-2-1,8 7,48 48,-34-37,65 85,-87-104</inkml:trace>
  <inkml:trace contextRef="#ctx0" brushRef="#br0" timeOffset="2">32 189,'19'-1,"0"0,0-1,-1 0,25-7,-39 8</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2:28.8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7 76,'12'121,"-10"-14,-3-56,1-45</inkml:trace>
  <inkml:trace contextRef="#ctx0" brushRef="#br0" timeOffset="1">0 64,'68'-2,"72"4,-137-1,-1-1,1 1,-1 1,1-1,-1 0,0 1,0-1,1 1,-1 0,0-1,0 1,-1 0,1 1,0-1,-1 0,1 0,-1 1,0-1,1 0,-1 1,1 3,0 0,0 0,0 1,0-1,-1 0,0 1,0-1,0 0,-1 9,-1-13,0 0,1 0,-1 0,0 0,0 0,0-1,-1 1,1 0,0-1,-1 1,1-1,-1 1,1-1,-1 0,0 0,0 0,1 0,-1 0,0 0,0 0,0 0,-2 0,-56 14,39-10,-3-2,20-2,1-1,-1 0,1 1,0 0,-1-1,1 1,0 1,-1-1,1 0,-3 3,68-3,-49-1,0 1,0 0,0 1,-1 1,19 5,-28-6,1-1,-1 0,0 1,0-1,0 1,0 0,0 0,0 1,-1-1,1 0,2 4,-4-4,0 0,0-1,0 1,0 0,-1 0,1 0,-1-1,1 1,-1 0,0 0,1 0,-1 0,0 0,0 0,-1 0,1 0,0-1,-1 1,1 0,-1 0,1 0,-2 2,0-1,0 0,-1 0,0 0,1 0,-1 0,0-1,0 1,0-1,-1 1,1-1,-1 0,1 0,-1 0,1-1,-1 1,-5 0,-1 1,-1 0,0-1,0 0,-18 1,-91 3,115-6</inkml:trace>
  <inkml:trace contextRef="#ctx0" brushRef="#br0" timeOffset="2">365 177,'114'0,"-109"0</inkml:trace>
  <inkml:trace contextRef="#ctx0" brushRef="#br0" timeOffset="3">650 210,'1'-1,"0"0,0 0,0 0,0 1,0-1,0 1,0-1,0 1,1-1,-1 1,0 0,0-1,0 1,1 0,-1 0,0 0,0 0,1 0,-1 0,2 0,28 1,-28 0,1 0,-1 1,1-1,-1 1,1-1,-1 1,0 0,0 0,0 1,0-1,0 1,0-1,-1 1,1 0,-1 0,0 0,2 4,-2-6,-1 1,0 0,0 0,0 0,0 0,0-1,0 1,0 0,-1 1,1-1,-1 0,0 0,1 0,-1 0,0 0,0 0,0 0,-1 1,1-1,0 0,-1 0,1 0,-1 0,0 0,0 0,0 0,0 0,0 0,0-1,0 1,-2 2,-4 0,-1-1,1 0,0 0,-1 0,0-1,0 0,0 0,0-1,0 0,0 0,-12-1,19-1,-1 1,0 0,1 0,-1-1,1 1,-1-1,1 1,-1-1,1 0,-1 1,1-1,0 0,-1 0,1 0,0 0,0 0,0 0,0 0,0-1,0 1,0 0,0-1,0 1,1 0,-1-1,0 1,1-1,-1 1,1-1,0 0,0 1,-1-1,1 1,0-1,0 1,0-1,1 0,-1 1,1-4,0 0,0 0,0 1,1-1,-1 0,1 0,1 1,-1 0,0-1,1 1,0 0,5-6,-4 6,-1 1</inkml:trace>
  <inkml:trace contextRef="#ctx0" brushRef="#br0" timeOffset="4">858 183,'-3'32,"2"-21,0 1,0 0,3 23,-2-33,0 0,1 1,-1-1,1 0,0 1,-1-1,1 0,0 0,1 0,-1 0,0 0,0 0,1 0,-1 0,1 0,0-1,-1 1,1 0,0-1,0 0,0 1,0-1,0 0,1 0,1 1,-2-2,0 1,0 0,0-1,0 0,0 1,0-1,0 0,0 0,0 0,0 0,0 0,1-1,-1 1,0-1,-1 1,1-1,0 0,0 1,0-1,0 0,0 0,-1-1,1 1,0 0,-1 0,1-1,-1 1,0-1,1 0,0-1,3-6,-1 0,0 1,0-1,-1-1,3-11,-1 3,1-7,-4 21</inkml:trace>
  <inkml:trace contextRef="#ctx0" brushRef="#br0" timeOffset="5">1065 0,'12'172,"-5"-21,-8-151,1 1,0-1,0 1,0-1,0 1,0-1,0 1,0-1,0 1,0-1,0 1,0-1,0 1,0-1,1 0,-1 1,0-1,0 1,0-1,1 1,-1-1,0 0,1 1,-1-1,0 0,1 1,-1-1,0 0,1 1,-1-1,0 0,1 0,-1 1,1-1,-1 0,1 0,-1 0,1 0,-1 0,1 0,-1 1,1-1,-1 0,0 0,1-1,-1 1,1 0,-1 0,1 0,-1 0,1 0,-1 0,1-1,-1 1,0 0,1-1,3-1</inkml:trace>
  <inkml:trace contextRef="#ctx0" brushRef="#br0" timeOffset="6">1008 119,'1'-1,"0"0,0 0,0 0,0 0,0 0,0 0,0 0,0 0,1 1,-1-1,0 0,0 1,1-1,-1 1,1-1,-1 1,0 0,1 0,-1-1,3 1,31-4,40-3,-69 7</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2:04.447"/>
    </inkml:context>
    <inkml:brush xml:id="br0">
      <inkml:brushProperty name="width" value="0.05" units="cm"/>
      <inkml:brushProperty name="height" value="0.05" units="cm"/>
      <inkml:brushProperty name="color" value="#E71224"/>
      <inkml:brushProperty name="ignorePressure" value="1"/>
    </inkml:brush>
  </inkml:definitions>
  <inkml:trace contextRef="#ctx0" brushRef="#br0">7 76,'12'120,"-10"-13,-3-56,1-46</inkml:trace>
  <inkml:trace contextRef="#ctx0" brushRef="#br0" timeOffset="1">0 64,'68'-2,"72"4,-137-1,-1-1,1 1,-1 1,1-1,-1 0,0 1,0-1,1 1,-1 0,0-1,0 1,-1 0,1 1,0-1,-1 0,1 0,-1 1,0-1,1 0,-1 1,1 3,0 0,0 0,0 0,0 0,-1 0,0 1,0-1,0 0,-1 9,-1-13,0 0,1 0,-1 0,0 0,0 0,0-1,-1 1,1 0,0-1,-1 1,1-1,-1 1,1-1,-1 0,0 0,0 0,1 0,-1 0,0 0,0 0,0 0,-2 0,-56 14,39-10,-3-2,20-2,1-1,-1 0,1 1,0 0,-1-1,1 1,0 1,-1-1,1 0,-3 3,68-3,-49-1,0 1,0 0,0 1,-1 1,19 5,-28-6,1-1,-1 0,0 1,0-1,0 1,0 0,0 0,0 1,-1-1,1 0,2 4,-4-4,0 0,0-1,0 1,0 0,-1 0,1 0,-1-1,1 1,-1 0,0 0,1 0,-1 0,0 0,0 0,-1 0,1 0,0-1,-1 1,1 0,-1 0,1 0,-2 2,0-1,0 0,-1 0,0 0,1 0,-1 0,0-1,0 1,0-1,-1 1,1-1,-1 0,1-1,-1 1,1-1,-1 1,-5 0,-1 1,-1 0,0-1,0 0,-18 1,-91 3,115-6</inkml:trace>
  <inkml:trace contextRef="#ctx0" brushRef="#br0" timeOffset="2">365 176,'114'0,"-109"0</inkml:trace>
  <inkml:trace contextRef="#ctx0" brushRef="#br0" timeOffset="3">650 209,'1'-1,"0"0,0 0,0 0,0 1,0-1,0 1,0-1,0 1,1-1,-1 1,0 0,0-1,0 1,1 0,-1 0,0 0,0 0,1 0,-1 0,2 0,28 1,-28 0,1 0,-1 1,1-1,-1 1,1-1,-1 1,0 0,0 0,0 1,0-1,0 1,0-1,-1 1,1 0,-1 0,0 0,2 4,-2-6,-1 1,0 0,0 0,0 0,0 0,0-1,0 1,0 0,-1 1,1-1,-1 0,0 0,1 0,-1 0,0 0,0 0,0 0,-1 1,1-1,0 0,-1 0,1 0,-1 0,0 0,0 0,0 0,0 0,0 0,0-1,0 1,-2 2,-4 0,-1-1,1 0,0 0,-1 0,0-1,0 0,0 0,0-1,0 0,0 0,-12-1,19-1,-1 1,0 0,1 0,-1-1,1 1,-1-1,1 1,-1-1,1 0,-1 1,1-1,0 0,-1 0,1 0,0 0,0 0,0 0,0 0,0-1,0 1,0 0,0-1,0 1,1 0,-1-1,0 1,1-1,-1 1,1-1,0 0,0 1,-1-1,1 1,0-1,0 1,0-1,1 0,-1 1,1-4,0 0,0 0,0 1,1-1,-1 0,1 0,1 1,-1 0,0-1,1 1,0 0,5-6,-4 6,-1 1</inkml:trace>
  <inkml:trace contextRef="#ctx0" brushRef="#br0" timeOffset="4">858 182,'-3'32,"2"-21,0 1,0 0,3 23,-2-33,0 0,1 1,-1-1,1 0,0 1,-1-1,1 0,0 0,1 0,-1 0,0 0,0 0,1 0,-1 0,1 0,0-1,-1 1,1 0,0-1,0 0,0 1,0-1,0 0,1 0,1 1,-2-2,0 1,0 0,0-1,0 0,0 1,0-1,0 0,0 0,0 0,0 0,0 0,1-1,-1 1,0-1,-1 1,1-1,0 0,0 1,0-1,0 0,0 0,-1-1,1 1,0 0,-1 0,1-1,-1 1,0-1,1 0,0-1,3-6,-1 0,0 1,0-1,-1-1,3-11,-1 3,1-7,-4 21</inkml:trace>
  <inkml:trace contextRef="#ctx0" brushRef="#br0" timeOffset="5">1065 0,'12'171,"-5"-20,-8-151,1 1,0-1,0 1,0-1,0 1,0-1,0 1,0-1,0 1,0-1,0 1,0-1,0 1,0-1,1 0,-1 1,0-1,0 1,0-1,1 1,-1-1,0 0,1 1,-1-1,0 0,1 1,-1-1,0 0,1 1,-1-1,0 0,1 0,-1 1,1-1,-1 0,1 0,-1 0,1 0,-1 0,1 0,-1 1,1-1,-1 0,0 0,1-1,-1 1,1 0,-1 0,1 0,-1 0,1 0,-1 0,1-1,-1 1,0 0,1-1,3-1</inkml:trace>
  <inkml:trace contextRef="#ctx0" brushRef="#br0" timeOffset="6">1008 119,'1'-1,"0"0,0 0,0 0,0 0,0 0,0 0,0 0,0 0,1 1,-1-1,0 0,0 1,1-1,-1 1,1-1,-1 1,0 0,1 0,-1-1,3 1,31-4,40-3,-69 7</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2:04.445"/>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7 1,'-6'135,"12"53,-6-183</inkml:trace>
  <inkml:trace contextRef="#ctx0" brushRef="#br0" timeOffset="1">37 12,'65'-12,"-55"13,8-2,1 2,0 0,32 8,-47-8,1 0,0 1,-1 0,1 0,0 0,-1 0,0 1,0-1,0 1,0 0,0 1,-1-1,1 0,-1 1,0 0,0 0,0 0,0 0,2 7,-2-5,-2-1,1 1,0-1,-1 1,0 0,-1-1,1 1,-1 0,0 0,0-1,-1 1,0 0,0 0,0-1,-1 1,1-1,-1 1,-1-1,-3 8,1-6,0 1,0-1,-1 0,0 0,0-1,0 0,-1 0,0 0,0-1,0 0,-15 8,6-7,0 0,-1-1,1 0,-1-1,0-1,0-1,-19 1,29-3,-28 6,30-6</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7:19.147"/>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40 48,'0'223,"0"-218,0 0</inkml:trace>
  <inkml:trace contextRef="#ctx0" brushRef="#br0" timeOffset="1">1 38,'77'-22,"-58"22,-3-1,-1 0,1 2,0 0,15 3,-28-4,-1 0,0 0,0 1,1-1,-1 1,0 0,0 0,0 0,0 0,0 0,-1 0,1 0,0 0,-1 1,1-1,1 1,-2-1,0 1,1 0,-1-1,0 1,0 0,0 0,0 0,0 0,0 0,-1 0,1 0,-1 0,1 0,-1 0,0 0,0 0,0 1,0 2,-1-4,0 1,0 0,0 0,0-1,0 1,0-1,0 1,-1-1,1 1,-1-1,0 0,0 1,1-1,-1 0,0 0,-3 1,-38 18,32-16,-57 9,75-14,0 0,1 1,-2 0,1 0,1 0,6 2,11-1,-21 0,0-1,0 1,-1 0,1 0,-1 0,0 0,2 0,-2 1,0-1,0 1,0 0,0 0,0 0,-1 0,5 4,-6-5,0 0,0 0,0 0,0 0,-1 0,1 0,0 0,-1 1,1-1,0 0,-1 0,0 1,1-1,-1 0,0 1,0-1,0 0,1 1,-1-1,-1 0,1 1,0-1,0 0,0 1,-1-1,1 0,-1 0,1 1,-1-1,1 0,-1 0,0 0,0 1,1-1,-1 0,0 0,0 0,0-1,0 1,0 0,0 0,-3 1,-9 4,0 0,0 0,-1-2,1 1,-1-2,0 1,0-2,-22 2,-9-4,41 0</inkml:trace>
  <inkml:trace contextRef="#ctx0" brushRef="#br0" timeOffset="2">348 116,'1'0,"1"0,1 0,2 0,-1 0,3 0,-2 0,1 0,-1 0,2 0,-2 0,0 0,1 0,0 0,-1 0,1 0,-2 0</inkml:trace>
  <inkml:trace contextRef="#ctx0" brushRef="#br0" timeOffset="3">604 116,'1'1,"0"0,-1 0,1 0,0 0,0 0,0 0,-1 1,1-1,0 0,-1 0,1 0,-1 1,0-1,1 0,-1 1,0-1,0 0,0 1,0 1,3 29,-6 43,3-71</inkml:trace>
  <inkml:trace contextRef="#ctx0" brushRef="#br0" timeOffset="4">548 1,'1'0,"0"0</inkml:trace>
  <inkml:trace contextRef="#ctx0" brushRef="#br0" timeOffset="5">713 116,'12'109,"-13"-119,0-1,0 0,1 1,0-1,1 0,3-16,-3 26,0 0,0-1,-1 1,1 0,0 0,0 0,0 0,0 0,1 0,-1 0,0 1,0-1,0 0,1 1,0-1,-1 1,1-1,-1 1,1-1,-1 1,0 0,1 0,-1 0,1 0,-1 0,1 0,-1 0,0 0,1 1,-1-1,2 0,-2 1,0 0,1-1,-1 1,0-1,2 2,1 0,-1 0,1 0,0 0,0 0,-1 1,0-1,0 1,0 0,0 0,-1 0,2 0,1 4,-2 0,0-1,-1 1,0 0,0 0,0 0,0 0,0 12,-2-14</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7:19.1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1,'1'2,"-1"0,0 0,1 0,-1 0,1 0,0 0,-1 0,1 0,0 0,0 0,0-1,2 3,-2-2,1 0,-1 0,0 0,0 0,0 0,0 0,0 1,0-1,-1 0,1 0,-1 1,1 3,14 227,-15-195,0-34</inkml:trace>
  <inkml:trace contextRef="#ctx0" brushRef="#br0" timeOffset="1">39 23,'48'-6,"-41"4,1 1,-1 0,1 0,-1 0,13 2,-17 0,-1-1,1 1,-1 0,1 0,-1 0,1 0,-1 0,1 1,-1-1,0 1,0-1,0 1,0 0,0 0,0 0,0 0,-1 0,1 0,-1 1,2 1,7 13,-6-10,0-1,0 1,-1 0,0 0,0 0,3 14,-5-19,-1 0,0 0,0 1,-1-1,1 0,0 0,-1 1,1-1,-1 0,0 0,0 0,0 0,0 0,0 0,0 0,0 0,-1 0,1-1,-1 1,1 0,-1-1,0 1,0-1,1 0,-1 1,0-1,0 0,-3 1,-94 44,98-43,7-2,24-1,-18-1,-1 1,1 0,-1 1,19 3,-26-2,-1 0,0 0,0 0,0 0,0 1,0 0,-1-1,1 1,-1 0,1 0,-1 0,0 0,0 1,-1-1,1 1,-1-1,1 1,-1-1,0 1,0 0,-1-1,1 1,-1 0,0 0,0 0,0-1,0 1,-1 0,0 0,0-1,-1 6,1-8,0 1,0-1,-1 0,1 1,0-1,-1 0,1 0,-1 0,1 0,-1 0,1 0,-1-1,0 1,1 0,-1-1,0 1,1-1,-1 0,0 1,0-1,-3 0,-48-1,36 1,-39-4,52 3</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7:19.16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 27,'1'3,"0"1,0 0,1-1,-1 1,0 0,-1 0,1 0,-1 0,0-1,0 1,-2 6,2-5,-1 43,-14 88,14-111,1-20</inkml:trace>
  <inkml:trace contextRef="#ctx0" brushRef="#br0" timeOffset="1">33 1,'1'5,"-1"0,1 0,0 0,1 0,-1 0,1 0,0 0,0-1,2 1,-2-1,6 7,43 48,-31-37,58 86,-76-105</inkml:trace>
  <inkml:trace contextRef="#ctx0" brushRef="#br0" timeOffset="2">28 190,'16'-1,"1"0,-1-1,0 0,21-7,-33 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6:24.430"/>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170 9,'0'-1,"-1"0,1 1,-1-1,0 0,1 1,-1-1,0 1,0-1,0 1,1-1,-1 1,0 0,0-1,0 1,0 0,1 0,-1 0,0-1,0 1,0 0,0 0,0 0,0 0,0 1,0-1,0 0,1 0,-1 0,-1 1,-31 5,32-6,-11 3,1 1,-1 0,0 0,-18 11,29-15,-1 1,0 0,0 0,0 0,0 0,1 0,-1 1,0-1,1 0,-1 1,1-1,-1 1,1 0,0-1,0 1,0 0,0 0,0 0,0 0,0 0,1 0,-1 0,1 0,-1 0,1 0,0 0,0 0,0 0,0 0,0 0,0 0,1 0,-1 1,1-1,-1 0,2 2,3 2,0-1,0 0,0 0,1-1,0 1,0-1,0-1,0 1,1-1,-1 0,1 0,0-1,0 0,8 2,-4-1,0 1,1 1,16 9,-26-13,0 1,1-1,-1 1,0 0,0 0,0 0,-1 0,1 0,0 0,-1 1,1-1,-1 1,0-1,0 1,0-1,0 1,0-1,-1 1,1 0,-1 0,1-1,-1 1,0 0,0 0,-1-1,1 1,0 0,-1-1,0 1,1 0,-1-1,0 1,0-1,-1 1,1-1,-1 1,1-1,-1 0,0 0,1 0,-1 0,0 0,0 0,-1 0,1-1,0 1,-1-1,1 1,-4 0,-71 13,71-15,0 1,0-1,-1 0,1-1,0 1,0-1,0-1,0 1,0-1,-8-3,10 3</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7:19.127"/>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40 48,'0'223,"0"-218,0 0</inkml:trace>
  <inkml:trace contextRef="#ctx0" brushRef="#br0" timeOffset="1">1 38,'77'-22,"-58"22,-3-1,-1 0,1 2,0 0,15 3,-28-4,-1 0,0 0,0 1,1-1,-1 1,0 0,0 0,0 0,0 0,0 0,-1 0,1 0,0 0,-1 1,1-1,1 1,-2-1,0 1,1 0,-1-1,0 1,0 0,0 0,0 0,0 0,0 0,-1 0,1 0,-1 0,1 0,-1 0,0 0,0 0,0 1,0 2,-1-4,0 1,0 0,0 0,0-1,0 1,0-1,0 1,-1-1,1 1,-1-1,0 0,0 1,1-1,-1 0,0 0,-3 1,-38 18,32-16,-57 9,75-14,0 0,1 1,-2 0,1 0,1 0,6 2,11-1,-21 0,0-1,0 1,-1 0,1 0,-1 0,0 0,2 0,-2 1,0-1,0 1,0 0,0 0,0 0,-1 0,5 4,-6-5,0 0,0 0,0 0,0 0,-1 0,1 0,0 0,-1 1,1-1,0 0,-1 0,0 1,1-1,-1 0,0 1,0-1,0 0,1 1,-1-1,-1 0,1 1,0-1,0 0,0 1,-1-1,1 0,-1 0,1 1,-1-1,1 0,-1 0,0 0,0 1,1-1,-1 0,0 0,0 0,0-1,0 1,0 0,0 0,-3 1,-9 4,0 0,0 0,-1-2,1 1,-1-2,0 1,0-2,-22 2,-9-4,41 0</inkml:trace>
  <inkml:trace contextRef="#ctx0" brushRef="#br0" timeOffset="2">348 116,'1'0,"1"0,1 0,2 0,-1 0,3 0,-2 0,1 0,-1 0,2 0,-2 0,0 0,1 0,0 0,-1 0,1 0,-2 0</inkml:trace>
  <inkml:trace contextRef="#ctx0" brushRef="#br0" timeOffset="3">604 116,'1'1,"0"0,-1 0,1 0,0 0,0 0,0 0,-1 1,1-1,0 0,-1 0,1 0,-1 1,0-1,1 0,-1 1,0-1,0 0,0 1,0 1,3 29,-6 43,3-71</inkml:trace>
  <inkml:trace contextRef="#ctx0" brushRef="#br0" timeOffset="4">548 1,'1'0,"0"0</inkml:trace>
  <inkml:trace contextRef="#ctx0" brushRef="#br0" timeOffset="5">713 116,'12'109,"-13"-119,0-1,0 0,1 1,0-1,1 0,3-16,-3 26,0 0,0-1,-1 1,1 0,0 0,0 0,0 0,0 0,1 0,-1 0,0 1,0-1,0 0,1 1,0-1,-1 1,1-1,-1 1,1-1,-1 1,0 0,1 0,-1 0,1 0,-1 0,1 0,-1 0,0 0,1 1,-1-1,2 0,-2 1,0 0,1-1,-1 1,0-1,2 2,1 0,-1 0,1 0,0 0,0 0,-1 1,0-1,0 1,0 0,0 0,-1 0,2 0,1 4,-2 0,0-1,-1 1,0 0,0 0,0 0,0 0,0 12,-2-14</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7:19.1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1,'1'2,"-1"0,0 0,1 0,-1 0,1 0,0 0,-1 0,1 0,0 0,0 0,0-1,2 3,-2-2,1 0,-1 0,0 0,0 0,0 0,0 0,0 1,0-1,-1 0,1 0,-1 1,1 3,14 227,-15-195,0-34</inkml:trace>
  <inkml:trace contextRef="#ctx0" brushRef="#br0" timeOffset="1">39 23,'48'-6,"-41"4,1 1,-1 0,1 0,-1 0,13 2,-17 0,-1-1,1 1,-1 0,1 0,-1 0,1 0,-1 0,1 1,-1-1,0 1,0-1,0 1,0 0,0 0,0 0,0 0,-1 0,1 0,-1 1,2 1,7 13,-6-10,0-1,0 1,-1 0,0 0,0 0,3 14,-5-19,-1 0,0 0,0 1,-1-1,1 0,0 0,-1 1,1-1,-1 0,0 0,0 0,0 0,0 0,0 0,0 0,0 0,-1 0,1-1,-1 1,1 0,-1-1,0 1,0-1,1 0,-1 1,0-1,0 0,-3 1,-94 44,98-43,7-2,24-1,-18-1,-1 1,1 0,-1 1,19 3,-26-2,-1 0,0 0,0 0,0 0,0 1,0 0,-1-1,1 1,-1 0,1 0,-1 0,0 0,0 1,-1-1,1 1,-1-1,1 1,-1-1,0 1,0 0,-1-1,1 1,-1 0,0 0,0 0,0-1,0 1,-1 0,0 0,0-1,-1 6,1-8,0 1,0-1,-1 0,1 1,0-1,-1 0,1 0,-1 0,1 0,-1 0,1 0,-1-1,0 1,1 0,-1-1,0 1,1-1,-1 0,0 1,0-1,-3 0,-48-1,36 1,-39-4,52 3</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7:19.1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 27,'1'3,"0"1,1 0,-1-1,0 1,0 0,-1 0,1 0,-1 0,0-1,0 1,-2 6,2-5,-1 43,-16 87,16-110,1-20</inkml:trace>
  <inkml:trace contextRef="#ctx0" brushRef="#br0" timeOffset="1">38 1,'1'5,"-1"0,1 0,0 0,2 0,-2 0,1 0,1 0,-1-1,2 1,-2-1,8 7,48 48,-34-37,65 85,-87-104</inkml:trace>
  <inkml:trace contextRef="#ctx0" brushRef="#br0" timeOffset="2">32 189,'19'-1,"0"0,0-1,-1 0,25-7,-39 8</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7:19.153"/>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7 1,'-6'135,"12"53,-6-183</inkml:trace>
  <inkml:trace contextRef="#ctx0" brushRef="#br0" timeOffset="1">37 12,'65'-12,"-55"13,8-2,1 2,0 0,32 8,-47-8,1 0,0 1,-1 0,1 0,0 0,-1 0,0 1,0-1,0 1,0 0,0 1,-1-1,1 0,-1 1,0 0,0 0,0 0,0 0,2 7,-2-5,-2-1,1 1,0-1,-1 1,0 0,-1-1,1 1,-1 0,0 0,0-1,-1 1,0 0,0 0,0-1,-1 1,1-1,-1 1,-1-1,-3 8,1-6,0 1,0-1,-1 0,0 0,0-1,0 0,-1 0,0 0,0-1,0 0,-15 8,6-7,0 0,-1-1,1 0,-1-1,0-1,0-1,-19 1,29-3,-28 6,30-6</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7:19.133"/>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7 1,'-6'135,"12"53,-6-183</inkml:trace>
  <inkml:trace contextRef="#ctx0" brushRef="#br0" timeOffset="1">37 12,'65'-12,"-55"13,8-2,1 2,0 0,32 8,-47-8,1 0,0 1,-1 0,1 0,0 0,-1 0,0 1,0-1,0 1,0 0,0 1,-1-1,1 0,-1 1,0 0,0 0,0 0,0 0,2 7,-2-5,-2-1,1 1,0-1,-1 1,0 0,-1-1,1 1,-1 0,0 0,0-1,-1 1,0 0,0 0,0-1,-1 1,1-1,-1 1,-1-1,-3 8,1-6,0 1,0-1,-1 0,0 0,0-1,0 0,-1 0,0 0,0-1,0 0,-15 8,6-7,0 0,-1-1,1 0,-1-1,0-1,0-1,-19 1,29-3,-28 6,30-6</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7:19.1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7 76,'12'120,"-10"-13,-3-56,1-46</inkml:trace>
  <inkml:trace contextRef="#ctx0" brushRef="#br0" timeOffset="1">0 64,'68'-2,"72"4,-137-1,-1-1,1 1,-1 1,1-1,-1 0,0 1,0-1,1 1,-1 0,0-1,0 1,-1 0,1 1,0-1,-1 0,1 0,-1 1,0-1,1 0,-1 1,1 3,0 0,0 0,0 0,0 0,-1 0,0 1,0-1,0 0,-1 9,-1-13,0 0,1 0,-1 0,0 0,0 0,0-1,-1 1,1 0,0-1,-1 1,1-1,-1 1,1-1,-1 0,0 0,0 0,1 0,-1 0,0 0,0 0,0 0,-2 0,-56 14,39-10,-3-2,20-2,1-1,-1 0,1 1,0 0,-1-1,1 1,0 1,-1-1,1 0,-3 3,68-3,-49-1,0 1,0 0,0 1,-1 1,19 5,-28-6,1-1,-1 0,0 1,0-1,0 1,0 0,0 0,0 1,-1-1,1 0,2 4,-4-4,0 0,0-1,0 1,0 0,-1 0,1 0,-1-1,1 1,-1 0,0 0,1 0,-1 0,0 0,0 0,-1 0,1 0,0-1,-1 1,1 0,-1 0,1 0,-2 2,0-1,0 0,-1 0,0 0,1 0,-1 0,0-1,0 1,0-1,-1 1,1-1,-1 0,1-1,-1 1,1-1,-1 1,-5 0,-1 1,-1 0,0-1,0 0,-18 1,-91 3,115-6</inkml:trace>
  <inkml:trace contextRef="#ctx0" brushRef="#br0" timeOffset="2">365 176,'114'0,"-109"0</inkml:trace>
  <inkml:trace contextRef="#ctx0" brushRef="#br0" timeOffset="3">650 209,'1'-1,"0"0,0 0,0 0,0 1,0-1,0 1,0-1,0 1,1-1,-1 1,0 0,0-1,0 1,1 0,-1 0,0 0,0 0,1 0,-1 0,2 0,28 1,-28 0,1 0,-1 1,1-1,-1 1,1-1,-1 1,0 0,0 0,0 1,0-1,0 1,0-1,-1 1,1 0,-1 0,0 0,2 4,-2-6,-1 1,0 0,0 0,0 0,0 0,0-1,0 1,0 0,-1 1,1-1,-1 0,0 0,1 0,-1 0,0 0,0 0,0 0,-1 1,1-1,0 0,-1 0,1 0,-1 0,0 0,0 0,0 0,0 0,0 0,0-1,0 1,-2 2,-4 0,-1-1,1 0,0 0,-1 0,0-1,0 0,0 0,0-1,0 0,0 0,-12-1,19-1,-1 1,0 0,1 0,-1-1,1 1,-1-1,1 1,-1-1,1 0,-1 1,1-1,0 0,-1 0,1 0,0 0,0 0,0 0,0 0,0-1,0 1,0 0,0-1,0 1,1 0,-1-1,0 1,1-1,-1 1,1-1,0 0,0 1,-1-1,1 1,0-1,0 1,0-1,1 0,-1 1,1-4,0 0,0 0,0 1,1-1,-1 0,1 0,1 1,-1 0,0-1,1 1,0 0,5-6,-4 6,-1 1</inkml:trace>
  <inkml:trace contextRef="#ctx0" brushRef="#br0" timeOffset="4">858 182,'-3'32,"2"-21,0 1,0 0,3 23,-2-33,0 0,1 1,-1-1,1 0,0 1,-1-1,1 0,0 0,1 0,-1 0,0 0,0 0,1 0,-1 0,1 0,0-1,-1 1,1 0,0-1,0 0,0 1,0-1,0 0,1 0,1 1,-2-2,0 1,0 0,0-1,0 0,0 1,0-1,0 0,0 0,0 0,0 0,0 0,1-1,-1 1,0-1,-1 1,1-1,0 0,0 1,0-1,0 0,0 0,-1-1,1 1,0 0,-1 0,1-1,-1 1,0-1,1 0,0-1,3-6,-1 0,0 1,0-1,-1-1,3-11,-1 3,1-7,-4 21</inkml:trace>
  <inkml:trace contextRef="#ctx0" brushRef="#br0" timeOffset="5">1065 0,'12'171,"-5"-20,-8-151,1 1,0-1,0 1,0-1,0 1,0-1,0 1,0-1,0 1,0-1,0 1,0-1,0 1,0-1,1 0,-1 1,0-1,0 1,0-1,1 1,-1-1,0 0,1 1,-1-1,0 0,1 1,-1-1,0 0,1 1,-1-1,0 0,1 0,-1 1,1-1,-1 0,1 0,-1 0,1 0,-1 0,1 0,-1 1,1-1,-1 0,0 0,1-1,-1 1,1 0,-1 0,1 0,-1 0,1 0,-1 0,1-1,-1 1,0 0,1-1,3-1</inkml:trace>
  <inkml:trace contextRef="#ctx0" brushRef="#br0" timeOffset="6">1008 119,'1'-1,"0"0,0 0,0 0,0 0,0 0,0 0,0 0,0 0,1 1,-1-1,0 0,0 1,1-1,-1 1,1-1,-1 1,0 0,1 0,-1-1,3 1,31-4,40-3,-69 7</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7:19.1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7 76,'12'121,"-10"-14,-3-56,1-45</inkml:trace>
  <inkml:trace contextRef="#ctx0" brushRef="#br0" timeOffset="1">0 64,'68'-2,"72"4,-137-1,-1-1,1 1,-1 1,1-1,-1 0,0 1,0-1,1 1,-1 0,0-1,0 1,-1 0,1 1,0-1,-1 0,1 0,-1 1,0-1,1 0,-1 1,1 3,0 0,0 0,0 1,0-1,-1 0,0 1,0-1,0 0,-1 9,-1-13,0 0,1 0,-1 0,0 0,0 0,0-1,-1 1,1 0,0-1,-1 1,1-1,-1 1,1-1,-1 0,0 0,0 0,1 0,-1 0,0 0,0 0,0 0,-2 0,-56 14,39-10,-3-2,20-2,1-1,-1 0,1 1,0 0,-1-1,1 1,0 1,-1-1,1 0,-3 3,68-3,-49-1,0 1,0 0,0 1,-1 1,19 5,-28-6,1-1,-1 0,0 1,0-1,0 1,0 0,0 0,0 1,-1-1,1 0,2 4,-4-4,0 0,0-1,0 1,0 0,-1 0,1 0,-1-1,1 1,-1 0,0 0,1 0,-1 0,0 0,0 0,-1 0,1 0,0-1,-1 1,1 0,-1 0,1 0,-2 2,0-1,0 0,-1 0,0 0,1 0,-1 0,0-1,0 1,0-1,-1 1,1-1,-1 0,1 0,-1 0,1-1,-1 1,-5 0,-1 1,-1 0,0-1,0 0,-18 1,-91 3,115-6</inkml:trace>
  <inkml:trace contextRef="#ctx0" brushRef="#br0" timeOffset="2">365 177,'114'0,"-109"0</inkml:trace>
  <inkml:trace contextRef="#ctx0" brushRef="#br0" timeOffset="3">650 210,'1'-1,"0"0,0 0,0 0,0 1,0-1,0 1,0-1,0 1,1-1,-1 1,0 0,0-1,0 1,1 0,-1 0,0 0,0 0,1 0,-1 0,2 0,28 1,-28 0,1 0,-1 1,1-1,-1 1,1-1,-1 1,0 0,0 0,0 1,0-1,0 1,0-1,-1 1,1 0,-1 0,0 0,2 4,-2-6,-1 1,0 0,0 0,0 0,0 0,0-1,0 1,0 0,-1 1,1-1,-1 0,0 0,1 0,-1 0,0 0,0 0,0 0,-1 1,1-1,0 0,-1 0,1 0,-1 0,0 0,0 0,0 0,0 0,0 0,0-1,0 1,-2 2,-4 0,-1-1,1 0,0 0,-1 0,0-1,0 0,0 0,0-1,0 0,0 0,-12-1,19-1,-1 1,0 0,1 0,-1-1,1 1,-1-1,1 1,-1-1,1 0,-1 1,1-1,0 0,-1 0,1 0,0 0,0 0,0 0,0 0,0-1,0 1,0 0,0-1,0 1,1 0,-1-1,0 1,1-1,-1 1,1-1,0 0,0 1,-1-1,1 1,0-1,0 1,0-1,1 0,-1 1,1-4,0 0,0 0,0 1,1-1,-1 0,1 0,1 1,-1 0,0-1,1 1,0 0,5-6,-4 6,-1 1</inkml:trace>
  <inkml:trace contextRef="#ctx0" brushRef="#br0" timeOffset="4">858 183,'-3'32,"2"-21,0 1,0 0,3 23,-2-33,0 0,1 1,-1-1,1 0,0 1,-1-1,1 0,0 0,1 0,-1 0,0 0,0 0,1 0,-1 0,1 0,0-1,-1 1,1 0,0-1,0 0,0 1,0-1,0 0,1 0,1 1,-2-2,0 1,0 0,0-1,0 0,0 1,0-1,0 0,0 0,0 0,0 0,0 0,1-1,-1 1,0-1,-1 1,1-1,0 0,0 1,0-1,0 0,0 0,-1-1,1 1,0 0,-1 0,1-1,-1 1,0-1,1 0,0-1,3-6,-1 0,0 1,0-1,-1-1,3-11,-1 3,1-7,-4 21</inkml:trace>
  <inkml:trace contextRef="#ctx0" brushRef="#br0" timeOffset="5">1065 0,'12'172,"-5"-21,-8-151,1 1,0-1,0 1,0-1,0 1,0-1,0 1,0-1,0 1,0-1,0 1,0-1,0 1,0-1,1 0,-1 1,0-1,0 1,0-1,1 1,-1-1,0 0,1 1,-1-1,0 0,1 1,-1-1,0 0,1 1,-1-1,0 0,1 0,-1 1,1-1,-1 0,1 0,-1 0,1 0,-1 0,1 0,-1 1,1-1,-1 0,0 0,1-1,-1 1,1 0,-1 0,1 0,-1 0,1 0,-1 0,1-1,-1 1,0 0,1-1,3-1</inkml:trace>
  <inkml:trace contextRef="#ctx0" brushRef="#br0" timeOffset="6">1008 119,'1'-1,"0"0,0 0,0 0,0 0,0 0,0 0,0 0,0 0,1 1,-1-1,0 0,0 1,1-1,-1 1,1-1,-1 1,0 0,1 0,-1-1,3 1,31-4,40-3,-69 7</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8:10.9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7 76,'12'121,"-10"-14,-3-56,1-45</inkml:trace>
  <inkml:trace contextRef="#ctx0" brushRef="#br0" timeOffset="1">0 64,'68'-2,"72"4,-137-1,-1-1,1 1,-1 1,1-1,-1 0,0 1,0-1,1 1,-1 0,0-1,0 1,-1 0,1 1,0-1,-1 0,1 0,-1 1,0-1,1 0,-1 1,1 3,0 0,0 0,0 1,0-1,-1 0,0 1,0-1,0 0,-1 9,-1-13,0 0,1 0,-1 0,0 0,0 0,0-1,-1 1,1 0,0-1,-1 1,1-1,-1 1,1-1,-1 0,0 0,0 0,1 0,-1 0,0 0,0 0,0 0,-2 0,-56 14,39-10,-3-2,20-2,1-1,-1 0,1 1,0 0,-1-1,1 1,0 1,-1-1,1 0,-3 3,68-3,-49-1,0 1,0 0,0 1,-1 1,19 5,-28-6,1-1,-1 0,0 1,0-1,0 1,0 0,0 0,0 1,-1-1,1 0,2 4,-4-4,0 0,0-1,0 1,0 0,-1 0,1 0,-1-1,1 1,-1 0,0 0,1 0,-1 0,0 0,0 0,-1 0,1 0,0-1,-1 1,1 0,-1 0,1 0,-2 2,0-1,0 0,-1 0,0 0,1 0,-1 0,0-1,0 1,0-1,-1 1,1-1,-1 0,1 0,-1 0,1-1,-1 1,-5 0,-1 1,-1 0,0-1,0 0,-18 1,-91 3,115-6</inkml:trace>
  <inkml:trace contextRef="#ctx0" brushRef="#br0" timeOffset="2">365 177,'114'0,"-109"0</inkml:trace>
  <inkml:trace contextRef="#ctx0" brushRef="#br0" timeOffset="3">650 210,'1'-1,"0"0,0 0,0 0,0 1,0-1,0 1,0-1,0 1,1-1,-1 1,0 0,0-1,0 1,1 0,-1 0,0 0,0 0,1 0,-1 0,2 0,28 1,-28 0,1 0,-1 1,1-1,-1 1,1-1,-1 1,0 0,0 0,0 1,0-1,0 1,0-1,-1 1,1 0,-1 0,0 0,2 4,-2-6,-1 1,0 0,0 0,0 0,0 0,0-1,0 1,0 0,-1 1,1-1,-1 0,0 0,1 0,-1 0,0 0,0 0,0 0,-1 1,1-1,0 0,-1 0,1 0,-1 0,0 0,0 0,0 0,0 0,0 0,0-1,0 1,-2 2,-4 0,-1-1,1 0,0 0,-1 0,0-1,0 0,0 0,0-1,0 0,0 0,-12-1,19-1,-1 1,0 0,1 0,-1-1,1 1,-1-1,1 1,-1-1,1 0,-1 1,1-1,0 0,-1 0,1 0,0 0,0 0,0 0,0 0,0-1,0 1,0 0,0-1,0 1,1 0,-1-1,0 1,1-1,-1 1,1-1,0 0,0 1,-1-1,1 1,0-1,0 1,0-1,1 0,-1 1,1-4,0 0,0 0,0 1,1-1,-1 0,1 0,1 1,-1 0,0-1,1 1,0 0,5-6,-4 6,-1 1</inkml:trace>
  <inkml:trace contextRef="#ctx0" brushRef="#br0" timeOffset="4">858 183,'-3'32,"2"-21,0 1,0 0,3 23,-2-33,0 0,1 1,-1-1,1 0,0 1,-1-1,1 0,0 0,1 0,-1 0,0 0,0 0,1 0,-1 0,1 0,0-1,-1 1,1 0,0-1,0 0,0 1,0-1,0 0,1 0,1 1,-2-2,0 1,0 0,0-1,0 0,0 1,0-1,0 0,0 0,0 0,0 0,0 0,1-1,-1 1,0-1,-1 1,1-1,0 0,0 1,0-1,0 0,0 0,-1-1,1 1,0 0,-1 0,1-1,-1 1,0-1,1 0,0-1,3-6,-1 0,0 1,0-1,-1-1,3-11,-1 3,1-7,-4 21</inkml:trace>
  <inkml:trace contextRef="#ctx0" brushRef="#br0" timeOffset="5">1065 0,'12'172,"-5"-21,-8-151,1 1,0-1,0 1,0-1,0 1,0-1,0 1,0-1,0 1,0-1,0 1,0-1,0 1,0-1,1 0,-1 1,0-1,0 1,0-1,1 1,-1-1,0 0,1 1,-1-1,0 0,1 1,-1-1,0 0,1 1,-1-1,0 0,1 0,-1 1,1-1,-1 0,1 0,-1 0,1 0,-1 0,1 0,-1 1,1-1,-1 0,0 0,1-1,-1 1,1 0,-1 0,1 0,-1 0,1 0,-1 0,1-1,-1 1,0 0,1-1,3-1</inkml:trace>
  <inkml:trace contextRef="#ctx0" brushRef="#br0" timeOffset="6">1008 119,'1'-1,"0"0,0 0,0 0,0 0,0 0,0 0,0 0,0 0,1 1,-1-1,0 0,0 1,1-1,-1 1,1-1,-1 1,0 0,1 0,-1-1,3 1,31-4,40-3,-69 7</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8:10.947"/>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7 1,'-6'135,"12"53,-6-183</inkml:trace>
  <inkml:trace contextRef="#ctx0" brushRef="#br0" timeOffset="1">37 12,'65'-12,"-55"13,8-2,1 2,0 0,32 8,-47-8,1 0,0 1,-1 0,1 0,0 0,-1 0,0 1,0-1,0 1,0 0,0 1,-1-1,1 0,-1 1,0 0,0 0,0 0,0 0,2 7,-2-5,-2-1,1 1,0-1,-1 1,0 0,-1-1,1 1,-1 0,0 0,0-1,-1 1,0 0,0 0,0-1,-1 1,1-1,-1 1,-1-1,-3 8,1-6,0 1,0-1,-1 0,0 0,0-1,0 0,-1 0,0 0,0-1,0 0,-15 8,6-7,0 0,-1-1,1 0,-1-1,0-1,0-1,-19 1,29-3,-28 6,30-6</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8:10.941"/>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40 48,'0'223,"0"-218,0 0</inkml:trace>
  <inkml:trace contextRef="#ctx0" brushRef="#br0" timeOffset="1">1 38,'77'-22,"-58"22,-3-1,-1 0,1 2,0 0,15 3,-28-4,-1 0,0 0,0 1,1-1,-1 1,0 0,0 0,0 0,0 0,0 0,-1 0,1 0,0 0,-1 1,1-1,1 1,-2-1,0 1,1 0,-1-1,0 1,0 0,0 0,0 0,0 0,0 0,-1 0,1 0,-1 0,1 0,-1 0,0 0,0 0,0 1,0 2,-1-4,0 1,0 0,0 0,0-1,0 1,0-1,0 1,-1-1,1 1,-1-1,0 0,0 1,1-1,-1 0,0 0,-3 1,-38 18,32-16,-57 9,75-14,0 0,1 1,-2 0,1 0,1 0,6 2,11-1,-21 0,0-1,0 1,-1 0,1 0,-1 0,0 0,2 0,-2 1,0-1,0 1,0 0,0 0,0 0,-1 0,5 4,-6-5,0 0,0 0,0 0,0 0,-1 0,1 0,0 0,-1 1,1-1,0 0,-1 0,0 1,1-1,-1 0,0 1,0-1,0 0,1 1,-1-1,-1 0,1 1,0-1,0 0,0 1,-1-1,1 0,-1 0,1 1,-1-1,1 0,-1 0,0 0,0 1,1-1,-1 0,0 0,0 0,0-1,0 1,0 0,0 0,-3 1,-9 4,0 0,0 0,-1-2,1 1,-1-2,0 1,0-2,-22 2,-9-4,41 0</inkml:trace>
  <inkml:trace contextRef="#ctx0" brushRef="#br0" timeOffset="2">348 116,'1'0,"1"0,1 0,2 0,-1 0,3 0,-2 0,1 0,-1 0,2 0,-2 0,0 0,1 0,0 0,-1 0,1 0,-2 0</inkml:trace>
  <inkml:trace contextRef="#ctx0" brushRef="#br0" timeOffset="3">604 116,'1'1,"0"0,-1 0,1 0,0 0,0 0,0 0,-1 1,1-1,0 0,-1 0,1 0,-1 1,0-1,1 0,-1 1,0-1,0 0,0 1,0 1,3 29,-6 43,3-71</inkml:trace>
  <inkml:trace contextRef="#ctx0" brushRef="#br0" timeOffset="4">548 1,'1'0,"0"0</inkml:trace>
  <inkml:trace contextRef="#ctx0" brushRef="#br0" timeOffset="5">713 116,'12'109,"-13"-119,0-1,0 0,1 1,0-1,1 0,3-16,-3 26,0 0,0-1,-1 1,1 0,0 0,0 0,0 0,0 0,1 0,-1 0,0 1,0-1,0 0,1 1,0-1,-1 1,1-1,-1 1,1-1,-1 1,0 0,1 0,-1 0,1 0,-1 0,1 0,-1 0,0 0,1 1,-1-1,2 0,-2 1,0 0,1-1,-1 1,0-1,2 2,1 0,-1 0,1 0,0 0,0 0,-1 1,0-1,0 1,0 0,0 0,-1 0,2 0,1 4,-2 0,0-1,-1 1,0 0,0 0,0 0,0 0,0 12,-2-14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6:15.730"/>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0 1,'2'3,"0"0,0 0,1-1,-1 1,0 0,1-1,0 0,-1 1,1-1,0 0,0 0,6 2,8 8,31 26,-34-29,-2 1,1 1,14 15,-25-23</inkml:trace>
  <inkml:trace contextRef="#ctx0" brushRef="#br0" timeOffset="1158.91">394 7,'-5'0,"0"1,1 0,-1 0,0 0,1 0,-1 1,1 0,-1 0,1 0,0 0,-5 4,-44 38,19-16,-23 31,54-55,1 1,0-1,1 1,-1-1,1 1,0-1,0 1,0 0,1-1,0 1,0 8,0-1,0-1,1 1,5 20,9 49,-14-76</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8:10.9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1,'1'2,"-1"0,0 0,1 0,-1 0,1 0,0 0,-1 0,1 0,0 0,0 0,0-1,2 3,-2-2,1 0,-1 0,0 0,0 0,0 0,0 0,0 1,0-1,-1 0,1 0,-1 1,1 3,14 227,-15-195,0-34</inkml:trace>
  <inkml:trace contextRef="#ctx0" brushRef="#br0" timeOffset="1">39 23,'48'-6,"-41"4,1 1,-1 0,1 0,-1 0,13 2,-17 0,-1-1,1 1,-1 0,1 0,-1 0,1 0,-1 0,1 1,-1-1,0 1,0-1,0 1,0 0,0 0,0 0,0 0,-1 0,1 0,-1 1,2 1,7 13,-6-10,0-1,0 1,-1 0,0 0,0 0,3 14,-5-19,-1 0,0 0,0 1,-1-1,1 0,0 0,-1 1,1-1,-1 0,0 0,0 0,0 0,0 0,0 0,0 0,0 0,-1 0,1-1,-1 1,1 0,-1-1,0 1,0-1,1 0,-1 1,0-1,0 0,-3 1,-94 44,98-43,7-2,24-1,-18-1,-1 1,1 0,-1 1,19 3,-26-2,-1 0,0 0,0 0,0 0,0 1,0 0,-1-1,1 1,-1 0,1 0,-1 0,0 0,0 1,-1-1,1 1,-1-1,1 1,-1-1,0 1,0 0,-1-1,1 1,-1 0,0 0,0 0,0-1,0 1,-1 0,0 0,0-1,-1 6,1-8,0 1,0-1,-1 0,1 1,0-1,-1 0,1 0,-1 0,1 0,-1 0,1 0,-1-1,0 1,1 0,-1-1,0 1,1-1,-1 0,0 1,0-1,-3 0,-48-1,36 1,-39-4,52 3</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8:10.9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 27,'1'3,"0"1,0 0,1-1,-1 1,0 0,-1 0,1 0,-1 0,0-1,0 1,-2 6,2-5,-1 43,-14 88,14-111,1-20</inkml:trace>
  <inkml:trace contextRef="#ctx0" brushRef="#br0" timeOffset="1">33 1,'1'5,"-1"0,1 0,0 0,1 0,-1 0,1 0,0 0,0-1,2 1,-2-1,6 7,43 48,-31-37,58 86,-76-105</inkml:trace>
  <inkml:trace contextRef="#ctx0" brushRef="#br0" timeOffset="2">28 190,'16'-1,"1"0,-1-1,0 0,21-7,-33 8</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8:10.9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7 76,'12'120,"-10"-13,-3-56,1-46</inkml:trace>
  <inkml:trace contextRef="#ctx0" brushRef="#br0" timeOffset="1">0 64,'68'-2,"72"4,-137-1,-1-1,1 1,-1 1,1-1,-1 0,0 1,0-1,1 1,-1 0,0-1,0 1,-1 0,1 1,0-1,-1 0,1 0,-1 1,0-1,1 0,-1 1,1 3,0 0,0 0,0 0,0 0,-1 0,0 1,0-1,0 0,-1 9,-1-13,0 0,1 0,-1 0,0 0,0 0,0-1,-1 1,1 0,0-1,-1 1,1-1,-1 1,1-1,-1 0,0 0,0 0,1 0,-1 0,0 0,0 0,0 0,-2 0,-56 14,39-10,-3-2,20-2,1-1,-1 0,1 1,0 0,-1-1,1 1,0 1,-1-1,1 0,-3 3,68-3,-49-1,0 1,0 0,0 1,-1 1,19 5,-28-6,1-1,-1 0,0 1,0-1,0 1,0 0,0 0,0 1,-1-1,1 0,2 4,-4-4,0 0,0-1,0 1,0 0,-1 0,1 0,-1-1,1 1,-1 0,0 0,1 0,-1 0,0 0,0 0,-1 0,1 0,0-1,-1 1,1 0,-1 0,1 0,-2 2,0-1,0 0,-1 0,0 0,1 0,-1 0,0-1,0 1,0-1,-1 1,1-1,-1 0,1-1,-1 1,1-1,-1 1,-5 0,-1 1,-1 0,0-1,0 0,-18 1,-91 3,115-6</inkml:trace>
  <inkml:trace contextRef="#ctx0" brushRef="#br0" timeOffset="2">365 176,'114'0,"-109"0</inkml:trace>
  <inkml:trace contextRef="#ctx0" brushRef="#br0" timeOffset="3">650 209,'1'-1,"0"0,0 0,0 0,0 1,0-1,0 1,0-1,0 1,1-1,-1 1,0 0,0-1,0 1,1 0,-1 0,0 0,0 0,1 0,-1 0,2 0,28 1,-28 0,1 0,-1 1,1-1,-1 1,1-1,-1 1,0 0,0 0,0 1,0-1,0 1,0-1,-1 1,1 0,-1 0,0 0,2 4,-2-6,-1 1,0 0,0 0,0 0,0 0,0-1,0 1,0 0,-1 1,1-1,-1 0,0 0,1 0,-1 0,0 0,0 0,0 0,-1 1,1-1,0 0,-1 0,1 0,-1 0,0 0,0 0,0 0,0 0,0 0,0-1,0 1,-2 2,-4 0,-1-1,1 0,0 0,-1 0,0-1,0 0,0 0,0-1,0 0,0 0,-12-1,19-1,-1 1,0 0,1 0,-1-1,1 1,-1-1,1 1,-1-1,1 0,-1 1,1-1,0 0,-1 0,1 0,0 0,0 0,0 0,0 0,0-1,0 1,0 0,0-1,0 1,1 0,-1-1,0 1,1-1,-1 1,1-1,0 0,0 1,-1-1,1 1,0-1,0 1,0-1,1 0,-1 1,1-4,0 0,0 0,0 1,1-1,-1 0,1 0,1 1,-1 0,0-1,1 1,0 0,5-6,-4 6,-1 1</inkml:trace>
  <inkml:trace contextRef="#ctx0" brushRef="#br0" timeOffset="4">858 182,'-3'32,"2"-21,0 1,0 0,3 23,-2-33,0 0,1 1,-1-1,1 0,0 1,-1-1,1 0,0 0,1 0,-1 0,0 0,0 0,1 0,-1 0,1 0,0-1,-1 1,1 0,0-1,0 0,0 1,0-1,0 0,1 0,1 1,-2-2,0 1,0 0,0-1,0 0,0 1,0-1,0 0,0 0,0 0,0 0,0 0,1-1,-1 1,0-1,-1 1,1-1,0 0,0 1,0-1,0 0,0 0,-1-1,1 1,0 0,-1 0,1-1,-1 1,0-1,1 0,0-1,3-6,-1 0,0 1,0-1,-1-1,3-11,-1 3,1-7,-4 21</inkml:trace>
  <inkml:trace contextRef="#ctx0" brushRef="#br0" timeOffset="5">1065 0,'12'171,"-5"-20,-8-151,1 1,0-1,0 1,0-1,0 1,0-1,0 1,0-1,0 1,0-1,0 1,0-1,0 1,0-1,1 0,-1 1,0-1,0 1,0-1,1 1,-1-1,0 0,1 1,-1-1,0 0,1 1,-1-1,0 0,1 1,-1-1,0 0,1 0,-1 1,1-1,-1 0,1 0,-1 0,1 0,-1 0,1 0,-1 1,1-1,-1 0,0 0,1-1,-1 1,1 0,-1 0,1 0,-1 0,1 0,-1 0,1-1,-1 1,0 0,1-1,3-1</inkml:trace>
  <inkml:trace contextRef="#ctx0" brushRef="#br0" timeOffset="6">1008 119,'1'-1,"0"0,0 0,0 0,0 0,0 0,0 0,0 0,0 0,1 1,-1-1,0 0,0 1,1-1,-1 1,1-1,-1 1,0 0,1 0,-1-1,3 1,31-4,40-3,-69 7</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8:10.927"/>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7 1,'-6'135,"12"53,-6-183</inkml:trace>
  <inkml:trace contextRef="#ctx0" brushRef="#br0" timeOffset="1">37 12,'65'-12,"-55"13,8-2,1 2,0 0,32 8,-47-8,1 0,0 1,-1 0,1 0,0 0,-1 0,0 1,0-1,0 1,0 0,0 1,-1-1,1 0,-1 1,0 0,0 0,0 0,0 0,2 7,-2-5,-2-1,1 1,0-1,-1 1,0 0,-1-1,1 1,-1 0,0 0,0-1,-1 1,0 0,0 0,0-1,-1 1,1-1,-1 1,-1-1,-3 8,1-6,0 1,0-1,-1 0,0 0,0-1,0 0,-1 0,0 0,0-1,0 0,-15 8,6-7,0 0,-1-1,1 0,-1-1,0-1,0-1,-19 1,29-3,-28 6,30-6</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8:10.921"/>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40 48,'0'223,"0"-218,0 0</inkml:trace>
  <inkml:trace contextRef="#ctx0" brushRef="#br0" timeOffset="1">1 38,'77'-22,"-58"22,-3-1,-1 0,1 2,0 0,15 3,-28-4,-1 0,0 0,0 1,1-1,-1 1,0 0,0 0,0 0,0 0,0 0,-1 0,1 0,0 0,-1 1,1-1,1 1,-2-1,0 1,1 0,-1-1,0 1,0 0,0 0,0 0,0 0,0 0,-1 0,1 0,-1 0,1 0,-1 0,0 0,0 0,0 1,0 2,-1-4,0 1,0 0,0 0,0-1,0 1,0-1,0 1,-1-1,1 1,-1-1,0 0,0 1,1-1,-1 0,0 0,-3 1,-38 18,32-16,-57 9,75-14,0 0,1 1,-2 0,1 0,1 0,6 2,11-1,-21 0,0-1,0 1,-1 0,1 0,-1 0,0 0,2 0,-2 1,0-1,0 1,0 0,0 0,0 0,-1 0,5 4,-6-5,0 0,0 0,0 0,0 0,-1 0,1 0,0 0,-1 1,1-1,0 0,-1 0,0 1,1-1,-1 0,0 1,0-1,0 0,1 1,-1-1,-1 0,1 1,0-1,0 0,0 1,-1-1,1 0,-1 0,1 1,-1-1,1 0,-1 0,0 0,0 1,1-1,-1 0,0 0,0 0,0-1,0 1,0 0,0 0,-3 1,-9 4,0 0,0 0,-1-2,1 1,-1-2,0 1,0-2,-22 2,-9-4,41 0</inkml:trace>
  <inkml:trace contextRef="#ctx0" brushRef="#br0" timeOffset="2">348 116,'1'0,"1"0,1 0,2 0,-1 0,3 0,-2 0,1 0,-1 0,2 0,-2 0,0 0,1 0,0 0,-1 0,1 0,-2 0</inkml:trace>
  <inkml:trace contextRef="#ctx0" brushRef="#br0" timeOffset="3">604 116,'1'1,"0"0,-1 0,1 0,0 0,0 0,0 0,-1 1,1-1,0 0,-1 0,1 0,-1 1,0-1,1 0,-1 1,0-1,0 0,0 1,0 1,3 29,-6 43,3-71</inkml:trace>
  <inkml:trace contextRef="#ctx0" brushRef="#br0" timeOffset="4">548 1,'1'0,"0"0</inkml:trace>
  <inkml:trace contextRef="#ctx0" brushRef="#br0" timeOffset="5">713 116,'12'109,"-13"-119,0-1,0 0,1 1,0-1,1 0,3-16,-3 26,0 0,0-1,-1 1,1 0,0 0,0 0,0 0,0 0,1 0,-1 0,0 1,0-1,0 0,1 1,0-1,-1 1,1-1,-1 1,1-1,-1 1,0 0,1 0,-1 0,1 0,-1 0,1 0,-1 0,0 0,1 1,-1-1,2 0,-2 1,0 0,1-1,-1 1,0-1,2 2,1 0,-1 0,1 0,0 0,0 0,-1 1,0-1,0 1,0 0,0 0,-1 0,2 0,1 4,-2 0,0-1,-1 1,0 0,0 0,0 0,0 0,0 12,-2-14</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8:10.93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1,'1'2,"-1"0,0 0,1 0,-1 0,1 0,0 0,-1 0,1 0,0 0,0 0,0-1,2 3,-2-2,1 0,-1 0,0 0,0 0,0 0,0 0,0 1,0-1,-1 0,1 0,-1 1,1 3,14 227,-15-195,0-34</inkml:trace>
  <inkml:trace contextRef="#ctx0" brushRef="#br0" timeOffset="1">39 23,'48'-6,"-41"4,1 1,-1 0,1 0,-1 0,13 2,-17 0,-1-1,1 1,-1 0,1 0,-1 0,1 0,-1 0,1 1,-1-1,0 1,0-1,0 1,0 0,0 0,0 0,0 0,-1 0,1 0,-1 1,2 1,7 13,-6-10,0-1,0 1,-1 0,0 0,0 0,3 14,-5-19,-1 0,0 0,0 1,-1-1,1 0,0 0,-1 1,1-1,-1 0,0 0,0 0,0 0,0 0,0 0,0 0,0 0,-1 0,1-1,-1 1,1 0,-1-1,0 1,0-1,1 0,-1 1,0-1,0 0,-3 1,-94 44,98-43,7-2,24-1,-18-1,-1 1,1 0,-1 1,19 3,-26-2,-1 0,0 0,0 0,0 0,0 1,0 0,-1-1,1 1,-1 0,1 0,-1 0,0 0,0 1,-1-1,1 1,-1-1,1 1,-1-1,0 1,0 0,-1-1,1 1,-1 0,0 0,0 0,0-1,0 1,-1 0,0 0,0-1,-1 6,1-8,0 1,0-1,-1 0,1 1,0-1,-1 0,1 0,-1 0,1 0,-1 0,1 0,-1-1,0 1,1 0,-1-1,0 1,1-1,-1 0,0 1,0-1,-3 0,-48-1,36 1,-39-4,52 3</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18:10.9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 27,'1'3,"0"1,1 0,-1-1,0 1,0 0,-1 0,1 0,-1 0,0-1,0 1,-2 6,2-5,-1 43,-16 87,16-110,1-20</inkml:trace>
  <inkml:trace contextRef="#ctx0" brushRef="#br0" timeOffset="1">38 1,'1'5,"-1"0,1 0,0 0,2 0,-2 0,1 0,1 0,-1-1,2 1,-2-1,8 7,48 48,-34-37,65 85,-87-104</inkml:trace>
  <inkml:trace contextRef="#ctx0" brushRef="#br0" timeOffset="2">32 189,'19'-1,"0"0,0-1,-1 0,25-7,-39 8</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22:07.9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7 76,'12'121,"-10"-14,-3-56,1-45</inkml:trace>
  <inkml:trace contextRef="#ctx0" brushRef="#br0" timeOffset="1">0 64,'68'-2,"72"4,-137-1,-1-1,1 1,-1 1,1-1,-1 0,0 1,0-1,1 1,-1 0,0-1,0 1,-1 0,1 1,0-1,-1 0,1 0,-1 1,0-1,1 0,-1 1,1 3,0 0,0 0,0 1,0-1,-1 0,0 1,0-1,0 0,-1 9,-1-13,0 0,1 0,-1 0,0 0,0 0,0-1,-1 1,1 0,0-1,-1 1,1-1,-1 1,1-1,-1 0,0 0,0 0,1 0,-1 0,0 0,0 0,0 0,-2 0,-56 14,39-10,-3-2,20-2,1-1,-1 0,1 1,0 0,-1-1,1 1,0 1,-1-1,1 0,-3 3,68-3,-49-1,0 1,0 0,0 1,-1 1,19 5,-28-6,1-1,-1 0,0 1,0-1,0 1,0 0,0 0,0 1,-1-1,1 0,2 4,-4-4,0 0,0-1,0 1,0 0,-1 0,1 0,-1-1,1 1,-1 0,0 0,1 0,-1 0,0 0,0 0,-1 0,1 0,0-1,-1 1,1 0,-1 0,1 0,-2 2,0-1,0 0,-1 0,0 0,1 0,-1 0,0-1,0 1,0-1,-1 1,1-1,-1 0,1 0,-1 0,1-1,-1 1,-5 0,-1 1,-1 0,0-1,0 0,-18 1,-91 3,115-6</inkml:trace>
  <inkml:trace contextRef="#ctx0" brushRef="#br0" timeOffset="2">365 177,'114'0,"-109"0</inkml:trace>
  <inkml:trace contextRef="#ctx0" brushRef="#br0" timeOffset="3">650 210,'1'-1,"0"0,0 0,0 0,0 1,0-1,0 1,0-1,0 1,1-1,-1 1,0 0,0-1,0 1,1 0,-1 0,0 0,0 0,1 0,-1 0,2 0,28 1,-28 0,1 0,-1 1,1-1,-1 1,1-1,-1 1,0 0,0 0,0 1,0-1,0 1,0-1,-1 1,1 0,-1 0,0 0,2 4,-2-6,-1 1,0 0,0 0,0 0,0 0,0-1,0 1,0 0,-1 1,1-1,-1 0,0 0,1 0,-1 0,0 0,0 0,0 0,-1 1,1-1,0 0,-1 0,1 0,-1 0,0 0,0 0,0 0,0 0,0 0,0-1,0 1,-2 2,-4 0,-1-1,1 0,0 0,-1 0,0-1,0 0,0 0,0-1,0 0,0 0,-12-1,19-1,-1 1,0 0,1 0,-1-1,1 1,-1-1,1 1,-1-1,1 0,-1 1,1-1,0 0,-1 0,1 0,0 0,0 0,0 0,0 0,0-1,0 1,0 0,0-1,0 1,1 0,-1-1,0 1,1-1,-1 1,1-1,0 0,0 1,-1-1,1 1,0-1,0 1,0-1,1 0,-1 1,1-4,0 0,0 0,0 1,1-1,-1 0,1 0,1 1,-1 0,0-1,1 1,0 0,5-6,-4 6,-1 1</inkml:trace>
  <inkml:trace contextRef="#ctx0" brushRef="#br0" timeOffset="4">858 183,'-3'32,"2"-21,0 1,0 0,3 23,-2-33,0 0,1 1,-1-1,1 0,0 1,-1-1,1 0,0 0,1 0,-1 0,0 0,0 0,1 0,-1 0,1 0,0-1,-1 1,1 0,0-1,0 0,0 1,0-1,0 0,1 0,1 1,-2-2,0 1,0 0,0-1,0 0,0 1,0-1,0 0,0 0,0 0,0 0,0 0,1-1,-1 1,0-1,-1 1,1-1,0 0,0 1,0-1,0 0,0 0,-1-1,1 1,0 0,-1 0,1-1,-1 1,0-1,1 0,0-1,3-6,-1 0,0 1,0-1,-1-1,3-11,-1 3,1-7,-4 21</inkml:trace>
  <inkml:trace contextRef="#ctx0" brushRef="#br0" timeOffset="5">1065 0,'12'172,"-5"-21,-8-151,1 1,0-1,0 1,0-1,0 1,0-1,0 1,0-1,0 1,0-1,0 1,0-1,0 1,0-1,1 0,-1 1,0-1,0 1,0-1,1 1,-1-1,0 0,1 1,-1-1,0 0,1 1,-1-1,0 0,1 1,-1-1,0 0,1 0,-1 1,1-1,-1 0,1 0,-1 0,1 0,-1 0,1 0,-1 1,1-1,-1 0,0 0,1-1,-1 1,1 0,-1 0,1 0,-1 0,1 0,-1 0,1-1,-1 1,0 0,1-1,3-1</inkml:trace>
  <inkml:trace contextRef="#ctx0" brushRef="#br0" timeOffset="6">1008 119,'1'-1,"0"0,0 0,0 0,0 0,0 0,0 0,0 0,0 0,1 1,-1-1,0 0,0 1,1-1,-1 1,1-1,-1 1,0 0,1 0,-1-1,3 1,31-4,40-3,-69 7</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22:07.917"/>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40 48,'0'223,"0"-218,0 0</inkml:trace>
  <inkml:trace contextRef="#ctx0" brushRef="#br0" timeOffset="1">1 38,'77'-22,"-58"22,-3-1,-1 0,1 2,0 0,15 3,-28-4,-1 0,0 0,0 1,1-1,-1 1,0 0,0 0,0 0,0 0,0 0,-1 0,1 0,0 0,-1 1,1-1,1 1,-2-1,0 1,1 0,-1-1,0 1,0 0,0 0,0 0,0 0,0 0,-1 0,1 0,-1 0,1 0,-1 0,0 0,0 0,0 1,0 2,-1-4,0 1,0 0,0 0,0-1,0 1,0-1,0 1,-1-1,1 1,-1-1,0 0,0 1,1-1,-1 0,0 0,-3 1,-38 18,32-16,-57 9,75-14,0 0,1 1,-2 0,1 0,1 0,6 2,11-1,-21 0,0-1,0 1,-1 0,1 0,-1 0,0 0,2 0,-2 1,0-1,0 1,0 0,0 0,0 0,-1 0,5 4,-6-5,0 0,0 0,0 0,0 0,-1 0,1 0,0 0,-1 1,1-1,0 0,-1 0,0 1,1-1,-1 0,0 1,0-1,0 0,1 1,-1-1,-1 0,1 1,0-1,0 0,0 1,-1-1,1 0,-1 0,1 1,-1-1,1 0,-1 0,0 0,0 1,1-1,-1 0,0 0,0 0,0-1,0 1,0 0,0 0,-3 1,-9 4,0 0,0 0,-1-2,1 1,-1-2,0 1,0-2,-22 2,-9-4,41 0</inkml:trace>
  <inkml:trace contextRef="#ctx0" brushRef="#br0" timeOffset="2">348 116,'1'0,"1"0,1 0,2 0,-1 0,3 0,-2 0,1 0,-1 0,2 0,-2 0,0 0,1 0,0 0,-1 0,1 0,-2 0</inkml:trace>
  <inkml:trace contextRef="#ctx0" brushRef="#br0" timeOffset="3">604 116,'1'1,"0"0,-1 0,1 0,0 0,0 0,0 0,-1 1,1-1,0 0,-1 0,1 0,-1 1,0-1,1 0,-1 1,0-1,0 0,0 1,0 1,3 29,-6 43,3-71</inkml:trace>
  <inkml:trace contextRef="#ctx0" brushRef="#br0" timeOffset="4">548 1,'1'0,"0"0</inkml:trace>
  <inkml:trace contextRef="#ctx0" brushRef="#br0" timeOffset="5">713 116,'12'109,"-13"-119,0-1,0 0,1 1,0-1,1 0,3-16,-3 26,0 0,0-1,-1 1,1 0,0 0,0 0,0 0,0 0,1 0,-1 0,0 1,0-1,0 0,1 1,0-1,-1 1,1-1,-1 1,1-1,-1 1,0 0,1 0,-1 0,1 0,-1 0,1 0,-1 0,0 0,1 1,-1-1,2 0,-2 1,0 0,1-1,-1 1,0-1,2 2,1 0,-1 0,1 0,0 0,0 0,-1 1,0-1,0 1,0 0,0 0,-1 0,2 0,1 4,-2 0,0-1,-1 1,0 0,0 0,0 0,0 0,0 12,-2-14</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22:07.9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1,'1'2,"-1"0,0 0,1 0,-1 0,1 0,0 0,-1 0,1 0,0 0,0 0,0-1,2 3,-2-2,1 0,-1 0,0 0,0 0,0 0,0 0,0 1,0-1,-1 0,1 0,-1 1,1 3,14 227,-15-195,0-34</inkml:trace>
  <inkml:trace contextRef="#ctx0" brushRef="#br0" timeOffset="1">39 23,'48'-6,"-41"4,1 1,-1 0,1 0,-1 0,13 2,-17 0,-1-1,1 1,-1 0,1 0,-1 0,1 0,-1 0,1 1,-1-1,0 1,0-1,0 1,0 0,0 0,0 0,0 0,-1 0,1 0,-1 1,2 1,7 13,-6-10,0-1,0 1,-1 0,0 0,0 0,3 14,-5-19,-1 0,0 0,0 1,-1-1,1 0,0 0,-1 1,1-1,-1 0,0 0,0 0,0 0,0 0,0 0,0 0,0 0,-1 0,1-1,-1 1,1 0,-1-1,0 1,0-1,1 0,-1 1,0-1,0 0,-3 1,-94 44,98-43,7-2,24-1,-18-1,-1 1,1 0,-1 1,19 3,-26-2,-1 0,0 0,0 0,0 0,0 1,0 0,-1-1,1 1,-1 0,1 0,-1 0,0 0,0 1,-1-1,1 1,-1-1,1 1,-1-1,0 1,0 0,-1-1,1 1,-1 0,0 0,0 0,0-1,0 1,-1 0,0 0,0-1,-1 6,1-8,0 1,0-1,-1 0,1 1,0-1,-1 0,1 0,-1 0,1 0,-1 0,1 0,-1-1,0 1,1 0,-1-1,0 1,1-1,-1 0,0 1,0-1,-3 0,-48-1,36 1,-39-4,52 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6:13.929"/>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6 40,'47'29,"24"60,-48-61,0 1,22 38,-43-63</inkml:trace>
  <inkml:trace contextRef="#ctx0" brushRef="#br0" timeOffset="865.54">212 1,'-3'9,"-1"1,1-1,-2 0,0 0,0 0,0-1,-13 16,16-22,-79 97,49-61,26-33,0 1,1 1,0-1,0 1,0 0,0 0,-6 15,10-18</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22:07.9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 27,'1'3,"0"1,0 0,1-1,-1 1,0 0,-1 0,1 0,-1 0,0-1,0 1,-2 6,2-5,-1 43,-14 88,14-111,1-20</inkml:trace>
  <inkml:trace contextRef="#ctx0" brushRef="#br0" timeOffset="1">33 1,'1'5,"-1"0,1 0,0 0,1 0,-1 0,1 0,0 0,0-1,2 1,-2-1,6 7,43 48,-31-37,58 86,-76-105</inkml:trace>
  <inkml:trace contextRef="#ctx0" brushRef="#br0" timeOffset="2">28 190,'16'-1,"1"0,-1-1,0 0,21-7,-33 8</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22:07.903"/>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7 1,'-6'135,"12"53,-6-183</inkml:trace>
  <inkml:trace contextRef="#ctx0" brushRef="#br0" timeOffset="1">37 12,'65'-12,"-55"13,8-2,1 2,0 0,32 8,-47-8,1 0,0 1,-1 0,1 0,0 0,-1 0,0 1,0-1,0 1,0 0,0 1,-1-1,1 0,-1 1,0 0,0 0,0 0,0 0,2 7,-2-5,-2-1,1 1,0-1,-1 1,0 0,-1-1,1 1,-1 0,0 0,0-1,-1 1,0 0,0 0,0-1,-1 1,1-1,-1 1,-1-1,-3 8,1-6,0 1,0-1,-1 0,0 0,0-1,0 0,-1 0,0 0,0-1,0 0,-15 8,6-7,0 0,-1-1,1 0,-1-1,0-1,0-1,-19 1,29-3,-28 6,30-6</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22:07.897"/>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40 48,'0'223,"0"-218,0 0</inkml:trace>
  <inkml:trace contextRef="#ctx0" brushRef="#br0" timeOffset="1">1 38,'77'-22,"-58"22,-3-1,-1 0,1 2,0 0,15 3,-28-4,-1 0,0 0,0 1,1-1,-1 1,0 0,0 0,0 0,0 0,0 0,-1 0,1 0,0 0,-1 1,1-1,1 1,-2-1,0 1,1 0,-1-1,0 1,0 0,0 0,0 0,0 0,0 0,-1 0,1 0,-1 0,1 0,-1 0,0 0,0 0,0 1,0 2,-1-4,0 1,0 0,0 0,0-1,0 1,0-1,0 1,-1-1,1 1,-1-1,0 0,0 1,1-1,-1 0,0 0,-3 1,-38 18,32-16,-57 9,75-14,0 0,1 1,-2 0,1 0,1 0,6 2,11-1,-21 0,0-1,0 1,-1 0,1 0,-1 0,0 0,2 0,-2 1,0-1,0 1,0 0,0 0,0 0,-1 0,5 4,-6-5,0 0,0 0,0 0,0 0,-1 0,1 0,0 0,-1 1,1-1,0 0,-1 0,0 1,1-1,-1 0,0 1,0-1,0 0,1 1,-1-1,-1 0,1 1,0-1,0 0,0 1,-1-1,1 0,-1 0,1 1,-1-1,1 0,-1 0,0 0,0 1,1-1,-1 0,0 0,0 0,0-1,0 1,0 0,0 0,-3 1,-9 4,0 0,0 0,-1-2,1 1,-1-2,0 1,0-2,-22 2,-9-4,41 0</inkml:trace>
  <inkml:trace contextRef="#ctx0" brushRef="#br0" timeOffset="2">348 116,'1'0,"1"0,1 0,2 0,-1 0,3 0,-2 0,1 0,-1 0,2 0,-2 0,0 0,1 0,0 0,-1 0,1 0,-2 0</inkml:trace>
  <inkml:trace contextRef="#ctx0" brushRef="#br0" timeOffset="3">604 116,'1'1,"0"0,-1 0,1 0,0 0,0 0,0 0,-1 1,1-1,0 0,-1 0,1 0,-1 1,0-1,1 0,-1 1,0-1,0 0,0 1,0 1,3 29,-6 43,3-71</inkml:trace>
  <inkml:trace contextRef="#ctx0" brushRef="#br0" timeOffset="4">548 1,'1'0,"0"0</inkml:trace>
  <inkml:trace contextRef="#ctx0" brushRef="#br0" timeOffset="5">713 116,'12'109,"-13"-119,0-1,0 0,1 1,0-1,1 0,3-16,-3 26,0 0,0-1,-1 1,1 0,0 0,0 0,0 0,0 0,1 0,-1 0,0 1,0-1,0 0,1 1,0-1,-1 1,1-1,-1 1,1-1,-1 1,0 0,1 0,-1 0,1 0,-1 0,1 0,-1 0,0 0,1 1,-1-1,2 0,-2 1,0 0,1-1,-1 1,0-1,2 2,1 0,-1 0,1 0,0 0,0 0,-1 1,0-1,0 1,0 0,0 0,-1 0,2 0,1 4,-2 0,0-1,-1 1,0 0,0 0,0 0,0 0,0 12,-2-14</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22:07.923"/>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7 1,'-6'135,"12"53,-6-183</inkml:trace>
  <inkml:trace contextRef="#ctx0" brushRef="#br0" timeOffset="1">37 12,'65'-12,"-55"13,8-2,1 2,0 0,32 8,-47-8,1 0,0 1,-1 0,1 0,0 0,-1 0,0 1,0-1,0 1,0 0,0 1,-1-1,1 0,-1 1,0 0,0 0,0 0,0 0,2 7,-2-5,-2-1,1 1,0-1,-1 1,0 0,-1-1,1 1,-1 0,0 0,0-1,-1 1,0 0,0 0,0-1,-1 1,1-1,-1 1,-1-1,-3 8,1-6,0 1,0-1,-1 0,0 0,0-1,0 0,-1 0,0 0,0-1,0 0,-15 8,6-7,0 0,-1-1,1 0,-1-1,0-1,0-1,-19 1,29-3,-28 6,30-6</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22:07.9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 27,'1'3,"0"1,1 0,-1-1,0 1,0 0,-1 0,1 0,-1 0,0-1,0 1,-2 6,2-5,-1 43,-16 87,16-110,1-20</inkml:trace>
  <inkml:trace contextRef="#ctx0" brushRef="#br0" timeOffset="1">38 1,'1'5,"-1"0,1 0,0 0,2 0,-2 0,1 0,1 0,-1-1,2 1,-2-1,8 7,48 48,-34-37,65 85,-87-104</inkml:trace>
  <inkml:trace contextRef="#ctx0" brushRef="#br0" timeOffset="2">32 189,'19'-1,"0"0,0-1,-1 0,25-7,-39 8</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22:07.9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1,'1'2,"-1"0,0 0,1 0,-1 0,1 0,0 0,-1 0,1 0,0 0,0 0,0-1,2 3,-2-2,1 0,-1 0,0 0,0 0,0 0,0 0,0 1,0-1,-1 0,1 0,-1 1,1 3,14 227,-15-195,0-34</inkml:trace>
  <inkml:trace contextRef="#ctx0" brushRef="#br0" timeOffset="1">39 23,'48'-6,"-41"4,1 1,-1 0,1 0,-1 0,13 2,-17 0,-1-1,1 1,-1 0,1 0,-1 0,1 0,-1 0,1 1,-1-1,0 1,0-1,0 1,0 0,0 0,0 0,0 0,-1 0,1 0,-1 1,2 1,7 13,-6-10,0-1,0 1,-1 0,0 0,0 0,3 14,-5-19,-1 0,0 0,0 1,-1-1,1 0,0 0,-1 1,1-1,-1 0,0 0,0 0,0 0,0 0,0 0,0 0,0 0,-1 0,1-1,-1 1,1 0,-1-1,0 1,0-1,1 0,-1 1,0-1,0 0,-3 1,-94 44,98-43,7-2,24-1,-18-1,-1 1,1 0,-1 1,19 3,-26-2,-1 0,0 0,0 0,0 0,0 1,0 0,-1-1,1 1,-1 0,1 0,-1 0,0 0,0 1,-1-1,1 1,-1-1,1 1,-1-1,0 1,0 0,-1-1,1 1,-1 0,0 0,0 0,0-1,0 1,-1 0,0 0,0-1,-1 6,1-8,0 1,0-1,-1 0,1 1,0-1,-1 0,1 0,-1 0,1 0,-1 0,1 0,-1-1,0 1,1 0,-1-1,0 1,1-1,-1 0,0 1,0-1,-3 0,-48-1,36 1,-39-4,52 3</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20:22:07.9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7 76,'12'120,"-10"-13,-3-56,1-46</inkml:trace>
  <inkml:trace contextRef="#ctx0" brushRef="#br0" timeOffset="1">0 64,'68'-2,"72"4,-137-1,-1-1,1 1,-1 1,1-1,-1 0,0 1,0-1,1 1,-1 0,0-1,0 1,-1 0,1 1,0-1,-1 0,1 0,-1 1,0-1,1 0,-1 1,1 3,0 0,0 0,0 0,0 0,-1 0,0 1,0-1,0 0,-1 9,-1-13,0 0,1 0,-1 0,0 0,0 0,0-1,-1 1,1 0,0-1,-1 1,1-1,-1 1,1-1,-1 0,0 0,0 0,1 0,-1 0,0 0,0 0,0 0,-2 0,-56 14,39-10,-3-2,20-2,1-1,-1 0,1 1,0 0,-1-1,1 1,0 1,-1-1,1 0,-3 3,68-3,-49-1,0 1,0 0,0 1,-1 1,19 5,-28-6,1-1,-1 0,0 1,0-1,0 1,0 0,0 0,0 1,-1-1,1 0,2 4,-4-4,0 0,0-1,0 1,0 0,-1 0,1 0,-1-1,1 1,-1 0,0 0,1 0,-1 0,0 0,0 0,-1 0,1 0,0-1,-1 1,1 0,-1 0,1 0,-2 2,0-1,0 0,-1 0,0 0,1 0,-1 0,0-1,0 1,0-1,-1 1,1-1,-1 0,1-1,-1 1,1-1,-1 1,-5 0,-1 1,-1 0,0-1,0 0,-18 1,-91 3,115-6</inkml:trace>
  <inkml:trace contextRef="#ctx0" brushRef="#br0" timeOffset="2">365 176,'114'0,"-109"0</inkml:trace>
  <inkml:trace contextRef="#ctx0" brushRef="#br0" timeOffset="3">650 209,'1'-1,"0"0,0 0,0 0,0 1,0-1,0 1,0-1,0 1,1-1,-1 1,0 0,0-1,0 1,1 0,-1 0,0 0,0 0,1 0,-1 0,2 0,28 1,-28 0,1 0,-1 1,1-1,-1 1,1-1,-1 1,0 0,0 0,0 1,0-1,0 1,0-1,-1 1,1 0,-1 0,0 0,2 4,-2-6,-1 1,0 0,0 0,0 0,0 0,0-1,0 1,0 0,-1 1,1-1,-1 0,0 0,1 0,-1 0,0 0,0 0,0 0,-1 1,1-1,0 0,-1 0,1 0,-1 0,0 0,0 0,0 0,0 0,0 0,0-1,0 1,-2 2,-4 0,-1-1,1 0,0 0,-1 0,0-1,0 0,0 0,0-1,0 0,0 0,-12-1,19-1,-1 1,0 0,1 0,-1-1,1 1,-1-1,1 1,-1-1,1 0,-1 1,1-1,0 0,-1 0,1 0,0 0,0 0,0 0,0 0,0-1,0 1,0 0,0-1,0 1,1 0,-1-1,0 1,1-1,-1 1,1-1,0 0,0 1,-1-1,1 1,0-1,0 1,0-1,1 0,-1 1,1-4,0 0,0 0,0 1,1-1,-1 0,1 0,1 1,-1 0,0-1,1 1,0 0,5-6,-4 6,-1 1</inkml:trace>
  <inkml:trace contextRef="#ctx0" brushRef="#br0" timeOffset="4">858 182,'-3'32,"2"-21,0 1,0 0,3 23,-2-33,0 0,1 1,-1-1,1 0,0 1,-1-1,1 0,0 0,1 0,-1 0,0 0,0 0,1 0,-1 0,1 0,0-1,-1 1,1 0,0-1,0 0,0 1,0-1,0 0,1 0,1 1,-2-2,0 1,0 0,0-1,0 0,0 1,0-1,0 0,0 0,0 0,0 0,0 0,1-1,-1 1,0-1,-1 1,1-1,0 0,0 1,0-1,0 0,0 0,-1-1,1 1,0 0,-1 0,1-1,-1 1,0-1,1 0,0-1,3-6,-1 0,0 1,0-1,-1-1,3-11,-1 3,1-7,-4 21</inkml:trace>
  <inkml:trace contextRef="#ctx0" brushRef="#br0" timeOffset="5">1065 0,'12'171,"-5"-20,-8-151,1 1,0-1,0 1,0-1,0 1,0-1,0 1,0-1,0 1,0-1,0 1,0-1,0 1,0-1,1 0,-1 1,0-1,0 1,0-1,1 1,-1-1,0 0,1 1,-1-1,0 0,1 1,-1-1,0 0,1 1,-1-1,0 0,1 0,-1 1,1-1,-1 0,1 0,-1 0,1 0,-1 0,1 0,-1 1,1-1,-1 0,0 0,1-1,-1 1,1 0,-1 0,1 0,-1 0,1 0,-1 0,1-1,-1 1,0 0,1-1,3-1</inkml:trace>
  <inkml:trace contextRef="#ctx0" brushRef="#br0" timeOffset="6">1008 119,'1'-1,"0"0,0 0,0 0,0 0,0 0,0 0,0 0,0 0,1 1,-1-1,0 0,0 1,1-1,-1 1,1-1,-1 1,0 0,1 0,-1-1,3 1,31-4,40-3,-69 7</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3T17:55:14.9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1,'-2'138,"5"145,11-171,-15-100</inkml:trace>
  <inkml:trace contextRef="#ctx0" brushRef="#br0" timeOffset="1522.03">45 57,'0'-1,"1"0,-1 0,1 0,0 0,-1 1,1-1,0 0,0 0,-1 1,1-1,0 0,0 1,0-1,0 1,0-1,0 1,0 0,0-1,0 1,0 0,0 0,0-1,0 1,0 0,0 0,2 1,35-3,-33 2,96-11,-96 11,0 1,0 0,0 0,0 1,0-1,-1 1,1 0,-1 1,1-1,-1 1,0 0,0 0,0 0,0 0,4 5,49 61,-55-67,36 66,-25-41,-9-13,1 1,-2 0,0-1,-1 1,1 19,-2-22,0-9,-1 1,0-1,0 1,0 0,-1-1,0 1,1-1,-1 0,0 1,0-1,-1 0,1 1,-1-1,1 0,-1 0,0 0,-1 0,1-1,0 1,-4 2,-4 5,0-3,-1 0,-1 0,-15 7,-16 9,32-16,-1-2,1 0,-26 7,-13 6,-12 3,52-19</inkml:trace>
  <inkml:trace contextRef="#ctx0" brushRef="#br0" timeOffset="3724.45">661 85,'47'-2,"-33"0,-1 1,0 0,1 1,-1 1,1 0,-1 1,22 7,-28-6,-1 1,0 1,0-1,0 1,-1 0,1 0,-1 1,-1 0,1 0,-1 0,0 0,5 11,0 2,0 1,-1-1,6 27,-12-38,7 24,-2 1,-1 0,3 38,-10-67,1 0,-1 0,0 0,0-1,0 1,0 0,-1-1,0 1,1-1,-1 1,0-1,-1 0,1 0,-1 0,1 0,-1 0,0 0,0-1,0 1,0-1,-1 0,1 0,0 0,-7 2,-11 5,0-1,-1-1,-23 5,26-7,4 0,0-1,0-1,0 0,0-1,0-1,0-1,-28-1,38-2,-1 0,1 0,0 0,0 0,1-1,-1 0,1 0,0 0,0-1,0 1,0-1,1 0,0 0,0 0,-3-7,-3-7,1 1,1-1,-6-25,9 27,2 0,0-1,0-25,2 34,0 0,1 1,0-1,0 0,1 1,0 0,0-2,8-14,3 6,1 0,1 0,0 2,26-21,4-8,-40 42,0-1,-1 1,2 0,-1 0,0 0,1 0,-1 1,1 0,0 1,0-1,0 1,10-1,-5 1</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3T17:55:09.26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 40,'-15'155,"16"181,-1-324</inkml:trace>
  <inkml:trace contextRef="#ctx0" brushRef="#br0" timeOffset="1370.44">42 110,'0'-2,"1"1,-1-1,1 1,-1-1,1 1,0-1,0 1,0 0,-1-1,1 1,0 0,1 0,-1 0,0-1,0 1,0 1,1-1,-1 0,0 0,1 0,-1 1,1-1,-1 0,1 1,-1 0,1-1,-1 1,1 0,-1 0,1 0,0 0,1 0,67 0,-53 1,-10-1,0 0,0 1,0-1,0 2,0-1,0 1,0 0,-1 0,1 1,-1 0,13 7,-16-7,1 1,0-1,-1 1,1-1,-1 1,0 0,-1 0,1 0,0 1,-1-1,0 1,0-1,-1 1,1 0,-1 0,0 1,0-1,0 6,0-2,0 0,-1 0,0 1,-1-1,0 0,0 0,0 0,-2 0,-2 10,3-14,-1 0,0-1,0 1,0 0,0-1,-1 0,0 0,1 0,-2 0,1-1,0 1,-1-1,1 0,-1 0,0-1,-7 3,-27 15,-71 47,75-44,28-18</inkml:trace>
  <inkml:trace contextRef="#ctx0" brushRef="#br0" timeOffset="2603.23">322 82,'8'-1,"1"0,-1-1,0 0,1 0,-1-1,-1 0,1 0,0-1,-1 0,0-1,12-8,-9 6,0 1,2-1,-1 2,15-6,-25 10,-1 1,1 0,0-1,0 1,0 0,1 0,-1 0,0 0,0 0,0 0,0 0,0 0,0 0,0 0,0 1,0-1,0 0,0 1,0-1,-1 0,1 1,0 0,0-1,0 1,1 1,0 0,-1 0,0 0,0 0,0 0,0 0,0 0,0 1,0-1,-1 0,1 1,0 2,0 11,-1 1,-2 30,1-26,9 74,-2-49,-1-4,4 69,-9-105,1-1,-1 0,1 0,1 0,-1 0,1-1,4 10,6 21,-10-22</inkml:trace>
  <inkml:trace contextRef="#ctx0" brushRef="#br0" timeOffset="3151.97">378 544,'137'-9,"-57"3,-11-1,80 0,-135 7,-2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3T17:55:02.0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5,'15'126,"-15"-110,1-1,0 0,1 0,0 1,2-1,6 21,-6-19,-1 0,-1 0,0 1,-1-1,-1 0,-3 21,1 14,2-40</inkml:trace>
  <inkml:trace contextRef="#ctx0" brushRef="#br0" timeOffset="1110.33">55 19,'140'-14,"-75"12,-43 0,1 1,0 1,0 1,28 6,-46-5,-1 0,1 0,-1 0,0 1,0 0,0 0,0 0,-1 0,1 1,-1-1,0 1,0 0,0 0,-1 0,1 0,-1 1,0-1,0 1,0-1,1 9,2 2,-2 1,1-1,-2 1,0 0,-1 18,-1-28,0 0,-1 0,0 0,-1 0,1 0,-1-1,0 1,0 0,-1-1,0 1,0-1,0 0,-1 0,1 0,-1 0,0-1,-9 8,3-4,-1 0,0-1,-1 0,1-1,-1 0,-1-1,-16 5,10-6,-1-1,1-1,-1 0,0-2,-37-3,-6 0,-34 3,85 0</inkml:trace>
  <inkml:trace contextRef="#ctx0" brushRef="#br0" timeOffset="2799.95">614 32,'77'-1,"84"3,-158-2,0 1,-1-1,1 1,0 0,-1 0,1 0,0 1,-1-1,1 0,-1 1,0 0,0-1,0 1,1 0,-2 0,1 1,0-1,0 0,-1 0,1 1,-1-1,0 1,1 0,-1-1,-1 1,1 0,0-1,-1 1,1 0,-1 0,0 3,1-1,-1-1,0 1,0-1,0 0,-1 1,1-1,-1 1,0-1,0 0,-1 1,1-1,-1 0,0 0,0 0,-1 0,1-1,-1 1,1-1,-6 5,-47 32,-106 57,154-93,-86 49,159-38,34-12,-65-3,0 1,37 7,7-4,-65-5,-2 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6:09.095"/>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296 0,'-16'1,"1"1,0 1,-1 0,1 1,1 0,-1 2,-21 10,33-15,0 0,1 1,-1 0,1 0,0 0,-1 0,1 0,0 0,0 0,1 1,-1-1,0 1,1-1,-1 1,1 0,0-1,0 1,0 0,0 0,0 0,1 0,0 0,-1 0,1 0,0 0,0 0,1 0,-1 0,0 0,1 0,0 0,0-1,0 1,0 0,0 0,1-1,-1 1,1 0,-1-1,1 0,0 1,0-1,0 0,0 0,1 0,-1 0,1 0,-1-1,1 1,-1-1,1 0,0 1,5 0,10 3,-5-1,0-1,1 0,-1-1,26 1,-37-3,0 0,1 0,-1 0,0 0,0 1,1-1,-1 1,0-1,0 1,0 0,0 0,0 0,0 0,0 0,0 0,0 1,-1-1,1 0,0 1,-1 0,1-1,-1 1,0 0,1 0,-1 0,0 0,0 0,0 0,0 0,-1 0,1 0,0 0,-1 0,0 1,1-1,-1 3,0-2,0 0,0 0,-1 0,1 0,-1 0,0 1,1-1,-1 0,0-1,-1 1,1 0,-1 0,1 0,-1-1,0 1,0-1,0 1,0-1,0 0,-1 0,1 0,-1 0,1 0,-1-1,-5 3,-16 3,0-1,0-1,-1-2,1 0,-1-2,0 0,-49-6,36-2,32 7</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3T17:54:57.364"/>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45,'-2'82,"4"88,3-121,4 69,-10-80,-1-24,2 1,0-1,0 1,5 26,-2-32</inkml:trace>
  <inkml:trace contextRef="#ctx0" brushRef="#br0" timeOffset="1082.58">1 18,'83'-15,"-66"14,1 0,0 1,-1 1,1 0,-1 1,2 1,-2 1,0 1,0 0,22 10,-15-3,-1 2,0 0,-1 1,0 1,-2 1,36 38,-52-51,0 1,0 0,-1 0,0 0,1 0,-2 1,1 0,-1-1,0 1,0 0,0 0,-1 0,1 8,-2-9,0-1,0 1,-1-1,0 1,0-1,0 1,0-1,-1 1,1-1,-1 0,0 0,0 0,-1 0,1 0,-1-1,0 1,0-1,-4 4,-12 9,-1 0,0-2,-1 0,-1-1,0-1,-31 11,18-7,-17 9,20-8,-3-2,-46 16,70-29,1 0</inkml:trace>
  <inkml:trace contextRef="#ctx0" brushRef="#br0" timeOffset="2921.6">645 4,'24'0,"10"-1,0 1,0 2,-1 2,51 11,-77-14,0 1,0 0,0 1,0 0,-1 0,1 0,-1 1,0 0,1 0,-1 0,-1 1,1 0,-1 0,0 0,-1 1,1 0,-1 0,0 0,-1 0,1 0,-1 1,0 0,-1-1,0 1,0 0,0 0,0 11,-2-14,1 0,-1 0,-1 0,1 0,-1 0,1-1,-1 1,0 0,-1-1,1 1,0 0,-1-1,0 0,0 1,0-1,0 0,-1 0,1 0,-1 0,0 0,0-1,0 1,-5 2,-7 4,0 0,-1-2,0 0,-18 6,-4 1,21-8,0-1,0-1,0 0,-1-2,1 0,-1 0,-29-3,82 1,-23-1,1 0,-1 1,1 1,-1 0,0 1,1 0,-1 0,0 2,0 0,21 9,-24-8,-1 0,-1 1,1 0,-1 0,0 1,0-1,-1 1,8 12,-12-16,-1-1,0 0,0 0,0 1,1-1,-1 0,0 1,-1-1,1 1,-1-1,0 1,0-1,0 1,0-1,0 1,0-1,-1 1,1-1,-1 1,0-1,-1 1,1-1,0 0,0 1,0-1,0 0,-1 0,1 0,-1 0,0 0,1 0,-1-1,0 1,0-1,0 1,0-1,-4 2,-11 8,0-1,-1-1,0 0,0-1,-39 10,45-15,0 0,-1-1,1 0,-1-1,1-1,-1 0,1 0,-1-1,1-1,-22-5,26 4,1 0,-1-1,0 0,1-1,0 1,-1-1,1-1,1 1,0-1,-6-7,5 5</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3T17:54:29.883"/>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10 20,'10'144,"-12"-38,4 136,2-227,-2-8</inkml:trace>
  <inkml:trace contextRef="#ctx0" brushRef="#br0" timeOffset="2141.35">20 10,'177'-10,"-171"11,1 0,-1 0,0 0,1 1,-1 0,0 0,0 1,0 0,-1 0,1 0,-1 0,1 1,7 7,-6-4,0-1,0 1,-1 0,0 1,0 0,-1 0,0 0,7 16,-10-21,-1 1,1 0,-1 0,0 0,-1 1,1-1,-1 0,1 0,-1 0,-1 0,1 1,0-1,-1 0,0 0,0 0,0 0,-1 0,1 0,-1 0,0-1,0 1,0-1,-1 1,1-1,-1 0,0 1,0-1,0-1,0 1,0 0,-1-1,-5 3,-35 15,-1-1,-81 20,143-41,-1 1,0 0,32 4,0-1,-43-2,0 0,0 1,0 0,0 0,0 0,0 1,0-1,-1 1,1 0,-1 1,1-1,-1 1,0 0,0 0,0 0,0 0,0 1,-1-1,0 1,4 6,-2-4,-1 1,0 0,-1 0,0 0,0 1,0-1,-1 1,0-1,-1 1,0 0,0-1,0 11,-1-16,0 0,0 0,0 0,0 0,0-1,0 1,-1 0,1 0,-1 0,1 0,-1-1,0 1,0 0,1 0,-1-1,0 1,-1-1,1 1,0-1,0 1,-1-1,-2 2,0-1,0 0,0-1,-1 0,1 0,-1 0,1-1,-1 1,-4-1,2 0,-42 10,39-8,1 0,-1 0,1 0,-12-1,-19-1,9 1,1-2,-49-7,72 7</inkml:trace>
  <inkml:trace contextRef="#ctx0" brushRef="#br0" timeOffset="4402.28">580 60,'7'1,"1"-1,-1 1,1 1,-1-1,1 1,-1 1,0-1,0 1,0 1,-1-1,1 1,-1 0,10 8,-2 0,0 1,-1 1,-1 0,17 25,-12-11,-1 0,16 40,-28-61,-1 0,0 0,-1 1,0-1,0 1,0-1,-1 1,0 0,-1 0,0-1,0 1,0 0,-1 0,0-1,-1 1,0-1,0 1,0-1,-1 0,0 1,-1-1,0-1,0 1,0-1,0 1,-1-1,0 0,-1-1,1 1,-14 8,7-5,-2-1,1-1,-1 0,-25 9,33-14,0 0,-1 0,1-1,-1 0,1 0,-1-1,0 0,1 0,-1 0,1-1,-1 0,1 0,-11-4,12 2,0 0,0-1,1 0,-1 0,1 0,0-1,1 1,-1-1,1 0,0 0,0 0,0 0,1-1,-4-10,-17-29,18 38,1 0,0 0,1-1,0 1,0-1,0 1,1-1,0 0,1 0,-1-10,1-89,2 62,0 38,-1-1,2 1,-1 0,1-1,0 1,1 0,0 0,0 0,0 1,1-1,0 1,0 0,1 0,-1 0,1 0,1 1,-1 0,1 0,0 0,0 1,0 0,1 0,-1 0,1 1,0 0,13-3,11-2,-24 7</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3T17:54:21.987"/>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0 83,'1'22,"2"0,8 40,-6-41,-1 0,-1 0,0 27,6 206,-9-246</inkml:trace>
  <inkml:trace contextRef="#ctx0" brushRef="#br0" timeOffset="2264.48">29 52,'70'-1,"77"3,-142-1,0 1,1-1,-1 1,0 1,0-1,0 1,0 0,-1 0,1 0,-1 1,0-1,0 1,0 0,0 0,-1 1,1-1,3 7,-4-6,0-1,0 1,-1 0,1 0,-1 0,0 0,-1 0,1 0,-1 0,0 1,0-1,-1 1,1-1,-1 0,0 1,-1-1,-1 11,1-15,0 1,0 0,0-1,0 1,-1-1,1 1,0-1,-1 1,1-1,-1 0,1 0,-1 0,0 0,1 0,-1 0,0 0,0 0,-3 0,-44 9,5 0,4 4,34-13,-1 1,1 0,0 1,-1 0,0-1,1 2,1-1,-1 1,1 0,-8 7,11-10,0 1,1-1,-1 1,1 0,-1-1,1 1,0 0,-1 0,1 0,0 0,-1 3,3-4,0 0,-1 0,1-1,0 1,0 0,0 0,0-1,0 1,-1-1,1 1,0-1,0 1,1-1,-1 0,0 1,0-1,0 0,0 0,0 0,0 0,0 0,0 0,0 0,0 0,0 0,2-1,33 1,-17-1,0 1,-1 1,1 1,-1 1,23 5,-36-6,-1 1,0-1,0 1,0 0,-1 0,1 0,-1 0,1 1,-1-1,0 1,-1 0,1 0,0 0,-1 0,0 0,3 8,-3-6,0-1,0 1,0 0,-1 0,0 0,0 0,0 0,-1 0,0 0,0 0,0 0,-3 10,2-13,0-1,0 0,0 0,-1 0,1 0,-1 0,1 0,-1 0,0-1,0 1,1 0,-1-1,-1 0,1 1,0-1,0 0,0 0,-1 0,1 0,-3 0,-58 10,22-4,25-4,0 0,-1-2,1 1,-35-3,18 0,24 1</inkml:trace>
  <inkml:trace contextRef="#ctx0" brushRef="#br0" timeOffset="3898.81">493 62,'-1'4,"1"-1,0 1,1-1,-1 1,1-1,0 0,-1 1,1-1,2 5,-2-8,-1 0,0 0,0 1,0-1,1 0,-1 0,0 1,0-1,1 0,-1 0,0 1,0-1,1 0,-1 0,0 0,1 0,-1 0,0 1,1-1,-1 0,0 0,1 0,-1 0,0 0,1 0,-1 0,0 0,1 0,-1 0,0-1,1 1,0 0,15-16,-6 3,1 1,1 1,0 0,0 0,26-16,-37 27,-1-1,1 1,0 0,0-1,0 1,0 0,0 0,0 0,0 0,-1 0,1 0,0 0,0 0,0 0,0 0,0 0,0 1,0-1,0 0,-1 1,1-1,0 0,0 1,0-1,-1 1,1 0,0-1,0 1,-1-1,1 1,-1 0,1 0,0-1,-1 1,0 0,1 0,-1 0,1-1,-1 1,0 0,0 0,1 0,-1 1,15 52,-11-37,0 1,-1 0,0 0,-1 0,-1 1,-2 23,4 52,0-61,-2 65,-2-43,1-47</inkml:trace>
  <inkml:trace contextRef="#ctx0" brushRef="#br0" timeOffset="4845.6">540 533,'126'-10,"142"1,-238 9,-22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3T17:54:14.535"/>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20 20,'1'65,"-2"87,-9-54,0 59,10-128,0-20</inkml:trace>
  <inkml:trace contextRef="#ctx0" brushRef="#br0" timeOffset="2190.75">68 11,'138'-10,"-134"10,0-1,-1 1,1 0,0 0,0 0,0 1,-1 0,1-1,0 1,0 0,-1 1,1-1,-1 1,1-1,-1 1,0 0,0 0,0 1,0-1,0 1,0-1,0 1,-1 0,1 0,-1 0,0 0,0 1,0-1,-1 1,3 6,0-2,0 0,0 1,-1 0,0-1,-1 1,0 0,0 0,-1 0,1 13,-2-17,-1 0,0-1,1 1,-1-1,-1 1,1-1,-1 1,1-1,-1 0,-1 1,1 0,0-1,-1-1,0 1,0 0,0-1,0 0,-1 1,0-1,-4 3,-2 2,-1-1,0 0,-1 0,1-1,-1-1,0 0,-15 4,7-3,0 1,1 0,0 2,-27 16,55-23,-1 0,1-1,-1 0,1 0,13-2,4 1,-14-1,0 0,0 1,0 1,0 0,23 5,-32-5,0 0,-1 1,1-1,0 0,-1 1,1 0,-1-1,0 1,0 0,1 0,-1 0,0 1,-1-1,1 0,0 1,-1-1,1 1,-1 0,0-1,0 1,0 0,0 0,0 0,-1 0,1-1,-1 1,0 0,0 0,0 4,0-2,-1 1,0-1,0 0,0 0,0 0,-1 0,0-1,0 1,0 0,0-1,-1 1,0-1,0 0,0 0,0 0,-1 0,1 0,-1-1,0 0,0 0,0 0,-1 0,1 0,-1-1,0 0,-5 2,-6 2,-1 0,0-2,0 0,0 0,-1-2,-25 1,35-3</inkml:trace>
  <inkml:trace contextRef="#ctx0" brushRef="#br0" timeOffset="4237.09">451 41,'17'-2,"-1"0,1 0,21-7,-25 5,0 1,0 0,1 1,-1 0,23 1,-31 2,0-1,-1 1,0 0,0 1,0-1,0 0,-1 1,1 0,0 0,-1 0,1 1,-1-1,0 1,0-1,0 1,0 0,0 1,-1-1,1 0,-1 1,0-1,4 8,0 2,0-1,-1 1,-1 0,0 0,0 1,2 24,-5-31,-1 0,0 0,-1-1,1 2,-1-1,-1-1,1 1,-1 0,0-1,0 0,-1 1,0-1,0 0,-1-1,-6 10,1-5,0-1,0 0,-1-1,-13 9,-11 9,15-12,0-1,-40 20,9-12,38-17,0 0,1 2,-1-1,1 1,-19 15,29-21,1 0,0 1,-1-1,1 0,0 0,-1 0,1 1,0-1,-1 0,1 1,0-1,-1 0,1 1,0-1,0 0,-1 1,1-1,0 1,0-1,0 0,0 1,0-1,0 1,-1-1,1 0,0 1,0-1,0 1,0-1,1 1,-1-1,0 0,0 1,0-1,0 1,0-1,0 0,1 1,-1-1,0 1,0-1,1 0,-1 1,23 7,28-4,300-5,-343 1</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3T17:53:52.776"/>
    </inkml:context>
    <inkml:brush xml:id="br0">
      <inkml:brushProperty name="width" value="0.04987" units="cm"/>
      <inkml:brushProperty name="height" value="0.04987" units="cm"/>
      <inkml:brushProperty name="color" value="#E71224"/>
      <inkml:brushProperty name="ignorePressure" value="1"/>
    </inkml:brush>
  </inkml:definitions>
  <inkml:trace contextRef="#ctx0" brushRef="#br0">46 1,'0'575,"0"-565</inkml:trace>
  <inkml:trace contextRef="#ctx0" brushRef="#br0" timeOffset="2027.16">0 24,'208'-12,"-203"12,0 0,-1 0,1 0,0 0,0 1,0 0,-1 0,1 0,0 1,-1-1,6 4,-8-4,0 1,0 0,0 1,-1-1,1 0,-1 0,1 1,-1-1,0 1,0-1,0 1,0 0,-1-1,1 1,-1 0,1-1,-1 1,0 0,0 0,-1 5,3 24,-1-29,0 0,-1 0,0 0,1 0,-1 0,0 0,-1 0,1-1,0 1,-1 0,0 0,1 0,-1 0,0-1,-1 1,1 0,0-1,-1 1,1-1,-1 1,-3 2,-6 5,1-1,-1 0,0-1,-1 0,0 0,0-2,-1 1,1-2,-1 1,-27 6,51-13,1 1,-1 0,1 1,-1 0,0 1,1 0,-1 1,0 0,12 6,5-1,-24-7,-1 1,0-1,0 0,0 1,0-1,0 1,0 0,0 0,-1 0,1 0,-1 1,1-1,-1 1,0-1,0 1,0 0,0 0,-1 0,1 0,-1 0,0 0,0 1,0-1,0 0,0 0,-1 1,0-1,1 1,-1-1,0 0,-1 1,1-1,-1 0,1 1,-1-1,-2 7,1-4,0 1,-1-1,1 1,-1-1,0 0,-1 0,1 0,-1 0,-1-1,1 1,-1-1,0 0,0 0,-1-1,0 0,1 0,-11 6,5-5,-1-1,0 0,0 0,0-1,-1 0,1-1,-1-1,-16 0,19-1</inkml:trace>
  <inkml:trace contextRef="#ctx0" brushRef="#br0" timeOffset="3980.38">471 35,'18'-1,"0"-1,31-7,-34 6,0 0,0 1,-1 0,27 1,-38 2,0-1,1 1,-1 0,0 0,1 0,-1 1,0-1,0 1,0 0,0 0,0 0,-1 0,1 0,-1 1,1-1,-1 1,0-1,0 1,0 0,0 0,0 0,-1 0,1 0,-1 1,0-1,0 0,0 1,0-1,-1 4,2 4,0 1,-1-1,-1 1,0-1,0 1,-1-1,-5 20,5-27,-1 0,1 0,-1 0,0-1,-1 1,1 0,0-1,-1 0,0 1,0-1,0 0,0 0,0-1,-1 1,1-1,-9 4,-6 3,0 0,-29 7,4 0,42-16,0 0,0 0,1 0,-1 0,0 1,1-1,-1 0,0 1,1-1,-1 1,0-1,1 1,-1-1,1 1,-1-1,1 1,-1-1,1 1,-1 0,1-1,0 1,-1 1,14 4,44-1,-37-3,8 1,-12-2,0 1,0 1,0 0,-1 1,20 8,-32-11,0 0,0 1,-1-1,1 1,-1 0,1 0,-1 0,1 0,-1 0,0 0,0 1,0-1,0 1,-1-1,1 1,-1 0,1-1,-1 1,0 0,0 0,0 0,1 0,-2 0,1 0,-1 0,0 1,0-1,0 0,0 0,-1 0,1 0,-2 0,0 5,1-5,-1 1,1-1,-1 0,0 0,1 0,-1 0,-1 0,1 0,0 0,-1-1,1 1,-1-1,0 0,0 0,0 0,0 0,-5 2,-65 23,38-15,18-9,0 0,0-1,0-1,-1 0,1-1,-32-5,45 5,-23-7,19 5</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7:35.969"/>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20 20,'1'65,"-2"86,-9-53,0 60,10-129,0-21</inkml:trace>
  <inkml:trace contextRef="#ctx0" brushRef="#br0" timeOffset="1">68 11,'138'-10,"-134"10,0-1,-1 1,1 0,0 0,0 0,0 1,0 0,-1-1,1 1,0 0,-1 1,1-1,-1 1,1-1,-1 1,0 0,1 0,-1 1,0-1,-1 1,1-1,0 1,-1 0,1 0,-1 0,0 1,0-1,0 0,-1 1,3 6,1-2,-1 0,-1 1,0 0,0-1,0 1,-1 0,-1 0,1 1,-1 11,-1-16,-1 0,1-1,-1 1,0 0,0-1,-1 1,1-1,-1 0,0 1,0-1,-1 0,1 0,-1 0,0-1,0 1,0-1,0 1,-1-1,1 0,-6 3,-1 2,-1-1,0 0,0 0,-1-1,0 0,0-1,-15 4,7-4,0 2,1 1,0 0,-27 17,55-23,-1 0,1-1,0 0,-1 0,14-1,4-1,-14 0,0 1,0 0,0 0,0 1,23 6,-32-6,0 0,-1 0,1 0,0 1,-1-1,1 1,-1 0,0 0,1 0,-1 0,0 0,0 0,0 0,-1 1,1-1,-1 1,1-1,-1 1,0 0,0 0,0-1,0 1,0 0,-1 0,1 0,-1 0,0 0,0 0,0 4,0-2,-1 0,0 0,1 0,-2 0,1 0,-1 0,1 0,-1 0,-1-1,1 1,-1-1,0 1,0-1,0 0,0 0,-1 0,1-1,-1 1,0-1,0 0,0 0,-1 0,1-1,-1 1,0-1,-5 2,-6 2,-1-1,0 0,0-1,0-1,-1 0,-25 0,35-3</inkml:trace>
  <inkml:trace contextRef="#ctx0" brushRef="#br0" timeOffset="2">452 41,'16'-2,"1"0,-1 0,22-7,-25 5,0 1,1 0,-1 1,1 0,22 1,-32 2,0 0,0-1,0 1,0 1,0-1,0 0,0 1,-1 0,1 0,-1 0,1 1,-1-1,0 1,1 0,-1-1,-1 1,1 1,0-1,-1 0,0 1,1-1,2 8,1 2,0-1,-1 1,0 0,-1 1,-1-1,4 25,-7-31,0 0,0 0,0 0,-1-1,0 1,0 0,-1-1,0 1,0-1,0 1,-1-1,0 0,0 0,-1 0,-6 9,1-6,0 1,0-2,-1 1,-13 8,-9 8,13-11,-1-1,-39 20,9-12,38-17,1 1,-1 0,1 1,0 0,-20 15,31-21,-1 0,1 0,-1 0,1 1,0-1,-1 0,1 0,0 1,-1-1,1 0,0 1,0-1,-1 0,1 1,0-1,0 0,-1 1,1-1,0 1,0-1,0 0,0 1,0-1,0 1,0-1,0 0,0 1,0-1,0 1,0-1,0 1,0-1,0 0,0 1,0-1,0 1,1-1,-1 0,0 1,0-1,0 1,1-1,-1 1,23 7,28-5,299-3,-342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7:35.966"/>
    </inkml:context>
    <inkml:brush xml:id="br0">
      <inkml:brushProperty name="width" value="0.04987" units="cm"/>
      <inkml:brushProperty name="height" value="0.04987" units="cm"/>
      <inkml:brushProperty name="color" value="#E71224"/>
      <inkml:brushProperty name="ignorePressure" value="1"/>
    </inkml:brush>
  </inkml:definitions>
  <inkml:trace contextRef="#ctx0" brushRef="#br0">47 1,'0'575,"0"-565</inkml:trace>
  <inkml:trace contextRef="#ctx0" brushRef="#br0" timeOffset="1">0 24,'209'-12,"-204"12,0 0,0 0,0 0,0 0,0 1,-1 0,1 0,0 0,-1 1,1-1,4 4,-7-4,0 1,0 0,0 1,0-1,-1 0,0 0,1 1,-1-1,0 1,0-1,0 1,0 0,0-1,-1 1,0 0,1-1,-1 1,0 0,0 0,-1 5,4 24,-3-29,1 0,-1 0,1 0,-1 0,0 0,0 0,0 0,-1-1,1 1,-1 0,1 0,-1 0,0 0,0-1,0 1,-1 0,1-1,-1 1,1-1,-1 1,-3 2,-5 5,0-1,-1 0,-1-1,1 0,-1 0,-1-2,1 1,-1-2,0 1,-27 6,51-13,1 1,-1 0,1 1,-1 0,1 1,-1 0,0 1,0 0,13 6,4-1,-25-7,0 1,0-1,0 0,0 1,0-1,0 1,0 0,0 0,0 0,-1 0,1 1,-1-1,0 1,0-1,0 1,0 0,0 0,0 0,-1 0,0 0,1 0,-1 1,0-1,-1 0,1 0,0 1,-1-1,0 1,0-1,0 0,0 1,-1-1,1 0,-1 1,0-1,-2 7,1-4,0 1,0-1,-1 1,0-1,0 0,0 0,-1 0,0 0,0-1,-1 1,0-1,0 0,0 0,0-1,-1 0,1 0,-11 6,4-5,1-1,-2 0,1 0,0-1,-1 0,1-1,-1-1,-16 0,19-1</inkml:trace>
  <inkml:trace contextRef="#ctx0" brushRef="#br0" timeOffset="2">474 35,'18'-1,"0"-1,32-7,-36 6,1 0,0 1,0 0,26 1,-38 2,0-1,1 1,-1 0,0 0,1 0,-1 1,0-1,0 1,0 0,0 0,0 0,0 0,-1 0,1 1,-1-1,0 1,1-1,-1 1,0 0,-1 0,1 0,0 0,-1 0,0 1,0-1,0 0,0 1,0-1,0 4,1 4,-1 1,0-1,0 1,-1-1,-1 1,0-1,-4 20,3-27,1 0,-1 0,0 0,0-1,0 1,-1 0,1-1,-1 0,0 1,0-1,0 0,0 0,0-1,-1 1,1-1,-9 4,-6 3,-1 0,-27 7,2 0,43-16,0 0,0 0,1 0,-1 0,0 1,1-1,-1 0,0 1,1-1,-1 1,0-1,1 1,-1-1,1 1,-1-1,1 1,-1-1,1 1,-1 0,1-1,-1 1,1 1,13 4,44-1,-36-3,7 1,-12-2,0 1,0 1,0 0,0 1,19 8,-32-11,-1 0,1 1,0-1,0 1,-1 0,1 0,-1 0,0 0,1 0,-1 0,0 1,0-1,0 1,-1-1,1 1,-1 0,1-1,-1 1,0 0,0 0,0 0,0 0,-1 0,1 0,-1 0,0 1,0-1,0 0,0 0,-1 0,1 0,-1 0,-1 5,1-5,-1 1,1-1,-1 0,0 0,0 0,0 0,0 0,0 0,0 0,-1-1,0 1,1-1,-1 0,0 0,0 0,0 0,-5 2,-66 23,38-15,19-9,0 0,0-1,0-1,0 0,-1-1,-31-5,45 5,-24-7,20 5</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7:35.972"/>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0 83,'1'22,"2"0,8 40,-6-41,-1 0,-1 0,0 27,6 206,-9-245</inkml:trace>
  <inkml:trace contextRef="#ctx0" brushRef="#br0" timeOffset="1">29 52,'70'-1,"76"3,-140-1,-1 1,0-1,0 1,1 1,-1-1,-1 1,1 0,0 0,-1 0,1 1,-1-1,0 1,0 0,0 0,-1 1,0-1,4 7,-3-6,-1-1,-1 1,1 0,-1 0,0 0,0 0,0 0,-1 0,1 0,-1 1,0-1,-1 1,0-1,0 0,0 1,0-1,-3 11,2-15,1 1,-2 0,1-1,0 1,0 0,0-1,-1 0,1 1,-1-1,1 0,-1 0,1 0,-1 0,0 0,0 0,1 0,-1 0,-3 0,-44 9,4 0,5 4,34-13,-1 1,1 0,0 1,0 0,0 0,0 0,0 0,0 1,1 0,-8 7,11-10,1 1,-1-1,0 1,1 0,-1-1,1 1,0 0,0 0,0 0,0 0,-2 3,4-4,0 0,0 0,-1 0,1-1,0 1,0 0,0-1,0 1,0-1,0 1,0-1,0 1,0-1,0 0,0 1,0-1,0 0,0 0,0 0,0 0,0 0,0 0,1 0,-1 0,0 0,2-1,32 1,-17-1,1 1,0 1,-1 1,1 1,22 5,-37-6,0 1,0-1,0 1,0 0,0 0,-1 0,1 0,-1 1,0-1,0 1,0 0,0 0,-1 0,0 0,0 0,3 8,-2-6,-1 0,0-1,-1 1,1 0,-1 0,0 0,0 0,-1 0,0 0,0 0,-1 0,-1 11,1-15,0 0,0 0,-1 0,1 0,0 0,-1 0,0 0,1 0,-1 0,0-1,0 1,0-1,0 1,0-1,0 0,0 0,-1 0,1 0,0 0,-3 0,-59 10,24-4,24-4,-1 0,1-1,-1-1,-33-2,17 1,24 0</inkml:trace>
  <inkml:trace contextRef="#ctx0" brushRef="#br0" timeOffset="2">491 62,'0'4,"0"-1,0 1,1-1,-1 1,1-1,-1 0,1 1,0-1,2 5,-3-8,1 0,-1 0,0 1,0-1,0 0,1 0,-1 1,0-1,0 0,1 0,-1 1,0-1,1 0,-1 0,0 0,1 0,-1 0,0 1,1-1,-1 0,0 0,1 0,-1 0,0 0,1 0,-1 0,0 0,1 0,-1 0,0 0,1-1,-1 1,17-16,-7 3,1 1,1 1,0 0,0 0,26-16,-37 27,-1-1,1 1,0 0,0-1,0 1,0 0,0 0,0 0,0 0,0 0,-1 0,1 0,0 0,0 0,0 0,0 0,0 1,0-1,0 0,0 1,-1-1,1 0,0 1,0-1,0 1,-1 0,1-1,0 1,-1-1,1 1,0 0,-1 0,1-1,-1 1,1 0,-1 0,0 0,1-1,-1 1,0 0,1 0,-1 0,0 1,15 52,-11-37,0 1,-1 0,0 0,-1 0,-1 1,-2 23,5 52,-1-61,-3 65,-1-43,1-47</inkml:trace>
  <inkml:trace contextRef="#ctx0" brushRef="#br0" timeOffset="3">539 533,'126'-10,"142"1,-239 9,-20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7:35.976"/>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10 20,'10'144,"-12"-38,4 135,2-225,-2-10</inkml:trace>
  <inkml:trace contextRef="#ctx0" brushRef="#br0" timeOffset="1">20 10,'177'-10,"-170"11,-1 0,0 0,1 0,-1 1,0 0,0 0,0 1,0 0,0 0,-1 0,1 0,-1 1,8 7,-5-4,-2-1,1 1,-1 0,1 1,-2 0,1 0,-1 0,6 16,-9-20,0-1,-1 1,0 0,0 1,0-1,-1 0,1 0,-1 0,0 0,0 1,-1-1,1 0,-1 0,0 0,0 0,0 0,-1 0,1 0,-1 0,0-1,0 1,0 0,0-1,-1 0,0 1,1-1,-1 0,0 0,-1-1,1 1,0-1,-6 4,-36 14,0-2,-81 21,143-41,-1 0,0 2,32 2,0 0,-43-2,0 1,0-1,0 1,0 0,0 0,0 1,0 0,0-1,-1 2,1-1,-1 0,0 1,0 0,1 0,-2 0,1 0,0 1,-1 0,0 0,5 5,-4-2,0-1,0 1,-1 0,0 1,0-1,0 0,-1 1,0 0,-1-1,1 1,-2 0,1 9,-1-15,0 0,0 0,0 0,0 0,0 0,0 0,-1 0,1-1,0 1,-1 0,0 0,1 0,-1-1,0 1,0 0,0-1,0 1,-1-1,1 1,0-1,0 0,-4 3,1-3,0 1,0-1,-1 0,1 0,-1 0,1 0,0-1,-6 0,3 1,-42 8,39-6,1-1,-1 0,1-1,-12 1,-19-2,10 0,-1-1,-47-7,70 7</inkml:trace>
  <inkml:trace contextRef="#ctx0" brushRef="#br0" timeOffset="2">579 60,'8'1,"-1"-1,1 1,-1 1,1-1,-1 2,0-1,0 0,0 1,0 1,0-1,-1 1,1 0,8 8,-1 1,0-1,-1 2,-1 0,18 25,-13-11,-1 0,16 39,-29-60,0 0,0 1,-1-1,1 1,-1-1,-1 1,0-1,0 1,0 0,-1 0,0-1,-1 1,0 0,0 0,0-1,-1 1,0-1,-1 1,0-1,0 0,0 0,-1 0,0-1,0 1,-1-1,0 0,0 0,0 0,-1-1,-12 10,5-7,0 0,-1 0,0-1,-24 8,31-12,1-2,0 1,-1-1,1 0,-1 0,0 0,1-1,-1 0,1-1,-1 1,0-1,1 0,-11-4,12 2,0-1,1 0,-1 1,1-1,0-1,0 1,0-1,1 1,-1-1,1 0,0 0,1-1,-1 1,-2-11,-19-30,19 39,1 0,1 0,-1 0,1-1,0 1,1-1,0 0,0 0,0 1,0-12,1-87,2 61,0 38,0-1,0 1,1 0,-1-1,2 1,-1 0,1 0,0 0,0 1,1-1,0 1,0 0,1 0,0 0,0 0,0 1,0 0,1 0,0 0,0 1,1 0,-1 0,1 1,-1-1,1 1,13-3,11-2,-24 7</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7:35.9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45,'-2'82,"4"88,4-121,2 69,-9-80,-1-24,2 1,0-1,0 1,5 26,-2-32</inkml:trace>
  <inkml:trace contextRef="#ctx0" brushRef="#br0" timeOffset="1">1 18,'83'-15,"-66"14,1 0,0 1,-1 1,1 0,0 1,-1 1,0 1,0 1,0 0,22 10,-15-3,0 2,-1 0,-1 1,-1 1,0 1,34 38,-50-51,-1 1,-1 0,1 0,-1 0,0 0,0 1,0 0,-1-1,0 1,0 0,-1 0,1 0,0 8,-2-9,0-1,-1 1,1-1,-1 1,0-1,0 1,0-1,-1 1,0-1,1 0,-1 0,-1 0,1 0,-1 0,1-1,-1 1,0-1,-4 4,-12 9,-1 0,-1-2,0 0,-1-1,0-1,-31 11,19-7,-18 9,19-8,-1-2,-47 16,70-29,1 0</inkml:trace>
  <inkml:trace contextRef="#ctx0" brushRef="#br0" timeOffset="2">644 4,'24'0,"10"-1,0 1,0 2,-1 2,52 11,-78-14,0 1,0 0,-1 1,1 0,0 0,-1 0,0 1,0 0,0 0,0 0,0 1,-1 0,0 0,0 0,0 1,-1 0,0 0,0 0,0 0,-1 0,0 1,0 0,-1-1,1 1,-2 0,1 0,1 11,-3-14,0 0,0 0,0 0,-1 0,1 0,-1-1,0 1,0 0,0-1,-1 1,1 0,-1-1,0 0,0 1,0-1,0 0,0 0,-1 0,0 0,1 0,-1-1,0 1,-5 2,-7 4,-1 0,1-2,-1 0,-18 6,-4 1,21-8,0-1,0-1,0 0,-1-2,1 0,-1 0,-29-3,82 1,-23-1,1 0,-1 1,1 1,-1 0,0 1,1 0,-1 0,0 2,0 0,22 9,-26-8,0 0,-1 1,1 0,-1 0,0 1,0-1,-1 1,9 12,-14-16,0-1,0 0,1 0,-1 1,-1-1,1 0,0 1,-1-1,1 1,-1-1,0 1,1-1,-1 1,-1-1,1 1,0-1,-1 1,1-1,-1 1,1-1,-1 1,0-1,0 0,-1 1,1-1,0 0,-1 0,1 0,-1 0,1 0,-1 0,0-1,0 1,0-1,0 1,0-1,-3 2,-12 8,-1-1,1-1,-2 0,1-1,-39 10,45-15,0 0,-1-1,1 0,-1-1,1-1,-1 0,1 0,-1-1,1-1,-22-5,26 4,0 0,1-1,-1 0,1-1,0 1,0-1,0-1,1 1,0-1,-7-7,7 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6:01.343"/>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1 0,'2'6,"1"0,1 0,-1-1,1 1,0-1,0 0,9 8,-4-2,12 12,2 0,0-2,43 32,-62-51,0 0</inkml:trace>
  <inkml:trace contextRef="#ctx0" brushRef="#br0" timeOffset="1368.28">401 45,'-12'2,"0"0,0 1,0 0,0 1,0 1,1 0,0 0,0 1,0 1,1-1,-11 10,16-13,1 1,0-1,0 1,0-1,0 1,1 0,-1 0,1 1,0-1,0 1,0 0,1-1,0 1,0 0,0 1,1-1,-1 0,0 6,2 5,-1 0,2 0,0-1,7 30,-8-42,16 99,-15-98</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7:35.9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5,'15'126,"-15"-110,1-1,0 0,1 0,0 1,2-1,6 21,-6-19,-1 0,-1 0,0 1,-1-1,-1 0,-3 21,1 14,2-40</inkml:trace>
  <inkml:trace contextRef="#ctx0" brushRef="#br0" timeOffset="1">55 19,'140'-14,"-75"12,-43 0,1 1,0 1,0 1,28 6,-46-5,-1 0,1 0,-1 0,0 1,0 0,0 0,0 0,-1 0,1 1,-1-1,0 1,0 0,0 0,-1 0,1 0,-1 1,0-1,0 1,0-1,1 9,2 2,-2 1,1-1,-2 1,0 0,-1 18,-1-28,0 0,-1 0,0 0,-1 0,1 0,-1-1,0 1,0 0,-1-1,0 1,0-1,0 0,-1 0,1 0,-1 0,0-1,-9 8,3-4,-1 0,0-1,-1 0,1-1,-1 0,-1-1,-16 5,10-6,-1-1,1-1,-1 0,0-2,-37-3,-6 0,-34 3,85 0</inkml:trace>
  <inkml:trace contextRef="#ctx0" brushRef="#br0" timeOffset="2">614 32,'77'-1,"84"3,-158-2,0 1,-1-1,1 1,0 0,-1 0,1 0,0 1,-1-1,1 0,-1 1,0 0,0-1,0 1,1 0,-2 0,1 1,0-1,0 0,-1 0,1 1,-1-1,0 1,1 0,-1-1,-1 1,1 0,0-1,-1 1,1 0,-1 0,0 3,1-1,-1-1,0 1,0-1,0 0,-1 1,1-1,-1 1,0-1,0 0,-1 1,1-1,-1 0,0 0,0 0,-1 0,1-1,-1 1,1-1,-6 5,-47 32,-106 57,154-93,-86 49,159-38,34-12,-65-3,0 1,37 7,7-4,-65-5,-2 1</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7:35.98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 40,'-15'154,"16"182,-1-324</inkml:trace>
  <inkml:trace contextRef="#ctx0" brushRef="#br0" timeOffset="1">42 110,'0'-2,"1"1,-1-1,1 1,0-1,-1 1,1-1,0 1,0 0,0-1,-1 1,2 0,-1 0,0 0,0 0,0 0,0 0,1 0,-1 0,0 0,1 0,-1 1,1-1,-1 1,1-1,-1 1,1-1,-1 1,1 0,0 0,-1 0,1 0,1 0,66 0,-52 1,-10-1,0 0,0 1,0 0,0 0,0 0,0 1,0 0,0 0,-1 1,1 0,11 7,-14-7,0 1,-1-1,1 1,-1-1,0 1,0 0,0 0,0 1,-1-1,0 0,0 1,0 0,0-1,-1 1,0 0,0 0,0 0,0 6,0-2,0 0,-1 1,0-1,0 0,-1 0,0 1,-1-1,0 0,-4 9,4-13,0 0,-1 0,0-1,0 1,-1-1,1 1,-1-1,0 0,0-1,0 1,-1-1,1 1,-1-1,0-1,0 1,-6 2,-28 14,-71 49,75-45,28-18</inkml:trace>
  <inkml:trace contextRef="#ctx0" brushRef="#br0" timeOffset="2">322 82,'8'-1,"0"0,1-1,-1 0,0 0,0-1,0 0,0 0,-1-1,1 0,-1 0,11-10,-7 7,-1 1,1-1,0 2,14-6,-24 10,0 1,0 0,0-1,0 1,0 0,0 0,0 0,0 0,0 0,0 0,1 0,-1 0,0 0,0 0,0 1,0-1,0 0,-1 1,1-1,0 0,0 1,0 0,0-1,0 1,1 1,-1 0,1 0,-1 0,0 0,0 0,0 0,0 0,0 1,0-1,-1 0,1 1,-1 2,2 11,-2 1,-2 30,1-25,9 71,-2-47,-1-3,4 68,-9-106,1 0,-1 0,1 0,1 0,-1 0,1 0,4 9,6 21,-10-24</inkml:trace>
  <inkml:trace contextRef="#ctx0" brushRef="#br0" timeOffset="3">378 542,'136'-8,"-56"1,-11 2,80-3,-136 8,-1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7:35.9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1,'-2'139,"5"146,11-173,-15-99</inkml:trace>
  <inkml:trace contextRef="#ctx0" brushRef="#br0" timeOffset="1">45 58,'0'-1,"1"0,0 0,-1 0,1 0,0 0,-1 0,1 1,0-1,0 0,-1 1,1-1,0 0,0 1,0-1,0 1,0-1,0 1,0 0,0 0,0-1,0 1,0 0,0 0,0 0,0 0,2 0,36-1,-35 1,98-12,-97 13,0-1,0 1,0 1,0-1,-1 1,1 0,0 0,-1 0,1 1,-1-1,0 1,0 0,0 0,0 1,4 4,49 61,-55-67,35 66,-24-40,-8-14,-1 1,-1-1,0 1,0 0,-1 19,0-22,-2-8,0-1,0 1,0-1,0 1,-1-1,1 1,-1-1,0 1,0-1,0 1,-1-1,1 0,-1 0,1 1,-1-1,0 0,0-1,-1 1,1 0,-4 2,-4 4,0-2,-1 1,0-1,-16 6,-16 11,32-18,-1 0,0-1,-24 8,-14 5,-13 3,53-20</inkml:trace>
  <inkml:trace contextRef="#ctx0" brushRef="#br0" timeOffset="2">662 86,'47'-2,"-33"0,-1 1,0 0,1 1,-1 1,1 0,-1 1,23 6,-30-4,1 0,-1 0,0 1,-1-1,1 2,-1-1,0 1,0-1,-1 1,1 1,-1-1,5 11,0 3,0-1,-2 1,7 25,-12-37,7 25,-1 0,-2 1,2 36,-8-66,-1 0,1 0,-1 0,0 0,0 0,-1-1,1 1,-1 0,0-1,0 1,0-1,0 0,0 0,-1 0,0 0,1 0,-1 0,0-1,0 1,-1-1,1 0,0 0,-1 0,-5 2,-12 5,0-1,-1 0,-24 4,27-7,4 0,0-1,0-1,0 0,0-1,0-1,0-1,-28-1,38-2,-1 0,1 0,0 0,0-1,0 1,1-1,-1 0,1-1,0 1,0-1,1 1,-1-1,1-1,0 1,-3-7,-3-7,1 0,1 0,-6-24,10 26,0-1,1 1,1-28,1 37,0-1,0 0,1 0,1 1,-1-1,2 1,-1-1,7-15,5 5,0 1,1 0,0 2,25-22,6-6,-41 41,-1-1,1 0,1 1,-1 0,0 1,1-1,-1 1,1 0,0 0,0 1,0-1,11 0,-6 1</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3T17:59:51.3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5,'15'126,"-15"-110,1-1,0 0,1 0,0 1,2-1,6 21,-6-19,-1 0,-1 0,0 1,-1-1,-1 0,-3 21,1 14,2-40</inkml:trace>
  <inkml:trace contextRef="#ctx0" brushRef="#br0" timeOffset="1">55 19,'140'-14,"-75"12,-43 0,1 1,0 1,0 1,28 6,-46-5,-1 0,1 0,-1 0,0 1,0 0,0 0,0 0,-1 0,1 1,-1-1,0 1,0 0,0 0,-1 0,1 0,-1 1,0-1,0 1,0-1,1 9,2 2,-2 1,1-1,-2 1,0 0,-1 18,-1-28,0 0,-1 0,0 0,-1 0,1 0,-1-1,0 1,0 0,-1-1,0 1,0-1,0 0,-1 0,1 0,-1 0,0-1,-9 8,3-4,-1 0,0-1,-1 0,1-1,-1 0,-1-1,-16 5,10-6,-1-1,1-1,-1 0,0-2,-37-3,-6 0,-34 3,85 0</inkml:trace>
  <inkml:trace contextRef="#ctx0" brushRef="#br0" timeOffset="2">614 32,'77'-1,"84"3,-158-2,0 1,-1-1,1 1,0 0,-1 0,1 0,0 1,-1-1,1 0,-1 1,0 0,0-1,0 1,1 0,-2 0,1 1,0-1,0 0,-1 0,1 1,-1-1,0 1,1 0,-1-1,-1 1,1 0,0-1,-1 1,1 0,-1 0,0 3,1-1,-1-1,0 1,0-1,0 0,-1 1,1-1,-1 1,0-1,0 0,-1 1,1-1,-1 0,0 0,0 0,-1 0,1-1,-1 1,1-1,-6 5,-47 32,-106 57,154-93,-86 49,159-38,34-12,-65-3,0 1,37 7,7-4,-65-5,-2 1</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3T17:59:51.3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 40,'-15'154,"16"182,-1-324</inkml:trace>
  <inkml:trace contextRef="#ctx0" brushRef="#br0" timeOffset="1">42 110,'0'-2,"1"1,-1-1,1 1,0-1,-1 1,1-1,0 1,0 0,0-1,-1 1,2 0,-1 0,0 0,0 0,0 0,0 0,1 0,-1 0,0 0,1 0,-1 1,1-1,-1 1,1-1,-1 1,1-1,-1 1,1 0,0 0,-1 0,1 0,1 0,66 0,-52 1,-10-1,0 0,0 1,0 0,0 0,0 0,0 1,0 0,0 0,-1 1,1 0,11 7,-14-7,0 1,-1-1,1 1,-1-1,0 1,0 0,0 0,0 1,-1-1,0 0,0 1,0 0,0-1,-1 1,0 0,0 0,0 0,0 6,0-2,0 0,-1 1,0-1,0 0,-1 0,0 1,-1-1,0 0,-4 9,4-13,0 0,-1 0,0-1,0 1,-1-1,1 1,-1-1,0 0,0-1,0 1,-1-1,1 1,-1-1,0-1,0 1,-6 2,-28 14,-71 49,75-45,28-18</inkml:trace>
  <inkml:trace contextRef="#ctx0" brushRef="#br0" timeOffset="2">322 82,'8'-1,"0"0,1-1,-1 0,0 0,0-1,0 0,0 0,-1-1,1 0,-1 0,11-10,-7 7,-1 1,1-1,0 2,14-6,-24 10,0 1,0 0,0-1,0 1,0 0,0 0,0 0,0 0,0 0,0 0,1 0,-1 0,0 0,0 0,0 1,0-1,0 0,-1 1,1-1,0 0,0 1,0 0,0-1,0 1,1 1,-1 0,1 0,-1 0,0 0,0 0,0 0,0 0,0 1,0-1,-1 0,1 1,-1 2,2 11,-2 1,-2 30,1-25,9 71,-2-47,-1-3,4 68,-9-106,1 0,-1 0,1 0,1 0,-1 0,1 0,4 9,6 21,-10-24</inkml:trace>
  <inkml:trace contextRef="#ctx0" brushRef="#br0" timeOffset="3">378 542,'136'-8,"-56"1,-11 2,80-3,-136 8,-1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3T17:59:51.3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45,'-2'82,"4"88,4-121,2 69,-9-80,-1-24,2 1,0-1,0 1,5 26,-2-32</inkml:trace>
  <inkml:trace contextRef="#ctx0" brushRef="#br0" timeOffset="1">1 18,'83'-15,"-66"14,1 0,0 1,-1 1,1 0,0 1,-1 1,0 1,0 1,0 0,22 10,-15-3,0 2,-1 0,-1 1,-1 1,0 1,34 38,-50-51,-1 1,-1 0,1 0,-1 0,0 0,0 1,0 0,-1-1,0 1,0 0,-1 0,1 0,0 8,-2-9,0-1,-1 1,1-1,-1 1,0-1,0 1,0-1,-1 1,0-1,1 0,-1 0,-1 0,1 0,-1 0,1-1,-1 1,0-1,-4 4,-12 9,-1 0,-1-2,0 0,-1-1,0-1,-31 11,19-7,-18 9,19-8,-1-2,-47 16,70-29,1 0</inkml:trace>
  <inkml:trace contextRef="#ctx0" brushRef="#br0" timeOffset="2">644 4,'24'0,"10"-1,0 1,0 2,-1 2,52 11,-78-14,0 1,0 0,-1 1,1 0,0 0,-1 0,0 1,0 0,0 0,0 0,0 1,-1 0,0 0,0 0,0 1,-1 0,0 0,0 0,0 0,-1 0,0 1,0 0,-1-1,1 1,-2 0,1 0,1 11,-3-14,0 0,0 0,0 0,-1 0,1 0,-1-1,0 1,0 0,0-1,-1 1,1 0,-1-1,0 0,0 1,0-1,0 0,0 0,-1 0,0 0,1 0,-1-1,0 1,-5 2,-7 4,-1 0,1-2,-1 0,-18 6,-4 1,21-8,0-1,0-1,0 0,-1-2,1 0,-1 0,-29-3,82 1,-23-1,1 0,-1 1,1 1,-1 0,0 1,1 0,-1 0,0 2,0 0,22 9,-26-8,0 0,-1 1,1 0,-1 0,0 1,0-1,-1 1,9 12,-14-16,0-1,0 0,1 0,-1 1,-1-1,1 0,0 1,-1-1,1 1,-1-1,0 1,1-1,-1 1,-1-1,1 1,0-1,-1 1,1-1,-1 1,1-1,-1 1,0-1,0 0,-1 1,1-1,0 0,-1 0,1 0,-1 0,1 0,-1 0,0-1,0 1,0-1,0 1,0-1,-3 2,-12 8,-1-1,1-1,-2 0,1-1,-39 10,45-15,0 0,-1-1,1 0,-1-1,1-1,-1 0,1 0,-1-1,1-1,-22-5,26 4,0 0,1-1,-1 0,1-1,0 1,0-1,0-1,1 1,0-1,-7-7,7 5</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3T17:59:51.3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1,'-2'139,"5"146,11-173,-15-99</inkml:trace>
  <inkml:trace contextRef="#ctx0" brushRef="#br0" timeOffset="1">45 58,'0'-1,"1"0,0 0,-1 0,1 0,0 0,-1 0,1 1,0-1,0 0,-1 1,1-1,0 0,0 1,0-1,0 1,0-1,0 1,0 0,0 0,0-1,0 1,0 0,0 0,0 0,0 0,2 0,36-1,-35 1,98-12,-97 13,0-1,0 1,0 1,0-1,-1 1,1 0,0 0,-1 0,1 1,-1-1,0 1,0 0,0 0,0 1,4 4,49 61,-55-67,35 66,-24-40,-8-14,-1 1,-1-1,0 1,0 0,-1 19,0-22,-2-8,0-1,0 1,0-1,0 1,-1-1,1 1,-1-1,0 1,0-1,0 1,-1-1,1 0,-1 0,1 1,-1-1,0 0,0-1,-1 1,1 0,-4 2,-4 4,0-2,-1 1,0-1,-16 6,-16 11,32-18,-1 0,0-1,-24 8,-14 5,-13 3,53-20</inkml:trace>
  <inkml:trace contextRef="#ctx0" brushRef="#br0" timeOffset="2">662 86,'47'-2,"-33"0,-1 1,0 0,1 1,-1 1,1 0,-1 1,23 6,-30-4,1 0,-1 0,0 1,-1-1,1 2,-1-1,0 1,0-1,-1 1,1 1,-1-1,5 11,0 3,0-1,-2 1,7 25,-12-37,7 25,-1 0,-2 1,2 36,-8-66,-1 0,1 0,-1 0,0 0,0 0,-1-1,1 1,-1 0,0-1,0 1,0-1,0 0,0 0,-1 0,0 0,1 0,-1 0,0-1,0 1,-1-1,1 0,0 0,-1 0,-5 2,-12 5,0-1,-1 0,-24 4,27-7,4 0,0-1,0-1,0 0,0-1,0-1,0-1,-28-1,38-2,-1 0,1 0,0 0,0-1,0 1,1-1,-1 0,1-1,0 1,0-1,1 1,-1-1,1-1,0 1,-3-7,-3-7,1 0,1 0,-6-24,10 26,0-1,1 1,1-28,1 37,0-1,0 0,1 0,1 1,-1-1,2 1,-1-1,7-15,5 5,0 1,1 0,0 2,25-22,6-6,-41 41,-1-1,1 0,1 1,-1 0,0 1,1-1,-1 1,1 0,0 0,0 1,0-1,11 0,-6 1</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3T17:59:51.291"/>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20 20,'1'65,"-2"86,-9-53,0 60,10-129,0-21</inkml:trace>
  <inkml:trace contextRef="#ctx0" brushRef="#br0" timeOffset="1">68 11,'138'-10,"-134"10,0-1,-1 1,1 0,0 0,0 0,0 1,0 0,-1-1,1 1,0 0,-1 1,1-1,-1 1,1-1,-1 1,0 0,1 0,-1 1,0-1,-1 1,1-1,0 1,-1 0,1 0,-1 0,0 1,0-1,0 0,-1 1,3 6,1-2,-1 0,-1 1,0 0,0-1,0 1,-1 0,-1 0,1 1,-1 11,-1-16,-1 0,1-1,-1 1,0 0,0-1,-1 1,1-1,-1 0,0 1,0-1,-1 0,1 0,-1 0,0-1,0 1,0-1,0 1,-1-1,1 0,-6 3,-1 2,-1-1,0 0,0 0,-1-1,0 0,0-1,-15 4,7-4,0 2,1 1,0 0,-27 17,55-23,-1 0,1-1,0 0,-1 0,14-1,4-1,-14 0,0 1,0 0,0 0,0 1,23 6,-32-6,0 0,-1 0,1 0,0 1,-1-1,1 1,-1 0,0 0,1 0,-1 0,0 0,0 0,0 0,-1 1,1-1,-1 1,1-1,-1 1,0 0,0 0,0-1,0 1,0 0,-1 0,1 0,-1 0,0 0,0 0,0 4,0-2,-1 0,0 0,1 0,-2 0,1 0,-1 0,1 0,-1 0,-1-1,1 1,-1-1,0 1,0-1,0 0,0 0,-1 0,1-1,-1 1,0-1,0 0,0 0,-1 0,1-1,-1 1,0-1,-5 2,-6 2,-1-1,0 0,0-1,0-1,-1 0,-25 0,35-3</inkml:trace>
  <inkml:trace contextRef="#ctx0" brushRef="#br0" timeOffset="2">452 41,'16'-2,"1"0,-1 0,22-7,-25 5,0 1,1 0,-1 1,1 0,22 1,-32 2,0 0,0-1,0 1,0 1,0-1,0 0,0 1,-1 0,1 0,-1 0,1 1,-1-1,0 1,1 0,-1-1,-1 1,1 1,0-1,-1 0,0 1,1-1,2 8,1 2,0-1,-1 1,0 0,-1 1,-1-1,4 25,-7-31,0 0,0 0,0 0,-1-1,0 1,0 0,-1-1,0 1,0-1,0 1,-1-1,0 0,0 0,-1 0,-6 9,1-6,0 1,0-2,-1 1,-13 8,-9 8,13-11,-1-1,-39 20,9-12,38-17,1 1,-1 0,1 1,0 0,-20 15,31-21,-1 0,1 0,-1 0,1 1,0-1,-1 0,1 0,0 1,-1-1,1 0,0 1,0-1,-1 0,1 1,0-1,0 0,-1 1,1-1,0 1,0-1,0 0,0 1,0-1,0 1,0-1,0 0,0 1,0-1,0 1,0-1,0 1,0-1,0 0,0 1,0-1,0 1,1-1,-1 0,0 1,0-1,0 1,1-1,-1 1,23 7,28-5,299-3,-342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3T17:59:51.294"/>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0 83,'1'22,"2"0,8 40,-6-41,-1 0,-1 0,0 27,6 206,-9-245</inkml:trace>
  <inkml:trace contextRef="#ctx0" brushRef="#br0" timeOffset="1">29 52,'70'-1,"76"3,-140-1,-1 1,0-1,0 1,1 1,-1-1,-1 1,1 0,0 0,-1 0,1 1,-1-1,0 1,0 0,0 0,-1 1,0-1,4 7,-3-6,-1-1,-1 1,1 0,-1 0,0 0,0 0,0 0,-1 0,1 0,-1 1,0-1,-1 1,0-1,0 0,0 1,0-1,-3 11,2-15,1 1,-2 0,1-1,0 1,0 0,0-1,-1 0,1 1,-1-1,1 0,-1 0,1 0,-1 0,0 0,0 0,1 0,-1 0,-3 0,-44 9,4 0,5 4,34-13,-1 1,1 0,0 1,0 0,0 0,0 0,0 0,0 1,1 0,-8 7,11-10,1 1,-1-1,0 1,1 0,-1-1,1 1,0 0,0 0,0 0,0 0,-2 3,4-4,0 0,0 0,-1 0,1-1,0 1,0 0,0-1,0 1,0-1,0 1,0-1,0 1,0-1,0 0,0 1,0-1,0 0,0 0,0 0,0 0,0 0,0 0,1 0,-1 0,0 0,2-1,32 1,-17-1,1 1,0 1,-1 1,1 1,22 5,-37-6,0 1,0-1,0 1,0 0,0 0,-1 0,1 0,-1 1,0-1,0 1,0 0,0 0,-1 0,0 0,0 0,3 8,-2-6,-1 0,0-1,-1 1,1 0,-1 0,0 0,0 0,-1 0,0 0,0 0,-1 0,-1 11,1-15,0 0,0 0,-1 0,1 0,0 0,-1 0,0 0,1 0,-1 0,0-1,0 1,0-1,0 1,0-1,0 0,0 0,-1 0,1 0,0 0,-3 0,-59 10,24-4,24-4,-1 0,1-1,-1-1,-33-2,17 1,24 0</inkml:trace>
  <inkml:trace contextRef="#ctx0" brushRef="#br0" timeOffset="2">491 62,'0'4,"0"-1,0 1,1-1,-1 1,1-1,-1 0,1 1,0-1,2 5,-3-8,1 0,-1 0,0 1,0-1,0 0,1 0,-1 1,0-1,0 0,1 0,-1 1,0-1,1 0,-1 0,0 0,1 0,-1 0,0 1,1-1,-1 0,0 0,1 0,-1 0,0 0,1 0,-1 0,0 0,1 0,-1 0,0 0,1-1,-1 1,17-16,-7 3,1 1,1 1,0 0,0 0,26-16,-37 27,-1-1,1 1,0 0,0-1,0 1,0 0,0 0,0 0,0 0,0 0,-1 0,1 0,0 0,0 0,0 0,0 0,0 1,0-1,0 0,0 1,-1-1,1 0,0 1,0-1,0 1,-1 0,1-1,0 1,-1-1,1 1,0 0,-1 0,1-1,-1 1,1 0,-1 0,0 0,1-1,-1 1,0 0,1 0,-1 0,0 1,15 52,-11-37,0 1,-1 0,0 0,-1 0,-1 1,-2 23,5 52,-1-61,-3 65,-1-43,1-47</inkml:trace>
  <inkml:trace contextRef="#ctx0" brushRef="#br0" timeOffset="3">539 533,'126'-10,"142"1,-239 9,-20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3T17:59:51.288"/>
    </inkml:context>
    <inkml:brush xml:id="br0">
      <inkml:brushProperty name="width" value="0.04987" units="cm"/>
      <inkml:brushProperty name="height" value="0.04987" units="cm"/>
      <inkml:brushProperty name="color" value="#E71224"/>
      <inkml:brushProperty name="ignorePressure" value="1"/>
    </inkml:brush>
  </inkml:definitions>
  <inkml:trace contextRef="#ctx0" brushRef="#br0">47 1,'0'575,"0"-565</inkml:trace>
  <inkml:trace contextRef="#ctx0" brushRef="#br0" timeOffset="1">0 24,'209'-12,"-204"12,0 0,0 0,0 0,0 0,0 1,-1 0,1 0,0 0,-1 1,1-1,4 4,-7-4,0 1,0 0,0 1,0-1,-1 0,0 0,1 1,-1-1,0 1,0-1,0 1,0 0,0-1,-1 1,0 0,1-1,-1 1,0 0,0 0,-1 5,4 24,-3-29,1 0,-1 0,1 0,-1 0,0 0,0 0,0 0,-1-1,1 1,-1 0,1 0,-1 0,0 0,0-1,0 1,-1 0,1-1,-1 1,1-1,-1 1,-3 2,-5 5,0-1,-1 0,-1-1,1 0,-1 0,-1-2,1 1,-1-2,0 1,-27 6,51-13,1 1,-1 0,1 1,-1 0,1 1,-1 0,0 1,0 0,13 6,4-1,-25-7,0 1,0-1,0 0,0 1,0-1,0 1,0 0,0 0,0 0,-1 0,1 1,-1-1,0 1,0-1,0 1,0 0,0 0,0 0,-1 0,0 0,1 0,-1 1,0-1,-1 0,1 0,0 1,-1-1,0 1,0-1,0 0,0 1,-1-1,1 0,-1 1,0-1,-2 7,1-4,0 1,0-1,-1 1,0-1,0 0,0 0,-1 0,0 0,0-1,-1 1,0-1,0 0,0 0,0-1,-1 0,1 0,-11 6,4-5,1-1,-2 0,1 0,0-1,-1 0,1-1,-1-1,-16 0,19-1</inkml:trace>
  <inkml:trace contextRef="#ctx0" brushRef="#br0" timeOffset="2">474 35,'18'-1,"0"-1,32-7,-36 6,1 0,0 1,0 0,26 1,-38 2,0-1,1 1,-1 0,0 0,1 0,-1 1,0-1,0 1,0 0,0 0,0 0,0 0,-1 0,1 1,-1-1,0 1,1-1,-1 1,0 0,-1 0,1 0,0 0,-1 0,0 1,0-1,0 0,0 1,0-1,0 4,1 4,-1 1,0-1,0 1,-1-1,-1 1,0-1,-4 20,3-27,1 0,-1 0,0 0,0-1,0 1,-1 0,1-1,-1 0,0 1,0-1,0 0,0 0,0-1,-1 1,1-1,-9 4,-6 3,-1 0,-27 7,2 0,43-16,0 0,0 0,1 0,-1 0,0 1,1-1,-1 0,0 1,1-1,-1 1,0-1,1 1,-1-1,1 1,-1-1,1 1,-1-1,1 1,-1 0,1-1,-1 1,1 1,13 4,44-1,-36-3,7 1,-12-2,0 1,0 1,0 0,0 1,19 8,-32-11,-1 0,1 1,0-1,0 1,-1 0,1 0,-1 0,0 0,1 0,-1 0,0 1,0-1,0 1,-1-1,1 1,-1 0,1-1,-1 1,0 0,0 0,0 0,0 0,-1 0,1 0,-1 0,0 1,0-1,0 0,0 0,-1 0,1 0,-1 0,-1 5,1-5,-1 1,1-1,-1 0,0 0,0 0,0 0,0 0,0 0,0 0,-1-1,0 1,1-1,-1 0,0 0,0 0,0 0,-5 2,-66 23,38-15,19-9,0 0,0-1,0-1,0 0,-1-1,-31-5,45 5,-24-7,20 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5:56.554"/>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212 1,'-7'0,"0"0,0 1,0 0,0 0,0 1,0 0,0 0,1 1,-1 0,1 0,-1 0,1 1,0 0,0 0,1 0,-1 1,1 0,0 0,0 1,1-1,0 1,0 0,0 0,0 0,-4 12,5-9,-1-1,1 1,1-1,0 1,0 0,1 0,0 0,0 10,1-18,1 1,-1-1,1 0,0 1,-1-1,1 0,0 0,0 1,0-1,0 0,0 0,0 0,0 0,0 0,0 0,1-1,-1 1,0 0,1-1,-1 1,0-1,1 1,-1-1,0 1,4-1,44 10,-38-9,18 4,-24-5,1 0,0 1,0-1,-1 1,1 1,0-1,-1 1,0 0,1 0,-1 1,0-1,0 1,0 0,0 1,-1-1,1 1,-1 0,0 0,7 8,-7-5,0-1,0 1,0 0,5 12,-9-18,1 0,-1 0,0 0,1 0,-1 0,0 0,0 0,0 0,0 0,0 0,0 0,0 0,0 0,0 0,0 0,-1 0,1 0,0 0,-1 0,1 0,-1 0,1 0,-1 0,1 0,-1 0,0-1,1 1,-1 0,0 0,0-1,1 1,-1 0,0-1,0 1,0-1,0 1,0-1,0 0,0 1,0-1,0 0,0 0,0 0,-1 1,-37 4,0-2,0-1,-71-7,72-5,33 9</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3T17:59:51.298"/>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10 20,'10'144,"-12"-38,4 135,2-225,-2-10</inkml:trace>
  <inkml:trace contextRef="#ctx0" brushRef="#br0" timeOffset="1">20 10,'177'-10,"-170"11,-1 0,0 0,1 0,-1 1,0 0,0 0,0 1,0 0,0 0,-1 0,1 0,-1 1,8 7,-5-4,-2-1,1 1,-1 0,1 1,-2 0,1 0,-1 0,6 16,-9-20,0-1,-1 1,0 0,0 1,0-1,-1 0,1 0,-1 0,0 0,0 1,-1-1,1 0,-1 0,0 0,0 0,0 0,-1 0,1 0,-1 0,0-1,0 1,0 0,0-1,-1 0,0 1,1-1,-1 0,0 0,-1-1,1 1,0-1,-6 4,-36 14,0-2,-81 21,143-41,-1 0,0 2,32 2,0 0,-43-2,0 1,0-1,0 1,0 0,0 0,0 1,0 0,0-1,-1 2,1-1,-1 0,0 1,0 0,1 0,-2 0,1 0,0 1,-1 0,0 0,5 5,-4-2,0-1,0 1,-1 0,0 1,0-1,0 0,-1 1,0 0,-1-1,1 1,-2 0,1 9,-1-15,0 0,0 0,0 0,0 0,0 0,0 0,-1 0,1-1,0 1,-1 0,0 0,1 0,-1-1,0 1,0 0,0-1,0 1,-1-1,1 1,0-1,0 0,-4 3,1-3,0 1,0-1,-1 0,1 0,-1 0,1 0,0-1,-6 0,3 1,-42 8,39-6,1-1,-1 0,1-1,-12 1,-19-2,10 0,-1-1,-47-7,70 7</inkml:trace>
  <inkml:trace contextRef="#ctx0" brushRef="#br0" timeOffset="2">579 60,'8'1,"-1"-1,1 1,-1 1,1-1,-1 2,0-1,0 0,0 1,0 1,0-1,-1 1,1 0,8 8,-1 1,0-1,-1 2,-1 0,18 25,-13-11,-1 0,16 39,-29-60,0 0,0 1,-1-1,1 1,-1-1,-1 1,0-1,0 1,0 0,-1 0,0-1,-1 1,0 0,0 0,0-1,-1 1,0-1,-1 1,0-1,0 0,0 0,-1 0,0-1,0 1,-1-1,0 0,0 0,0 0,-1-1,-12 10,5-7,0 0,-1 0,0-1,-24 8,31-12,1-2,0 1,-1-1,1 0,-1 0,0 0,1-1,-1 0,1-1,-1 1,0-1,1 0,-11-4,12 2,0-1,1 0,-1 1,1-1,0-1,0 1,0-1,1 1,-1-1,1 0,0 0,1-1,-1 1,-2-11,-19-30,19 39,1 0,1 0,-1 0,1-1,0 1,1-1,0 0,0 0,0 1,0-12,1-87,2 61,0 38,0-1,0 1,1 0,-1-1,2 1,-1 0,1 0,0 0,0 1,1-1,0 1,0 0,1 0,0 0,0 0,0 1,0 0,1 0,0 0,0 1,1 0,-1 0,1 1,-1-1,1 1,13-3,11-2,-24 7</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9:53.4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1,'-2'139,"5"146,11-173,-15-99</inkml:trace>
  <inkml:trace contextRef="#ctx0" brushRef="#br0" timeOffset="1">45 58,'0'-1,"1"0,0 0,-1 0,1 0,0 0,-1 0,1 1,0-1,0 0,-1 1,1-1,0 0,0 1,0-1,0 1,0-1,0 1,0 0,0 0,0-1,0 1,0 0,0 0,0 0,0 0,2 0,36-1,-35 1,98-12,-97 13,0-1,0 1,0 1,0-1,-1 1,1 0,0 0,-1 0,1 1,-1-1,0 1,0 0,0 0,0 1,4 4,49 61,-55-67,35 66,-24-40,-8-14,-1 1,-1-1,0 1,0 0,-1 19,0-22,-2-8,0-1,0 1,0-1,0 1,-1-1,1 1,-1-1,0 1,0-1,0 1,-1-1,1 0,-1 0,1 1,-1-1,0 0,0-1,-1 1,1 0,-4 2,-4 4,0-2,-1 1,0-1,-16 6,-16 11,32-18,-1 0,0-1,-24 8,-14 5,-13 3,53-20</inkml:trace>
  <inkml:trace contextRef="#ctx0" brushRef="#br0" timeOffset="2">662 86,'47'-2,"-33"0,-1 1,0 0,1 1,-1 1,1 0,-1 1,23 6,-30-4,1 0,-1 0,0 1,-1-1,1 2,-1-1,0 1,0-1,-1 1,1 1,-1-1,5 11,0 3,0-1,-2 1,7 25,-12-37,7 25,-1 0,-2 1,2 36,-8-66,-1 0,1 0,-1 0,0 0,0 0,-1-1,1 1,-1 0,0-1,0 1,0-1,0 0,0 0,-1 0,0 0,1 0,-1 0,0-1,0 1,-1-1,1 0,0 0,-1 0,-5 2,-12 5,0-1,-1 0,-24 4,27-7,4 0,0-1,0-1,0 0,0-1,0-1,0-1,-28-1,38-2,-1 0,1 0,0 0,0-1,0 1,1-1,-1 0,1-1,0 1,0-1,1 1,-1-1,1-1,0 1,-3-7,-3-7,1 0,1 0,-6-24,10 26,0-1,1 1,1-28,1 37,0-1,0 0,1 0,1 1,-1-1,2 1,-1-1,7-15,5 5,0 1,1 0,0 2,25-22,6-6,-41 41,-1-1,1 0,1 1,-1 0,0 1,1-1,-1 1,1 0,0 0,0 1,0-1,11 0,-6 1</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9:53.4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5,'15'126,"-15"-110,1-1,0 0,1 0,0 1,2-1,6 21,-6-19,-1 0,-1 0,0 1,-1-1,-1 0,-3 21,1 14,2-40</inkml:trace>
  <inkml:trace contextRef="#ctx0" brushRef="#br0" timeOffset="1">55 19,'140'-14,"-75"12,-43 0,1 1,0 1,0 1,28 6,-46-5,-1 0,1 0,-1 0,0 1,0 0,0 0,0 0,-1 0,1 1,-1-1,0 1,0 0,0 0,-1 0,1 0,-1 1,0-1,0 1,0-1,1 9,2 2,-2 1,1-1,-2 1,0 0,-1 18,-1-28,0 0,-1 0,0 0,-1 0,1 0,-1-1,0 1,0 0,-1-1,0 1,0-1,0 0,-1 0,1 0,-1 0,0-1,-9 8,3-4,-1 0,0-1,-1 0,1-1,-1 0,-1-1,-16 5,10-6,-1-1,1-1,-1 0,0-2,-37-3,-6 0,-34 3,85 0</inkml:trace>
  <inkml:trace contextRef="#ctx0" brushRef="#br0" timeOffset="2">614 32,'77'-1,"84"3,-158-2,0 1,-1-1,1 1,0 0,-1 0,1 0,0 1,-1-1,1 0,-1 1,0 0,0-1,0 1,1 0,-2 0,1 1,0-1,0 0,-1 0,1 1,-1-1,0 1,1 0,-1-1,-1 1,1 0,0-1,-1 1,1 0,-1 0,0 3,1-1,-1-1,0 1,0-1,0 0,-1 1,1-1,-1 1,0-1,0 0,-1 1,1-1,-1 0,0 0,0 0,-1 0,1-1,-1 1,1-1,-6 5,-47 32,-106 57,154-93,-86 49,159-38,34-12,-65-3,0 1,37 7,7-4,-65-5,-2 1</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9:53.4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45,'-2'82,"4"88,4-121,2 69,-9-80,-1-24,2 1,0-1,0 1,5 26,-2-32</inkml:trace>
  <inkml:trace contextRef="#ctx0" brushRef="#br0" timeOffset="1">1 18,'83'-15,"-66"14,1 0,0 1,-1 1,1 0,0 1,-1 1,0 1,0 1,0 0,22 10,-15-3,0 2,-1 0,-1 1,-1 1,0 1,34 38,-50-51,-1 1,-1 0,1 0,-1 0,0 0,0 1,0 0,-1-1,0 1,0 0,-1 0,1 0,0 8,-2-9,0-1,-1 1,1-1,-1 1,0-1,0 1,0-1,-1 1,0-1,1 0,-1 0,-1 0,1 0,-1 0,1-1,-1 1,0-1,-4 4,-12 9,-1 0,-1-2,0 0,-1-1,0-1,-31 11,19-7,-18 9,19-8,-1-2,-47 16,70-29,1 0</inkml:trace>
  <inkml:trace contextRef="#ctx0" brushRef="#br0" timeOffset="2">644 4,'24'0,"10"-1,0 1,0 2,-1 2,52 11,-78-14,0 1,0 0,-1 1,1 0,0 0,-1 0,0 1,0 0,0 0,0 0,0 1,-1 0,0 0,0 0,0 1,-1 0,0 0,0 0,0 0,-1 0,0 1,0 0,-1-1,1 1,-2 0,1 0,1 11,-3-14,0 0,0 0,0 0,-1 0,1 0,-1-1,0 1,0 0,0-1,-1 1,1 0,-1-1,0 0,0 1,0-1,0 0,0 0,-1 0,0 0,1 0,-1-1,0 1,-5 2,-7 4,-1 0,1-2,-1 0,-18 6,-4 1,21-8,0-1,0-1,0 0,-1-2,1 0,-1 0,-29-3,82 1,-23-1,1 0,-1 1,1 1,-1 0,0 1,1 0,-1 0,0 2,0 0,22 9,-26-8,0 0,-1 1,1 0,-1 0,0 1,0-1,-1 1,9 12,-14-16,0-1,0 0,1 0,-1 1,-1-1,1 0,0 1,-1-1,1 1,-1-1,0 1,1-1,-1 1,-1-1,1 1,0-1,-1 1,1-1,-1 1,1-1,-1 1,0-1,0 0,-1 1,1-1,0 0,-1 0,1 0,-1 0,1 0,-1 0,0-1,0 1,0-1,0 1,0-1,-3 2,-12 8,-1-1,1-1,-2 0,1-1,-39 10,45-15,0 0,-1-1,1 0,-1-1,1-1,-1 0,1 0,-1-1,1-1,-22-5,26 4,0 0,1-1,-1 0,1-1,0 1,0-1,0-1,1 1,0-1,-7-7,7 5</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9:53.397"/>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10 20,'10'144,"-12"-38,4 135,2-225,-2-10</inkml:trace>
  <inkml:trace contextRef="#ctx0" brushRef="#br0" timeOffset="1">20 10,'177'-10,"-170"11,-1 0,0 0,1 0,-1 1,0 0,0 0,0 1,0 0,0 0,-1 0,1 0,-1 1,8 7,-5-4,-2-1,1 1,-1 0,1 1,-2 0,1 0,-1 0,6 16,-9-20,0-1,-1 1,0 0,0 1,0-1,-1 0,1 0,-1 0,0 0,0 1,-1-1,1 0,-1 0,0 0,0 0,0 0,-1 0,1 0,-1 0,0-1,0 1,0 0,0-1,-1 0,0 1,1-1,-1 0,0 0,-1-1,1 1,0-1,-6 4,-36 14,0-2,-81 21,143-41,-1 0,0 2,32 2,0 0,-43-2,0 1,0-1,0 1,0 0,0 0,0 1,0 0,0-1,-1 2,1-1,-1 0,0 1,0 0,1 0,-2 0,1 0,0 1,-1 0,0 0,5 5,-4-2,0-1,0 1,-1 0,0 1,0-1,0 0,-1 1,0 0,-1-1,1 1,-2 0,1 9,-1-15,0 0,0 0,0 0,0 0,0 0,0 0,-1 0,1-1,0 1,-1 0,0 0,1 0,-1-1,0 1,0 0,0-1,0 1,-1-1,1 1,0-1,0 0,-4 3,1-3,0 1,0-1,-1 0,1 0,-1 0,1 0,0-1,-6 0,3 1,-42 8,39-6,1-1,-1 0,1-1,-12 1,-19-2,10 0,-1-1,-47-7,70 7</inkml:trace>
  <inkml:trace contextRef="#ctx0" brushRef="#br0" timeOffset="2">579 60,'8'1,"-1"-1,1 1,-1 1,1-1,-1 2,0-1,0 0,0 1,0 1,0-1,-1 1,1 0,8 8,-1 1,0-1,-1 2,-1 0,18 25,-13-11,-1 0,16 39,-29-60,0 0,0 1,-1-1,1 1,-1-1,-1 1,0-1,0 1,0 0,-1 0,0-1,-1 1,0 0,0 0,0-1,-1 1,0-1,-1 1,0-1,0 0,0 0,-1 0,0-1,0 1,-1-1,0 0,0 0,0 0,-1-1,-12 10,5-7,0 0,-1 0,0-1,-24 8,31-12,1-2,0 1,-1-1,1 0,-1 0,0 0,1-1,-1 0,1-1,-1 1,0-1,1 0,-11-4,12 2,0-1,1 0,-1 1,1-1,0-1,0 1,0-1,1 1,-1-1,1 0,0 0,1-1,-1 1,-2-11,-19-30,19 39,1 0,1 0,-1 0,1-1,0 1,1-1,0 0,0 0,0 1,0-12,1-87,2 61,0 38,0-1,0 1,1 0,-1-1,2 1,-1 0,1 0,0 0,0 1,1-1,0 1,0 0,1 0,0 0,0 0,0 1,0 0,1 0,0 0,0 1,1 0,-1 0,1 1,-1-1,1 1,13-3,11-2,-24 7</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9:53.393"/>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0 83,'1'22,"2"0,8 40,-6-41,-1 0,-1 0,0 27,6 206,-9-245</inkml:trace>
  <inkml:trace contextRef="#ctx0" brushRef="#br0" timeOffset="1">29 52,'70'-1,"76"3,-140-1,-1 1,0-1,0 1,1 1,-1-1,-1 1,1 0,0 0,-1 0,1 1,-1-1,0 1,0 0,0 0,-1 1,0-1,4 7,-3-6,-1-1,-1 1,1 0,-1 0,0 0,0 0,0 0,-1 0,1 0,-1 1,0-1,-1 1,0-1,0 0,0 1,0-1,-3 11,2-15,1 1,-2 0,1-1,0 1,0 0,0-1,-1 0,1 1,-1-1,1 0,-1 0,1 0,-1 0,0 0,0 0,1 0,-1 0,-3 0,-44 9,4 0,5 4,34-13,-1 1,1 0,0 1,0 0,0 0,0 0,0 0,0 1,1 0,-8 7,11-10,1 1,-1-1,0 1,1 0,-1-1,1 1,0 0,0 0,0 0,0 0,-2 3,4-4,0 0,0 0,-1 0,1-1,0 1,0 0,0-1,0 1,0-1,0 1,0-1,0 1,0-1,0 0,0 1,0-1,0 0,0 0,0 0,0 0,0 0,0 0,1 0,-1 0,0 0,2-1,32 1,-17-1,1 1,0 1,-1 1,1 1,22 5,-37-6,0 1,0-1,0 1,0 0,0 0,-1 0,1 0,-1 1,0-1,0 1,0 0,0 0,-1 0,0 0,0 0,3 8,-2-6,-1 0,0-1,-1 1,1 0,-1 0,0 0,0 0,-1 0,0 0,0 0,-1 0,-1 11,1-15,0 0,0 0,-1 0,1 0,0 0,-1 0,0 0,1 0,-1 0,0-1,0 1,0-1,0 1,0-1,0 0,0 0,-1 0,1 0,0 0,-3 0,-59 10,24-4,24-4,-1 0,1-1,-1-1,-33-2,17 1,24 0</inkml:trace>
  <inkml:trace contextRef="#ctx0" brushRef="#br0" timeOffset="2">491 62,'0'4,"0"-1,0 1,1-1,-1 1,1-1,-1 0,1 1,0-1,2 5,-3-8,1 0,-1 0,0 1,0-1,0 0,1 0,-1 1,0-1,0 0,1 0,-1 1,0-1,1 0,-1 0,0 0,1 0,-1 0,0 1,1-1,-1 0,0 0,1 0,-1 0,0 0,1 0,-1 0,0 0,1 0,-1 0,0 0,1-1,-1 1,17-16,-7 3,1 1,1 1,0 0,0 0,26-16,-37 27,-1-1,1 1,0 0,0-1,0 1,0 0,0 0,0 0,0 0,0 0,-1 0,1 0,0 0,0 0,0 0,0 0,0 1,0-1,0 0,0 1,-1-1,1 0,0 1,0-1,0 1,-1 0,1-1,0 1,-1-1,1 1,0 0,-1 0,1-1,-1 1,1 0,-1 0,0 0,1-1,-1 1,0 0,1 0,-1 0,0 1,15 52,-11-37,0 1,-1 0,0 0,-1 0,-1 1,-2 23,5 52,-1-61,-3 65,-1-43,1-47</inkml:trace>
  <inkml:trace contextRef="#ctx0" brushRef="#br0" timeOffset="3">539 533,'126'-10,"142"1,-239 9,-20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9:53.390"/>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20 20,'1'65,"-2"86,-9-53,0 60,10-129,0-21</inkml:trace>
  <inkml:trace contextRef="#ctx0" brushRef="#br0" timeOffset="1">68 11,'138'-10,"-134"10,0-1,-1 1,1 0,0 0,0 0,0 1,0 0,-1-1,1 1,0 0,-1 1,1-1,-1 1,1-1,-1 1,0 0,1 0,-1 1,0-1,-1 1,1-1,0 1,-1 0,1 0,-1 0,0 1,0-1,0 0,-1 1,3 6,1-2,-1 0,-1 1,0 0,0-1,0 1,-1 0,-1 0,1 1,-1 11,-1-16,-1 0,1-1,-1 1,0 0,0-1,-1 1,1-1,-1 0,0 1,0-1,-1 0,1 0,-1 0,0-1,0 1,0-1,0 1,-1-1,1 0,-6 3,-1 2,-1-1,0 0,0 0,-1-1,0 0,0-1,-15 4,7-4,0 2,1 1,0 0,-27 17,55-23,-1 0,1-1,0 0,-1 0,14-1,4-1,-14 0,0 1,0 0,0 0,0 1,23 6,-32-6,0 0,-1 0,1 0,0 1,-1-1,1 1,-1 0,0 0,1 0,-1 0,0 0,0 0,0 0,-1 1,1-1,-1 1,1-1,-1 1,0 0,0 0,0-1,0 1,0 0,-1 0,1 0,-1 0,0 0,0 0,0 4,0-2,-1 0,0 0,1 0,-2 0,1 0,-1 0,1 0,-1 0,-1-1,1 1,-1-1,0 1,0-1,0 0,0 0,-1 0,1-1,-1 1,0-1,0 0,0 0,-1 0,1-1,-1 1,0-1,-5 2,-6 2,-1-1,0 0,0-1,0-1,-1 0,-25 0,35-3</inkml:trace>
  <inkml:trace contextRef="#ctx0" brushRef="#br0" timeOffset="2">452 41,'16'-2,"1"0,-1 0,22-7,-25 5,0 1,1 0,-1 1,1 0,22 1,-32 2,0 0,0-1,0 1,0 1,0-1,0 0,0 1,-1 0,1 0,-1 0,1 1,-1-1,0 1,1 0,-1-1,-1 1,1 1,0-1,-1 0,0 1,1-1,2 8,1 2,0-1,-1 1,0 0,-1 1,-1-1,4 25,-7-31,0 0,0 0,0 0,-1-1,0 1,0 0,-1-1,0 1,0-1,0 1,-1-1,0 0,0 0,-1 0,-6 9,1-6,0 1,0-2,-1 1,-13 8,-9 8,13-11,-1-1,-39 20,9-12,38-17,1 1,-1 0,1 1,0 0,-20 15,31-21,-1 0,1 0,-1 0,1 1,0-1,-1 0,1 0,0 1,-1-1,1 0,0 1,0-1,-1 0,1 1,0-1,0 0,-1 1,1-1,0 1,0-1,0 0,0 1,0-1,0 1,0-1,0 0,0 1,0-1,0 1,0-1,0 1,0-1,0 0,0 1,0-1,0 1,1-1,-1 0,0 1,0-1,0 1,1-1,-1 1,23 7,28-5,299-3,-342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9:53.40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 40,'-15'154,"16"182,-1-324</inkml:trace>
  <inkml:trace contextRef="#ctx0" brushRef="#br0" timeOffset="1">42 110,'0'-2,"1"1,-1-1,1 1,0-1,-1 1,1-1,0 1,0 0,0-1,-1 1,2 0,-1 0,0 0,0 0,0 0,0 0,1 0,-1 0,0 0,1 0,-1 1,1-1,-1 1,1-1,-1 1,1-1,-1 1,1 0,0 0,-1 0,1 0,1 0,66 0,-52 1,-10-1,0 0,0 1,0 0,0 0,0 0,0 1,0 0,0 0,-1 1,1 0,11 7,-14-7,0 1,-1-1,1 1,-1-1,0 1,0 0,0 0,0 1,-1-1,0 0,0 1,0 0,0-1,-1 1,0 0,0 0,0 0,0 6,0-2,0 0,-1 1,0-1,0 0,-1 0,0 1,-1-1,0 0,-4 9,4-13,0 0,-1 0,0-1,0 1,-1-1,1 1,-1-1,0 0,0-1,0 1,-1-1,1 1,-1-1,0-1,0 1,-6 2,-28 14,-71 49,75-45,28-18</inkml:trace>
  <inkml:trace contextRef="#ctx0" brushRef="#br0" timeOffset="2">322 82,'8'-1,"0"0,1-1,-1 0,0 0,0-1,0 0,0 0,-1-1,1 0,-1 0,11-10,-7 7,-1 1,1-1,0 2,14-6,-24 10,0 1,0 0,0-1,0 1,0 0,0 0,0 0,0 0,0 0,0 0,1 0,-1 0,0 0,0 0,0 1,0-1,0 0,-1 1,1-1,0 0,0 1,0 0,0-1,0 1,1 1,-1 0,1 0,-1 0,0 0,0 0,0 0,0 0,0 1,0-1,-1 0,1 1,-1 2,2 11,-2 1,-2 30,1-25,9 71,-2-47,-1-3,4 68,-9-106,1 0,-1 0,1 0,1 0,-1 0,1 0,4 9,6 21,-10-24</inkml:trace>
  <inkml:trace contextRef="#ctx0" brushRef="#br0" timeOffset="3">378 542,'136'-8,"-56"1,-11 2,80-3,-136 8,-1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9:53.387"/>
    </inkml:context>
    <inkml:brush xml:id="br0">
      <inkml:brushProperty name="width" value="0.04987" units="cm"/>
      <inkml:brushProperty name="height" value="0.04987" units="cm"/>
      <inkml:brushProperty name="color" value="#E71224"/>
      <inkml:brushProperty name="ignorePressure" value="1"/>
    </inkml:brush>
  </inkml:definitions>
  <inkml:trace contextRef="#ctx0" brushRef="#br0">47 1,'0'575,"0"-565</inkml:trace>
  <inkml:trace contextRef="#ctx0" brushRef="#br0" timeOffset="1">0 24,'209'-12,"-204"12,0 0,0 0,0 0,0 0,0 1,-1 0,1 0,0 0,-1 1,1-1,4 4,-7-4,0 1,0 0,0 1,0-1,-1 0,0 0,1 1,-1-1,0 1,0-1,0 1,0 0,0-1,-1 1,0 0,1-1,-1 1,0 0,0 0,-1 5,4 24,-3-29,1 0,-1 0,1 0,-1 0,0 0,0 0,0 0,-1-1,1 1,-1 0,1 0,-1 0,0 0,0-1,0 1,-1 0,1-1,-1 1,1-1,-1 1,-3 2,-5 5,0-1,-1 0,-1-1,1 0,-1 0,-1-2,1 1,-1-2,0 1,-27 6,51-13,1 1,-1 0,1 1,-1 0,1 1,-1 0,0 1,0 0,13 6,4-1,-25-7,0 1,0-1,0 0,0 1,0-1,0 1,0 0,0 0,0 0,-1 0,1 1,-1-1,0 1,0-1,0 1,0 0,0 0,0 0,-1 0,0 0,1 0,-1 1,0-1,-1 0,1 0,0 1,-1-1,0 1,0-1,0 0,0 1,-1-1,1 0,-1 1,0-1,-2 7,1-4,0 1,0-1,-1 1,0-1,0 0,0 0,-1 0,0 0,0-1,-1 1,0-1,0 0,0 0,0-1,-1 0,1 0,-11 6,4-5,1-1,-2 0,1 0,0-1,-1 0,1-1,-1-1,-16 0,19-1</inkml:trace>
  <inkml:trace contextRef="#ctx0" brushRef="#br0" timeOffset="2">474 35,'18'-1,"0"-1,32-7,-36 6,1 0,0 1,0 0,26 1,-38 2,0-1,1 1,-1 0,0 0,1 0,-1 1,0-1,0 1,0 0,0 0,0 0,0 0,-1 0,1 1,-1-1,0 1,1-1,-1 1,0 0,-1 0,1 0,0 0,-1 0,0 1,0-1,0 0,0 1,0-1,0 4,1 4,-1 1,0-1,0 1,-1-1,-1 1,0-1,-4 20,3-27,1 0,-1 0,0 0,0-1,0 1,-1 0,1-1,-1 0,0 1,0-1,0 0,0 0,0-1,-1 1,1-1,-9 4,-6 3,-1 0,-27 7,2 0,43-16,0 0,0 0,1 0,-1 0,0 1,1-1,-1 0,0 1,1-1,-1 1,0-1,1 1,-1-1,1 1,-1-1,1 1,-1-1,1 1,-1 0,1-1,-1 1,1 1,13 4,44-1,-36-3,7 1,-12-2,0 1,0 1,0 0,0 1,19 8,-32-11,-1 0,1 1,0-1,0 1,-1 0,1 0,-1 0,0 0,1 0,-1 0,0 1,0-1,0 1,-1-1,1 1,-1 0,1-1,-1 1,0 0,0 0,0 0,0 0,-1 0,1 0,-1 0,0 1,0-1,0 0,0 0,-1 0,1 0,-1 0,-1 5,1-5,-1 1,1-1,-1 0,0 0,0 0,0 0,0 0,0 0,0 0,-1-1,0 1,1-1,-1 0,0 0,0 0,0 0,-5 2,-66 23,38-15,19-9,0 0,0-1,0-1,0 0,-1-1,-31-5,45 5,-24-7,20 5</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8:41.4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1,'-2'139,"5"146,11-173,-15-99</inkml:trace>
  <inkml:trace contextRef="#ctx0" brushRef="#br0" timeOffset="1">45 58,'0'-1,"1"0,0 0,-1 0,1 0,0 0,-1 0,1 1,0-1,0 0,-1 1,1-1,0 0,0 1,0-1,0 1,0-1,0 1,0 0,0 0,0-1,0 1,0 0,0 0,0 0,0 0,2 0,36-1,-35 1,98-12,-97 13,0-1,0 1,0 1,0-1,-1 1,1 0,0 0,-1 0,1 1,-1-1,0 1,0 0,0 0,0 1,4 4,49 61,-55-67,35 66,-24-40,-8-14,-1 1,-1-1,0 1,0 0,-1 19,0-22,-2-8,0-1,0 1,0-1,0 1,-1-1,1 1,-1-1,0 1,0-1,0 1,-1-1,1 0,-1 0,1 1,-1-1,0 0,0-1,-1 1,1 0,-4 2,-4 4,0-2,-1 1,0-1,-16 6,-16 11,32-18,-1 0,0-1,-24 8,-14 5,-13 3,53-20</inkml:trace>
  <inkml:trace contextRef="#ctx0" brushRef="#br0" timeOffset="2">662 86,'47'-2,"-33"0,-1 1,0 0,1 1,-1 1,1 0,-1 1,23 6,-30-4,1 0,-1 0,0 1,-1-1,1 2,-1-1,0 1,0-1,-1 1,1 1,-1-1,5 11,0 3,0-1,-2 1,7 25,-12-37,7 25,-1 0,-2 1,2 36,-8-66,-1 0,1 0,-1 0,0 0,0 0,-1-1,1 1,-1 0,0-1,0 1,0-1,0 0,0 0,-1 0,0 0,1 0,-1 0,0-1,0 1,-1-1,1 0,0 0,-1 0,-5 2,-12 5,0-1,-1 0,-24 4,27-7,4 0,0-1,0-1,0 0,0-1,0-1,0-1,-28-1,38-2,-1 0,1 0,0 0,0-1,0 1,1-1,-1 0,1-1,0 1,0-1,1 1,-1-1,1-1,0 1,-3-7,-3-7,1 0,1 0,-6-24,10 26,0-1,1 1,1-28,1 37,0-1,0 0,1 0,1 1,-1-1,2 1,-1-1,7-15,5 5,0 1,1 0,0 2,25-22,6-6,-41 41,-1-1,1 0,1 1,-1 0,0 1,1-1,-1 1,1 0,0 0,0 1,0-1,11 0,-6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23:23.892"/>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245 38,'-43'-3,"35"2,1 0,-1 1,0-1,1 1,-1 1,0 0,1 0,-1 0,1 1,-1 0,1 0,0 1,-10 5,9-4,1 1,-1 0,1 0,0 1,0 0,1 0,-8 10,11-11,0 0,0 0,1 0,0 0,0 1,0-1,1 0,0 1,0 0,0-1,1 1,0 10,-1-12,1-1,0 1,0-1,0 1,0-1,0 1,1-1,0 1,0-1,0 1,0-1,0 0,1 0,-1 1,1-1,0 0,0 0,0-1,0 1,1 0,-1-1,1 1,-1-1,1 0,0 0,0 0,0 0,0 0,0-1,1 1,-1-1,0 0,1 0,-1 0,1-1,-1 1,7-1,79 12,-36-7,-48-5</inkml:trace>
  <inkml:trace contextRef="#ctx0" brushRef="#br0" timeOffset="354.31">273 149,'1'0,"1"0,1 0,1 0,1 0,0 0,1 0,-1 0,1 0,-1 0,0 0,1 0,-1 0,1 0,-1 0,-1 0</inkml:trace>
  <inkml:trace contextRef="#ctx0" brushRef="#br0" timeOffset="1625.47">452 175,'0'-2,"1"1,0-1,0 0,0 1,0-1,0 0,0 1,1-1,-1 1,0 0,1-1,-1 1,1 0,0 0,-1 0,1 0,0 0,0 1,-1-1,1 0,3 0,-1-1,0 1,0 0,0 0,0 0,0 0,0 0,0 1,0 0,5 0,-7 1,0 0,1 0,-1 0,0 0,0 0,0 0,0 1,0-1,0 1,-1 0,1-1,0 1,-1 0,1 0,-1 0,0 0,0 0,0 1,0-1,0 0,0 0,0 1,-1-1,1 0,-1 1,0-1,0 1,0 4,0-5,0 1,0 0,0 0,-1 0,1 0,-1 0,0 0,0 0,0-1,0 1,0 0,0-1,-1 1,0-1,1 1,-1-1,0 0,0 0,0 0,0 0,-1 0,1 0,-4 1,1 0,0-1,-1 1,1-1,-1-1,0 1,1-1,-1 0,0-1,0 1,-11-1,15-1,0 1,0-1,0 0,0 0,0 0,1 0,-1 0,0 0,0 0,1 0,-1-1,1 1,-1-1,1 1,0-1,-1 1,1-1,0 0,0 0,0 1,0-1,1 0,-1 0,0 0,1 0,0 0,-1 0,1 0,0 0,0 0,0 0,0-1,1-2,0-21,0 23</inkml:trace>
  <inkml:trace contextRef="#ctx0" brushRef="#br0" timeOffset="2917.3">642 149,'1'8,"0"1,0-1,1 1,0-1,4 9,-5-14,0 0,0 0,0 0,1 0,-1 0,1-1,-1 1,1 0,0-1,0 0,0 1,0-1,1 0,-1 0,0 0,1 0,3 1,-5-3,1 0,0 0,-1-1,1 1,-1 0,1-1,-1 0,1 1,-1-1,1 0,-1 0,0 1,1-1,-1 0,0 0,0-1,0 1,0 0,0 0,0-1,0 1,0 0,0-1,0 1,-1-1,1 1,-1-1,1 1,0-4,1-1,1-1,-1 0,-1-1,1 1,0-10,-2 13</inkml:trace>
  <inkml:trace contextRef="#ctx0" brushRef="#br0" timeOffset="4170.5">880 1,'11'143,"-10"-116,-2-20,1 0,0 0,0 0,1 0,0 0,0 0,1 0,0 0,0-1,0 1,1 0,3 6,-3-12,-1 0,0-1,1 1,-1 0,1-1,-1 1,1-1,0 0,-1 0,1 0,-1 0,1 0,-1 0,1-1,-1 1,1-1,-1 0,1 0,-1 0,1 0,-1 0,4-3,-4 2</inkml:trace>
  <inkml:trace contextRef="#ctx0" brushRef="#br0" timeOffset="5006.67">839 59,'111'0,"-106"0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5:47.212"/>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1 1,'4'2,"-1"0,1 1,0 0,-1 0,0 0,1 0,-1 1,0-1,-1 1,1 0,3 7,6 5,105 110,-113-123</inkml:trace>
  <inkml:trace contextRef="#ctx0" brushRef="#br0" timeOffset="1284.91">388 20,'-7'2,"1"0,1 1,-1-1,0 1,1 1,-1-1,1 1,0 0,0 0,0 0,-6 8,-14 10,-11 5,-49 46,82-70,1 1,0-1,1 1,-1-1,1 1,0 0,-1 0,1-1,1 1,-1 0,1 0,-1 0,2 7,4 52,1 8,-6-55,1-1,0 1,5 16,0-7,-5-20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8:41.4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 40,'-15'154,"16"182,-1-324</inkml:trace>
  <inkml:trace contextRef="#ctx0" brushRef="#br0" timeOffset="1">42 110,'0'-2,"1"1,-1-1,1 1,0-1,-1 1,1-1,0 1,0 0,0-1,-1 1,2 0,-1 0,0 0,0 0,0 0,0 0,1 0,-1 0,0 0,1 0,-1 1,1-1,-1 1,1-1,-1 1,1-1,-1 1,1 0,0 0,-1 0,1 0,1 0,66 0,-52 1,-10-1,0 0,0 1,0 0,0 0,0 0,0 1,0 0,0 0,-1 1,1 0,11 7,-14-7,0 1,-1-1,1 1,-1-1,0 1,0 0,0 0,0 1,-1-1,0 0,0 1,0 0,0-1,-1 1,0 0,0 0,0 0,0 6,0-2,0 0,-1 1,0-1,0 0,-1 0,0 1,-1-1,0 0,-4 9,4-13,0 0,-1 0,0-1,0 1,-1-1,1 1,-1-1,0 0,0-1,0 1,-1-1,1 1,-1-1,0-1,0 1,-6 2,-28 14,-71 49,75-45,28-18</inkml:trace>
  <inkml:trace contextRef="#ctx0" brushRef="#br0" timeOffset="2">322 82,'8'-1,"0"0,1-1,-1 0,0 0,0-1,0 0,0 0,-1-1,1 0,-1 0,11-10,-7 7,-1 1,1-1,0 2,14-6,-24 10,0 1,0 0,0-1,0 1,0 0,0 0,0 0,0 0,0 0,0 0,1 0,-1 0,0 0,0 0,0 1,0-1,0 0,-1 1,1-1,0 0,0 1,0 0,0-1,0 1,1 1,-1 0,1 0,-1 0,0 0,0 0,0 0,0 0,0 1,0-1,-1 0,1 1,-1 2,2 11,-2 1,-2 30,1-25,9 71,-2-47,-1-3,4 68,-9-106,1 0,-1 0,1 0,1 0,-1 0,1 0,4 9,6 21,-10-24</inkml:trace>
  <inkml:trace contextRef="#ctx0" brushRef="#br0" timeOffset="3">378 542,'136'-8,"-56"1,-11 2,80-3,-136 8,-1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8:41.4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5,'15'126,"-15"-110,1-1,0 0,1 0,0 1,2-1,6 21,-6-19,-1 0,-1 0,0 1,-1-1,-1 0,-3 21,1 14,2-40</inkml:trace>
  <inkml:trace contextRef="#ctx0" brushRef="#br0" timeOffset="1">55 19,'140'-14,"-75"12,-43 0,1 1,0 1,0 1,28 6,-46-5,-1 0,1 0,-1 0,0 1,0 0,0 0,0 0,-1 0,1 1,-1-1,0 1,0 0,0 0,-1 0,1 0,-1 1,0-1,0 1,0-1,1 9,2 2,-2 1,1-1,-2 1,0 0,-1 18,-1-28,0 0,-1 0,0 0,-1 0,1 0,-1-1,0 1,0 0,-1-1,0 1,0-1,0 0,-1 0,1 0,-1 0,0-1,-9 8,3-4,-1 0,0-1,-1 0,1-1,-1 0,-1-1,-16 5,10-6,-1-1,1-1,-1 0,0-2,-37-3,-6 0,-34 3,85 0</inkml:trace>
  <inkml:trace contextRef="#ctx0" brushRef="#br0" timeOffset="2">614 32,'77'-1,"84"3,-158-2,0 1,-1-1,1 1,0 0,-1 0,1 0,0 1,-1-1,1 0,-1 1,0 0,0-1,0 1,1 0,-2 0,1 1,0-1,0 0,-1 0,1 1,-1-1,0 1,1 0,-1-1,-1 1,1 0,0-1,-1 1,1 0,-1 0,0 3,1-1,-1-1,0 1,0-1,0 0,-1 1,1-1,-1 1,0-1,0 0,-1 1,1-1,-1 0,0 0,0 0,-1 0,1-1,-1 1,1-1,-6 5,-47 32,-106 57,154-93,-86 49,159-38,34-12,-65-3,0 1,37 7,7-4,-65-5,-2 1</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8:41.4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45,'-2'82,"4"88,4-121,2 69,-9-80,-1-24,2 1,0-1,0 1,5 26,-2-32</inkml:trace>
  <inkml:trace contextRef="#ctx0" brushRef="#br0" timeOffset="1">1 18,'83'-15,"-66"14,1 0,0 1,-1 1,1 0,0 1,-1 1,0 1,0 1,0 0,22 10,-15-3,0 2,-1 0,-1 1,-1 1,0 1,34 38,-50-51,-1 1,-1 0,1 0,-1 0,0 0,0 1,0 0,-1-1,0 1,0 0,-1 0,1 0,0 8,-2-9,0-1,-1 1,1-1,-1 1,0-1,0 1,0-1,-1 1,0-1,1 0,-1 0,-1 0,1 0,-1 0,1-1,-1 1,0-1,-4 4,-12 9,-1 0,-1-2,0 0,-1-1,0-1,-31 11,19-7,-18 9,19-8,-1-2,-47 16,70-29,1 0</inkml:trace>
  <inkml:trace contextRef="#ctx0" brushRef="#br0" timeOffset="2">644 4,'24'0,"10"-1,0 1,0 2,-1 2,52 11,-78-14,0 1,0 0,-1 1,1 0,0 0,-1 0,0 1,0 0,0 0,0 0,0 1,-1 0,0 0,0 0,0 1,-1 0,0 0,0 0,0 0,-1 0,0 1,0 0,-1-1,1 1,-2 0,1 0,1 11,-3-14,0 0,0 0,0 0,-1 0,1 0,-1-1,0 1,0 0,0-1,-1 1,1 0,-1-1,0 0,0 1,0-1,0 0,0 0,-1 0,0 0,1 0,-1-1,0 1,-5 2,-7 4,-1 0,1-2,-1 0,-18 6,-4 1,21-8,0-1,0-1,0 0,-1-2,1 0,-1 0,-29-3,82 1,-23-1,1 0,-1 1,1 1,-1 0,0 1,1 0,-1 0,0 2,0 0,22 9,-26-8,0 0,-1 1,1 0,-1 0,0 1,0-1,-1 1,9 12,-14-16,0-1,0 0,1 0,-1 1,-1-1,1 0,0 1,-1-1,1 1,-1-1,0 1,1-1,-1 1,-1-1,1 1,0-1,-1 1,1-1,-1 1,1-1,-1 1,0-1,0 0,-1 1,1-1,0 0,-1 0,1 0,-1 0,1 0,-1 0,0-1,0 1,0-1,0 1,0-1,-3 2,-12 8,-1-1,1-1,-2 0,1-1,-39 10,45-15,0 0,-1-1,1 0,-1-1,1-1,-1 0,1 0,-1-1,1-1,-22-5,26 4,0 0,1-1,-1 0,1-1,0 1,0-1,0-1,1 1,0-1,-7-7,7 5</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8:41.483"/>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10 20,'10'144,"-12"-38,4 135,2-225,-2-10</inkml:trace>
  <inkml:trace contextRef="#ctx0" brushRef="#br0" timeOffset="1">20 10,'177'-10,"-170"11,-1 0,0 0,1 0,-1 1,0 0,0 0,0 1,0 0,0 0,-1 0,1 0,-1 1,8 7,-5-4,-2-1,1 1,-1 0,1 1,-2 0,1 0,-1 0,6 16,-9-20,0-1,-1 1,0 0,0 1,0-1,-1 0,1 0,-1 0,0 0,0 1,-1-1,1 0,-1 0,0 0,0 0,0 0,-1 0,1 0,-1 0,0-1,0 1,0 0,0-1,-1 0,0 1,1-1,-1 0,0 0,-1-1,1 1,0-1,-6 4,-36 14,0-2,-81 21,143-41,-1 0,0 2,32 2,0 0,-43-2,0 1,0-1,0 1,0 0,0 0,0 1,0 0,0-1,-1 2,1-1,-1 0,0 1,0 0,1 0,-2 0,1 0,0 1,-1 0,0 0,5 5,-4-2,0-1,0 1,-1 0,0 1,0-1,0 0,-1 1,0 0,-1-1,1 1,-2 0,1 9,-1-15,0 0,0 0,0 0,0 0,0 0,0 0,-1 0,1-1,0 1,-1 0,0 0,1 0,-1-1,0 1,0 0,0-1,0 1,-1-1,1 1,0-1,0 0,-4 3,1-3,0 1,0-1,-1 0,1 0,-1 0,1 0,0-1,-6 0,3 1,-42 8,39-6,1-1,-1 0,1-1,-12 1,-19-2,10 0,-1-1,-47-7,70 7</inkml:trace>
  <inkml:trace contextRef="#ctx0" brushRef="#br0" timeOffset="2">579 60,'8'1,"-1"-1,1 1,-1 1,1-1,-1 2,0-1,0 0,0 1,0 1,0-1,-1 1,1 0,8 8,-1 1,0-1,-1 2,-1 0,18 25,-13-11,-1 0,16 39,-29-60,0 0,0 1,-1-1,1 1,-1-1,-1 1,0-1,0 1,0 0,-1 0,0-1,-1 1,0 0,0 0,0-1,-1 1,0-1,-1 1,0-1,0 0,0 0,-1 0,0-1,0 1,-1-1,0 0,0 0,0 0,-1-1,-12 10,5-7,0 0,-1 0,0-1,-24 8,31-12,1-2,0 1,-1-1,1 0,-1 0,0 0,1-1,-1 0,1-1,-1 1,0-1,1 0,-11-4,12 2,0-1,1 0,-1 1,1-1,0-1,0 1,0-1,1 1,-1-1,1 0,0 0,1-1,-1 1,-2-11,-19-30,19 39,1 0,1 0,-1 0,1-1,0 1,1-1,0 0,0 0,0 1,0-12,1-87,2 61,0 38,0-1,0 1,1 0,-1-1,2 1,-1 0,1 0,0 0,0 1,1-1,0 1,0 0,1 0,0 0,0 0,0 1,0 0,1 0,0 0,0 1,1 0,-1 0,1 1,-1-1,1 1,13-3,11-2,-24 7</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8:41.479"/>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0 83,'1'22,"2"0,8 40,-6-41,-1 0,-1 0,0 27,6 206,-9-245</inkml:trace>
  <inkml:trace contextRef="#ctx0" brushRef="#br0" timeOffset="1">29 52,'70'-1,"76"3,-140-1,-1 1,0-1,0 1,1 1,-1-1,-1 1,1 0,0 0,-1 0,1 1,-1-1,0 1,0 0,0 0,-1 1,0-1,4 7,-3-6,-1-1,-1 1,1 0,-1 0,0 0,0 0,0 0,-1 0,1 0,-1 1,0-1,-1 1,0-1,0 0,0 1,0-1,-3 11,2-15,1 1,-2 0,1-1,0 1,0 0,0-1,-1 0,1 1,-1-1,1 0,-1 0,1 0,-1 0,0 0,0 0,1 0,-1 0,-3 0,-44 9,4 0,5 4,34-13,-1 1,1 0,0 1,0 0,0 0,0 0,0 0,0 1,1 0,-8 7,11-10,1 1,-1-1,0 1,1 0,-1-1,1 1,0 0,0 0,0 0,0 0,-2 3,4-4,0 0,0 0,-1 0,1-1,0 1,0 0,0-1,0 1,0-1,0 1,0-1,0 1,0-1,0 0,0 1,0-1,0 0,0 0,0 0,0 0,0 0,0 0,1 0,-1 0,0 0,2-1,32 1,-17-1,1 1,0 1,-1 1,1 1,22 5,-37-6,0 1,0-1,0 1,0 0,0 0,-1 0,1 0,-1 1,0-1,0 1,0 0,0 0,-1 0,0 0,0 0,3 8,-2-6,-1 0,0-1,-1 1,1 0,-1 0,0 0,0 0,-1 0,0 0,0 0,-1 0,-1 11,1-15,0 0,0 0,-1 0,1 0,0 0,-1 0,0 0,1 0,-1 0,0-1,0 1,0-1,0 1,0-1,0 0,0 0,-1 0,1 0,0 0,-3 0,-59 10,24-4,24-4,-1 0,1-1,-1-1,-33-2,17 1,24 0</inkml:trace>
  <inkml:trace contextRef="#ctx0" brushRef="#br0" timeOffset="2">491 62,'0'4,"0"-1,0 1,1-1,-1 1,1-1,-1 0,1 1,0-1,2 5,-3-8,1 0,-1 0,0 1,0-1,0 0,1 0,-1 1,0-1,0 0,1 0,-1 1,0-1,1 0,-1 0,0 0,1 0,-1 0,0 1,1-1,-1 0,0 0,1 0,-1 0,0 0,1 0,-1 0,0 0,1 0,-1 0,0 0,1-1,-1 1,17-16,-7 3,1 1,1 1,0 0,0 0,26-16,-37 27,-1-1,1 1,0 0,0-1,0 1,0 0,0 0,0 0,0 0,0 0,-1 0,1 0,0 0,0 0,0 0,0 0,0 1,0-1,0 0,0 1,-1-1,1 0,0 1,0-1,0 1,-1 0,1-1,0 1,-1-1,1 1,0 0,-1 0,1-1,-1 1,1 0,-1 0,0 0,1-1,-1 1,0 0,1 0,-1 0,0 1,15 52,-11-37,0 1,-1 0,0 0,-1 0,-1 1,-2 23,5 52,-1-61,-3 65,-1-43,1-47</inkml:trace>
  <inkml:trace contextRef="#ctx0" brushRef="#br0" timeOffset="3">539 533,'126'-10,"142"1,-239 9,-20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8:41.476"/>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20 20,'1'65,"-2"86,-9-53,0 60,10-129,0-21</inkml:trace>
  <inkml:trace contextRef="#ctx0" brushRef="#br0" timeOffset="1">68 11,'138'-10,"-134"10,0-1,-1 1,1 0,0 0,0 0,0 1,0 0,-1-1,1 1,0 0,-1 1,1-1,-1 1,1-1,-1 1,0 0,1 0,-1 1,0-1,-1 1,1-1,0 1,-1 0,1 0,-1 0,0 1,0-1,0 0,-1 1,3 6,1-2,-1 0,-1 1,0 0,0-1,0 1,-1 0,-1 0,1 1,-1 11,-1-16,-1 0,1-1,-1 1,0 0,0-1,-1 1,1-1,-1 0,0 1,0-1,-1 0,1 0,-1 0,0-1,0 1,0-1,0 1,-1-1,1 0,-6 3,-1 2,-1-1,0 0,0 0,-1-1,0 0,0-1,-15 4,7-4,0 2,1 1,0 0,-27 17,55-23,-1 0,1-1,0 0,-1 0,14-1,4-1,-14 0,0 1,0 0,0 0,0 1,23 6,-32-6,0 0,-1 0,1 0,0 1,-1-1,1 1,-1 0,0 0,1 0,-1 0,0 0,0 0,0 0,-1 1,1-1,-1 1,1-1,-1 1,0 0,0 0,0-1,0 1,0 0,-1 0,1 0,-1 0,0 0,0 0,0 4,0-2,-1 0,0 0,1 0,-2 0,1 0,-1 0,1 0,-1 0,-1-1,1 1,-1-1,0 1,0-1,0 0,0 0,-1 0,1-1,-1 1,0-1,0 0,0 0,-1 0,1-1,-1 1,0-1,-5 2,-6 2,-1-1,0 0,0-1,0-1,-1 0,-25 0,35-3</inkml:trace>
  <inkml:trace contextRef="#ctx0" brushRef="#br0" timeOffset="2">452 41,'16'-2,"1"0,-1 0,22-7,-25 5,0 1,1 0,-1 1,1 0,22 1,-32 2,0 0,0-1,0 1,0 1,0-1,0 0,0 1,-1 0,1 0,-1 0,1 1,-1-1,0 1,1 0,-1-1,-1 1,1 1,0-1,-1 0,0 1,1-1,2 8,1 2,0-1,-1 1,0 0,-1 1,-1-1,4 25,-7-31,0 0,0 0,0 0,-1-1,0 1,0 0,-1-1,0 1,0-1,0 1,-1-1,0 0,0 0,-1 0,-6 9,1-6,0 1,0-2,-1 1,-13 8,-9 8,13-11,-1-1,-39 20,9-12,38-17,1 1,-1 0,1 1,0 0,-20 15,31-21,-1 0,1 0,-1 0,1 1,0-1,-1 0,1 0,0 1,-1-1,1 0,0 1,0-1,-1 0,1 1,0-1,0 0,-1 1,1-1,0 1,0-1,0 0,0 1,0-1,0 1,0-1,0 0,0 1,0-1,0 1,0-1,0 1,0-1,0 0,0 1,0-1,0 1,1-1,-1 0,0 1,0-1,0 1,1-1,-1 1,23 7,28-5,299-3,-342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38:41.473"/>
    </inkml:context>
    <inkml:brush xml:id="br0">
      <inkml:brushProperty name="width" value="0.04987" units="cm"/>
      <inkml:brushProperty name="height" value="0.04987" units="cm"/>
      <inkml:brushProperty name="color" value="#E71224"/>
      <inkml:brushProperty name="ignorePressure" value="1"/>
    </inkml:brush>
  </inkml:definitions>
  <inkml:trace contextRef="#ctx0" brushRef="#br0">47 1,'0'575,"0"-565</inkml:trace>
  <inkml:trace contextRef="#ctx0" brushRef="#br0" timeOffset="1">0 24,'209'-12,"-204"12,0 0,0 0,0 0,0 0,0 1,-1 0,1 0,0 0,-1 1,1-1,4 4,-7-4,0 1,0 0,0 1,0-1,-1 0,0 0,1 1,-1-1,0 1,0-1,0 1,0 0,0-1,-1 1,0 0,1-1,-1 1,0 0,0 0,-1 5,4 24,-3-29,1 0,-1 0,1 0,-1 0,0 0,0 0,0 0,-1-1,1 1,-1 0,1 0,-1 0,0 0,0-1,0 1,-1 0,1-1,-1 1,1-1,-1 1,-3 2,-5 5,0-1,-1 0,-1-1,1 0,-1 0,-1-2,1 1,-1-2,0 1,-27 6,51-13,1 1,-1 0,1 1,-1 0,1 1,-1 0,0 1,0 0,13 6,4-1,-25-7,0 1,0-1,0 0,0 1,0-1,0 1,0 0,0 0,0 0,-1 0,1 1,-1-1,0 1,0-1,0 1,0 0,0 0,0 0,-1 0,0 0,1 0,-1 1,0-1,-1 0,1 0,0 1,-1-1,0 1,0-1,0 0,0 1,-1-1,1 0,-1 1,0-1,-2 7,1-4,0 1,0-1,-1 1,0-1,0 0,0 0,-1 0,0 0,0-1,-1 1,0-1,0 0,0 0,0-1,-1 0,1 0,-11 6,4-5,1-1,-2 0,1 0,0-1,-1 0,1-1,-1-1,-16 0,19-1</inkml:trace>
  <inkml:trace contextRef="#ctx0" brushRef="#br0" timeOffset="2">474 35,'18'-1,"0"-1,32-7,-36 6,1 0,0 1,0 0,26 1,-38 2,0-1,1 1,-1 0,0 0,1 0,-1 1,0-1,0 1,0 0,0 0,0 0,0 0,-1 0,1 1,-1-1,0 1,1-1,-1 1,0 0,-1 0,1 0,0 0,-1 0,0 1,0-1,0 0,0 1,0-1,0 4,1 4,-1 1,0-1,0 1,-1-1,-1 1,0-1,-4 20,3-27,1 0,-1 0,0 0,0-1,0 1,-1 0,1-1,-1 0,0 1,0-1,0 0,0 0,0-1,-1 1,1-1,-9 4,-6 3,-1 0,-27 7,2 0,43-16,0 0,0 0,1 0,-1 0,0 1,1-1,-1 0,0 1,1-1,-1 1,0-1,1 1,-1-1,1 1,-1-1,1 1,-1-1,1 1,-1 0,1-1,-1 1,1 1,13 4,44-1,-36-3,7 1,-12-2,0 1,0 1,0 0,0 1,19 8,-32-11,-1 0,1 1,0-1,0 1,-1 0,1 0,-1 0,0 0,1 0,-1 0,0 1,0-1,0 1,-1-1,1 1,-1 0,1-1,-1 1,0 0,0 0,0 0,0 0,-1 0,1 0,-1 0,0 1,0-1,0 0,0 0,-1 0,1 0,-1 0,-1 5,1-5,-1 1,1-1,-1 0,0 0,0 0,0 0,0 0,0 0,0 0,-1-1,0 1,1-1,-1 0,0 0,0 0,0 0,-5 2,-66 23,38-15,19-9,0 0,0-1,0-1,0 0,-1-1,-31-5,45 5,-24-7,20 5</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1:01.504"/>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10 20,'10'144,"-12"-38,4 135,2-225,-2-10</inkml:trace>
  <inkml:trace contextRef="#ctx0" brushRef="#br0" timeOffset="1">20 10,'177'-10,"-170"11,-1 0,0 0,1 0,-1 1,0 0,0 0,0 1,0 0,0 0,-1 0,1 0,-1 1,8 7,-5-4,-2-1,1 1,-1 0,1 1,-2 0,1 0,-1 0,6 16,-9-20,0-1,-1 1,0 0,0 1,0-1,-1 0,1 0,-1 0,0 0,0 1,-1-1,1 0,-1 0,0 0,0 0,0 0,-1 0,1 0,-1 0,0-1,0 1,0 0,0-1,-1 0,0 1,1-1,-1 0,0 0,-1-1,1 1,0-1,-6 4,-36 14,0-2,-81 21,143-41,-1 0,0 2,32 2,0 0,-43-2,0 1,0-1,0 1,0 0,0 0,0 1,0 0,0-1,-1 2,1-1,-1 0,0 1,0 0,1 0,-2 0,1 0,0 1,-1 0,0 0,5 5,-4-2,0-1,0 1,-1 0,0 1,0-1,0 0,-1 1,0 0,-1-1,1 1,-2 0,1 9,-1-15,0 0,0 0,0 0,0 0,0 0,0 0,-1 0,1-1,0 1,-1 0,0 0,1 0,-1-1,0 1,0 0,0-1,0 1,-1-1,1 1,0-1,0 0,-4 3,1-3,0 1,0-1,-1 0,1 0,-1 0,1 0,0-1,-6 0,3 1,-42 8,39-6,1-1,-1 0,1-1,-12 1,-19-2,10 0,-1-1,-47-7,70 7</inkml:trace>
  <inkml:trace contextRef="#ctx0" brushRef="#br0" timeOffset="2">579 60,'8'1,"-1"-1,1 1,-1 1,1-1,-1 2,0-1,0 0,0 1,0 1,0-1,-1 1,1 0,8 8,-1 1,0-1,-1 2,-1 0,18 25,-13-11,-1 0,16 39,-29-60,0 0,0 1,-1-1,1 1,-1-1,-1 1,0-1,0 1,0 0,-1 0,0-1,-1 1,0 0,0 0,0-1,-1 1,0-1,-1 1,0-1,0 0,0 0,-1 0,0-1,0 1,-1-1,0 0,0 0,0 0,-1-1,-12 10,5-7,0 0,-1 0,0-1,-24 8,31-12,1-2,0 1,-1-1,1 0,-1 0,0 0,1-1,-1 0,1-1,-1 1,0-1,1 0,-11-4,12 2,0-1,1 0,-1 1,1-1,0-1,0 1,0-1,1 1,-1-1,1 0,0 0,1-1,-1 1,-2-11,-19-30,19 39,1 0,1 0,-1 0,1-1,0 1,1-1,0 0,0 0,0 1,0-12,1-87,2 61,0 38,0-1,0 1,1 0,-1-1,2 1,-1 0,1 0,0 0,0 1,1-1,0 1,0 0,1 0,0 0,0 0,0 1,0 0,1 0,0 0,0 1,1 0,-1 0,1 1,-1-1,1 1,13-3,11-2,-24 7</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1:01.500"/>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0 83,'1'22,"2"0,8 40,-6-41,-1 0,-1 0,0 27,6 206,-9-245</inkml:trace>
  <inkml:trace contextRef="#ctx0" brushRef="#br0" timeOffset="1">29 52,'70'-1,"76"3,-140-1,-1 1,0-1,0 1,1 1,-1-1,-1 1,1 0,0 0,-1 0,1 1,-1-1,0 1,0 0,0 0,-1 1,0-1,4 7,-3-6,-1-1,-1 1,1 0,-1 0,0 0,0 0,0 0,-1 0,1 0,-1 1,0-1,-1 1,0-1,0 0,0 1,0-1,-3 11,2-15,1 1,-2 0,1-1,0 1,0 0,0-1,-1 0,1 1,-1-1,1 0,-1 0,1 0,-1 0,0 0,0 0,1 0,-1 0,-3 0,-44 9,4 0,5 4,34-13,-1 1,1 0,0 1,0 0,0 0,0 0,0 0,0 1,1 0,-8 7,11-10,1 1,-1-1,0 1,1 0,-1-1,1 1,0 0,0 0,0 0,0 0,-2 3,4-4,0 0,0 0,-1 0,1-1,0 1,0 0,0-1,0 1,0-1,0 1,0-1,0 1,0-1,0 0,0 1,0-1,0 0,0 0,0 0,0 0,0 0,0 0,1 0,-1 0,0 0,2-1,32 1,-17-1,1 1,0 1,-1 1,1 1,22 5,-37-6,0 1,0-1,0 1,0 0,0 0,-1 0,1 0,-1 1,0-1,0 1,0 0,0 0,-1 0,0 0,0 0,3 8,-2-6,-1 0,0-1,-1 1,1 0,-1 0,0 0,0 0,-1 0,0 0,0 0,-1 0,-1 11,1-15,0 0,0 0,-1 0,1 0,0 0,-1 0,0 0,1 0,-1 0,0-1,0 1,0-1,0 1,0-1,0 0,0 0,-1 0,1 0,0 0,-3 0,-59 10,24-4,24-4,-1 0,1-1,-1-1,-33-2,17 1,24 0</inkml:trace>
  <inkml:trace contextRef="#ctx0" brushRef="#br0" timeOffset="2">491 62,'0'4,"0"-1,0 1,1-1,-1 1,1-1,-1 0,1 1,0-1,2 5,-3-8,1 0,-1 0,0 1,0-1,0 0,1 0,-1 1,0-1,0 0,1 0,-1 1,0-1,1 0,-1 0,0 0,1 0,-1 0,0 1,1-1,-1 0,0 0,1 0,-1 0,0 0,1 0,-1 0,0 0,1 0,-1 0,0 0,1-1,-1 1,17-16,-7 3,1 1,1 1,0 0,0 0,26-16,-37 27,-1-1,1 1,0 0,0-1,0 1,0 0,0 0,0 0,0 0,0 0,-1 0,1 0,0 0,0 0,0 0,0 0,0 1,0-1,0 0,0 1,-1-1,1 0,0 1,0-1,0 1,-1 0,1-1,0 1,-1-1,1 1,0 0,-1 0,1-1,-1 1,1 0,-1 0,0 0,1-1,-1 1,0 0,1 0,-1 0,0 1,15 52,-11-37,0 1,-1 0,0 0,-1 0,-1 1,-2 23,5 52,-1-61,-3 65,-1-43,1-47</inkml:trace>
  <inkml:trace contextRef="#ctx0" brushRef="#br0" timeOffset="3">539 533,'126'-10,"142"1,-239 9,-20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1:01.497"/>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20 20,'1'65,"-2"86,-9-53,0 60,10-129,0-21</inkml:trace>
  <inkml:trace contextRef="#ctx0" brushRef="#br0" timeOffset="1">68 11,'138'-10,"-134"10,0-1,-1 1,1 0,0 0,0 0,0 1,0 0,-1-1,1 1,0 0,-1 1,1-1,-1 1,1-1,-1 1,0 0,1 0,-1 1,0-1,-1 1,1-1,0 1,-1 0,1 0,-1 0,0 1,0-1,0 0,-1 1,3 6,1-2,-1 0,-1 1,0 0,0-1,0 1,-1 0,-1 0,1 1,-1 11,-1-16,-1 0,1-1,-1 1,0 0,0-1,-1 1,1-1,-1 0,0 1,0-1,-1 0,1 0,-1 0,0-1,0 1,0-1,0 1,-1-1,1 0,-6 3,-1 2,-1-1,0 0,0 0,-1-1,0 0,0-1,-15 4,7-4,0 2,1 1,0 0,-27 17,55-23,-1 0,1-1,0 0,-1 0,14-1,4-1,-14 0,0 1,0 0,0 0,0 1,23 6,-32-6,0 0,-1 0,1 0,0 1,-1-1,1 1,-1 0,0 0,1 0,-1 0,0 0,0 0,0 0,-1 1,1-1,-1 1,1-1,-1 1,0 0,0 0,0-1,0 1,0 0,-1 0,1 0,-1 0,0 0,0 0,0 4,0-2,-1 0,0 0,1 0,-2 0,1 0,-1 0,1 0,-1 0,-1-1,1 1,-1-1,0 1,0-1,0 0,0 0,-1 0,1-1,-1 1,0-1,0 0,0 0,-1 0,1-1,-1 1,0-1,-5 2,-6 2,-1-1,0 0,0-1,0-1,-1 0,-25 0,35-3</inkml:trace>
  <inkml:trace contextRef="#ctx0" brushRef="#br0" timeOffset="2">452 41,'16'-2,"1"0,-1 0,22-7,-25 5,0 1,1 0,-1 1,1 0,22 1,-32 2,0 0,0-1,0 1,0 1,0-1,0 0,0 1,-1 0,1 0,-1 0,1 1,-1-1,0 1,1 0,-1-1,-1 1,1 1,0-1,-1 0,0 1,1-1,2 8,1 2,0-1,-1 1,0 0,-1 1,-1-1,4 25,-7-31,0 0,0 0,0 0,-1-1,0 1,0 0,-1-1,0 1,0-1,0 1,-1-1,0 0,0 0,-1 0,-6 9,1-6,0 1,0-2,-1 1,-13 8,-9 8,13-11,-1-1,-39 20,9-12,38-17,1 1,-1 0,1 1,0 0,-20 15,31-21,-1 0,1 0,-1 0,1 1,0-1,-1 0,1 0,0 1,-1-1,1 0,0 1,0-1,-1 0,1 1,0-1,0 0,-1 1,1-1,0 1,0-1,0 0,0 1,0-1,0 1,0-1,0 0,0 1,0-1,0 1,0-1,0 1,0-1,0 0,0 1,0-1,0 1,1-1,-1 0,0 1,0-1,0 1,1-1,-1 1,23 7,28-5,299-3,-342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5:45.351"/>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0 40,'4'1,"0"1,-1 0,1 1,-1-1,1 1,-1-1,0 1,0 0,0 0,0 1,0-1,-1 0,0 1,3 5,16 18,20 13,29 24,-32-32,-1 2,63 75,-97-106</inkml:trace>
  <inkml:trace contextRef="#ctx0" brushRef="#br0" timeOffset="907.31">309 1,'-2'5,"-1"0,0 1,0-1,-1-1,1 1,-1 0,0-1,0 0,-9 7,3-2,-9 12,0 1,2 0,1 1,-15 27,-46 84,56-104,19-26</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1:01.494"/>
    </inkml:context>
    <inkml:brush xml:id="br0">
      <inkml:brushProperty name="width" value="0.04987" units="cm"/>
      <inkml:brushProperty name="height" value="0.04987" units="cm"/>
      <inkml:brushProperty name="color" value="#E71224"/>
      <inkml:brushProperty name="ignorePressure" value="1"/>
    </inkml:brush>
  </inkml:definitions>
  <inkml:trace contextRef="#ctx0" brushRef="#br0">47 1,'0'575,"0"-565</inkml:trace>
  <inkml:trace contextRef="#ctx0" brushRef="#br0" timeOffset="1">0 24,'209'-12,"-204"12,0 0,0 0,0 0,0 0,0 1,-1 0,1 0,0 0,-1 1,1-1,4 4,-7-4,0 1,0 0,0 1,0-1,-1 0,0 0,1 1,-1-1,0 1,0-1,0 1,0 0,0-1,-1 1,0 0,1-1,-1 1,0 0,0 0,-1 5,4 24,-3-29,1 0,-1 0,1 0,-1 0,0 0,0 0,0 0,-1-1,1 1,-1 0,1 0,-1 0,0 0,0-1,0 1,-1 0,1-1,-1 1,1-1,-1 1,-3 2,-5 5,0-1,-1 0,-1-1,1 0,-1 0,-1-2,1 1,-1-2,0 1,-27 6,51-13,1 1,-1 0,1 1,-1 0,1 1,-1 0,0 1,0 0,13 6,4-1,-25-7,0 1,0-1,0 0,0 1,0-1,0 1,0 0,0 0,0 0,-1 0,1 1,-1-1,0 1,0-1,0 1,0 0,0 0,0 0,-1 0,0 0,1 0,-1 1,0-1,-1 0,1 0,0 1,-1-1,0 1,0-1,0 0,0 1,-1-1,1 0,-1 1,0-1,-2 7,1-4,0 1,0-1,-1 1,0-1,0 0,0 0,-1 0,0 0,0-1,-1 1,0-1,0 0,0 0,0-1,-1 0,1 0,-11 6,4-5,1-1,-2 0,1 0,0-1,-1 0,1-1,-1-1,-16 0,19-1</inkml:trace>
  <inkml:trace contextRef="#ctx0" brushRef="#br0" timeOffset="2">474 35,'18'-1,"0"-1,32-7,-36 6,1 0,0 1,0 0,26 1,-38 2,0-1,1 1,-1 0,0 0,1 0,-1 1,0-1,0 1,0 0,0 0,0 0,0 0,-1 0,1 1,-1-1,0 1,1-1,-1 1,0 0,-1 0,1 0,0 0,-1 0,0 1,0-1,0 0,0 1,0-1,0 4,1 4,-1 1,0-1,0 1,-1-1,-1 1,0-1,-4 20,3-27,1 0,-1 0,0 0,0-1,0 1,-1 0,1-1,-1 0,0 1,0-1,0 0,0 0,0-1,-1 1,1-1,-9 4,-6 3,-1 0,-27 7,2 0,43-16,0 0,0 0,1 0,-1 0,0 1,1-1,-1 0,0 1,1-1,-1 1,0-1,1 1,-1-1,1 1,-1-1,1 1,-1-1,1 1,-1 0,1-1,-1 1,1 1,13 4,44-1,-36-3,7 1,-12-2,0 1,0 1,0 0,0 1,19 8,-32-11,-1 0,1 1,0-1,0 1,-1 0,1 0,-1 0,0 0,1 0,-1 0,0 1,0-1,0 1,-1-1,1 1,-1 0,1-1,-1 1,0 0,0 0,0 0,0 0,-1 0,1 0,-1 0,0 1,0-1,0 0,0 0,-1 0,1 0,-1 0,-1 5,1-5,-1 1,1-1,-1 0,0 0,0 0,0 0,0 0,0 0,0 0,-1-1,0 1,1-1,-1 0,0 0,0 0,0 0,-5 2,-66 23,38-15,19-9,0 0,0-1,0-1,0 0,-1-1,-31-5,45 5,-24-7,20 5</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1:01.5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1,'-2'139,"5"146,11-173,-15-99</inkml:trace>
  <inkml:trace contextRef="#ctx0" brushRef="#br0" timeOffset="1">45 58,'0'-1,"1"0,0 0,-1 0,1 0,0 0,-1 0,1 1,0-1,0 0,-1 1,1-1,0 0,0 1,0-1,0 1,0-1,0 1,0 0,0 0,0-1,0 1,0 0,0 0,0 0,0 0,2 0,36-1,-35 1,98-12,-97 13,0-1,0 1,0 1,0-1,-1 1,1 0,0 0,-1 0,1 1,-1-1,0 1,0 0,0 0,0 1,4 4,49 61,-55-67,35 66,-24-40,-8-14,-1 1,-1-1,0 1,0 0,-1 19,0-22,-2-8,0-1,0 1,0-1,0 1,-1-1,1 1,-1-1,0 1,0-1,0 1,-1-1,1 0,-1 0,1 1,-1-1,0 0,0-1,-1 1,1 0,-4 2,-4 4,0-2,-1 1,0-1,-16 6,-16 11,32-18,-1 0,0-1,-24 8,-14 5,-13 3,53-20</inkml:trace>
  <inkml:trace contextRef="#ctx0" brushRef="#br0" timeOffset="2">662 86,'47'-2,"-33"0,-1 1,0 0,1 1,-1 1,1 0,-1 1,23 6,-30-4,1 0,-1 0,0 1,-1-1,1 2,-1-1,0 1,0-1,-1 1,1 1,-1-1,5 11,0 3,0-1,-2 1,7 25,-12-37,7 25,-1 0,-2 1,2 36,-8-66,-1 0,1 0,-1 0,0 0,0 0,-1-1,1 1,-1 0,0-1,0 1,0-1,0 0,0 0,-1 0,0 0,1 0,-1 0,0-1,0 1,-1-1,1 0,0 0,-1 0,-5 2,-12 5,0-1,-1 0,-24 4,27-7,4 0,0-1,0-1,0 0,0-1,0-1,0-1,-28-1,38-2,-1 0,1 0,0 0,0-1,0 1,1-1,-1 0,1-1,0 1,0-1,1 1,-1-1,1-1,0 1,-3-7,-3-7,1 0,1 0,-6-24,10 26,0-1,1 1,1-28,1 37,0-1,0 0,1 0,1 1,-1-1,2 1,-1-1,7-15,5 5,0 1,1 0,0 2,25-22,6-6,-41 41,-1-1,1 0,1 1,-1 0,0 1,1-1,-1 1,1 0,0 0,0 1,0-1,11 0,-6 1</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2:51.993"/>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20 20,'1'65,"-2"86,-9-53,0 60,10-129,0-21</inkml:trace>
  <inkml:trace contextRef="#ctx0" brushRef="#br0" timeOffset="1">68 11,'138'-10,"-134"10,0-1,-1 1,1 0,0 0,0 0,0 1,0 0,-1-1,1 1,0 0,-1 1,1-1,-1 1,1-1,-1 1,0 0,1 0,-1 1,0-1,-1 1,1-1,0 1,-1 0,1 0,-1 0,0 1,0-1,0 0,-1 1,3 6,1-2,-1 0,-1 1,0 0,0-1,0 1,-1 0,-1 0,1 1,-1 11,-1-16,-1 0,1-1,-1 1,0 0,0-1,-1 1,1-1,-1 0,0 1,0-1,-1 0,1 0,-1 0,0-1,0 1,0-1,0 1,-1-1,1 0,-6 3,-1 2,-1-1,0 0,0 0,-1-1,0 0,0-1,-15 4,7-4,0 2,1 1,0 0,-27 17,55-23,-1 0,1-1,0 0,-1 0,14-1,4-1,-14 0,0 1,0 0,0 0,0 1,23 6,-32-6,0 0,-1 0,1 0,0 1,-1-1,1 1,-1 0,0 0,1 0,-1 0,0 0,0 0,0 0,-1 1,1-1,-1 1,1-1,-1 1,0 0,0 0,0-1,0 1,0 0,-1 0,1 0,-1 0,0 0,0 0,0 4,0-2,-1 0,0 0,1 0,-2 0,1 0,-1 0,1 0,-1 0,-1-1,1 1,-1-1,0 1,0-1,0 0,0 0,-1 0,1-1,-1 1,0-1,0 0,0 0,-1 0,1-1,-1 1,0-1,-5 2,-6 2,-1-1,0 0,0-1,0-1,-1 0,-25 0,35-3</inkml:trace>
  <inkml:trace contextRef="#ctx0" brushRef="#br0" timeOffset="2">452 41,'16'-2,"1"0,-1 0,22-7,-25 5,0 1,1 0,-1 1,1 0,22 1,-32 2,0 0,0-1,0 1,0 1,0-1,0 0,0 1,-1 0,1 0,-1 0,1 1,-1-1,0 1,1 0,-1-1,-1 1,1 1,0-1,-1 0,0 1,1-1,2 8,1 2,0-1,-1 1,0 0,-1 1,-1-1,4 25,-7-31,0 0,0 0,0 0,-1-1,0 1,0 0,-1-1,0 1,0-1,0 1,-1-1,0 0,0 0,-1 0,-6 9,1-6,0 1,0-2,-1 1,-13 8,-9 8,13-11,-1-1,-39 20,9-12,38-17,1 1,-1 0,1 1,0 0,-20 15,31-21,-1 0,1 0,-1 0,1 1,0-1,-1 0,1 0,0 1,-1-1,1 0,0 1,0-1,-1 0,1 1,0-1,0 0,-1 1,1-1,0 1,0-1,0 0,0 1,0-1,0 1,0-1,0 0,0 1,0-1,0 1,0-1,0 1,0-1,0 0,0 1,0-1,0 1,1-1,-1 0,0 1,0-1,0 1,1-1,-1 1,23 7,28-5,299-3,-342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2:51.990"/>
    </inkml:context>
    <inkml:brush xml:id="br0">
      <inkml:brushProperty name="width" value="0.04987" units="cm"/>
      <inkml:brushProperty name="height" value="0.04987" units="cm"/>
      <inkml:brushProperty name="color" value="#E71224"/>
      <inkml:brushProperty name="ignorePressure" value="1"/>
    </inkml:brush>
  </inkml:definitions>
  <inkml:trace contextRef="#ctx0" brushRef="#br0">47 1,'0'575,"0"-565</inkml:trace>
  <inkml:trace contextRef="#ctx0" brushRef="#br0" timeOffset="1">0 24,'209'-12,"-204"12,0 0,0 0,0 0,0 0,0 1,-1 0,1 0,0 0,-1 1,1-1,4 4,-7-4,0 1,0 0,0 1,0-1,-1 0,0 0,1 1,-1-1,0 1,0-1,0 1,0 0,0-1,-1 1,0 0,1-1,-1 1,0 0,0 0,-1 5,4 24,-3-29,1 0,-1 0,1 0,-1 0,0 0,0 0,0 0,-1-1,1 1,-1 0,1 0,-1 0,0 0,0-1,0 1,-1 0,1-1,-1 1,1-1,-1 1,-3 2,-5 5,0-1,-1 0,-1-1,1 0,-1 0,-1-2,1 1,-1-2,0 1,-27 6,51-13,1 1,-1 0,1 1,-1 0,1 1,-1 0,0 1,0 0,13 6,4-1,-25-7,0 1,0-1,0 0,0 1,0-1,0 1,0 0,0 0,0 0,-1 0,1 1,-1-1,0 1,0-1,0 1,0 0,0 0,0 0,-1 0,0 0,1 0,-1 1,0-1,-1 0,1 0,0 1,-1-1,0 1,0-1,0 0,0 1,-1-1,1 0,-1 1,0-1,-2 7,1-4,0 1,0-1,-1 1,0-1,0 0,0 0,-1 0,0 0,0-1,-1 1,0-1,0 0,0 0,0-1,-1 0,1 0,-11 6,4-5,1-1,-2 0,1 0,0-1,-1 0,1-1,-1-1,-16 0,19-1</inkml:trace>
  <inkml:trace contextRef="#ctx0" brushRef="#br0" timeOffset="2">474 35,'18'-1,"0"-1,32-7,-36 6,1 0,0 1,0 0,26 1,-38 2,0-1,1 1,-1 0,0 0,1 0,-1 1,0-1,0 1,0 0,0 0,0 0,0 0,-1 0,1 1,-1-1,0 1,1-1,-1 1,0 0,-1 0,1 0,0 0,-1 0,0 1,0-1,0 0,0 1,0-1,0 4,1 4,-1 1,0-1,0 1,-1-1,-1 1,0-1,-4 20,3-27,1 0,-1 0,0 0,0-1,0 1,-1 0,1-1,-1 0,0 1,0-1,0 0,0 0,0-1,-1 1,1-1,-9 4,-6 3,-1 0,-27 7,2 0,43-16,0 0,0 0,1 0,-1 0,0 1,1-1,-1 0,0 1,1-1,-1 1,0-1,1 1,-1-1,1 1,-1-1,1 1,-1-1,1 1,-1 0,1-1,-1 1,1 1,13 4,44-1,-36-3,7 1,-12-2,0 1,0 1,0 0,0 1,19 8,-32-11,-1 0,1 1,0-1,0 1,-1 0,1 0,-1 0,0 0,1 0,-1 0,0 1,0-1,0 1,-1-1,1 1,-1 0,1-1,-1 1,0 0,0 0,0 0,0 0,-1 0,1 0,-1 0,0 1,0-1,0 0,0 0,-1 0,1 0,-1 0,-1 5,1-5,-1 1,1-1,-1 0,0 0,0 0,0 0,0 0,0 0,0 0,-1-1,0 1,1-1,-1 0,0 0,0 0,0 0,-5 2,-66 23,38-15,19-9,0 0,0-1,0-1,0 0,-1-1,-31-5,45 5,-24-7,20 5</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2:51.996"/>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0 83,'1'22,"2"0,8 40,-6-41,-1 0,-1 0,0 27,6 206,-9-245</inkml:trace>
  <inkml:trace contextRef="#ctx0" brushRef="#br0" timeOffset="1">29 52,'70'-1,"76"3,-140-1,-1 1,0-1,0 1,1 1,-1-1,-1 1,1 0,0 0,-1 0,1 1,-1-1,0 1,0 0,0 0,-1 1,0-1,4 7,-3-6,-1-1,-1 1,1 0,-1 0,0 0,0 0,0 0,-1 0,1 0,-1 1,0-1,-1 1,0-1,0 0,0 1,0-1,-3 11,2-15,1 1,-2 0,1-1,0 1,0 0,0-1,-1 0,1 1,-1-1,1 0,-1 0,1 0,-1 0,0 0,0 0,1 0,-1 0,-3 0,-44 9,4 0,5 4,34-13,-1 1,1 0,0 1,0 0,0 0,0 0,0 0,0 1,1 0,-8 7,11-10,1 1,-1-1,0 1,1 0,-1-1,1 1,0 0,0 0,0 0,0 0,-2 3,4-4,0 0,0 0,-1 0,1-1,0 1,0 0,0-1,0 1,0-1,0 1,0-1,0 1,0-1,0 0,0 1,0-1,0 0,0 0,0 0,0 0,0 0,0 0,1 0,-1 0,0 0,2-1,32 1,-17-1,1 1,0 1,-1 1,1 1,22 5,-37-6,0 1,0-1,0 1,0 0,0 0,-1 0,1 0,-1 1,0-1,0 1,0 0,0 0,-1 0,0 0,0 0,3 8,-2-6,-1 0,0-1,-1 1,1 0,-1 0,0 0,0 0,-1 0,0 0,0 0,-1 0,-1 11,1-15,0 0,0 0,-1 0,1 0,0 0,-1 0,0 0,1 0,-1 0,0-1,0 1,0-1,0 1,0-1,0 0,0 0,-1 0,1 0,0 0,-3 0,-59 10,24-4,24-4,-1 0,1-1,-1-1,-33-2,17 1,24 0</inkml:trace>
  <inkml:trace contextRef="#ctx0" brushRef="#br0" timeOffset="2">491 62,'0'4,"0"-1,0 1,1-1,-1 1,1-1,-1 0,1 1,0-1,2 5,-3-8,1 0,-1 0,0 1,0-1,0 0,1 0,-1 1,0-1,0 0,1 0,-1 1,0-1,1 0,-1 0,0 0,1 0,-1 0,0 1,1-1,-1 0,0 0,1 0,-1 0,0 0,1 0,-1 0,0 0,1 0,-1 0,0 0,1-1,-1 1,17-16,-7 3,1 1,1 1,0 0,0 0,26-16,-37 27,-1-1,1 1,0 0,0-1,0 1,0 0,0 0,0 0,0 0,0 0,-1 0,1 0,0 0,0 0,0 0,0 0,0 1,0-1,0 0,0 1,-1-1,1 0,0 1,0-1,0 1,-1 0,1-1,0 1,-1-1,1 1,0 0,-1 0,1-1,-1 1,1 0,-1 0,0 0,1-1,-1 1,0 0,1 0,-1 0,0 1,15 52,-11-37,0 1,-1 0,0 0,-1 0,-1 1,-2 23,5 52,-1-61,-3 65,-1-43,1-47</inkml:trace>
  <inkml:trace contextRef="#ctx0" brushRef="#br0" timeOffset="3">539 533,'126'-10,"142"1,-239 9,-20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2:52"/>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10 20,'10'144,"-12"-38,4 135,2-225,-2-10</inkml:trace>
  <inkml:trace contextRef="#ctx0" brushRef="#br0" timeOffset="1">20 10,'177'-10,"-170"11,-1 0,0 0,1 0,-1 1,0 0,0 0,0 1,0 0,0 0,-1 0,1 0,-1 1,8 7,-5-4,-2-1,1 1,-1 0,1 1,-2 0,1 0,-1 0,6 16,-9-20,0-1,-1 1,0 0,0 1,0-1,-1 0,1 0,-1 0,0 0,0 1,-1-1,1 0,-1 0,0 0,0 0,0 0,-1 0,1 0,-1 0,0-1,0 1,0 0,0-1,-1 0,0 1,1-1,-1 0,0 0,-1-1,1 1,0-1,-6 4,-36 14,0-2,-81 21,143-41,-1 0,0 2,32 2,0 0,-43-2,0 1,0-1,0 1,0 0,0 0,0 1,0 0,0-1,-1 2,1-1,-1 0,0 1,0 0,1 0,-2 0,1 0,0 1,-1 0,0 0,5 5,-4-2,0-1,0 1,-1 0,0 1,0-1,0 0,-1 1,0 0,-1-1,1 1,-2 0,1 9,-1-15,0 0,0 0,0 0,0 0,0 0,0 0,-1 0,1-1,0 1,-1 0,0 0,1 0,-1-1,0 1,0 0,0-1,0 1,-1-1,1 1,0-1,0 0,-4 3,1-3,0 1,0-1,-1 0,1 0,-1 0,1 0,0-1,-6 0,3 1,-42 8,39-6,1-1,-1 0,1-1,-12 1,-19-2,10 0,-1-1,-47-7,70 7</inkml:trace>
  <inkml:trace contextRef="#ctx0" brushRef="#br0" timeOffset="2">579 60,'8'1,"-1"-1,1 1,-1 1,1-1,-1 2,0-1,0 0,0 1,0 1,0-1,-1 1,1 0,8 8,-1 1,0-1,-1 2,-1 0,18 25,-13-11,-1 0,16 39,-29-60,0 0,0 1,-1-1,1 1,-1-1,-1 1,0-1,0 1,0 0,-1 0,0-1,-1 1,0 0,0 0,0-1,-1 1,0-1,-1 1,0-1,0 0,0 0,-1 0,0-1,0 1,-1-1,0 0,0 0,0 0,-1-1,-12 10,5-7,0 0,-1 0,0-1,-24 8,31-12,1-2,0 1,-1-1,1 0,-1 0,0 0,1-1,-1 0,1-1,-1 1,0-1,1 0,-11-4,12 2,0-1,1 0,-1 1,1-1,0-1,0 1,0-1,1 1,-1-1,1 0,0 0,1-1,-1 1,-2-11,-19-30,19 39,1 0,1 0,-1 0,1-1,0 1,1-1,0 0,0 0,0 1,0-12,1-87,2 61,0 38,0-1,0 1,1 0,-1-1,2 1,-1 0,1 0,0 0,0 1,1-1,0 1,0 0,1 0,0 0,0 0,0 1,0 0,1 0,0 0,0 1,1 0,-1 0,1 1,-1-1,1 1,13-3,11-2,-24 7</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2:52.0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45,'-2'82,"4"88,4-121,2 69,-9-80,-1-24,2 1,0-1,0 1,5 26,-2-32</inkml:trace>
  <inkml:trace contextRef="#ctx0" brushRef="#br0" timeOffset="1">1 18,'83'-15,"-66"14,1 0,0 1,-1 1,1 0,0 1,-1 1,0 1,0 1,0 0,22 10,-15-3,0 2,-1 0,-1 1,-1 1,0 1,34 38,-50-51,-1 1,-1 0,1 0,-1 0,0 0,0 1,0 0,-1-1,0 1,0 0,-1 0,1 0,0 8,-2-9,0-1,-1 1,1-1,-1 1,0-1,0 1,0-1,-1 1,0-1,1 0,-1 0,-1 0,1 0,-1 0,1-1,-1 1,0-1,-4 4,-12 9,-1 0,-1-2,0 0,-1-1,0-1,-31 11,19-7,-18 9,19-8,-1-2,-47 16,70-29,1 0</inkml:trace>
  <inkml:trace contextRef="#ctx0" brushRef="#br0" timeOffset="2">644 4,'24'0,"10"-1,0 1,0 2,-1 2,52 11,-78-14,0 1,0 0,-1 1,1 0,0 0,-1 0,0 1,0 0,0 0,0 0,0 1,-1 0,0 0,0 0,0 1,-1 0,0 0,0 0,0 0,-1 0,0 1,0 0,-1-1,1 1,-2 0,1 0,1 11,-3-14,0 0,0 0,0 0,-1 0,1 0,-1-1,0 1,0 0,0-1,-1 1,1 0,-1-1,0 0,0 1,0-1,0 0,0 0,-1 0,0 0,1 0,-1-1,0 1,-5 2,-7 4,-1 0,1-2,-1 0,-18 6,-4 1,21-8,0-1,0-1,0 0,-1-2,1 0,-1 0,-29-3,82 1,-23-1,1 0,-1 1,1 1,-1 0,0 1,1 0,-1 0,0 2,0 0,22 9,-26-8,0 0,-1 1,1 0,-1 0,0 1,0-1,-1 1,9 12,-14-16,0-1,0 0,1 0,-1 1,-1-1,1 0,0 1,-1-1,1 1,-1-1,0 1,1-1,-1 1,-1-1,1 1,0-1,-1 1,1-1,-1 1,1-1,-1 1,0-1,0 0,-1 1,1-1,0 0,-1 0,1 0,-1 0,1 0,-1 0,0-1,0 1,0-1,0 1,0-1,-3 2,-12 8,-1-1,1-1,-2 0,1-1,-39 10,45-15,0 0,-1-1,1 0,-1-1,1-1,-1 0,1 0,-1-1,1-1,-22-5,26 4,0 0,1-1,-1 0,1-1,0 1,0-1,0-1,1 1,0-1,-7-7,7 5</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2:52.00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5,'15'126,"-15"-110,1-1,0 0,1 0,0 1,2-1,6 21,-6-19,-1 0,-1 0,0 1,-1-1,-1 0,-3 21,1 14,2-40</inkml:trace>
  <inkml:trace contextRef="#ctx0" brushRef="#br0" timeOffset="1">55 19,'140'-14,"-75"12,-43 0,1 1,0 1,0 1,28 6,-46-5,-1 0,1 0,-1 0,0 1,0 0,0 0,0 0,-1 0,1 1,-1-1,0 1,0 0,0 0,-1 0,1 0,-1 1,0-1,0 1,0-1,1 9,2 2,-2 1,1-1,-2 1,0 0,-1 18,-1-28,0 0,-1 0,0 0,-1 0,1 0,-1-1,0 1,0 0,-1-1,0 1,0-1,0 0,-1 0,1 0,-1 0,0-1,-9 8,3-4,-1 0,0-1,-1 0,1-1,-1 0,-1-1,-16 5,10-6,-1-1,1-1,-1 0,0-2,-37-3,-6 0,-34 3,85 0</inkml:trace>
  <inkml:trace contextRef="#ctx0" brushRef="#br0" timeOffset="2">614 32,'77'-1,"84"3,-158-2,0 1,-1-1,1 1,0 0,-1 0,1 0,0 1,-1-1,1 0,-1 1,0 0,0-1,0 1,1 0,-2 0,1 1,0-1,0 0,-1 0,1 1,-1-1,0 1,1 0,-1-1,-1 1,1 0,0-1,-1 1,1 0,-1 0,0 3,1-1,-1-1,0 1,0-1,0 0,-1 1,1-1,-1 1,0-1,0 0,-1 1,1-1,-1 0,0 0,0 0,-1 0,1-1,-1 1,1-1,-6 5,-47 32,-106 57,154-93,-86 49,159-38,34-12,-65-3,0 1,37 7,7-4,-65-5,-2 1</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2:52.0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 40,'-15'154,"16"182,-1-324</inkml:trace>
  <inkml:trace contextRef="#ctx0" brushRef="#br0" timeOffset="1">42 110,'0'-2,"1"1,-1-1,1 1,0-1,-1 1,1-1,0 1,0 0,0-1,-1 1,2 0,-1 0,0 0,0 0,0 0,0 0,1 0,-1 0,0 0,1 0,-1 1,1-1,-1 1,1-1,-1 1,1-1,-1 1,1 0,0 0,-1 0,1 0,1 0,66 0,-52 1,-10-1,0 0,0 1,0 0,0 0,0 0,0 1,0 0,0 0,-1 1,1 0,11 7,-14-7,0 1,-1-1,1 1,-1-1,0 1,0 0,0 0,0 1,-1-1,0 0,0 1,0 0,0-1,-1 1,0 0,0 0,0 0,0 6,0-2,0 0,-1 1,0-1,0 0,-1 0,0 1,-1-1,0 0,-4 9,4-13,0 0,-1 0,0-1,0 1,-1-1,1 1,-1-1,0 0,0-1,0 1,-1-1,1 1,-1-1,0-1,0 1,-6 2,-28 14,-71 49,75-45,28-18</inkml:trace>
  <inkml:trace contextRef="#ctx0" brushRef="#br0" timeOffset="2">322 82,'8'-1,"0"0,1-1,-1 0,0 0,0-1,0 0,0 0,-1-1,1 0,-1 0,11-10,-7 7,-1 1,1-1,0 2,14-6,-24 10,0 1,0 0,0-1,0 1,0 0,0 0,0 0,0 0,0 0,0 0,1 0,-1 0,0 0,0 0,0 1,0-1,0 0,-1 1,1-1,0 0,0 1,0 0,0-1,0 1,1 1,-1 0,1 0,-1 0,0 0,0 0,0 0,0 0,0 1,0-1,-1 0,1 1,-1 2,2 11,-2 1,-2 30,1-25,9 71,-2-47,-1-3,4 68,-9-106,1 0,-1 0,1 0,1 0,-1 0,1 0,4 9,6 21,-10-24</inkml:trace>
  <inkml:trace contextRef="#ctx0" brushRef="#br0" timeOffset="3">378 542,'136'-8,"-56"1,-11 2,80-3,-136 8,-1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2:52.0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1,'-2'139,"5"146,11-173,-15-99</inkml:trace>
  <inkml:trace contextRef="#ctx0" brushRef="#br0" timeOffset="1">45 58,'0'-1,"1"0,0 0,-1 0,1 0,0 0,-1 0,1 1,0-1,0 0,-1 1,1-1,0 0,0 1,0-1,0 1,0-1,0 1,0 0,0 0,0-1,0 1,0 0,0 0,0 0,0 0,2 0,36-1,-35 1,98-12,-97 13,0-1,0 1,0 1,0-1,-1 1,1 0,0 0,-1 0,1 1,-1-1,0 1,0 0,0 0,0 1,4 4,49 61,-55-67,35 66,-24-40,-8-14,-1 1,-1-1,0 1,0 0,-1 19,0-22,-2-8,0-1,0 1,0-1,0 1,-1-1,1 1,-1-1,0 1,0-1,0 1,-1-1,1 0,-1 0,1 1,-1-1,0 0,0-1,-1 1,1 0,-4 2,-4 4,0-2,-1 1,0-1,-16 6,-16 11,32-18,-1 0,0-1,-24 8,-14 5,-13 3,53-20</inkml:trace>
  <inkml:trace contextRef="#ctx0" brushRef="#br0" timeOffset="2">662 86,'47'-2,"-33"0,-1 1,0 0,1 1,-1 1,1 0,-1 1,23 6,-30-4,1 0,-1 0,0 1,-1-1,1 2,-1-1,0 1,0-1,-1 1,1 1,-1-1,5 11,0 3,0-1,-2 1,7 25,-12-37,7 25,-1 0,-2 1,2 36,-8-66,-1 0,1 0,-1 0,0 0,0 0,-1-1,1 1,-1 0,0-1,0 1,0-1,0 0,0 0,-1 0,0 0,1 0,-1 0,0-1,0 1,-1-1,1 0,0 0,-1 0,-5 2,-12 5,0-1,-1 0,-24 4,27-7,4 0,0-1,0-1,0 0,0-1,0-1,0-1,-28-1,38-2,-1 0,1 0,0 0,0-1,0 1,1-1,-1 0,1-1,0 1,0-1,1 1,-1-1,1-1,0 1,-3-7,-3-7,1 0,1 0,-6-24,10 26,0-1,1 1,1-28,1 37,0-1,0 0,1 0,1 1,-1-1,2 1,-1-1,7-15,5 5,0 1,1 0,0 2,25-22,6-6,-41 41,-1-1,1 0,1 1,-1 0,0 1,1-1,-1 1,1 0,0 0,0 1,0-1,11 0,-6 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5:02.296"/>
    </inkml:context>
    <inkml:brush xml:id="br0">
      <inkml:brushProperty name="width" value="0.04999" units="cm"/>
      <inkml:brushProperty name="height" value="0.04999" units="cm"/>
      <inkml:brushProperty name="color" value="#E71224"/>
      <inkml:brushProperty name="ignorePressure" value="1"/>
    </inkml:brush>
  </inkml:definitions>
  <inkml:trace contextRef="#ctx0" brushRef="#br0">299 5,'-41'-2,"29"0,0 2,0-1,0 1,0 1,1 0,-24 5,25-1,-1 0,0 0,1 0,0 2,-12 9,20-14,-1 0,1 0,-1 0,1 0,0 0,0 1,0-1,0 1,0 0,0 0,1-1,0 1,-1 0,1 0,0 1,1-1,-1 0,0 0,1 0,0 0,-1 1,1-1,1 0,-1 4,2-5,0 0,-1 0,1 0,0-1,0 1,0-1,0 1,0-1,0 0,0 0,0 0,0 0,1 0,-1 0,0-1,1 1,3-1,45 8,0-9,-42-1,-1 1,1 1,-1-1,1 2,-1-1,1 1,-1 0,1 1,-1 0,1 0,-1 1,9 4,-15-7,-1 1,0 0,1 0,-1-1,0 1,0 0,0 0,0 0,0 0,0 1,0-1,0 0,0 0,0 1,-1-1,1 0,0 1,-1-1,1 0,-1 1,0-1,1 1,-1-1,0 1,0-1,0 3,-1-1,0-1,0 0,0 0,-1 0,1 1,0-2,-1 1,1 0,-1 0,0 0,0-1,0 1,0-1,-3 3,-6 2,-1 0,0 0,0-1,-22 6,22-8,0 0,0-1,-1 0,1-1,0-1,0 0,-1 0,1-1,-20-5,-42-2,69 8</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1:01.5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 40,'-15'154,"16"182,-1-324</inkml:trace>
  <inkml:trace contextRef="#ctx0" brushRef="#br0" timeOffset="1">42 110,'0'-2,"1"1,-1-1,1 1,0-1,-1 1,1-1,0 1,0 0,0-1,-1 1,2 0,-1 0,0 0,0 0,0 0,0 0,1 0,-1 0,0 0,1 0,-1 1,1-1,-1 1,1-1,-1 1,1-1,-1 1,1 0,0 0,-1 0,1 0,1 0,66 0,-52 1,-10-1,0 0,0 1,0 0,0 0,0 0,0 1,0 0,0 0,-1 1,1 0,11 7,-14-7,0 1,-1-1,1 1,-1-1,0 1,0 0,0 0,0 1,-1-1,0 0,0 1,0 0,0-1,-1 1,0 0,0 0,0 0,0 6,0-2,0 0,-1 1,0-1,0 0,-1 0,0 1,-1-1,0 0,-4 9,4-13,0 0,-1 0,0-1,0 1,-1-1,1 1,-1-1,0 0,0-1,0 1,-1-1,1 1,-1-1,0-1,0 1,-6 2,-28 14,-71 49,75-45,28-18</inkml:trace>
  <inkml:trace contextRef="#ctx0" brushRef="#br0" timeOffset="2">322 82,'8'-1,"0"0,1-1,-1 0,0 0,0-1,0 0,0 0,-1-1,1 0,-1 0,11-10,-7 7,-1 1,1-1,0 2,14-6,-24 10,0 1,0 0,0-1,0 1,0 0,0 0,0 0,0 0,0 0,0 0,1 0,-1 0,0 0,0 0,0 1,0-1,0 0,-1 1,1-1,0 0,0 1,0 0,0-1,0 1,1 1,-1 0,1 0,-1 0,0 0,0 0,0 0,0 0,0 1,0-1,-1 0,1 1,-1 2,2 11,-2 1,-2 30,1-25,9 71,-2-47,-1-3,4 68,-9-106,1 0,-1 0,1 0,1 0,-1 0,1 0,4 9,6 21,-10-24</inkml:trace>
  <inkml:trace contextRef="#ctx0" brushRef="#br0" timeOffset="3">378 542,'136'-8,"-56"1,-11 2,80-3,-136 8,-1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1:01.5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5,'15'126,"-15"-110,1-1,0 0,1 0,0 1,2-1,6 21,-6-19,-1 0,-1 0,0 1,-1-1,-1 0,-3 21,1 14,2-40</inkml:trace>
  <inkml:trace contextRef="#ctx0" brushRef="#br0" timeOffset="1">55 19,'140'-14,"-75"12,-43 0,1 1,0 1,0 1,28 6,-46-5,-1 0,1 0,-1 0,0 1,0 0,0 0,0 0,-1 0,1 1,-1-1,0 1,0 0,0 0,-1 0,1 0,-1 1,0-1,0 1,0-1,1 9,2 2,-2 1,1-1,-2 1,0 0,-1 18,-1-28,0 0,-1 0,0 0,-1 0,1 0,-1-1,0 1,0 0,-1-1,0 1,0-1,0 0,-1 0,1 0,-1 0,0-1,-9 8,3-4,-1 0,0-1,-1 0,1-1,-1 0,-1-1,-16 5,10-6,-1-1,1-1,-1 0,0-2,-37-3,-6 0,-34 3,85 0</inkml:trace>
  <inkml:trace contextRef="#ctx0" brushRef="#br0" timeOffset="2">614 32,'77'-1,"84"3,-158-2,0 1,-1-1,1 1,0 0,-1 0,1 0,0 1,-1-1,1 0,-1 1,0 0,0-1,0 1,1 0,-2 0,1 1,0-1,0 0,-1 0,1 1,-1-1,0 1,1 0,-1-1,-1 1,1 0,0-1,-1 1,1 0,-1 0,0 3,1-1,-1-1,0 1,0-1,0 0,-1 1,1-1,-1 1,0-1,0 0,-1 1,1-1,-1 0,0 0,0 0,-1 0,1-1,-1 1,1-1,-6 5,-47 32,-106 57,154-93,-86 49,159-38,34-12,-65-3,0 1,37 7,7-4,-65-5,-2 1</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1:01.5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45,'-2'82,"4"88,4-121,2 69,-9-80,-1-24,2 1,0-1,0 1,5 26,-2-32</inkml:trace>
  <inkml:trace contextRef="#ctx0" brushRef="#br0" timeOffset="1">1 18,'83'-15,"-66"14,1 0,0 1,-1 1,1 0,0 1,-1 1,0 1,0 1,0 0,22 10,-15-3,0 2,-1 0,-1 1,-1 1,0 1,34 38,-50-51,-1 1,-1 0,1 0,-1 0,0 0,0 1,0 0,-1-1,0 1,0 0,-1 0,1 0,0 8,-2-9,0-1,-1 1,1-1,-1 1,0-1,0 1,0-1,-1 1,0-1,1 0,-1 0,-1 0,1 0,-1 0,1-1,-1 1,0-1,-4 4,-12 9,-1 0,-1-2,0 0,-1-1,0-1,-31 11,19-7,-18 9,19-8,-1-2,-47 16,70-29,1 0</inkml:trace>
  <inkml:trace contextRef="#ctx0" brushRef="#br0" timeOffset="2">644 4,'24'0,"10"-1,0 1,0 2,-1 2,52 11,-78-14,0 1,0 0,-1 1,1 0,0 0,-1 0,0 1,0 0,0 0,0 0,0 1,-1 0,0 0,0 0,0 1,-1 0,0 0,0 0,0 0,-1 0,0 1,0 0,-1-1,1 1,-2 0,1 0,1 11,-3-14,0 0,0 0,0 0,-1 0,1 0,-1-1,0 1,0 0,0-1,-1 1,1 0,-1-1,0 0,0 1,0-1,0 0,0 0,-1 0,0 0,1 0,-1-1,0 1,-5 2,-7 4,-1 0,1-2,-1 0,-18 6,-4 1,21-8,0-1,0-1,0 0,-1-2,1 0,-1 0,-29-3,82 1,-23-1,1 0,-1 1,1 1,-1 0,0 1,1 0,-1 0,0 2,0 0,22 9,-26-8,0 0,-1 1,1 0,-1 0,0 1,0-1,-1 1,9 12,-14-16,0-1,0 0,1 0,-1 1,-1-1,1 0,0 1,-1-1,1 1,-1-1,0 1,1-1,-1 1,-1-1,1 1,0-1,-1 1,1-1,-1 1,1-1,-1 1,0-1,0 0,-1 1,1-1,0 0,-1 0,1 0,-1 0,1 0,-1 0,0-1,0 1,0-1,0 1,0-1,-3 2,-12 8,-1-1,1-1,-2 0,1-1,-39 10,45-15,0 0,-1-1,1 0,-1-1,1-1,-1 0,1 0,-1-1,1-1,-22-5,26 4,0 0,1-1,-1 0,1-1,0 1,0-1,0-1,1 1,0-1,-7-7,7 5</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4:26.2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 40,'-15'154,"16"182,-1-324</inkml:trace>
  <inkml:trace contextRef="#ctx0" brushRef="#br0" timeOffset="1">42 110,'0'-2,"1"1,-1-1,1 1,0-1,-1 1,1-1,0 1,0 0,0-1,-1 1,2 0,-1 0,0 0,0 0,0 0,0 0,1 0,-1 0,0 0,1 0,-1 1,1-1,-1 1,1-1,-1 1,1-1,-1 1,1 0,0 0,-1 0,1 0,1 0,66 0,-52 1,-10-1,0 0,0 1,0 0,0 0,0 0,0 1,0 0,0 0,-1 1,1 0,11 7,-14-7,0 1,-1-1,1 1,-1-1,0 1,0 0,0 0,0 1,-1-1,0 0,0 1,0 0,0-1,-1 1,0 0,0 0,0 0,0 6,0-2,0 0,-1 1,0-1,0 0,-1 0,0 1,-1-1,0 0,-4 9,4-13,0 0,-1 0,0-1,0 1,-1-1,1 1,-1-1,0 0,0-1,0 1,-1-1,1 1,-1-1,0-1,0 1,-6 2,-28 14,-71 49,75-45,28-18</inkml:trace>
  <inkml:trace contextRef="#ctx0" brushRef="#br0" timeOffset="2">322 82,'8'-1,"0"0,1-1,-1 0,0 0,0-1,0 0,0 0,-1-1,1 0,-1 0,11-10,-7 7,-1 1,1-1,0 2,14-6,-24 10,0 1,0 0,0-1,0 1,0 0,0 0,0 0,0 0,0 0,0 0,1 0,-1 0,0 0,0 0,0 1,0-1,0 0,-1 1,1-1,0 0,0 1,0 0,0-1,0 1,1 1,-1 0,1 0,-1 0,0 0,0 0,0 0,0 0,0 1,0-1,-1 0,1 1,-1 2,2 11,-2 1,-2 30,1-25,9 71,-2-47,-1-3,4 68,-9-106,1 0,-1 0,1 0,1 0,-1 0,1 0,4 9,6 21,-10-24</inkml:trace>
  <inkml:trace contextRef="#ctx0" brushRef="#br0" timeOffset="3">378 542,'136'-8,"-56"1,-11 2,80-3,-136 8,-1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4:26.3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1,'-2'139,"5"146,11-173,-15-99</inkml:trace>
  <inkml:trace contextRef="#ctx0" brushRef="#br0" timeOffset="1">45 58,'0'-1,"1"0,0 0,-1 0,1 0,0 0,-1 0,1 1,0-1,0 0,-1 1,1-1,0 0,0 1,0-1,0 1,0-1,0 1,0 0,0 0,0-1,0 1,0 0,0 0,0 0,0 0,2 0,36-1,-35 1,98-12,-97 13,0-1,0 1,0 1,0-1,-1 1,1 0,0 0,-1 0,1 1,-1-1,0 1,0 0,0 0,0 1,4 4,49 61,-55-67,35 66,-24-40,-8-14,-1 1,-1-1,0 1,0 0,-1 19,0-22,-2-8,0-1,0 1,0-1,0 1,-1-1,1 1,-1-1,0 1,0-1,0 1,-1-1,1 0,-1 0,1 1,-1-1,0 0,0-1,-1 1,1 0,-4 2,-4 4,0-2,-1 1,0-1,-16 6,-16 11,32-18,-1 0,0-1,-24 8,-14 5,-13 3,53-20</inkml:trace>
  <inkml:trace contextRef="#ctx0" brushRef="#br0" timeOffset="2">662 86,'47'-2,"-33"0,-1 1,0 0,1 1,-1 1,1 0,-1 1,23 6,-30-4,1 0,-1 0,0 1,-1-1,1 2,-1-1,0 1,0-1,-1 1,1 1,-1-1,5 11,0 3,0-1,-2 1,7 25,-12-37,7 25,-1 0,-2 1,2 36,-8-66,-1 0,1 0,-1 0,0 0,0 0,-1-1,1 1,-1 0,0-1,0 1,0-1,0 0,0 0,-1 0,0 0,1 0,-1 0,0-1,0 1,-1-1,1 0,0 0,-1 0,-5 2,-12 5,0-1,-1 0,-24 4,27-7,4 0,0-1,0-1,0 0,0-1,0-1,0-1,-28-1,38-2,-1 0,1 0,0 0,0-1,0 1,1-1,-1 0,1-1,0 1,0-1,1 1,-1-1,1-1,0 1,-3-7,-3-7,1 0,1 0,-6-24,10 26,0-1,1 1,1-28,1 37,0-1,0 0,1 0,1 1,-1-1,2 1,-1-1,7-15,5 5,0 1,1 0,0 2,25-22,6-6,-41 41,-1-1,1 0,1 1,-1 0,0 1,1-1,-1 1,1 0,0 0,0 1,0-1,11 0,-6 1</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4:26.2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45,'-2'82,"4"88,4-121,2 69,-9-80,-1-24,2 1,0-1,0 1,5 26,-2-32</inkml:trace>
  <inkml:trace contextRef="#ctx0" brushRef="#br0" timeOffset="1">1 18,'83'-15,"-66"14,1 0,0 1,-1 1,1 0,0 1,-1 1,0 1,0 1,0 0,22 10,-15-3,0 2,-1 0,-1 1,-1 1,0 1,34 38,-50-51,-1 1,-1 0,1 0,-1 0,0 0,0 1,0 0,-1-1,0 1,0 0,-1 0,1 0,0 8,-2-9,0-1,-1 1,1-1,-1 1,0-1,0 1,0-1,-1 1,0-1,1 0,-1 0,-1 0,1 0,-1 0,1-1,-1 1,0-1,-4 4,-12 9,-1 0,-1-2,0 0,-1-1,0-1,-31 11,19-7,-18 9,19-8,-1-2,-47 16,70-29,1 0</inkml:trace>
  <inkml:trace contextRef="#ctx0" brushRef="#br0" timeOffset="2">644 4,'24'0,"10"-1,0 1,0 2,-1 2,52 11,-78-14,0 1,0 0,-1 1,1 0,0 0,-1 0,0 1,0 0,0 0,0 0,0 1,-1 0,0 0,0 0,0 1,-1 0,0 0,0 0,0 0,-1 0,0 1,0 0,-1-1,1 1,-2 0,1 0,1 11,-3-14,0 0,0 0,0 0,-1 0,1 0,-1-1,0 1,0 0,0-1,-1 1,1 0,-1-1,0 0,0 1,0-1,0 0,0 0,-1 0,0 0,1 0,-1-1,0 1,-5 2,-7 4,-1 0,1-2,-1 0,-18 6,-4 1,21-8,0-1,0-1,0 0,-1-2,1 0,-1 0,-29-3,82 1,-23-1,1 0,-1 1,1 1,-1 0,0 1,1 0,-1 0,0 2,0 0,22 9,-26-8,0 0,-1 1,1 0,-1 0,0 1,0-1,-1 1,9 12,-14-16,0-1,0 0,1 0,-1 1,-1-1,1 0,0 1,-1-1,1 1,-1-1,0 1,1-1,-1 1,-1-1,1 1,0-1,-1 1,1-1,-1 1,1-1,-1 1,0-1,0 0,-1 1,1-1,0 0,-1 0,1 0,-1 0,1 0,-1 0,0-1,0 1,0-1,0 1,0-1,-3 2,-12 8,-1-1,1-1,-2 0,1-1,-39 10,45-15,0 0,-1-1,1 0,-1-1,1-1,-1 0,1 0,-1-1,1-1,-22-5,26 4,0 0,1-1,-1 0,1-1,0 1,0-1,0-1,1 1,0-1,-7-7,7 5</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4:26.2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5,'15'126,"-15"-110,1-1,0 0,1 0,0 1,2-1,6 21,-6-19,-1 0,-1 0,0 1,-1-1,-1 0,-3 21,1 14,2-40</inkml:trace>
  <inkml:trace contextRef="#ctx0" brushRef="#br0" timeOffset="1">55 19,'140'-14,"-75"12,-43 0,1 1,0 1,0 1,28 6,-46-5,-1 0,1 0,-1 0,0 1,0 0,0 0,0 0,-1 0,1 1,-1-1,0 1,0 0,0 0,-1 0,1 0,-1 1,0-1,0 1,0-1,1 9,2 2,-2 1,1-1,-2 1,0 0,-1 18,-1-28,0 0,-1 0,0 0,-1 0,1 0,-1-1,0 1,0 0,-1-1,0 1,0-1,0 0,-1 0,1 0,-1 0,0-1,-9 8,3-4,-1 0,0-1,-1 0,1-1,-1 0,-1-1,-16 5,10-6,-1-1,1-1,-1 0,0-2,-37-3,-6 0,-34 3,85 0</inkml:trace>
  <inkml:trace contextRef="#ctx0" brushRef="#br0" timeOffset="2">614 32,'77'-1,"84"3,-158-2,0 1,-1-1,1 1,0 0,-1 0,1 0,0 1,-1-1,1 0,-1 1,0 0,0-1,0 1,1 0,-2 0,1 1,0-1,0 0,-1 0,1 1,-1-1,0 1,1 0,-1-1,-1 1,1 0,0-1,-1 1,1 0,-1 0,0 3,1-1,-1-1,0 1,0-1,0 0,-1 1,1-1,-1 1,0-1,0 0,-1 1,1-1,-1 0,0 0,0 0,-1 0,1-1,-1 1,1-1,-6 5,-47 32,-106 57,154-93,-86 49,159-38,34-12,-65-3,0 1,37 7,7-4,-65-5,-2 1</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4:26.288"/>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10 20,'10'144,"-12"-38,4 135,2-225,-2-10</inkml:trace>
  <inkml:trace contextRef="#ctx0" brushRef="#br0" timeOffset="1">20 10,'177'-10,"-170"11,-1 0,0 0,1 0,-1 1,0 0,0 0,0 1,0 0,0 0,-1 0,1 0,-1 1,8 7,-5-4,-2-1,1 1,-1 0,1 1,-2 0,1 0,-1 0,6 16,-9-20,0-1,-1 1,0 0,0 1,0-1,-1 0,1 0,-1 0,0 0,0 1,-1-1,1 0,-1 0,0 0,0 0,0 0,-1 0,1 0,-1 0,0-1,0 1,0 0,0-1,-1 0,0 1,1-1,-1 0,0 0,-1-1,1 1,0-1,-6 4,-36 14,0-2,-81 21,143-41,-1 0,0 2,32 2,0 0,-43-2,0 1,0-1,0 1,0 0,0 0,0 1,0 0,0-1,-1 2,1-1,-1 0,0 1,0 0,1 0,-2 0,1 0,0 1,-1 0,0 0,5 5,-4-2,0-1,0 1,-1 0,0 1,0-1,0 0,-1 1,0 0,-1-1,1 1,-2 0,1 9,-1-15,0 0,0 0,0 0,0 0,0 0,0 0,-1 0,1-1,0 1,-1 0,0 0,1 0,-1-1,0 1,0 0,0-1,0 1,-1-1,1 1,0-1,0 0,-4 3,1-3,0 1,0-1,-1 0,1 0,-1 0,1 0,0-1,-6 0,3 1,-42 8,39-6,1-1,-1 0,1-1,-12 1,-19-2,10 0,-1-1,-47-7,70 7</inkml:trace>
  <inkml:trace contextRef="#ctx0" brushRef="#br0" timeOffset="2">579 60,'8'1,"-1"-1,1 1,-1 1,1-1,-1 2,0-1,0 0,0 1,0 1,0-1,-1 1,1 0,8 8,-1 1,0-1,-1 2,-1 0,18 25,-13-11,-1 0,16 39,-29-60,0 0,0 1,-1-1,1 1,-1-1,-1 1,0-1,0 1,0 0,-1 0,0-1,-1 1,0 0,0 0,0-1,-1 1,0-1,-1 1,0-1,0 0,0 0,-1 0,0-1,0 1,-1-1,0 0,0 0,0 0,-1-1,-12 10,5-7,0 0,-1 0,0-1,-24 8,31-12,1-2,0 1,-1-1,1 0,-1 0,0 0,1-1,-1 0,1-1,-1 1,0-1,1 0,-11-4,12 2,0-1,1 0,-1 1,1-1,0-1,0 1,0-1,1 1,-1-1,1 0,0 0,1-1,-1 1,-2-11,-19-30,19 39,1 0,1 0,-1 0,1-1,0 1,1-1,0 0,0 0,0 1,0-12,1-87,2 61,0 38,0-1,0 1,1 0,-1-1,2 1,-1 0,1 0,0 0,0 1,1-1,0 1,0 0,1 0,0 0,0 0,0 1,0 0,1 0,0 0,0 1,1 0,-1 0,1 1,-1-1,1 1,13-3,11-2,-24 7</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4:26.278"/>
    </inkml:context>
    <inkml:brush xml:id="br0">
      <inkml:brushProperty name="width" value="0.04987" units="cm"/>
      <inkml:brushProperty name="height" value="0.04987" units="cm"/>
      <inkml:brushProperty name="color" value="#E71224"/>
      <inkml:brushProperty name="ignorePressure" value="1"/>
    </inkml:brush>
  </inkml:definitions>
  <inkml:trace contextRef="#ctx0" brushRef="#br0">47 1,'0'575,"0"-565</inkml:trace>
  <inkml:trace contextRef="#ctx0" brushRef="#br0" timeOffset="1">0 24,'209'-12,"-204"12,0 0,0 0,0 0,0 0,0 1,-1 0,1 0,0 0,-1 1,1-1,4 4,-7-4,0 1,0 0,0 1,0-1,-1 0,0 0,1 1,-1-1,0 1,0-1,0 1,0 0,0-1,-1 1,0 0,1-1,-1 1,0 0,0 0,-1 5,4 24,-3-29,1 0,-1 0,1 0,-1 0,0 0,0 0,0 0,-1-1,1 1,-1 0,1 0,-1 0,0 0,0-1,0 1,-1 0,1-1,-1 1,1-1,-1 1,-3 2,-5 5,0-1,-1 0,-1-1,1 0,-1 0,-1-2,1 1,-1-2,0 1,-27 6,51-13,1 1,-1 0,1 1,-1 0,1 1,-1 0,0 1,0 0,13 6,4-1,-25-7,0 1,0-1,0 0,0 1,0-1,0 1,0 0,0 0,0 0,-1 0,1 1,-1-1,0 1,0-1,0 1,0 0,0 0,0 0,-1 0,0 0,1 0,-1 1,0-1,-1 0,1 0,0 1,-1-1,0 1,0-1,0 0,0 1,-1-1,1 0,-1 1,0-1,-2 7,1-4,0 1,0-1,-1 1,0-1,0 0,0 0,-1 0,0 0,0-1,-1 1,0-1,0 0,0 0,0-1,-1 0,1 0,-11 6,4-5,1-1,-2 0,1 0,0-1,-1 0,1-1,-1-1,-16 0,19-1</inkml:trace>
  <inkml:trace contextRef="#ctx0" brushRef="#br0" timeOffset="2">474 35,'18'-1,"0"-1,32-7,-36 6,1 0,0 1,0 0,26 1,-38 2,0-1,1 1,-1 0,0 0,1 0,-1 1,0-1,0 1,0 0,0 0,0 0,0 0,-1 0,1 1,-1-1,0 1,1-1,-1 1,0 0,-1 0,1 0,0 0,-1 0,0 1,0-1,0 0,0 1,0-1,0 4,1 4,-1 1,0-1,0 1,-1-1,-1 1,0-1,-4 20,3-27,1 0,-1 0,0 0,0-1,0 1,-1 0,1-1,-1 0,0 1,0-1,0 0,0 0,0-1,-1 1,1-1,-9 4,-6 3,-1 0,-27 7,2 0,43-16,0 0,0 0,1 0,-1 0,0 1,1-1,-1 0,0 1,1-1,-1 1,0-1,1 1,-1-1,1 1,-1-1,1 1,-1-1,1 1,-1 0,1-1,-1 1,1 1,13 4,44-1,-36-3,7 1,-12-2,0 1,0 1,0 0,0 1,19 8,-32-11,-1 0,1 1,0-1,0 1,-1 0,1 0,-1 0,0 0,1 0,-1 0,0 1,0-1,0 1,-1-1,1 1,-1 0,1-1,-1 1,0 0,0 0,0 0,0 0,-1 0,1 0,-1 0,0 1,0-1,0 0,0 0,-1 0,1 0,-1 0,-1 5,1-5,-1 1,1-1,-1 0,0 0,0 0,0 0,0 0,0 0,0 0,-1-1,0 1,1-1,-1 0,0 0,0 0,0 0,-5 2,-66 23,38-15,19-9,0 0,0-1,0-1,0 0,-1-1,-31-5,45 5,-24-7,20 5</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4:26.281"/>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20 20,'1'65,"-2"86,-9-53,0 60,10-129,0-21</inkml:trace>
  <inkml:trace contextRef="#ctx0" brushRef="#br0" timeOffset="1">68 11,'138'-10,"-134"10,0-1,-1 1,1 0,0 0,0 0,0 1,0 0,-1-1,1 1,0 0,-1 1,1-1,-1 1,1-1,-1 1,0 0,1 0,-1 1,0-1,-1 1,1-1,0 1,-1 0,1 0,-1 0,0 1,0-1,0 0,-1 1,3 6,1-2,-1 0,-1 1,0 0,0-1,0 1,-1 0,-1 0,1 1,-1 11,-1-16,-1 0,1-1,-1 1,0 0,0-1,-1 1,1-1,-1 0,0 1,0-1,-1 0,1 0,-1 0,0-1,0 1,0-1,0 1,-1-1,1 0,-6 3,-1 2,-1-1,0 0,0 0,-1-1,0 0,0-1,-15 4,7-4,0 2,1 1,0 0,-27 17,55-23,-1 0,1-1,0 0,-1 0,14-1,4-1,-14 0,0 1,0 0,0 0,0 1,23 6,-32-6,0 0,-1 0,1 0,0 1,-1-1,1 1,-1 0,0 0,1 0,-1 0,0 0,0 0,0 0,-1 1,1-1,-1 1,1-1,-1 1,0 0,0 0,0-1,0 1,0 0,-1 0,1 0,-1 0,0 0,0 0,0 4,0-2,-1 0,0 0,1 0,-2 0,1 0,-1 0,1 0,-1 0,-1-1,1 1,-1-1,0 1,0-1,0 0,0 0,-1 0,1-1,-1 1,0-1,0 0,0 0,-1 0,1-1,-1 1,0-1,-5 2,-6 2,-1-1,0 0,0-1,0-1,-1 0,-25 0,35-3</inkml:trace>
  <inkml:trace contextRef="#ctx0" brushRef="#br0" timeOffset="2">452 41,'16'-2,"1"0,-1 0,22-7,-25 5,0 1,1 0,-1 1,1 0,22 1,-32 2,0 0,0-1,0 1,0 1,0-1,0 0,0 1,-1 0,1 0,-1 0,1 1,-1-1,0 1,1 0,-1-1,-1 1,1 1,0-1,-1 0,0 1,1-1,2 8,1 2,0-1,-1 1,0 0,-1 1,-1-1,4 25,-7-31,0 0,0 0,0 0,-1-1,0 1,0 0,-1-1,0 1,0-1,0 1,-1-1,0 0,0 0,-1 0,-6 9,1-6,0 1,0-2,-1 1,-13 8,-9 8,13-11,-1-1,-39 20,9-12,38-17,1 1,-1 0,1 1,0 0,-20 15,31-21,-1 0,1 0,-1 0,1 1,0-1,-1 0,1 0,0 1,-1-1,1 0,0 1,0-1,-1 0,1 1,0-1,0 0,-1 1,1-1,0 1,0-1,0 0,0 1,0-1,0 1,0-1,0 0,0 1,0-1,0 1,0-1,0 1,0-1,0 0,0 1,0-1,0 1,1-1,-1 0,0 1,0-1,0 1,1-1,-1 1,23 7,28-5,299-3,-342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4:48.038"/>
    </inkml:context>
    <inkml:brush xml:id="br0">
      <inkml:brushProperty name="width" value="0.05004" units="cm"/>
      <inkml:brushProperty name="height" value="0.05004" units="cm"/>
      <inkml:brushProperty name="color" value="#E71224"/>
      <inkml:brushProperty name="ignorePressure" value="1"/>
    </inkml:brush>
  </inkml:definitions>
  <inkml:trace contextRef="#ctx0" brushRef="#br0">1 1,'3'2,"0"0,-1 0,1 0,0 1,-1-1,0 1,1 0,2 5,9 8,74 62,-67-59,35 39,-53-55</inkml:trace>
  <inkml:trace contextRef="#ctx0" brushRef="#br0" timeOffset="1669.58">429 54,'-43'25,"27"-14,1-1,-32 16,33-20,1 1,0 0,0 1,1 1,-18 15,29-21,0-1,-1 1,1-1,0 1,0 0,0-1,1 1,-1 0,1 0,-1 0,1 0,0-1,0 1,1 5,6 46,-6-44,1 2,4 25,2 62,-2-57,-6-37</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4:26.284"/>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0 83,'1'22,"2"0,8 40,-6-41,-1 0,-1 0,0 27,6 206,-9-245</inkml:trace>
  <inkml:trace contextRef="#ctx0" brushRef="#br0" timeOffset="1">29 52,'70'-1,"76"3,-140-1,-1 1,0-1,0 1,1 1,-1-1,-1 1,1 0,0 0,-1 0,1 1,-1-1,0 1,0 0,0 0,-1 1,0-1,4 7,-3-6,-1-1,-1 1,1 0,-1 0,0 0,0 0,0 0,-1 0,1 0,-1 1,0-1,-1 1,0-1,0 0,0 1,0-1,-3 11,2-15,1 1,-2 0,1-1,0 1,0 0,0-1,-1 0,1 1,-1-1,1 0,-1 0,1 0,-1 0,0 0,0 0,1 0,-1 0,-3 0,-44 9,4 0,5 4,34-13,-1 1,1 0,0 1,0 0,0 0,0 0,0 0,0 1,1 0,-8 7,11-10,1 1,-1-1,0 1,1 0,-1-1,1 1,0 0,0 0,0 0,0 0,-2 3,4-4,0 0,0 0,-1 0,1-1,0 1,0 0,0-1,0 1,0-1,0 1,0-1,0 1,0-1,0 0,0 1,0-1,0 0,0 0,0 0,0 0,0 0,0 0,1 0,-1 0,0 0,2-1,32 1,-17-1,1 1,0 1,-1 1,1 1,22 5,-37-6,0 1,0-1,0 1,0 0,0 0,-1 0,1 0,-1 1,0-1,0 1,0 0,0 0,-1 0,0 0,0 0,3 8,-2-6,-1 0,0-1,-1 1,1 0,-1 0,0 0,0 0,-1 0,0 0,0 0,-1 0,-1 11,1-15,0 0,0 0,-1 0,1 0,0 0,-1 0,0 0,1 0,-1 0,0-1,0 1,0-1,0 1,0-1,0 0,0 0,-1 0,1 0,0 0,-3 0,-59 10,24-4,24-4,-1 0,1-1,-1-1,-33-2,17 1,24 0</inkml:trace>
  <inkml:trace contextRef="#ctx0" brushRef="#br0" timeOffset="2">491 62,'0'4,"0"-1,0 1,1-1,-1 1,1-1,-1 0,1 1,0-1,2 5,-3-8,1 0,-1 0,0 1,0-1,0 0,1 0,-1 1,0-1,0 0,1 0,-1 1,0-1,1 0,-1 0,0 0,1 0,-1 0,0 1,1-1,-1 0,0 0,1 0,-1 0,0 0,1 0,-1 0,0 0,1 0,-1 0,0 0,1-1,-1 1,17-16,-7 3,1 1,1 1,0 0,0 0,26-16,-37 27,-1-1,1 1,0 0,0-1,0 1,0 0,0 0,0 0,0 0,0 0,-1 0,1 0,0 0,0 0,0 0,0 0,0 1,0-1,0 0,0 1,-1-1,1 0,0 1,0-1,0 1,-1 0,1-1,0 1,-1-1,1 1,0 0,-1 0,1-1,-1 1,1 0,-1 0,0 0,1-1,-1 1,0 0,1 0,-1 0,0 1,15 52,-11-37,0 1,-1 0,0 0,-1 0,-1 1,-2 23,5 52,-1-61,-3 65,-1-43,1-47</inkml:trace>
  <inkml:trace contextRef="#ctx0" brushRef="#br0" timeOffset="3">539 533,'126'-10,"142"1,-239 9,-20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3:35.679"/>
    </inkml:context>
    <inkml:brush xml:id="br0">
      <inkml:brushProperty name="width" value="0.04987" units="cm"/>
      <inkml:brushProperty name="height" value="0.04987" units="cm"/>
      <inkml:brushProperty name="color" value="#E71224"/>
      <inkml:brushProperty name="ignorePressure" value="1"/>
    </inkml:brush>
  </inkml:definitions>
  <inkml:trace contextRef="#ctx0" brushRef="#br0">47 1,'0'575,"0"-565</inkml:trace>
  <inkml:trace contextRef="#ctx0" brushRef="#br0" timeOffset="1">0 24,'209'-12,"-204"12,0 0,0 0,0 0,0 0,0 1,-1 0,1 0,0 0,-1 1,1-1,4 4,-7-4,0 1,0 0,0 1,0-1,-1 0,0 0,1 1,-1-1,0 1,0-1,0 1,0 0,0-1,-1 1,0 0,1-1,-1 1,0 0,0 0,-1 5,4 24,-3-29,1 0,-1 0,1 0,-1 0,0 0,0 0,0 0,-1-1,1 1,-1 0,1 0,-1 0,0 0,0-1,0 1,-1 0,1-1,-1 1,1-1,-1 1,-3 2,-5 5,0-1,-1 0,-1-1,1 0,-1 0,-1-2,1 1,-1-2,0 1,-27 6,51-13,1 1,-1 0,1 1,-1 0,1 1,-1 0,0 1,0 0,13 6,4-1,-25-7,0 1,0-1,0 0,0 1,0-1,0 1,0 0,0 0,0 0,-1 0,1 1,-1-1,0 1,0-1,0 1,0 0,0 0,0 0,-1 0,0 0,1 0,-1 1,0-1,-1 0,1 0,0 1,-1-1,0 1,0-1,0 0,0 1,-1-1,1 0,-1 1,0-1,-2 7,1-4,0 1,0-1,-1 1,0-1,0 0,0 0,-1 0,0 0,0-1,-1 1,0-1,0 0,0 0,0-1,-1 0,1 0,-11 6,4-5,1-1,-2 0,1 0,0-1,-1 0,1-1,-1-1,-16 0,19-1</inkml:trace>
  <inkml:trace contextRef="#ctx0" brushRef="#br0" timeOffset="2">474 35,'18'-1,"0"-1,32-7,-36 6,1 0,0 1,0 0,26 1,-38 2,0-1,1 1,-1 0,0 0,1 0,-1 1,0-1,0 1,0 0,0 0,0 0,0 0,-1 0,1 1,-1-1,0 1,1-1,-1 1,0 0,-1 0,1 0,0 0,-1 0,0 1,0-1,0 0,0 1,0-1,0 4,1 4,-1 1,0-1,0 1,-1-1,-1 1,0-1,-4 20,3-27,1 0,-1 0,0 0,0-1,0 1,-1 0,1-1,-1 0,0 1,0-1,0 0,0 0,0-1,-1 1,1-1,-9 4,-6 3,-1 0,-27 7,2 0,43-16,0 0,0 0,1 0,-1 0,0 1,1-1,-1 0,0 1,1-1,-1 1,0-1,1 1,-1-1,1 1,-1-1,1 1,-1-1,1 1,-1 0,1-1,-1 1,1 1,13 4,44-1,-36-3,7 1,-12-2,0 1,0 1,0 0,0 1,19 8,-32-11,-1 0,1 1,0-1,0 1,-1 0,1 0,-1 0,0 0,1 0,-1 0,0 1,0-1,0 1,-1-1,1 1,-1 0,1-1,-1 1,0 0,0 0,0 0,0 0,-1 0,1 0,-1 0,0 1,0-1,0 0,0 0,-1 0,1 0,-1 0,-1 5,1-5,-1 1,1-1,-1 0,0 0,0 0,0 0,0 0,0 0,0 0,-1-1,0 1,1-1,-1 0,0 0,0 0,0 0,-5 2,-66 23,38-15,19-9,0 0,0-1,0-1,0 0,-1-1,-31-5,45 5,-24-7,20 5</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3:35.682"/>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20 20,'1'65,"-2"86,-9-53,0 60,10-129,0-21</inkml:trace>
  <inkml:trace contextRef="#ctx0" brushRef="#br0" timeOffset="1">68 11,'138'-10,"-134"10,0-1,-1 1,1 0,0 0,0 0,0 1,0 0,-1-1,1 1,0 0,-1 1,1-1,-1 1,1-1,-1 1,0 0,1 0,-1 1,0-1,-1 1,1-1,0 1,-1 0,1 0,-1 0,0 1,0-1,0 0,-1 1,3 6,1-2,-1 0,-1 1,0 0,0-1,0 1,-1 0,-1 0,1 1,-1 11,-1-16,-1 0,1-1,-1 1,0 0,0-1,-1 1,1-1,-1 0,0 1,0-1,-1 0,1 0,-1 0,0-1,0 1,0-1,0 1,-1-1,1 0,-6 3,-1 2,-1-1,0 0,0 0,-1-1,0 0,0-1,-15 4,7-4,0 2,1 1,0 0,-27 17,55-23,-1 0,1-1,0 0,-1 0,14-1,4-1,-14 0,0 1,0 0,0 0,0 1,23 6,-32-6,0 0,-1 0,1 0,0 1,-1-1,1 1,-1 0,0 0,1 0,-1 0,0 0,0 0,0 0,-1 1,1-1,-1 1,1-1,-1 1,0 0,0 0,0-1,0 1,0 0,-1 0,1 0,-1 0,0 0,0 0,0 4,0-2,-1 0,0 0,1 0,-2 0,1 0,-1 0,1 0,-1 0,-1-1,1 1,-1-1,0 1,0-1,0 0,0 0,-1 0,1-1,-1 1,0-1,0 0,0 0,-1 0,1-1,-1 1,0-1,-5 2,-6 2,-1-1,0 0,0-1,0-1,-1 0,-25 0,35-3</inkml:trace>
  <inkml:trace contextRef="#ctx0" brushRef="#br0" timeOffset="2">452 41,'16'-2,"1"0,-1 0,22-7,-25 5,0 1,1 0,-1 1,1 0,22 1,-32 2,0 0,0-1,0 1,0 1,0-1,0 0,0 1,-1 0,1 0,-1 0,1 1,-1-1,0 1,1 0,-1-1,-1 1,1 1,0-1,-1 0,0 1,1-1,2 8,1 2,0-1,-1 1,0 0,-1 1,-1-1,4 25,-7-31,0 0,0 0,0 0,-1-1,0 1,0 0,-1-1,0 1,0-1,0 1,-1-1,0 0,0 0,-1 0,-6 9,1-6,0 1,0-2,-1 1,-13 8,-9 8,13-11,-1-1,-39 20,9-12,38-17,1 1,-1 0,1 1,0 0,-20 15,31-21,-1 0,1 0,-1 0,1 1,0-1,-1 0,1 0,0 1,-1-1,1 0,0 1,0-1,-1 0,1 1,0-1,0 0,-1 1,1-1,0 1,0-1,0 0,0 1,0-1,0 1,0-1,0 0,0 1,0-1,0 1,0-1,0 1,0-1,0 0,0 1,0-1,0 1,1-1,-1 0,0 1,0-1,0 1,1-1,-1 1,23 7,28-5,299-3,-342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3:35.685"/>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0 83,'1'22,"2"0,8 40,-6-41,-1 0,-1 0,0 27,6 206,-9-245</inkml:trace>
  <inkml:trace contextRef="#ctx0" brushRef="#br0" timeOffset="1">29 52,'70'-1,"76"3,-140-1,-1 1,0-1,0 1,1 1,-1-1,-1 1,1 0,0 0,-1 0,1 1,-1-1,0 1,0 0,0 0,-1 1,0-1,4 7,-3-6,-1-1,-1 1,1 0,-1 0,0 0,0 0,0 0,-1 0,1 0,-1 1,0-1,-1 1,0-1,0 0,0 1,0-1,-3 11,2-15,1 1,-2 0,1-1,0 1,0 0,0-1,-1 0,1 1,-1-1,1 0,-1 0,1 0,-1 0,0 0,0 0,1 0,-1 0,-3 0,-44 9,4 0,5 4,34-13,-1 1,1 0,0 1,0 0,0 0,0 0,0 0,0 1,1 0,-8 7,11-10,1 1,-1-1,0 1,1 0,-1-1,1 1,0 0,0 0,0 0,0 0,-2 3,4-4,0 0,0 0,-1 0,1-1,0 1,0 0,0-1,0 1,0-1,0 1,0-1,0 1,0-1,0 0,0 1,0-1,0 0,0 0,0 0,0 0,0 0,0 0,1 0,-1 0,0 0,2-1,32 1,-17-1,1 1,0 1,-1 1,1 1,22 5,-37-6,0 1,0-1,0 1,0 0,0 0,-1 0,1 0,-1 1,0-1,0 1,0 0,0 0,-1 0,0 0,0 0,3 8,-2-6,-1 0,0-1,-1 1,1 0,-1 0,0 0,0 0,-1 0,0 0,0 0,-1 0,-1 11,1-15,0 0,0 0,-1 0,1 0,0 0,-1 0,0 0,1 0,-1 0,0-1,0 1,0-1,0 1,0-1,0 0,0 0,-1 0,1 0,0 0,-3 0,-59 10,24-4,24-4,-1 0,1-1,-1-1,-33-2,17 1,24 0</inkml:trace>
  <inkml:trace contextRef="#ctx0" brushRef="#br0" timeOffset="2">491 62,'0'4,"0"-1,0 1,1-1,-1 1,1-1,-1 0,1 1,0-1,2 5,-3-8,1 0,-1 0,0 1,0-1,0 0,1 0,-1 1,0-1,0 0,1 0,-1 1,0-1,1 0,-1 0,0 0,1 0,-1 0,0 1,1-1,-1 0,0 0,1 0,-1 0,0 0,1 0,-1 0,0 0,1 0,-1 0,0 0,1-1,-1 1,17-16,-7 3,1 1,1 1,0 0,0 0,26-16,-37 27,-1-1,1 1,0 0,0-1,0 1,0 0,0 0,0 0,0 0,0 0,-1 0,1 0,0 0,0 0,0 0,0 0,0 1,0-1,0 0,0 1,-1-1,1 0,0 1,0-1,0 1,-1 0,1-1,0 1,-1-1,1 1,0 0,-1 0,1-1,-1 1,1 0,-1 0,0 0,1-1,-1 1,0 0,1 0,-1 0,0 1,15 52,-11-37,0 1,-1 0,0 0,-1 0,-1 1,-2 23,5 52,-1-61,-3 65,-1-43,1-47</inkml:trace>
  <inkml:trace contextRef="#ctx0" brushRef="#br0" timeOffset="3">539 533,'126'-10,"142"1,-239 9,-20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3:35.689"/>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10 20,'10'144,"-12"-38,4 135,2-225,-2-10</inkml:trace>
  <inkml:trace contextRef="#ctx0" brushRef="#br0" timeOffset="1">20 10,'177'-10,"-170"11,-1 0,0 0,1 0,-1 1,0 0,0 0,0 1,0 0,0 0,-1 0,1 0,-1 1,8 7,-5-4,-2-1,1 1,-1 0,1 1,-2 0,1 0,-1 0,6 16,-9-20,0-1,-1 1,0 0,0 1,0-1,-1 0,1 0,-1 0,0 0,0 1,-1-1,1 0,-1 0,0 0,0 0,0 0,-1 0,1 0,-1 0,0-1,0 1,0 0,0-1,-1 0,0 1,1-1,-1 0,0 0,-1-1,1 1,0-1,-6 4,-36 14,0-2,-81 21,143-41,-1 0,0 2,32 2,0 0,-43-2,0 1,0-1,0 1,0 0,0 0,0 1,0 0,0-1,-1 2,1-1,-1 0,0 1,0 0,1 0,-2 0,1 0,0 1,-1 0,0 0,5 5,-4-2,0-1,0 1,-1 0,0 1,0-1,0 0,-1 1,0 0,-1-1,1 1,-2 0,1 9,-1-15,0 0,0 0,0 0,0 0,0 0,0 0,-1 0,1-1,0 1,-1 0,0 0,1 0,-1-1,0 1,0 0,0-1,0 1,-1-1,1 1,0-1,0 0,-4 3,1-3,0 1,0-1,-1 0,1 0,-1 0,1 0,0-1,-6 0,3 1,-42 8,39-6,1-1,-1 0,1-1,-12 1,-19-2,10 0,-1-1,-47-7,70 7</inkml:trace>
  <inkml:trace contextRef="#ctx0" brushRef="#br0" timeOffset="2">579 60,'8'1,"-1"-1,1 1,-1 1,1-1,-1 2,0-1,0 0,0 1,0 1,0-1,-1 1,1 0,8 8,-1 1,0-1,-1 2,-1 0,18 25,-13-11,-1 0,16 39,-29-60,0 0,0 1,-1-1,1 1,-1-1,-1 1,0-1,0 1,0 0,-1 0,0-1,-1 1,0 0,0 0,0-1,-1 1,0-1,-1 1,0-1,0 0,0 0,-1 0,0-1,0 1,-1-1,0 0,0 0,0 0,-1-1,-12 10,5-7,0 0,-1 0,0-1,-24 8,31-12,1-2,0 1,-1-1,1 0,-1 0,0 0,1-1,-1 0,1-1,-1 1,0-1,1 0,-11-4,12 2,0-1,1 0,-1 1,1-1,0-1,0 1,0-1,1 1,-1-1,1 0,0 0,1-1,-1 1,-2-11,-19-30,19 39,1 0,1 0,-1 0,1-1,0 1,1-1,0 0,0 0,0 1,0-12,1-87,2 61,0 38,0-1,0 1,1 0,-1-1,2 1,-1 0,1 0,0 0,0 1,1-1,0 1,0 0,1 0,0 0,0 0,0 1,0 0,1 0,0 0,0 1,1 0,-1 0,1 1,-1-1,1 1,13-3,11-2,-24 7</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3:35.6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45,'-2'82,"4"88,4-121,2 69,-9-80,-1-24,2 1,0-1,0 1,5 26,-2-32</inkml:trace>
  <inkml:trace contextRef="#ctx0" brushRef="#br0" timeOffset="1">1 18,'83'-15,"-66"14,1 0,0 1,-1 1,1 0,0 1,-1 1,0 1,0 1,0 0,22 10,-15-3,0 2,-1 0,-1 1,-1 1,0 1,34 38,-50-51,-1 1,-1 0,1 0,-1 0,0 0,0 1,0 0,-1-1,0 1,0 0,-1 0,1 0,0 8,-2-9,0-1,-1 1,1-1,-1 1,0-1,0 1,0-1,-1 1,0-1,1 0,-1 0,-1 0,1 0,-1 0,1-1,-1 1,0-1,-4 4,-12 9,-1 0,-1-2,0 0,-1-1,0-1,-31 11,19-7,-18 9,19-8,-1-2,-47 16,70-29,1 0</inkml:trace>
  <inkml:trace contextRef="#ctx0" brushRef="#br0" timeOffset="2">644 4,'24'0,"10"-1,0 1,0 2,-1 2,52 11,-78-14,0 1,0 0,-1 1,1 0,0 0,-1 0,0 1,0 0,0 0,0 0,0 1,-1 0,0 0,0 0,0 1,-1 0,0 0,0 0,0 0,-1 0,0 1,0 0,-1-1,1 1,-2 0,1 0,1 11,-3-14,0 0,0 0,0 0,-1 0,1 0,-1-1,0 1,0 0,0-1,-1 1,1 0,-1-1,0 0,0 1,0-1,0 0,0 0,-1 0,0 0,1 0,-1-1,0 1,-5 2,-7 4,-1 0,1-2,-1 0,-18 6,-4 1,21-8,0-1,0-1,0 0,-1-2,1 0,-1 0,-29-3,82 1,-23-1,1 0,-1 1,1 1,-1 0,0 1,1 0,-1 0,0 2,0 0,22 9,-26-8,0 0,-1 1,1 0,-1 0,0 1,0-1,-1 1,9 12,-14-16,0-1,0 0,1 0,-1 1,-1-1,1 0,0 1,-1-1,1 1,-1-1,0 1,1-1,-1 1,-1-1,1 1,0-1,-1 1,1-1,-1 1,1-1,-1 1,0-1,0 0,-1 1,1-1,0 0,-1 0,1 0,-1 0,1 0,-1 0,0-1,0 1,0-1,0 1,0-1,-3 2,-12 8,-1-1,1-1,-2 0,1-1,-39 10,45-15,0 0,-1-1,1 0,-1-1,1-1,-1 0,1 0,-1-1,1-1,-22-5,26 4,0 0,1-1,-1 0,1-1,0 1,0-1,0-1,1 1,0-1,-7-7,7 5</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3:35.6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5,'15'126,"-15"-110,1-1,0 0,1 0,0 1,2-1,6 21,-6-19,-1 0,-1 0,0 1,-1-1,-1 0,-3 21,1 14,2-40</inkml:trace>
  <inkml:trace contextRef="#ctx0" brushRef="#br0" timeOffset="1">55 19,'140'-14,"-75"12,-43 0,1 1,0 1,0 1,28 6,-46-5,-1 0,1 0,-1 0,0 1,0 0,0 0,0 0,-1 0,1 1,-1-1,0 1,0 0,0 0,-1 0,1 0,-1 1,0-1,0 1,0-1,1 9,2 2,-2 1,1-1,-2 1,0 0,-1 18,-1-28,0 0,-1 0,0 0,-1 0,1 0,-1-1,0 1,0 0,-1-1,0 1,0-1,0 0,-1 0,1 0,-1 0,0-1,-9 8,3-4,-1 0,0-1,-1 0,1-1,-1 0,-1-1,-16 5,10-6,-1-1,1-1,-1 0,0-2,-37-3,-6 0,-34 3,85 0</inkml:trace>
  <inkml:trace contextRef="#ctx0" brushRef="#br0" timeOffset="2">614 32,'77'-1,"84"3,-158-2,0 1,-1-1,1 1,0 0,-1 0,1 0,0 1,-1-1,1 0,-1 1,0 0,0-1,0 1,1 0,-2 0,1 1,0-1,0 0,-1 0,1 1,-1-1,0 1,1 0,-1-1,-1 1,1 0,0-1,-1 1,1 0,-1 0,0 3,1-1,-1-1,0 1,0-1,0 0,-1 1,1-1,-1 1,0-1,0 0,-1 1,1-1,-1 0,0 0,0 0,-1 0,1-1,-1 1,1-1,-6 5,-47 32,-106 57,154-93,-86 49,159-38,34-12,-65-3,0 1,37 7,7-4,-65-5,-2 1</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3:35.6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 40,'-15'154,"16"182,-1-324</inkml:trace>
  <inkml:trace contextRef="#ctx0" brushRef="#br0" timeOffset="1">42 110,'0'-2,"1"1,-1-1,1 1,0-1,-1 1,1-1,0 1,0 0,0-1,-1 1,2 0,-1 0,0 0,0 0,0 0,0 0,1 0,-1 0,0 0,1 0,-1 1,1-1,-1 1,1-1,-1 1,1-1,-1 1,1 0,0 0,-1 0,1 0,1 0,66 0,-52 1,-10-1,0 0,0 1,0 0,0 0,0 0,0 1,0 0,0 0,-1 1,1 0,11 7,-14-7,0 1,-1-1,1 1,-1-1,0 1,0 0,0 0,0 1,-1-1,0 0,0 1,0 0,0-1,-1 1,0 0,0 0,0 0,0 6,0-2,0 0,-1 1,0-1,0 0,-1 0,0 1,-1-1,0 0,-4 9,4-13,0 0,-1 0,0-1,0 1,-1-1,1 1,-1-1,0 0,0-1,0 1,-1-1,1 1,-1-1,0-1,0 1,-6 2,-28 14,-71 49,75-45,28-18</inkml:trace>
  <inkml:trace contextRef="#ctx0" brushRef="#br0" timeOffset="2">322 82,'8'-1,"0"0,1-1,-1 0,0 0,0-1,0 0,0 0,-1-1,1 0,-1 0,11-10,-7 7,-1 1,1-1,0 2,14-6,-24 10,0 1,0 0,0-1,0 1,0 0,0 0,0 0,0 0,0 0,0 0,1 0,-1 0,0 0,0 0,0 1,0-1,0 0,-1 1,1-1,0 0,0 1,0 0,0-1,0 1,1 1,-1 0,1 0,-1 0,0 0,0 0,0 0,0 0,0 1,0-1,-1 0,1 1,-1 2,2 11,-2 1,-2 30,1-25,9 71,-2-47,-1-3,4 68,-9-106,1 0,-1 0,1 0,1 0,-1 0,1 0,4 9,6 21,-10-24</inkml:trace>
  <inkml:trace contextRef="#ctx0" brushRef="#br0" timeOffset="3">378 542,'136'-8,"-56"1,-11 2,80-3,-136 8,-1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3:35.7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1,'-2'139,"5"146,11-173,-15-99</inkml:trace>
  <inkml:trace contextRef="#ctx0" brushRef="#br0" timeOffset="1">45 58,'0'-1,"1"0,0 0,-1 0,1 0,0 0,-1 0,1 1,0-1,0 0,-1 1,1-1,0 0,0 1,0-1,0 1,0-1,0 1,0 0,0 0,0-1,0 1,0 0,0 0,0 0,0 0,2 0,36-1,-35 1,98-12,-97 13,0-1,0 1,0 1,0-1,-1 1,1 0,0 0,-1 0,1 1,-1-1,0 1,0 0,0 0,0 1,4 4,49 61,-55-67,35 66,-24-40,-8-14,-1 1,-1-1,0 1,0 0,-1 19,0-22,-2-8,0-1,0 1,0-1,0 1,-1-1,1 1,-1-1,0 1,0-1,0 1,-1-1,1 0,-1 0,1 1,-1-1,0 0,0-1,-1 1,1 0,-4 2,-4 4,0-2,-1 1,0-1,-16 6,-16 11,32-18,-1 0,0-1,-24 8,-14 5,-13 3,53-20</inkml:trace>
  <inkml:trace contextRef="#ctx0" brushRef="#br0" timeOffset="2">662 86,'47'-2,"-33"0,-1 1,0 0,1 1,-1 1,1 0,-1 1,23 6,-30-4,1 0,-1 0,0 1,-1-1,1 2,-1-1,0 1,0-1,-1 1,1 1,-1-1,5 11,0 3,0-1,-2 1,7 25,-12-37,7 25,-1 0,-2 1,2 36,-8-66,-1 0,1 0,-1 0,0 0,0 0,-1-1,1 1,-1 0,0-1,0 1,0-1,0 0,0 0,-1 0,0 0,1 0,-1 0,0-1,0 1,-1-1,1 0,0 0,-1 0,-5 2,-12 5,0-1,-1 0,-24 4,27-7,4 0,0-1,0-1,0 0,0-1,0-1,0-1,-28-1,38-2,-1 0,1 0,0 0,0-1,0 1,1-1,-1 0,1-1,0 1,0-1,1 1,-1-1,1-1,0 1,-3-7,-3-7,1 0,1 0,-6-24,10 26,0-1,1 1,1-28,1 37,0-1,0 0,1 0,1 1,-1-1,2 1,-1-1,7-15,5 5,0 1,1 0,0 2,25-22,6-6,-41 41,-1-1,1 0,1 1,-1 0,0 1,1-1,-1 1,1 0,0 0,0 1,0-1,11 0,-6 1</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6:09.8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1,'-2'139,"5"146,11-173,-15-99</inkml:trace>
  <inkml:trace contextRef="#ctx0" brushRef="#br0" timeOffset="1">45 58,'0'-1,"1"0,0 0,-1 0,1 0,0 0,-1 0,1 1,0-1,0 0,-1 1,1-1,0 0,0 1,0-1,0 1,0-1,0 1,0 0,0 0,0-1,0 1,0 0,0 0,0 0,0 0,2 0,36-1,-35 1,98-12,-97 13,0-1,0 1,0 1,0-1,-1 1,1 0,0 0,-1 0,1 1,-1-1,0 1,0 0,0 0,0 1,4 4,49 61,-55-67,35 66,-24-40,-8-14,-1 1,-1-1,0 1,0 0,-1 19,0-22,-2-8,0-1,0 1,0-1,0 1,-1-1,1 1,-1-1,0 1,0-1,0 1,-1-1,1 0,-1 0,1 1,-1-1,0 0,0-1,-1 1,1 0,-4 2,-4 4,0-2,-1 1,0-1,-16 6,-16 11,32-18,-1 0,0-1,-24 8,-14 5,-13 3,53-20</inkml:trace>
  <inkml:trace contextRef="#ctx0" brushRef="#br0" timeOffset="2">662 86,'47'-2,"-33"0,-1 1,0 0,1 1,-1 1,1 0,-1 1,23 6,-30-4,1 0,-1 0,0 1,-1-1,1 2,-1-1,0 1,0-1,-1 1,1 1,-1-1,5 11,0 3,0-1,-2 1,7 25,-12-37,7 25,-1 0,-2 1,2 36,-8-66,-1 0,1 0,-1 0,0 0,0 0,-1-1,1 1,-1 0,0-1,0 1,0-1,0 0,0 0,-1 0,0 0,1 0,-1 0,0-1,0 1,-1-1,1 0,0 0,-1 0,-5 2,-12 5,0-1,-1 0,-24 4,27-7,4 0,0-1,0-1,0 0,0-1,0-1,0-1,-28-1,38-2,-1 0,1 0,0 0,0-1,0 1,1-1,-1 0,1-1,0 1,0-1,1 1,-1-1,1-1,0 1,-3-7,-3-7,1 0,1 0,-6-24,10 26,0-1,1 1,1-28,1 37,0-1,0 0,1 0,1 1,-1-1,2 1,-1-1,7-15,5 5,0 1,1 0,0 2,25-22,6-6,-41 41,-1-1,1 0,1 1,-1 0,0 1,1-1,-1 1,1 0,0 0,0 1,0-1,11 0,-6 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4:45.506"/>
    </inkml:context>
    <inkml:brush xml:id="br0">
      <inkml:brushProperty name="width" value="0.05004" units="cm"/>
      <inkml:brushProperty name="height" value="0.05004" units="cm"/>
      <inkml:brushProperty name="color" value="#E71224"/>
      <inkml:brushProperty name="ignorePressure" value="1"/>
    </inkml:brush>
  </inkml:definitions>
  <inkml:trace contextRef="#ctx0" brushRef="#br0">0 2,'6'3,"-1"0,0 1,0-1,-1 1,1 0,-1 0,1 0,4 7,-6-7,100 88,-7-7,3 2,-45-36,-51-48</inkml:trace>
  <inkml:trace contextRef="#ctx0" brushRef="#br0" timeOffset="1044.97">21 337,'5'-2,"0"0,0 0,0 0,0-1,0 1,-1-1,0 0,1-1,-1 1,6-8,18-11,46-33,-28 20,-18 12,0-1,34-39,7-7,-64 65,-3 3</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6:09.8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 40,'-15'154,"16"182,-1-324</inkml:trace>
  <inkml:trace contextRef="#ctx0" brushRef="#br0" timeOffset="1">42 110,'0'-2,"1"1,-1-1,1 1,0-1,-1 1,1-1,0 1,0 0,0-1,-1 1,2 0,-1 0,0 0,0 0,0 0,0 0,1 0,-1 0,0 0,1 0,-1 1,1-1,-1 1,1-1,-1 1,1-1,-1 1,1 0,0 0,-1 0,1 0,1 0,66 0,-52 1,-10-1,0 0,0 1,0 0,0 0,0 0,0 1,0 0,0 0,-1 1,1 0,11 7,-14-7,0 1,-1-1,1 1,-1-1,0 1,0 0,0 0,0 1,-1-1,0 0,0 1,0 0,0-1,-1 1,0 0,0 0,0 0,0 6,0-2,0 0,-1 1,0-1,0 0,-1 0,0 1,-1-1,0 0,-4 9,4-13,0 0,-1 0,0-1,0 1,-1-1,1 1,-1-1,0 0,0-1,0 1,-1-1,1 1,-1-1,0-1,0 1,-6 2,-28 14,-71 49,75-45,28-18</inkml:trace>
  <inkml:trace contextRef="#ctx0" brushRef="#br0" timeOffset="2">322 82,'8'-1,"0"0,1-1,-1 0,0 0,0-1,0 0,0 0,-1-1,1 0,-1 0,11-10,-7 7,-1 1,1-1,0 2,14-6,-24 10,0 1,0 0,0-1,0 1,0 0,0 0,0 0,0 0,0 0,0 0,1 0,-1 0,0 0,0 0,0 1,0-1,0 0,-1 1,1-1,0 0,0 1,0 0,0-1,0 1,1 1,-1 0,1 0,-1 0,0 0,0 0,0 0,0 0,0 1,0-1,-1 0,1 1,-1 2,2 11,-2 1,-2 30,1-25,9 71,-2-47,-1-3,4 68,-9-106,1 0,-1 0,1 0,1 0,-1 0,1 0,4 9,6 21,-10-24</inkml:trace>
  <inkml:trace contextRef="#ctx0" brushRef="#br0" timeOffset="3">378 542,'136'-8,"-56"1,-11 2,80-3,-136 8,-1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6:09.8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5,'15'126,"-15"-110,1-1,0 0,1 0,0 1,2-1,6 21,-6-19,-1 0,-1 0,0 1,-1-1,-1 0,-3 21,1 14,2-40</inkml:trace>
  <inkml:trace contextRef="#ctx0" brushRef="#br0" timeOffset="1">55 19,'140'-14,"-75"12,-43 0,1 1,0 1,0 1,28 6,-46-5,-1 0,1 0,-1 0,0 1,0 0,0 0,0 0,-1 0,1 1,-1-1,0 1,0 0,0 0,-1 0,1 0,-1 1,0-1,0 1,0-1,1 9,2 2,-2 1,1-1,-2 1,0 0,-1 18,-1-28,0 0,-1 0,0 0,-1 0,1 0,-1-1,0 1,0 0,-1-1,0 1,0-1,0 0,-1 0,1 0,-1 0,0-1,-9 8,3-4,-1 0,0-1,-1 0,1-1,-1 0,-1-1,-16 5,10-6,-1-1,1-1,-1 0,0-2,-37-3,-6 0,-34 3,85 0</inkml:trace>
  <inkml:trace contextRef="#ctx0" brushRef="#br0" timeOffset="2">614 32,'77'-1,"84"3,-158-2,0 1,-1-1,1 1,0 0,-1 0,1 0,0 1,-1-1,1 0,-1 1,0 0,0-1,0 1,1 0,-2 0,1 1,0-1,0 0,-1 0,1 1,-1-1,0 1,1 0,-1-1,-1 1,1 0,0-1,-1 1,1 0,-1 0,0 3,1-1,-1-1,0 1,0-1,0 0,-1 1,1-1,-1 1,0-1,0 0,-1 1,1-1,-1 0,0 0,0 0,-1 0,1-1,-1 1,1-1,-6 5,-47 32,-106 57,154-93,-86 49,159-38,34-12,-65-3,0 1,37 7,7-4,-65-5,-2 1</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6:09.8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45,'-2'82,"4"88,4-121,2 69,-9-80,-1-24,2 1,0-1,0 1,5 26,-2-32</inkml:trace>
  <inkml:trace contextRef="#ctx0" brushRef="#br0" timeOffset="1">1 18,'83'-15,"-66"14,1 0,0 1,-1 1,1 0,0 1,-1 1,0 1,0 1,0 0,22 10,-15-3,0 2,-1 0,-1 1,-1 1,0 1,34 38,-50-51,-1 1,-1 0,1 0,-1 0,0 0,0 1,0 0,-1-1,0 1,0 0,-1 0,1 0,0 8,-2-9,0-1,-1 1,1-1,-1 1,0-1,0 1,0-1,-1 1,0-1,1 0,-1 0,-1 0,1 0,-1 0,1-1,-1 1,0-1,-4 4,-12 9,-1 0,-1-2,0 0,-1-1,0-1,-31 11,19-7,-18 9,19-8,-1-2,-47 16,70-29,1 0</inkml:trace>
  <inkml:trace contextRef="#ctx0" brushRef="#br0" timeOffset="2">644 4,'24'0,"10"-1,0 1,0 2,-1 2,52 11,-78-14,0 1,0 0,-1 1,1 0,0 0,-1 0,0 1,0 0,0 0,0 0,0 1,-1 0,0 0,0 0,0 1,-1 0,0 0,0 0,0 0,-1 0,0 1,0 0,-1-1,1 1,-2 0,1 0,1 11,-3-14,0 0,0 0,0 0,-1 0,1 0,-1-1,0 1,0 0,0-1,-1 1,1 0,-1-1,0 0,0 1,0-1,0 0,0 0,-1 0,0 0,1 0,-1-1,0 1,-5 2,-7 4,-1 0,1-2,-1 0,-18 6,-4 1,21-8,0-1,0-1,0 0,-1-2,1 0,-1 0,-29-3,82 1,-23-1,1 0,-1 1,1 1,-1 0,0 1,1 0,-1 0,0 2,0 0,22 9,-26-8,0 0,-1 1,1 0,-1 0,0 1,0-1,-1 1,9 12,-14-16,0-1,0 0,1 0,-1 1,-1-1,1 0,0 1,-1-1,1 1,-1-1,0 1,1-1,-1 1,-1-1,1 1,0-1,-1 1,1-1,-1 1,1-1,-1 1,0-1,0 0,-1 1,1-1,0 0,-1 0,1 0,-1 0,1 0,-1 0,0-1,0 1,0-1,0 1,0-1,-3 2,-12 8,-1-1,1-1,-2 0,1-1,-39 10,45-15,0 0,-1-1,1 0,-1-1,1-1,-1 0,1 0,-1-1,1-1,-22-5,26 4,0 0,1-1,-1 0,1-1,0 1,0-1,0-1,1 1,0-1,-7-7,7 5</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6:09.882"/>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0 83,'1'22,"2"0,8 40,-6-41,-1 0,-1 0,0 27,6 206,-9-245</inkml:trace>
  <inkml:trace contextRef="#ctx0" brushRef="#br0" timeOffset="1">29 52,'70'-1,"76"3,-140-1,-1 1,0-1,0 1,1 1,-1-1,-1 1,1 0,0 0,-1 0,1 1,-1-1,0 1,0 0,0 0,-1 1,0-1,4 7,-3-6,-1-1,-1 1,1 0,-1 0,0 0,0 0,0 0,-1 0,1 0,-1 1,0-1,-1 1,0-1,0 0,0 1,0-1,-3 11,2-15,1 1,-2 0,1-1,0 1,0 0,0-1,-1 0,1 1,-1-1,1 0,-1 0,1 0,-1 0,0 0,0 0,1 0,-1 0,-3 0,-44 9,4 0,5 4,34-13,-1 1,1 0,0 1,0 0,0 0,0 0,0 0,0 1,1 0,-8 7,11-10,1 1,-1-1,0 1,1 0,-1-1,1 1,0 0,0 0,0 0,0 0,-2 3,4-4,0 0,0 0,-1 0,1-1,0 1,0 0,0-1,0 1,0-1,0 1,0-1,0 1,0-1,0 0,0 1,0-1,0 0,0 0,0 0,0 0,0 0,0 0,1 0,-1 0,0 0,2-1,32 1,-17-1,1 1,0 1,-1 1,1 1,22 5,-37-6,0 1,0-1,0 1,0 0,0 0,-1 0,1 0,-1 1,0-1,0 1,0 0,0 0,-1 0,0 0,0 0,3 8,-2-6,-1 0,0-1,-1 1,1 0,-1 0,0 0,0 0,-1 0,0 0,0 0,-1 0,-1 11,1-15,0 0,0 0,-1 0,1 0,0 0,-1 0,0 0,1 0,-1 0,0-1,0 1,0-1,0 1,0-1,0 0,0 0,-1 0,1 0,0 0,-3 0,-59 10,24-4,24-4,-1 0,1-1,-1-1,-33-2,17 1,24 0</inkml:trace>
  <inkml:trace contextRef="#ctx0" brushRef="#br0" timeOffset="2">491 62,'0'4,"0"-1,0 1,1-1,-1 1,1-1,-1 0,1 1,0-1,2 5,-3-8,1 0,-1 0,0 1,0-1,0 0,1 0,-1 1,0-1,0 0,1 0,-1 1,0-1,1 0,-1 0,0 0,1 0,-1 0,0 1,1-1,-1 0,0 0,1 0,-1 0,0 0,1 0,-1 0,0 0,1 0,-1 0,0 0,1-1,-1 1,17-16,-7 3,1 1,1 1,0 0,0 0,26-16,-37 27,-1-1,1 1,0 0,0-1,0 1,0 0,0 0,0 0,0 0,0 0,-1 0,1 0,0 0,0 0,0 0,0 0,0 1,0-1,0 0,0 1,-1-1,1 0,0 1,0-1,0 1,-1 0,1-1,0 1,-1-1,1 1,0 0,-1 0,1-1,-1 1,1 0,-1 0,0 0,1-1,-1 1,0 0,1 0,-1 0,0 1,15 52,-11-37,0 1,-1 0,0 0,-1 0,-1 1,-2 23,5 52,-1-61,-3 65,-1-43,1-47</inkml:trace>
  <inkml:trace contextRef="#ctx0" brushRef="#br0" timeOffset="3">539 533,'126'-10,"142"1,-239 9,-20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6:09.886"/>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10 20,'10'144,"-12"-38,4 135,2-225,-2-10</inkml:trace>
  <inkml:trace contextRef="#ctx0" brushRef="#br0" timeOffset="1">20 10,'177'-10,"-170"11,-1 0,0 0,1 0,-1 1,0 0,0 0,0 1,0 0,0 0,-1 0,1 0,-1 1,8 7,-5-4,-2-1,1 1,-1 0,1 1,-2 0,1 0,-1 0,6 16,-9-20,0-1,-1 1,0 0,0 1,0-1,-1 0,1 0,-1 0,0 0,0 1,-1-1,1 0,-1 0,0 0,0 0,0 0,-1 0,1 0,-1 0,0-1,0 1,0 0,0-1,-1 0,0 1,1-1,-1 0,0 0,-1-1,1 1,0-1,-6 4,-36 14,0-2,-81 21,143-41,-1 0,0 2,32 2,0 0,-43-2,0 1,0-1,0 1,0 0,0 0,0 1,0 0,0-1,-1 2,1-1,-1 0,0 1,0 0,1 0,-2 0,1 0,0 1,-1 0,0 0,5 5,-4-2,0-1,0 1,-1 0,0 1,0-1,0 0,-1 1,0 0,-1-1,1 1,-2 0,1 9,-1-15,0 0,0 0,0 0,0 0,0 0,0 0,-1 0,1-1,0 1,-1 0,0 0,1 0,-1-1,0 1,0 0,0-1,0 1,-1-1,1 1,0-1,0 0,-4 3,1-3,0 1,0-1,-1 0,1 0,-1 0,1 0,0-1,-6 0,3 1,-42 8,39-6,1-1,-1 0,1-1,-12 1,-19-2,10 0,-1-1,-47-7,70 7</inkml:trace>
  <inkml:trace contextRef="#ctx0" brushRef="#br0" timeOffset="2">579 60,'8'1,"-1"-1,1 1,-1 1,1-1,-1 2,0-1,0 0,0 1,0 1,0-1,-1 1,1 0,8 8,-1 1,0-1,-1 2,-1 0,18 25,-13-11,-1 0,16 39,-29-60,0 0,0 1,-1-1,1 1,-1-1,-1 1,0-1,0 1,0 0,-1 0,0-1,-1 1,0 0,0 0,0-1,-1 1,0-1,-1 1,0-1,0 0,0 0,-1 0,0-1,0 1,-1-1,0 0,0 0,0 0,-1-1,-12 10,5-7,0 0,-1 0,0-1,-24 8,31-12,1-2,0 1,-1-1,1 0,-1 0,0 0,1-1,-1 0,1-1,-1 1,0-1,1 0,-11-4,12 2,0-1,1 0,-1 1,1-1,0-1,0 1,0-1,1 1,-1-1,1 0,0 0,1-1,-1 1,-2-11,-19-30,19 39,1 0,1 0,-1 0,1-1,0 1,1-1,0 0,0 0,0 1,0-12,1-87,2 61,0 38,0-1,0 1,1 0,-1-1,2 1,-1 0,1 0,0 0,0 1,1-1,0 1,0 0,1 0,0 0,0 0,0 1,0 0,1 0,0 0,0 1,1 0,-1 0,1 1,-1-1,1 1,13-3,11-2,-24 7</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6:09.879"/>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20 20,'1'65,"-2"86,-9-53,0 60,10-129,0-21</inkml:trace>
  <inkml:trace contextRef="#ctx0" brushRef="#br0" timeOffset="1">68 11,'138'-10,"-134"10,0-1,-1 1,1 0,0 0,0 0,0 1,0 0,-1-1,1 1,0 0,-1 1,1-1,-1 1,1-1,-1 1,0 0,1 0,-1 1,0-1,-1 1,1-1,0 1,-1 0,1 0,-1 0,0 1,0-1,0 0,-1 1,3 6,1-2,-1 0,-1 1,0 0,0-1,0 1,-1 0,-1 0,1 1,-1 11,-1-16,-1 0,1-1,-1 1,0 0,0-1,-1 1,1-1,-1 0,0 1,0-1,-1 0,1 0,-1 0,0-1,0 1,0-1,0 1,-1-1,1 0,-6 3,-1 2,-1-1,0 0,0 0,-1-1,0 0,0-1,-15 4,7-4,0 2,1 1,0 0,-27 17,55-23,-1 0,1-1,0 0,-1 0,14-1,4-1,-14 0,0 1,0 0,0 0,0 1,23 6,-32-6,0 0,-1 0,1 0,0 1,-1-1,1 1,-1 0,0 0,1 0,-1 0,0 0,0 0,0 0,-1 1,1-1,-1 1,1-1,-1 1,0 0,0 0,0-1,0 1,0 0,-1 0,1 0,-1 0,0 0,0 0,0 4,0-2,-1 0,0 0,1 0,-2 0,1 0,-1 0,1 0,-1 0,-1-1,1 1,-1-1,0 1,0-1,0 0,0 0,-1 0,1-1,-1 1,0-1,0 0,0 0,-1 0,1-1,-1 1,0-1,-5 2,-6 2,-1-1,0 0,0-1,0-1,-1 0,-25 0,35-3</inkml:trace>
  <inkml:trace contextRef="#ctx0" brushRef="#br0" timeOffset="2">452 41,'16'-2,"1"0,-1 0,22-7,-25 5,0 1,1 0,-1 1,1 0,22 1,-32 2,0 0,0-1,0 1,0 1,0-1,0 0,0 1,-1 0,1 0,-1 0,1 1,-1-1,0 1,1 0,-1-1,-1 1,1 1,0-1,-1 0,0 1,1-1,2 8,1 2,0-1,-1 1,0 0,-1 1,-1-1,4 25,-7-31,0 0,0 0,0 0,-1-1,0 1,0 0,-1-1,0 1,0-1,0 1,-1-1,0 0,0 0,-1 0,-6 9,1-6,0 1,0-2,-1 1,-13 8,-9 8,13-11,-1-1,-39 20,9-12,38-17,1 1,-1 0,1 1,0 0,-20 15,31-21,-1 0,1 0,-1 0,1 1,0-1,-1 0,1 0,0 1,-1-1,1 0,0 1,0-1,-1 0,1 1,0-1,0 0,-1 1,1-1,0 1,0-1,0 0,0 1,0-1,0 1,0-1,0 0,0 1,0-1,0 1,0-1,0 1,0-1,0 0,0 1,0-1,0 1,1-1,-1 0,0 1,0-1,0 1,1-1,-1 1,23 7,28-5,299-3,-342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6:09.876"/>
    </inkml:context>
    <inkml:brush xml:id="br0">
      <inkml:brushProperty name="width" value="0.04987" units="cm"/>
      <inkml:brushProperty name="height" value="0.04987" units="cm"/>
      <inkml:brushProperty name="color" value="#E71224"/>
      <inkml:brushProperty name="ignorePressure" value="1"/>
    </inkml:brush>
  </inkml:definitions>
  <inkml:trace contextRef="#ctx0" brushRef="#br0">47 1,'0'575,"0"-565</inkml:trace>
  <inkml:trace contextRef="#ctx0" brushRef="#br0" timeOffset="1">0 24,'209'-12,"-204"12,0 0,0 0,0 0,0 0,0 1,-1 0,1 0,0 0,-1 1,1-1,4 4,-7-4,0 1,0 0,0 1,0-1,-1 0,0 0,1 1,-1-1,0 1,0-1,0 1,0 0,0-1,-1 1,0 0,1-1,-1 1,0 0,0 0,-1 5,4 24,-3-29,1 0,-1 0,1 0,-1 0,0 0,0 0,0 0,-1-1,1 1,-1 0,1 0,-1 0,0 0,0-1,0 1,-1 0,1-1,-1 1,1-1,-1 1,-3 2,-5 5,0-1,-1 0,-1-1,1 0,-1 0,-1-2,1 1,-1-2,0 1,-27 6,51-13,1 1,-1 0,1 1,-1 0,1 1,-1 0,0 1,0 0,13 6,4-1,-25-7,0 1,0-1,0 0,0 1,0-1,0 1,0 0,0 0,0 0,-1 0,1 1,-1-1,0 1,0-1,0 1,0 0,0 0,0 0,-1 0,0 0,1 0,-1 1,0-1,-1 0,1 0,0 1,-1-1,0 1,0-1,0 0,0 1,-1-1,1 0,-1 1,0-1,-2 7,1-4,0 1,0-1,-1 1,0-1,0 0,0 0,-1 0,0 0,0-1,-1 1,0-1,0 0,0 0,0-1,-1 0,1 0,-11 6,4-5,1-1,-2 0,1 0,0-1,-1 0,1-1,-1-1,-16 0,19-1</inkml:trace>
  <inkml:trace contextRef="#ctx0" brushRef="#br0" timeOffset="2">474 35,'18'-1,"0"-1,32-7,-36 6,1 0,0 1,0 0,26 1,-38 2,0-1,1 1,-1 0,0 0,1 0,-1 1,0-1,0 1,0 0,0 0,0 0,0 0,-1 0,1 1,-1-1,0 1,1-1,-1 1,0 0,-1 0,1 0,0 0,-1 0,0 1,0-1,0 0,0 1,0-1,0 4,1 4,-1 1,0-1,0 1,-1-1,-1 1,0-1,-4 20,3-27,1 0,-1 0,0 0,0-1,0 1,-1 0,1-1,-1 0,0 1,0-1,0 0,0 0,0-1,-1 1,1-1,-9 4,-6 3,-1 0,-27 7,2 0,43-16,0 0,0 0,1 0,-1 0,0 1,1-1,-1 0,0 1,1-1,-1 1,0-1,1 1,-1-1,1 1,-1-1,1 1,-1-1,1 1,-1 0,1-1,-1 1,1 1,13 4,44-1,-36-3,7 1,-12-2,0 1,0 1,0 0,0 1,19 8,-32-11,-1 0,1 1,0-1,0 1,-1 0,1 0,-1 0,0 0,1 0,-1 0,0 1,0-1,0 1,-1-1,1 1,-1 0,1-1,-1 1,0 0,0 0,0 0,0 0,-1 0,1 0,-1 0,0 1,0-1,0 0,0 0,-1 0,1 0,-1 0,-1 5,1-5,-1 1,1-1,-1 0,0 0,0 0,0 0,0 0,0 0,0 0,-1-1,0 1,1-1,-1 0,0 0,0 0,0 0,-5 2,-66 23,38-15,19-9,0 0,0-1,0-1,0 0,-1-1,-31-5,45 5,-24-7,20 5</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5:28.4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 40,'-15'154,"16"182,-1-324</inkml:trace>
  <inkml:trace contextRef="#ctx0" brushRef="#br0" timeOffset="1">42 110,'0'-2,"1"1,-1-1,1 1,0-1,-1 1,1-1,0 1,0 0,0-1,-1 1,2 0,-1 0,0 0,0 0,0 0,0 0,1 0,-1 0,0 0,1 0,-1 1,1-1,-1 1,1-1,-1 1,1-1,-1 1,1 0,0 0,-1 0,1 0,1 0,66 0,-52 1,-10-1,0 0,0 1,0 0,0 0,0 0,0 1,0 0,0 0,-1 1,1 0,11 7,-14-7,0 1,-1-1,1 1,-1-1,0 1,0 0,0 0,0 1,-1-1,0 0,0 1,0 0,0-1,-1 1,0 0,0 0,0 0,0 6,0-2,0 0,-1 1,0-1,0 0,-1 0,0 1,-1-1,0 0,-4 9,4-13,0 0,-1 0,0-1,0 1,-1-1,1 1,-1-1,0 0,0-1,0 1,-1-1,1 1,-1-1,0-1,0 1,-6 2,-28 14,-71 49,75-45,28-18</inkml:trace>
  <inkml:trace contextRef="#ctx0" brushRef="#br0" timeOffset="2">322 82,'8'-1,"0"0,1-1,-1 0,0 0,0-1,0 0,0 0,-1-1,1 0,-1 0,11-10,-7 7,-1 1,1-1,0 2,14-6,-24 10,0 1,0 0,0-1,0 1,0 0,0 0,0 0,0 0,0 0,0 0,1 0,-1 0,0 0,0 0,0 1,0-1,0 0,-1 1,1-1,0 0,0 1,0 0,0-1,0 1,1 1,-1 0,1 0,-1 0,0 0,0 0,0 0,0 0,0 1,0-1,-1 0,1 1,-1 2,2 11,-2 1,-2 30,1-25,9 71,-2-47,-1-3,4 68,-9-106,1 0,-1 0,1 0,1 0,-1 0,1 0,4 9,6 21,-10-24</inkml:trace>
  <inkml:trace contextRef="#ctx0" brushRef="#br0" timeOffset="3">378 542,'136'-8,"-56"1,-11 2,80-3,-136 8,-1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5:28.4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1,'-2'139,"5"146,11-173,-15-99</inkml:trace>
  <inkml:trace contextRef="#ctx0" brushRef="#br0" timeOffset="1">45 58,'0'-1,"1"0,0 0,-1 0,1 0,0 0,-1 0,1 1,0-1,0 0,-1 1,1-1,0 0,0 1,0-1,0 1,0-1,0 1,0 0,0 0,0-1,0 1,0 0,0 0,0 0,0 0,2 0,36-1,-35 1,98-12,-97 13,0-1,0 1,0 1,0-1,-1 1,1 0,0 0,-1 0,1 1,-1-1,0 1,0 0,0 0,0 1,4 4,49 61,-55-67,35 66,-24-40,-8-14,-1 1,-1-1,0 1,0 0,-1 19,0-22,-2-8,0-1,0 1,0-1,0 1,-1-1,1 1,-1-1,0 1,0-1,0 1,-1-1,1 0,-1 0,1 1,-1-1,0 0,0-1,-1 1,1 0,-4 2,-4 4,0-2,-1 1,0-1,-16 6,-16 11,32-18,-1 0,0-1,-24 8,-14 5,-13 3,53-20</inkml:trace>
  <inkml:trace contextRef="#ctx0" brushRef="#br0" timeOffset="2">662 86,'47'-2,"-33"0,-1 1,0 0,1 1,-1 1,1 0,-1 1,23 6,-30-4,1 0,-1 0,0 1,-1-1,1 2,-1-1,0 1,0-1,-1 1,1 1,-1-1,5 11,0 3,0-1,-2 1,7 25,-12-37,7 25,-1 0,-2 1,2 36,-8-66,-1 0,1 0,-1 0,0 0,0 0,-1-1,1 1,-1 0,0-1,0 1,0-1,0 0,0 0,-1 0,0 0,1 0,-1 0,0-1,0 1,-1-1,1 0,0 0,-1 0,-5 2,-12 5,0-1,-1 0,-24 4,27-7,4 0,0-1,0-1,0 0,0-1,0-1,0-1,-28-1,38-2,-1 0,1 0,0 0,0-1,0 1,1-1,-1 0,1-1,0 1,0-1,1 1,-1-1,1-1,0 1,-3-7,-3-7,1 0,1 0,-6-24,10 26,0-1,1 1,1-28,1 37,0-1,0 0,1 0,1 1,-1-1,2 1,-1-1,7-15,5 5,0 1,1 0,0 2,25-22,6-6,-41 41,-1-1,1 0,1 1,-1 0,0 1,1-1,-1 1,1 0,0 0,0 1,0-1,11 0,-6 1</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5:28.4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5,'15'126,"-15"-110,1-1,0 0,1 0,0 1,2-1,6 21,-6-19,-1 0,-1 0,0 1,-1-1,-1 0,-3 21,1 14,2-40</inkml:trace>
  <inkml:trace contextRef="#ctx0" brushRef="#br0" timeOffset="1">55 19,'140'-14,"-75"12,-43 0,1 1,0 1,0 1,28 6,-46-5,-1 0,1 0,-1 0,0 1,0 0,0 0,0 0,-1 0,1 1,-1-1,0 1,0 0,0 0,-1 0,1 0,-1 1,0-1,0 1,0-1,1 9,2 2,-2 1,1-1,-2 1,0 0,-1 18,-1-28,0 0,-1 0,0 0,-1 0,1 0,-1-1,0 1,0 0,-1-1,0 1,0-1,0 0,-1 0,1 0,-1 0,0-1,-9 8,3-4,-1 0,0-1,-1 0,1-1,-1 0,-1-1,-16 5,10-6,-1-1,1-1,-1 0,0-2,-37-3,-6 0,-34 3,85 0</inkml:trace>
  <inkml:trace contextRef="#ctx0" brushRef="#br0" timeOffset="2">614 32,'77'-1,"84"3,-158-2,0 1,-1-1,1 1,0 0,-1 0,1 0,0 1,-1-1,1 0,-1 1,0 0,0-1,0 1,1 0,-2 0,1 1,0-1,0 0,-1 0,1 1,-1-1,0 1,1 0,-1-1,-1 1,1 0,0-1,-1 1,1 0,-1 0,0 3,1-1,-1-1,0 1,0-1,0 0,-1 1,1-1,-1 1,0-1,0 0,-1 1,1-1,-1 0,0 0,0 0,-1 0,1-1,-1 1,1-1,-6 5,-47 32,-106 57,154-93,-86 49,159-38,34-12,-65-3,0 1,37 7,7-4,-65-5,-2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4:29.384"/>
    </inkml:context>
    <inkml:brush xml:id="br0">
      <inkml:brushProperty name="width" value="0.04987" units="cm"/>
      <inkml:brushProperty name="height" value="0.04987" units="cm"/>
      <inkml:brushProperty name="color" value="#E71224"/>
      <inkml:brushProperty name="ignorePressure" value="1"/>
    </inkml:brush>
  </inkml:definitions>
  <inkml:trace contextRef="#ctx0" brushRef="#br0">0 1,'0'0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5:28.4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45,'-2'82,"4"88,4-121,2 69,-9-80,-1-24,2 1,0-1,0 1,5 26,-2-32</inkml:trace>
  <inkml:trace contextRef="#ctx0" brushRef="#br0" timeOffset="1">1 18,'83'-15,"-66"14,1 0,0 1,-1 1,1 0,0 1,-1 1,0 1,0 1,0 0,22 10,-15-3,0 2,-1 0,-1 1,-1 1,0 1,34 38,-50-51,-1 1,-1 0,1 0,-1 0,0 0,0 1,0 0,-1-1,0 1,0 0,-1 0,1 0,0 8,-2-9,0-1,-1 1,1-1,-1 1,0-1,0 1,0-1,-1 1,0-1,1 0,-1 0,-1 0,1 0,-1 0,1-1,-1 1,0-1,-4 4,-12 9,-1 0,-1-2,0 0,-1-1,0-1,-31 11,19-7,-18 9,19-8,-1-2,-47 16,70-29,1 0</inkml:trace>
  <inkml:trace contextRef="#ctx0" brushRef="#br0" timeOffset="2">644 4,'24'0,"10"-1,0 1,0 2,-1 2,52 11,-78-14,0 1,0 0,-1 1,1 0,0 0,-1 0,0 1,0 0,0 0,0 0,0 1,-1 0,0 0,0 0,0 1,-1 0,0 0,0 0,0 0,-1 0,0 1,0 0,-1-1,1 1,-2 0,1 0,1 11,-3-14,0 0,0 0,0 0,-1 0,1 0,-1-1,0 1,0 0,0-1,-1 1,1 0,-1-1,0 0,0 1,0-1,0 0,0 0,-1 0,0 0,1 0,-1-1,0 1,-5 2,-7 4,-1 0,1-2,-1 0,-18 6,-4 1,21-8,0-1,0-1,0 0,-1-2,1 0,-1 0,-29-3,82 1,-23-1,1 0,-1 1,1 1,-1 0,0 1,1 0,-1 0,0 2,0 0,22 9,-26-8,0 0,-1 1,1 0,-1 0,0 1,0-1,-1 1,9 12,-14-16,0-1,0 0,1 0,-1 1,-1-1,1 0,0 1,-1-1,1 1,-1-1,0 1,1-1,-1 1,-1-1,1 1,0-1,-1 1,1-1,-1 1,1-1,-1 1,0-1,0 0,-1 1,1-1,0 0,-1 0,1 0,-1 0,1 0,-1 0,0-1,0 1,0-1,0 1,0-1,-3 2,-12 8,-1-1,1-1,-2 0,1-1,-39 10,45-15,0 0,-1-1,1 0,-1-1,1-1,-1 0,1 0,-1-1,1-1,-22-5,26 4,0 0,1-1,-1 0,1-1,0 1,0-1,0-1,1 1,0-1,-7-7,7 5</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5:28.410"/>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10 20,'10'144,"-12"-38,4 135,2-225,-2-10</inkml:trace>
  <inkml:trace contextRef="#ctx0" brushRef="#br0" timeOffset="1">20 10,'177'-10,"-170"11,-1 0,0 0,1 0,-1 1,0 0,0 0,0 1,0 0,0 0,-1 0,1 0,-1 1,8 7,-5-4,-2-1,1 1,-1 0,1 1,-2 0,1 0,-1 0,6 16,-9-20,0-1,-1 1,0 0,0 1,0-1,-1 0,1 0,-1 0,0 0,0 1,-1-1,1 0,-1 0,0 0,0 0,0 0,-1 0,1 0,-1 0,0-1,0 1,0 0,0-1,-1 0,0 1,1-1,-1 0,0 0,-1-1,1 1,0-1,-6 4,-36 14,0-2,-81 21,143-41,-1 0,0 2,32 2,0 0,-43-2,0 1,0-1,0 1,0 0,0 0,0 1,0 0,0-1,-1 2,1-1,-1 0,0 1,0 0,1 0,-2 0,1 0,0 1,-1 0,0 0,5 5,-4-2,0-1,0 1,-1 0,0 1,0-1,0 0,-1 1,0 0,-1-1,1 1,-2 0,1 9,-1-15,0 0,0 0,0 0,0 0,0 0,0 0,-1 0,1-1,0 1,-1 0,0 0,1 0,-1-1,0 1,0 0,0-1,0 1,-1-1,1 1,0-1,0 0,-4 3,1-3,0 1,0-1,-1 0,1 0,-1 0,1 0,0-1,-6 0,3 1,-42 8,39-6,1-1,-1 0,1-1,-12 1,-19-2,10 0,-1-1,-47-7,70 7</inkml:trace>
  <inkml:trace contextRef="#ctx0" brushRef="#br0" timeOffset="2">579 60,'8'1,"-1"-1,1 1,-1 1,1-1,-1 2,0-1,0 0,0 1,0 1,0-1,-1 1,1 0,8 8,-1 1,0-1,-1 2,-1 0,18 25,-13-11,-1 0,16 39,-29-60,0 0,0 1,-1-1,1 1,-1-1,-1 1,0-1,0 1,0 0,-1 0,0-1,-1 1,0 0,0 0,0-1,-1 1,0-1,-1 1,0-1,0 0,0 0,-1 0,0-1,0 1,-1-1,0 0,0 0,0 0,-1-1,-12 10,5-7,0 0,-1 0,0-1,-24 8,31-12,1-2,0 1,-1-1,1 0,-1 0,0 0,1-1,-1 0,1-1,-1 1,0-1,1 0,-11-4,12 2,0-1,1 0,-1 1,1-1,0-1,0 1,0-1,1 1,-1-1,1 0,0 0,1-1,-1 1,-2-11,-19-30,19 39,1 0,1 0,-1 0,1-1,0 1,1-1,0 0,0 0,0 1,0-12,1-87,2 61,0 38,0-1,0 1,1 0,-1-1,2 1,-1 0,1 0,0 0,0 1,1-1,0 1,0 0,1 0,0 0,0 0,0 1,0 0,1 0,0 0,0 1,1 0,-1 0,1 1,-1-1,1 1,13-3,11-2,-24 7</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5:28.406"/>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0 83,'1'22,"2"0,8 40,-6-41,-1 0,-1 0,0 27,6 206,-9-245</inkml:trace>
  <inkml:trace contextRef="#ctx0" brushRef="#br0" timeOffset="1">29 52,'70'-1,"76"3,-140-1,-1 1,0-1,0 1,1 1,-1-1,-1 1,1 0,0 0,-1 0,1 1,-1-1,0 1,0 0,0 0,-1 1,0-1,4 7,-3-6,-1-1,-1 1,1 0,-1 0,0 0,0 0,0 0,-1 0,1 0,-1 1,0-1,-1 1,0-1,0 0,0 1,0-1,-3 11,2-15,1 1,-2 0,1-1,0 1,0 0,0-1,-1 0,1 1,-1-1,1 0,-1 0,1 0,-1 0,0 0,0 0,1 0,-1 0,-3 0,-44 9,4 0,5 4,34-13,-1 1,1 0,0 1,0 0,0 0,0 0,0 0,0 1,1 0,-8 7,11-10,1 1,-1-1,0 1,1 0,-1-1,1 1,0 0,0 0,0 0,0 0,-2 3,4-4,0 0,0 0,-1 0,1-1,0 1,0 0,0-1,0 1,0-1,0 1,0-1,0 1,0-1,0 0,0 1,0-1,0 0,0 0,0 0,0 0,0 0,0 0,1 0,-1 0,0 0,2-1,32 1,-17-1,1 1,0 1,-1 1,1 1,22 5,-37-6,0 1,0-1,0 1,0 0,0 0,-1 0,1 0,-1 1,0-1,0 1,0 0,0 0,-1 0,0 0,0 0,3 8,-2-6,-1 0,0-1,-1 1,1 0,-1 0,0 0,0 0,-1 0,0 0,0 0,-1 0,-1 11,1-15,0 0,0 0,-1 0,1 0,0 0,-1 0,0 0,1 0,-1 0,0-1,0 1,0-1,0 1,0-1,0 0,0 0,-1 0,1 0,0 0,-3 0,-59 10,24-4,24-4,-1 0,1-1,-1-1,-33-2,17 1,24 0</inkml:trace>
  <inkml:trace contextRef="#ctx0" brushRef="#br0" timeOffset="2">491 62,'0'4,"0"-1,0 1,1-1,-1 1,1-1,-1 0,1 1,0-1,2 5,-3-8,1 0,-1 0,0 1,0-1,0 0,1 0,-1 1,0-1,0 0,1 0,-1 1,0-1,1 0,-1 0,0 0,1 0,-1 0,0 1,1-1,-1 0,0 0,1 0,-1 0,0 0,1 0,-1 0,0 0,1 0,-1 0,0 0,1-1,-1 1,17-16,-7 3,1 1,1 1,0 0,0 0,26-16,-37 27,-1-1,1 1,0 0,0-1,0 1,0 0,0 0,0 0,0 0,0 0,-1 0,1 0,0 0,0 0,0 0,0 0,0 1,0-1,0 0,0 1,-1-1,1 0,0 1,0-1,0 1,-1 0,1-1,0 1,-1-1,1 1,0 0,-1 0,1-1,-1 1,1 0,-1 0,0 0,1-1,-1 1,0 0,1 0,-1 0,0 1,15 52,-11-37,0 1,-1 0,0 0,-1 0,-1 1,-2 23,5 52,-1-61,-3 65,-1-43,1-47</inkml:trace>
  <inkml:trace contextRef="#ctx0" brushRef="#br0" timeOffset="3">539 533,'126'-10,"142"1,-239 9,-20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5:28.403"/>
    </inkml:context>
    <inkml:brush xml:id="br0">
      <inkml:brushProperty name="width" value="0.04995" units="cm"/>
      <inkml:brushProperty name="height" value="0.04995" units="cm"/>
      <inkml:brushProperty name="color" value="#E71224"/>
      <inkml:brushProperty name="ignorePressure" value="1"/>
    </inkml:brush>
  </inkml:definitions>
  <inkml:trace contextRef="#ctx0" brushRef="#br0">20 20,'1'65,"-2"86,-9-53,0 60,10-129,0-21</inkml:trace>
  <inkml:trace contextRef="#ctx0" brushRef="#br0" timeOffset="1">68 11,'138'-10,"-134"10,0-1,-1 1,1 0,0 0,0 0,0 1,0 0,-1-1,1 1,0 0,-1 1,1-1,-1 1,1-1,-1 1,0 0,1 0,-1 1,0-1,-1 1,1-1,0 1,-1 0,1 0,-1 0,0 1,0-1,0 0,-1 1,3 6,1-2,-1 0,-1 1,0 0,0-1,0 1,-1 0,-1 0,1 1,-1 11,-1-16,-1 0,1-1,-1 1,0 0,0-1,-1 1,1-1,-1 0,0 1,0-1,-1 0,1 0,-1 0,0-1,0 1,0-1,0 1,-1-1,1 0,-6 3,-1 2,-1-1,0 0,0 0,-1-1,0 0,0-1,-15 4,7-4,0 2,1 1,0 0,-27 17,55-23,-1 0,1-1,0 0,-1 0,14-1,4-1,-14 0,0 1,0 0,0 0,0 1,23 6,-32-6,0 0,-1 0,1 0,0 1,-1-1,1 1,-1 0,0 0,1 0,-1 0,0 0,0 0,0 0,-1 1,1-1,-1 1,1-1,-1 1,0 0,0 0,0-1,0 1,0 0,-1 0,1 0,-1 0,0 0,0 0,0 4,0-2,-1 0,0 0,1 0,-2 0,1 0,-1 0,1 0,-1 0,-1-1,1 1,-1-1,0 1,0-1,0 0,0 0,-1 0,1-1,-1 1,0-1,0 0,0 0,-1 0,1-1,-1 1,0-1,-5 2,-6 2,-1-1,0 0,0-1,0-1,-1 0,-25 0,35-3</inkml:trace>
  <inkml:trace contextRef="#ctx0" brushRef="#br0" timeOffset="2">452 41,'16'-2,"1"0,-1 0,22-7,-25 5,0 1,1 0,-1 1,1 0,22 1,-32 2,0 0,0-1,0 1,0 1,0-1,0 0,0 1,-1 0,1 0,-1 0,1 1,-1-1,0 1,1 0,-1-1,-1 1,1 1,0-1,-1 0,0 1,1-1,2 8,1 2,0-1,-1 1,0 0,-1 1,-1-1,4 25,-7-31,0 0,0 0,0 0,-1-1,0 1,0 0,-1-1,0 1,0-1,0 1,-1-1,0 0,0 0,-1 0,-6 9,1-6,0 1,0-2,-1 1,-13 8,-9 8,13-11,-1-1,-39 20,9-12,38-17,1 1,-1 0,1 1,0 0,-20 15,31-21,-1 0,1 0,-1 0,1 1,0-1,-1 0,1 0,0 1,-1-1,1 0,0 1,0-1,-1 0,1 1,0-1,0 0,-1 1,1-1,0 1,0-1,0 0,0 1,0-1,0 1,0-1,0 0,0 1,0-1,0 1,0-1,0 1,0-1,0 0,0 1,0-1,0 1,1-1,-1 0,0 1,0-1,0 1,1-1,-1 1,23 7,28-5,299-3,-342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4T18:45:28.400"/>
    </inkml:context>
    <inkml:brush xml:id="br0">
      <inkml:brushProperty name="width" value="0.04987" units="cm"/>
      <inkml:brushProperty name="height" value="0.04987" units="cm"/>
      <inkml:brushProperty name="color" value="#E71224"/>
      <inkml:brushProperty name="ignorePressure" value="1"/>
    </inkml:brush>
  </inkml:definitions>
  <inkml:trace contextRef="#ctx0" brushRef="#br0">47 1,'0'575,"0"-565</inkml:trace>
  <inkml:trace contextRef="#ctx0" brushRef="#br0" timeOffset="1">0 24,'209'-12,"-204"12,0 0,0 0,0 0,0 0,0 1,-1 0,1 0,0 0,-1 1,1-1,4 4,-7-4,0 1,0 0,0 1,0-1,-1 0,0 0,1 1,-1-1,0 1,0-1,0 1,0 0,0-1,-1 1,0 0,1-1,-1 1,0 0,0 0,-1 5,4 24,-3-29,1 0,-1 0,1 0,-1 0,0 0,0 0,0 0,-1-1,1 1,-1 0,1 0,-1 0,0 0,0-1,0 1,-1 0,1-1,-1 1,1-1,-1 1,-3 2,-5 5,0-1,-1 0,-1-1,1 0,-1 0,-1-2,1 1,-1-2,0 1,-27 6,51-13,1 1,-1 0,1 1,-1 0,1 1,-1 0,0 1,0 0,13 6,4-1,-25-7,0 1,0-1,0 0,0 1,0-1,0 1,0 0,0 0,0 0,-1 0,1 1,-1-1,0 1,0-1,0 1,0 0,0 0,0 0,-1 0,0 0,1 0,-1 1,0-1,-1 0,1 0,0 1,-1-1,0 1,0-1,0 0,0 1,-1-1,1 0,-1 1,0-1,-2 7,1-4,0 1,0-1,-1 1,0-1,0 0,0 0,-1 0,0 0,0-1,-1 1,0-1,0 0,0 0,0-1,-1 0,1 0,-11 6,4-5,1-1,-2 0,1 0,0-1,-1 0,1-1,-1-1,-16 0,19-1</inkml:trace>
  <inkml:trace contextRef="#ctx0" brushRef="#br0" timeOffset="2">474 35,'18'-1,"0"-1,32-7,-36 6,1 0,0 1,0 0,26 1,-38 2,0-1,1 1,-1 0,0 0,1 0,-1 1,0-1,0 1,0 0,0 0,0 0,0 0,-1 0,1 1,-1-1,0 1,1-1,-1 1,0 0,-1 0,1 0,0 0,-1 0,0 1,0-1,0 0,0 1,0-1,0 4,1 4,-1 1,0-1,0 1,-1-1,-1 1,0-1,-4 20,3-27,1 0,-1 0,0 0,0-1,0 1,-1 0,1-1,-1 0,0 1,0-1,0 0,0 0,0-1,-1 1,1-1,-9 4,-6 3,-1 0,-27 7,2 0,43-16,0 0,0 0,1 0,-1 0,0 1,1-1,-1 0,0 1,1-1,-1 1,0-1,1 1,-1-1,1 1,-1-1,1 1,-1-1,1 1,-1 0,1-1,-1 1,1 1,13 4,44-1,-36-3,7 1,-12-2,0 1,0 1,0 0,0 1,19 8,-32-11,-1 0,1 1,0-1,0 1,-1 0,1 0,-1 0,0 0,1 0,-1 0,0 1,0-1,0 1,-1-1,1 1,-1 0,1-1,-1 1,0 0,0 0,0 0,0 0,-1 0,1 0,-1 0,0 1,0-1,0 0,0 0,-1 0,1 0,-1 0,-1 5,1-5,-1 1,1-1,-1 0,0 0,0 0,0 0,0 0,0 0,0 0,-1-1,0 1,1-1,-1 0,0 0,0 0,0 0,-5 2,-66 23,38-15,19-9,0 0,0-1,0-1,0 0,-1-1,-31-5,45 5,-24-7,20 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20:30.9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215 119,'-15'0,"2"0,0 0,0 1,0 0,-17 4,25-3,-1 0,1 0,0 0,-1 1,1 0,1 0,-1 1,0-1,1 1,0 0,0 0,-6 7,4-2,0 0,1 1,0-1,0 0,1 1,0 0,1-1,0 2,0-1,1 0,1 0,0 1,0-1,1 1,0-1,4 20,-3-26,1-1,-1 0,1 0,0 0,1 0,-1 0,0 0,1 0,0-1,-1 1,1-1,0 0,0 0,0 0,1 0,-1 0,0-1,1 0,-1 1,1-1,-1 0,1-1,0 1,-1-1,1 0,4 0,8 2,1-2,0 0,0-1,22-5,-34 5,1-1,0 0,-1 0,1-1,8-5,-9 6</inkml:trace>
  <inkml:trace contextRef="#ctx0" brushRef="#br0" timeOffset="1">305 259,'2'0,"1"0,1-2,2 1,1-1,1 1,0 0,-1 0,1 1,-1 0</inkml:trace>
  <inkml:trace contextRef="#ctx0" brushRef="#br0" timeOffset="2">517 273,'5'-1,"1"0,-1 0,0 0,0 0,0-1,7-2,-9 2,1 0,0 1,0-1,0 1,0 0,0 0,0 1,0-1,0 1,0 0,0 0,0 0,5 2,-5 0,-1 0,0 0,0 0,0 0,0 1,-1 0,1 0,-1-1,1 1,-1 1,0-1,0 0,0 0,-1 1,1-1,-1 1,2 4,-2-4,1 0,-1-1,0 1,0 0,-1 0,1 0,-1-1,1 1,-1 0,-1 0,1 0,0 0,-1 0,0-1,0 1,0 0,-2 4,2-6,-1 0,0 0,0 0,0 0,0-1,0 1,0 0,0-1,0 0,0 1,-1-1,1 0,-1 0,1 0,-1-1,1 1,-1-1,1 1,-1-1,1 0,-1 0,0 0,1 0,-1 0,1-1,-1 1,0-1,1 0,-1 0,1 1,0-2,-5-1,2 0,0 1,1-1,-1 0,1-1,0 1,0-1,0 0,0 0,0 0,1 0,0-1,0 1,0-1,-3-9,0-2,-8-35,14 45</inkml:trace>
  <inkml:trace contextRef="#ctx0" brushRef="#br0" timeOffset="3">729 227,'2'3,"0"0,-1 0,1 1,-1-1,0 0,1 0,-1 1,-1-1,1 1,-1-1,1 7,1 3,2-2,-1-1,1 1,1-1,0-1,0 1,9 11,-12-19,-1 0,0-1,1 1,-1-1,1 0,-1 1,1-1,0 0,0 0,-1 0,1 0,0 0,0 0,0-1,0 1,0-1,2 1,-2-1,1-1,-1 1,0-1,0 1,0-1,0 0,0 1,0-1,0 0,0-1,0 1,-1 0,1 0,0-1,-1 1,1-1,-1 0,1 1,-1-1,1-2,5-6,-1 0,-1 0,0 0,-1-1,6-19,8-19,-15 44</inkml:trace>
  <inkml:trace contextRef="#ctx0" brushRef="#br0" timeOffset="4">1083-1,'1'10,"-1"0,1 0,1 0,0 0,0 0,1 0,5 10,-7-16,23 92,6 94,-30-188,0-1,1 1,-1-1,0 1,0-1,1 1,-1-1,1 1,-1-1,1 1,0-1,-1 0,1 1,0-1,0 0,0 0,0 0,0 1,0-1,0 0,1 0,-1-1,0 1,0 0,1 0,-1-1,1 1,1 0,0-1,0 0,0 0,0-1,0 1,0-1,0 0,0 0,0 0,0 0,-1 0,1 0,0-1,-1 0,4-1,1-2,0 0,1 0,-2 0,1 0,11-13,-15 15</inkml:trace>
  <inkml:trace contextRef="#ctx0" brushRef="#br0" timeOffset="5">1107 180,'1'0,"2"0,2 0,1 0,1 0,-1-1,0-1,0 0,1 1,0 0,0 0,0 1,1 0,-1 0,0-1,-2-1,0 1</inkml:trace>
  <inkml:trace contextRef="#ctx0" brushRef="#br0" timeOffset="6">1069 197,'91'-17,"-60"11,-25 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20:30.9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61,'0'248,"0"-240</inkml:trace>
  <inkml:trace contextRef="#ctx0" brushRef="#br0" timeOffset="1">72 9,'41'-5,"-33"4,-1 0,1 0,-1 1,1 0,0 0,0 1,10 1,-16 0,0-1,1 0,-1 0,0 1,0-1,-1 0,1 2,0-2,-1 1,2-1,-2 2,0-1,1 0,-1-1,0 1,0 1,0-1,0 0,-1 1,1 0,0-1,-1 0,0 1,1-1,-1 0,0 2,0-2,0 0,-1 4,1-3,1 0,-1 0,0 0,0 0,0 0,-1-1,1 2,-1-1,1-1,-1 2,0-2,0 0,0 2,0-2,0 0,-1 2,1-2,-2 0,2 0,-1 1,0-1,0 0,0-1,0 2,0-2,-1 1,1-1,-4 3,-3 1,2 1,-2-2,1 1,-1 0,1-2,-18 6,-12 5,124-10,-81-4,1-1,-1 1,0 1,1-1,-1 1,0 0,1 1,-1-1,1 1,6 4,-10-4,1 0,-1-1,-1 2,1-1,0 0,-1 1,1 0,-1-1,0 0,1 2,-1-2,0 1,0 0,0 0,-1-1,1 2,-1-1,0-1,0 2,0-1,0-1,-1 5,2-3,-1-1,0 0,0 1,0-1,0 1,-1-1,1 0,-1 1,0-1,0 1,0-1,-1 0,0 0,1 0,-1 0,1 0,-1 0,0-1,0 2,-1-2,0 0,1 1,0-1,-1 0,1-1,-7 5,-2-3,1 0,-1-1,0 0,1-1,-1 0,-20-2,30 1,-88 9,83-9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20:30.9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0 298,'1'-19,"0"0,1 0,1 0,0 0,2 1,0-1,9-20,24-82,-38 121,0-1,0 1,0 0,0 0,1-1,-1 1,0 0,0 0,0-1,0 1,1 0,-1 0,0 0,0-1,0 1,1 0,-1 0,0 0,0-1,1 1,-1 0,0 0,1 0,-1 0,0 0,0 0,1 0,-1 0,0 0,1 0,-1 0,0 0,0 0,1 0,-1 0,0 0,1 0,-1 0,0 0,0 0,1 0,-1 0,0 1,0-1,1 0,-1 0,13 17,4 22,35 165,-51-198</inkml:trace>
  <inkml:trace contextRef="#ctx0" brushRef="#br0" timeOffset="1">39 169,'2'0,"1"0,1 0,2 0,1 0,0 0,1 0,0 0,0 0,0 0,0 0,-1 0,1 0,0 0,-1 0,-1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20:30.9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156 9,'-4'0,"-61"5,62-4,-1 0,0 0,1 1,-1-1,1 1,0 0,-1 0,1 0,0 0,0 0,0 1,1 0,-1-1,-4 6,2 1,1 0,-1 0,1 0,1 1,0-1,0 1,1 0,0 0,0 0,1 0,1 0,0 0,0 0,1 0,3 17,-3-26,0 1,-1-1,1 0,0 1,0-1,0 0,0 0,1 0,-1 0,0 0,0 0,1 0,-1 0,0 0,1 0,-1-1,1 1,-1-1,1 1,-1-1,1 0,-1 1,3-1,48 5,-23-3,-20 0,1-1,0 0,0 0,0-1,0-1,0 0,-1 0,1-1,0 0,-1 0,1-1,12-6,-17 7</inkml:trace>
  <inkml:trace contextRef="#ctx0" brushRef="#br0" timeOffset="1">315 106,'1'0,"2"0,2 0,0 0,2 0,1 0,0 0,-1 0,1 0,0 0,0 0,0 0,-1 0,1 0,-2 0</inkml:trace>
  <inkml:trace contextRef="#ctx0" brushRef="#br0" timeOffset="2">580 70,'-8'128,"8"-121</inkml:trace>
  <inkml:trace contextRef="#ctx0" brushRef="#br0" timeOffset="3">573 1,'0'0</inkml:trace>
  <inkml:trace contextRef="#ctx0" brushRef="#br0" timeOffset="4">655 76,'2'5,"0"1,0 0,0-1,-1 1,0 0,0 0,-1 0,1-1,-1 1,0 0,-1 0,-1 10,0 6,0 6,6-46,-2 10,1 0,0 0,0 0,1 0,0 1,1-1,10-12,-14 18,0 1,0-1,0 1,0-1,0 1,1-1,-1 1,1 0,-1 0,1 0,-1 0,1 0,0 0,-1 0,1 0,0 1,0-1,0 1,-1-1,1 1,0 0,0-1,0 1,0 0,0 0,0 1,0-1,-1 0,1 1,0-1,0 1,0-1,-1 1,1 0,0 0,0 0,-1 0,1 0,-1 0,1 0,2 3,-2 1,1-1,0 1,-1 0,0 0,0 0,0 0,-1 1,0-1,0 0,0 1,-1-1,0 1,0-1,0 1,0-1,-2 6,1 13,1-18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22:39.027"/>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213 0,'-10'0,"0"0,0 1,0 0,0 1,0-1,1 2,-19 6,25-7,0-1,0 1,0 0,0 0,0 0,1 0,-1 1,1-1,-1 0,1 1,0 0,0 0,0 0,1-1,-1 2,1-1,0 0,-1 0,1 0,1 1,-1-1,0 0,1 1,0-1,-1 0,2 6,-1-5,0-1,1 1,-1 0,1 0,0 0,0 0,1-1,-1 1,1 0,0-1,0 1,0-1,0 0,0 0,1 0,0 0,-1 0,1 0,0-1,0 1,1-1,-1 0,0 0,1 0,0-1,-1 1,1-1,0 1,-1-1,1-1,6 2,6 1,-1 0,-1 1,1 0,-1 0,-1 2,16 7,-26-12,-1 0,0 0,0 1,0-1,0 1,0-1,0 1,-1 0,1 0,0 0,-1 0,0 0,1 0,-1 0,0 0,0 1,0-1,0 0,0 1,-1-1,1 0,-1 1,0-1,0 1,1-1,-1 1,-1-1,1 1,0-1,-1 1,1-1,-1 1,0-1,0 0,0 0,0 1,0-1,-2 3,0-1,1 0,0 0,-1 0,0-1,1 1,-1-1,-1 0,1 0,0 0,-1 0,0 0,1-1,-1 0,0 0,0 0,-1 0,1 0,0-1,0 0,-1 0,-4 1,-2-2,0 0,0 0,0-1,0-1,1 0,-1 0,-14-6,10 4,5 1,0 0,0 0,0-1,0 0,0-1,1 0,-12-8,18 10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20:30.9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169 1,'-8'0,"1"1,-1 0,1 0,-1 1,1 0,0 1,0-1,0 1,0 0,0 1,1 0,-1 0,0 0,1 1,-8 9,9-10,0 1,1 0,0 1,0-1,1 0,-1 1,1 0,0 0,1 0,-1 0,1 0,1 1,-1-1,1 1,0-1,0 1,1-1,0 9,1-13,0 0,0 0,0-1,0 1,0 0,0-1,0 1,0-1,1 0,-1 1,1-1,-1 0,1 0,-1 0,1 0,0 0,-1 0,1 0,0-1,3 2,49 13,-40-11,3 0,-1 2,0 0,0 0,0 1,20 13,-33-18,0 1,1-1,0 0,-2 1,1-1,0 1,-1 0,1 0,-1 0,0 0,0 1,0-1,0 1,-1-1,1 1,-1 0,0 0,0 0,0 0,-1-1,1 1,-1 0,0 0,0 0,0 0,-1-1,1 1,-1 0,0 0,-2 5,2-6,-1-1,0 1,0-1,0 1,-1-1,1 1,0-1,-1 0,0 0,1 0,-2-1,1 1,0-1,0 1,0-1,0 0,0 0,0-1,-4 2,-5 0,-1 1,1-2,-21 1,26-2,1-1,0-1,-1 1,1-1,0 0,0 0,0-1,-1 0,1 0,1 0,0-1,-1 1,-6-7,9 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19:55.65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0 298,'1'-19,"0"0,1 0,1 0,0 0,2 1,0-1,9-20,24-82,-38 121,0-1,0 1,0 0,0 0,1-1,-1 1,0 0,0 0,0-1,0 1,1 0,-1 0,0 0,0-1,0 1,1 0,-1 0,0 0,0-1,1 1,-1 0,0 0,1 0,-1 0,0 0,0 0,1 0,-1 0,0 0,1 0,-1 0,0 0,0 0,1 0,-1 0,0 0,1 0,-1 0,0 0,0 0,1 0,-1 0,0 1,0-1,1 0,-1 0,13 17,4 22,35 165,-51-198</inkml:trace>
  <inkml:trace contextRef="#ctx0" brushRef="#br0" timeOffset="1">39 169,'2'0,"1"0,1 0,2 0,1 0,0 0,1 0,0 0,0 0,0 0,0 0,-1 0,1 0,0 0,-1 0,-1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19:55.6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215 119,'-15'0,"2"0,0 0,0 1,0 0,-17 4,25-3,-1 0,1 0,0 0,-1 1,1 0,1 0,-1 1,0-1,1 1,0 0,0 0,-6 7,4-2,0 0,1 1,0-1,0 0,1 1,0 0,1-1,0 2,0-1,1 0,1 0,0 1,0-1,1 1,0-1,4 20,-3-26,1-1,-1 0,1 0,0 0,1 0,-1 0,0 0,1 0,0-1,-1 1,1-1,0 0,0 0,0 0,1 0,-1 0,0-1,1 0,-1 1,1-1,-1 0,1-1,0 1,-1-1,1 0,4 0,8 2,1-2,0 0,0-1,22-5,-34 5,1-1,0 0,-1 0,1-1,8-5,-9 6</inkml:trace>
  <inkml:trace contextRef="#ctx0" brushRef="#br0" timeOffset="1">305 259,'2'0,"1"0,1-2,2 1,1-1,1 1,0 0,-1 0,1 1,-1 0</inkml:trace>
  <inkml:trace contextRef="#ctx0" brushRef="#br0" timeOffset="2">517 273,'5'-1,"1"0,-1 0,0 0,0 0,0-1,7-2,-9 2,1 0,0 1,0-1,0 1,0 0,0 0,0 1,0-1,0 1,0 0,0 0,0 0,5 2,-5 0,-1 0,0 0,0 0,0 0,0 1,-1 0,1 0,-1-1,1 1,-1 1,0-1,0 0,0 0,-1 1,1-1,-1 1,2 4,-2-4,1 0,-1-1,0 1,0 0,-1 0,1 0,-1-1,1 1,-1 0,-1 0,1 0,0 0,-1 0,0-1,0 1,0 0,-2 4,2-6,-1 0,0 0,0 0,0 0,0-1,0 1,0 0,0-1,0 0,0 1,-1-1,1 0,-1 0,1 0,-1-1,1 1,-1-1,1 1,-1-1,1 0,-1 0,0 0,1 0,-1 0,1-1,-1 1,0-1,1 0,-1 0,1 1,0-2,-5-1,2 0,0 1,1-1,-1 0,1-1,0 1,0-1,0 0,0 0,0 0,1 0,0-1,0 1,0-1,-3-9,0-2,-8-35,14 45</inkml:trace>
  <inkml:trace contextRef="#ctx0" brushRef="#br0" timeOffset="3">729 227,'2'3,"0"0,-1 0,1 1,-1-1,0 0,1 0,-1 1,-1-1,1 1,-1-1,1 7,1 3,2-2,-1-1,1 1,1-1,0-1,0 1,9 11,-12-19,-1 0,0-1,1 1,-1-1,1 0,-1 1,1-1,0 0,0 0,-1 0,1 0,0 0,0 0,0-1,0 1,0-1,2 1,-2-1,1-1,-1 1,0-1,0 1,0-1,0 0,0 1,0-1,0 0,0-1,0 1,-1 0,1 0,0-1,-1 1,1-1,-1 0,1 1,-1-1,1-2,5-6,-1 0,-1 0,0 0,-1-1,6-19,8-19,-15 44</inkml:trace>
  <inkml:trace contextRef="#ctx0" brushRef="#br0" timeOffset="4">1083-1,'1'10,"-1"0,1 0,1 0,0 0,0 0,1 0,5 10,-7-16,23 92,6 94,-30-188,0-1,1 1,-1-1,0 1,0-1,1 1,-1-1,1 1,-1-1,1 1,0-1,-1 0,1 1,0-1,0 0,0 0,0 0,0 1,0-1,0 0,1 0,-1-1,0 1,0 0,1 0,-1-1,1 1,1 0,0-1,0 0,0 0,0-1,0 1,0-1,0 0,0 0,0 0,0 0,-1 0,1 0,0-1,-1 0,4-1,1-2,0 0,1 0,-2 0,1 0,11-13,-15 15</inkml:trace>
  <inkml:trace contextRef="#ctx0" brushRef="#br0" timeOffset="5">1107 180,'1'0,"2"0,2 0,1 0,1 0,-1-1,0-1,0 0,1 1,0 0,0 0,0 1,1 0,-1 0,0-1,-2-1,0 1</inkml:trace>
  <inkml:trace contextRef="#ctx0" brushRef="#br0" timeOffset="6">1069 197,'91'-17,"-60"11,-25 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19:55.66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169 1,'-8'0,"1"1,-1 0,1 0,-1 1,1 0,0 1,0-1,0 1,0 0,0 1,1 0,-1 0,0 0,1 1,-8 9,9-10,0 1,1 0,0 1,0-1,1 0,-1 1,1 0,0 0,1 0,-1 0,1 0,1 1,-1-1,1 1,0-1,0 1,1-1,0 9,1-13,0 0,0 0,0-1,0 1,0 0,0-1,0 1,0-1,1 0,-1 1,1-1,-1 0,1 0,-1 0,1 0,0 0,-1 0,1 0,0-1,3 2,49 13,-40-11,3 0,-1 2,0 0,0 0,0 1,20 13,-33-18,0 1,1-1,0 0,-2 1,1-1,0 1,-1 0,1 0,-1 0,0 0,0 1,0-1,0 1,-1-1,1 1,-1 0,0 0,0 0,0 0,-1-1,1 1,-1 0,0 0,0 0,0 0,-1-1,1 1,-1 0,0 0,-2 5,2-6,-1-1,0 1,0-1,0 1,-1-1,1 1,0-1,-1 0,0 0,1 0,-2-1,1 1,0-1,0 1,0-1,0 0,0 0,0-1,-4 2,-5 0,-1 1,1-2,-21 1,26-2,1-1,0-1,-1 1,1-1,0 0,0 0,0-1,-1 0,1 0,1 0,0-1,-1 1,-6-7,9 7</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19:55.6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156 9,'-4'0,"-61"5,62-4,-1 0,0 0,1 1,-1-1,1 1,0 0,-1 0,1 0,0 0,0 0,0 1,1 0,-1-1,-4 6,2 1,1 0,-1 0,1 0,1 1,0-1,0 1,1 0,0 0,0 0,1 0,1 0,0 0,0 0,1 0,3 17,-3-26,0 1,-1-1,1 0,0 1,0-1,0 0,0 0,1 0,-1 0,0 0,0 0,1 0,-1 0,0 0,1 0,-1-1,1 1,-1-1,1 1,-1-1,1 0,-1 1,3-1,48 5,-23-3,-20 0,1-1,0 0,0 0,0-1,0-1,0 0,-1 0,1-1,0 0,-1 0,1-1,12-6,-17 7</inkml:trace>
  <inkml:trace contextRef="#ctx0" brushRef="#br0" timeOffset="1">315 106,'1'0,"2"0,2 0,0 0,2 0,1 0,0 0,-1 0,1 0,0 0,0 0,0 0,-1 0,1 0,-2 0</inkml:trace>
  <inkml:trace contextRef="#ctx0" brushRef="#br0" timeOffset="2">580 70,'-8'128,"8"-121</inkml:trace>
  <inkml:trace contextRef="#ctx0" brushRef="#br0" timeOffset="3">573 1,'0'0</inkml:trace>
  <inkml:trace contextRef="#ctx0" brushRef="#br0" timeOffset="4">655 76,'2'5,"0"1,0 0,0-1,-1 1,0 0,0 0,-1 0,1-1,-1 1,0 0,-1 0,-1 10,0 6,0 6,6-46,-2 10,1 0,0 0,0 0,1 0,0 1,1-1,10-12,-14 18,0 1,0-1,0 1,0-1,0 1,1-1,-1 1,1 0,-1 0,1 0,-1 0,1 0,0 0,-1 0,1 0,0 1,0-1,0 1,-1-1,1 1,0 0,0-1,0 1,0 0,0 0,0 1,0-1,-1 0,1 1,0-1,0 1,0-1,-1 1,1 0,0 0,0 0,-1 0,1 0,-1 0,1 0,2 3,-2 1,1-1,0 1,-1 0,0 0,0 0,0 0,-1 1,0-1,0 0,0 1,-1-1,0 1,0-1,0 1,0-1,-2 6,1 13,1-18</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19:55.6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61,'0'246,"0"-238</inkml:trace>
  <inkml:trace contextRef="#ctx0" brushRef="#br0" timeOffset="1">71 9,'42'-5,"-35"4,1 0,-1 0,1 1,-1 0,2 0,-2 1,11 1,-15 0,-1-1,0 0,0 0,0 1,0-1,-1 0,1 2,1-2,-2 1,1-1,-1 1,0 1,1-1,-1-1,0 1,0 1,0-1,0 0,-1 0,1 2,0-2,-1 0,0 0,2 1,-2-1,0 1,0 0,0-1,-2 3,2-1,2-2,-2 1,0 1,0-2,0 1,-2 0,2 0,-1 0,1 0,-1 0,0-1,0 1,0 0,0-1,0 0,-1 2,1-2,-1 0,1 1,-2-1,1 0,0 0,0 0,0 0,0-1,0 1,0-1,-5 3,-1 1,0 1,0-2,-1 1,1-1,-1 0,-17 5,-11 4,122-8,-79-5,-1-1,0 1,1 1,-1-1,0 1,1 0,-1 0,0 0,1 2,7 2,-11-3,0 1,0-2,-1 1,1 0,0 1,-1 0,1-1,0 0,-1 1,0 0,0-1,0 2,0-2,0 1,-1 0,1 0,-1 0,0 0,0 0,0 0,0 0,-1 3,2-2,-1-1,0 1,0-1,0 0,0 1,-1-1,1 0,-1 1,0-1,0 1,0-1,0 0,-2 0,2 0,-1 0,1 0,-1 0,0-1,0 2,0-2,-2 0,2 0,0 1,-1-1,1-1,-7 5,-1-3,-1-1,0 1,1-1,-1-1,0 0,-20-2,30 1,-87 9,82-9</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14:20.8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57,'0'233,"0"-226</inkml:trace>
  <inkml:trace contextRef="#ctx0" brushRef="#br0" timeOffset="1">69 8,'40'-4,"-32"3,-1 0,0 0,0 1,1 0,0 0,-1 1,11 1,-16-1,0 0,0 0,0 0,0 2,0-2,-1 0,1 1,0-1,-1 1,1-1,-1 1,0 0,1 0,-1-1,1 2,-1-1,0 0,0 0,-1 0,1 1,0-1,-1 1,0-1,1 0,-1 0,0 1,0-1,0 0,-1 4,1-3,1-1,-1 1,0 0,0-1,0 2,-1-2,1 1,-1 0,1-1,-1 1,0 0,0-1,0 1,-1-1,1 0,-1 1,1-1,-1 1,1-1,-1 0,0 0,0 0,0-1,0 1,0-1,0 1,0 0,-4 1,-3 2,2 0,-1 0,0-1,-1 0,1-1,-17 6,-11 4,119-9,-78-4,0-1,0 1,0 1,1-1,-1 1,0 0,0 0,0 0,0 1,8 3,-11-2,0-1,0-1,-1 1,1 0,0 0,-1 1,1-1,-1 1,0-1,0 1,0-1,0 1,0-1,0 1,-1 0,1 0,-1 0,0-1,0 1,0 0,0 0,-1 3,2-3,-1 0,0 1,0-1,0 0,0 0,-1 0,1 0,-1 1,0-1,0 0,0 0,0 0,-1 0,1 0,-1 0,1-1,-1 1,0-1,0 2,0-2,-1 0,1 0,0 0,-2 0,2-1,-6 5,-2-3,-1-1,1 0,0 0,-1-1,1 0,-20-2,29 1,-85 9,80-9</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14:20.8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0 298,'1'-19,"0"0,1 0,1 0,0 0,2 1,0-1,9-20,24-82,-38 121,0-1,0 1,0 0,0 0,1-1,-1 1,0 0,0 0,0-1,0 1,1 0,-1 0,0 0,0-1,0 1,1 0,-1 0,0 0,0-1,1 1,-1 0,0 0,1 0,-1 0,0 0,0 0,1 0,-1 0,0 0,1 0,-1 0,0 0,0 0,1 0,-1 0,0 0,1 0,-1 0,0 0,0 0,1 0,-1 0,0 1,0-1,1 0,-1 0,13 17,4 22,35 165,-51-198</inkml:trace>
  <inkml:trace contextRef="#ctx0" brushRef="#br0" timeOffset="1">39 169,'2'0,"1"0,1 0,2 0,1 0,0 0,1 0,0 0,0 0,0 0,0 0,-1 0,1 0,0 0,-1 0,-1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14:20.8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156 9,'-4'0,"-61"5,62-4,-1 0,0 0,1 1,-1-1,1 1,0 0,-1 0,1 0,0 0,0 0,0 1,1 0,-1-1,-4 6,2 1,1 0,-1 0,1 0,1 1,0-1,0 1,1 0,0 0,0 0,1 0,1 0,0 0,0 0,1 0,3 17,-3-26,0 1,-1-1,1 0,0 1,0-1,0 0,0 0,1 0,-1 0,0 0,0 0,1 0,-1 0,0 0,1 0,-1-1,1 1,-1-1,1 1,-1-1,1 0,-1 1,3-1,48 5,-23-3,-20 0,1-1,0 0,0 0,0-1,0-1,0 0,-1 0,1-1,0 0,-1 0,1-1,12-6,-17 7</inkml:trace>
  <inkml:trace contextRef="#ctx0" brushRef="#br0" timeOffset="1">315 106,'1'0,"2"0,2 0,0 0,2 0,1 0,0 0,-1 0,1 0,0 0,0 0,0 0,-1 0,1 0,-2 0</inkml:trace>
  <inkml:trace contextRef="#ctx0" brushRef="#br0" timeOffset="2">580 70,'-8'128,"8"-121</inkml:trace>
  <inkml:trace contextRef="#ctx0" brushRef="#br0" timeOffset="3">573 1,'0'0</inkml:trace>
  <inkml:trace contextRef="#ctx0" brushRef="#br0" timeOffset="4">655 76,'2'5,"0"1,0 0,0-1,-1 1,0 0,0 0,-1 0,1-1,-1 1,0 0,-1 0,-1 10,0 6,0 6,6-46,-2 10,1 0,0 0,0 0,1 0,0 1,1-1,10-12,-14 18,0 1,0-1,0 1,0-1,0 1,1-1,-1 1,1 0,-1 0,1 0,-1 0,1 0,0 0,-1 0,1 0,0 1,0-1,0 1,-1-1,1 1,0 0,0-1,0 1,0 0,0 0,0 1,0-1,-1 0,1 1,0-1,0 1,0-1,-1 1,1 0,0 0,0 0,-1 0,1 0,-1 0,1 0,2 3,-2 1,1-1,0 1,-1 0,0 0,0 0,0 0,-1 1,0-1,0 0,0 1,-1-1,0 1,0-1,0 1,0-1,-2 6,1 13,1-18</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14:20.84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169 1,'-8'0,"1"1,-1 0,1 0,-1 1,1 0,0 1,0-1,0 1,0 0,0 1,1 0,-1 0,0 0,1 1,-8 9,9-10,0 1,1 0,0 1,0-1,1 0,-1 1,1 0,0 0,1 0,-1 0,1 0,1 1,-1-1,1 1,0-1,0 1,1-1,0 9,1-13,0 0,0 0,0-1,0 1,0 0,0-1,0 1,0-1,1 0,-1 1,1-1,-1 0,1 0,-1 0,1 0,0 0,-1 0,1 0,0-1,3 2,49 13,-40-11,3 0,-1 2,0 0,0 0,0 1,20 13,-33-18,0 1,1-1,0 0,-2 1,1-1,0 1,-1 0,1 0,-1 0,0 0,0 1,0-1,0 1,-1-1,1 1,-1 0,0 0,0 0,0 0,-1-1,1 1,-1 0,0 0,0 0,0 0,-1-1,1 1,-1 0,0 0,-2 5,2-6,-1-1,0 1,0-1,0 1,-1-1,1 1,0-1,-1 0,0 0,1 0,-2-1,1 1,0-1,0 1,0-1,0 0,0 0,0-1,-4 2,-5 0,-1 1,1-2,-21 1,26-2,1-1,0-1,-1 1,1-1,0 0,0 0,0-1,-1 0,1 0,1 0,0-1,-1 1,-6-7,9 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22:18.5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159 0,'-10'0,"1"1,-1 0,1 0,0 1,0 0,-1 1,1 0,-10 5,15-6,0 0,0 1,0-1,0 1,1 0,-1 0,1 0,0 1,-1-1,2 1,-1 0,0 0,1 0,0 0,-1 0,2 1,-1-1,-2 9,3-8,-1 0,1 0,1 0,-1 0,1-1,0 1,0 0,0 0,0 0,1 0,0 0,0 0,0 0,1-1,-1 1,1 0,4 6,-3-7,1 0,-1 0,1 0,0 0,0-1,0 0,1 0,-1 0,1-1,-1 0,1 1,0-2,0 1,0-1,0 1,5-1,5 3,-4-2,-1 1,0-2,0 1,1-2,-1 1,1-1,-1-1,16-3,-22 3</inkml:trace>
  <inkml:trace contextRef="#ctx0" brushRef="#br0" timeOffset="770.92">291 151,'4'-1,"0"0,0-1,0 1,0 1,0-1,0 1,0-1,0 1,0 0,8 2,-8-2,83 0,-82 0</inkml:trace>
  <inkml:trace contextRef="#ctx0" brushRef="#br0" timeOffset="1355.82">598 118,'0'1,"0"1,0 2,0 0,0 1,0 1,0-1,0 1,0 0,0 0,0 0,0-1,0 1,0-1,0 1,0 0,0-1,0 0</inkml:trace>
  <inkml:trace contextRef="#ctx0" brushRef="#br0" timeOffset="2053.04">598 6,'0'0</inkml:trace>
  <inkml:trace contextRef="#ctx0" brushRef="#br0" timeOffset="8607.93">705 106,'21'59,"-21"41,0-95</inkml:trace>
  <inkml:trace contextRef="#ctx0" brushRef="#br0" timeOffset="9617.07">742 133,'3'-1,"0"0,0 1,0-1,0 0,0 0,0-1,-1 1,6-4,25-9,-30 14,-1 0,1-1,-1 1,1 0,0 0,-1 0,1 0,0 1,-1-1,1 1,-1 0,1-1,-1 1,1 1,-1-1,1 0,-1 0,3 3,-2 0,0 0,0 0,-1 0,1 1,-1-1,0 1,0-1,1 7,0-2,-1-3,-1 0,1 1,-1-1,-1 1,1 11,2 20,-2-34</inkml:trace>
  <inkml:trace contextRef="#ctx0" brushRef="#br0" timeOffset="11422.1">587 270,'0'-1,"0"-1,0-1,0-1,0-1,0 0,0-1,0 1,0-1,0 1,0-1,0 1,0 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14:20.8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215 119,'-15'0,"2"0,0 0,0 1,0 0,-17 4,25-3,-1 0,1 0,0 0,-1 1,1 0,1 0,-1 1,0-1,1 1,0 0,0 0,-6 7,4-2,0 0,1 1,0-1,0 0,1 1,0 0,1-1,0 2,0-1,1 0,1 0,0 1,0-1,1 1,0-1,4 20,-3-26,1-1,-1 0,1 0,0 0,1 0,-1 0,0 0,1 0,0-1,-1 1,1-1,0 0,0 0,0 0,1 0,-1 0,0-1,1 0,-1 1,1-1,-1 0,1-1,0 1,-1-1,1 0,4 0,8 2,1-2,0 0,0-1,22-5,-34 5,1-1,0 0,-1 0,1-1,8-5,-9 6</inkml:trace>
  <inkml:trace contextRef="#ctx0" brushRef="#br0" timeOffset="1">305 259,'2'0,"1"0,1-2,2 1,1-1,1 1,0 0,-1 0,1 1,-1 0</inkml:trace>
  <inkml:trace contextRef="#ctx0" brushRef="#br0" timeOffset="2">517 273,'5'-1,"1"0,-1 0,0 0,0 0,0-1,7-2,-9 2,1 0,0 1,0-1,0 1,0 0,0 0,0 1,0-1,0 1,0 0,0 0,0 0,5 2,-5 0,-1 0,0 0,0 0,0 0,0 1,-1 0,1 0,-1-1,1 1,-1 1,0-1,0 0,0 0,-1 1,1-1,-1 1,2 4,-2-4,1 0,-1-1,0 1,0 0,-1 0,1 0,-1-1,1 1,-1 0,-1 0,1 0,0 0,-1 0,0-1,0 1,0 0,-2 4,2-6,-1 0,0 0,0 0,0 0,0-1,0 1,0 0,0-1,0 0,0 1,-1-1,1 0,-1 0,1 0,-1-1,1 1,-1-1,1 1,-1-1,1 0,-1 0,0 0,1 0,-1 0,1-1,-1 1,0-1,1 0,-1 0,1 1,0-2,-5-1,2 0,0 1,1-1,-1 0,1-1,0 1,0-1,0 0,0 0,0 0,1 0,0-1,0 1,0-1,-3-9,0-2,-8-35,14 45</inkml:trace>
  <inkml:trace contextRef="#ctx0" brushRef="#br0" timeOffset="3">729 227,'2'3,"0"0,-1 0,1 1,-1-1,0 0,1 0,-1 1,-1-1,1 1,-1-1,1 7,1 3,2-2,-1-1,1 1,1-1,0-1,0 1,9 11,-12-19,-1 0,0-1,1 1,-1-1,1 0,-1 1,1-1,0 0,0 0,-1 0,1 0,0 0,0 0,0-1,0 1,0-1,2 1,-2-1,1-1,-1 1,0-1,0 1,0-1,0 0,0 1,0-1,0 0,0-1,0 1,-1 0,1 0,0-1,-1 1,1-1,-1 0,1 1,-1-1,1-2,5-6,-1 0,-1 0,0 0,-1-1,6-19,8-19,-15 44</inkml:trace>
  <inkml:trace contextRef="#ctx0" brushRef="#br0" timeOffset="4">1083-1,'1'10,"-1"0,1 0,1 0,0 0,0 0,1 0,5 10,-7-16,23 92,6 94,-30-188,0-1,1 1,-1-1,0 1,0-1,1 1,-1-1,1 1,-1-1,1 1,0-1,-1 0,1 1,0-1,0 0,0 0,0 0,0 1,0-1,0 0,1 0,-1-1,0 1,0 0,1 0,-1-1,1 1,1 0,0-1,0 0,0 0,0-1,0 1,0-1,0 0,0 0,0 0,0 0,-1 0,1 0,0-1,-1 0,4-1,1-2,0 0,1 0,-2 0,1 0,11-13,-15 15</inkml:trace>
  <inkml:trace contextRef="#ctx0" brushRef="#br0" timeOffset="5">1107 180,'1'0,"2"0,2 0,1 0,1 0,-1-1,0-1,0 0,1 1,0 0,0 0,0 1,1 0,-1 0,0-1,-2-1,0 1</inkml:trace>
  <inkml:trace contextRef="#ctx0" brushRef="#br0" timeOffset="6">1069 197,'91'-17,"-60"11,-25 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3:53:39.0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215 119,'-15'0,"2"0,0 0,0 1,0 0,-17 4,25-3,-1 0,1 0,0 0,-1 1,1 0,1 0,-1 1,0-1,1 1,0 0,0 0,-6 7,4-2,0 0,1 1,0-1,0 0,1 1,0 0,1-1,0 2,0-1,1 0,1 0,0 1,0-1,1 1,0-1,4 20,-3-26,1-1,-1 0,1 0,0 0,1 0,-1 0,0 0,1 0,0-1,-1 1,1-1,0 0,0 0,0 0,1 0,-1 0,0-1,1 0,-1 1,1-1,-1 0,1-1,0 1,-1-1,1 0,4 0,8 2,1-2,0 0,0-1,22-5,-34 5,1-1,0 0,-1 0,1-1,8-5,-9 6</inkml:trace>
  <inkml:trace contextRef="#ctx0" brushRef="#br0" timeOffset="800.88">305 259,'2'0,"1"0,1-2,2 1,1-1,1 1,0 0,-1 0,1 1,-1 0</inkml:trace>
  <inkml:trace contextRef="#ctx0" brushRef="#br0" timeOffset="2362.21">517 273,'5'-1,"1"0,-1 0,0 0,0 0,0-1,7-2,-9 2,1 0,0 1,0-1,0 1,0 0,0 0,0 1,0-1,0 1,0 0,0 0,0 0,5 2,-5 0,-1 0,0 0,0 0,0 0,0 1,-1 0,1 0,-1-1,1 1,-1 1,0-1,0 0,0 0,-1 1,1-1,-1 1,2 4,-2-4,1 0,-1-1,0 1,0 0,-1 0,1 0,-1-1,1 1,-1 0,-1 0,1 0,0 0,-1 0,0-1,0 1,0 0,-2 4,2-6,-1 0,0 0,0 0,0 0,0-1,0 1,0 0,0-1,0 0,0 1,-1-1,1 0,-1 0,1 0,-1-1,1 1,-1-1,1 1,-1-1,1 0,-1 0,0 0,1 0,-1 0,1-1,-1 1,0-1,1 0,-1 0,1 1,0-2,-5-1,2 0,0 1,1-1,-1 0,1-1,0 1,0-1,0 0,0 0,0 0,1 0,0-1,0 1,0-1,-3-9,0-2,-8-35,14 45</inkml:trace>
  <inkml:trace contextRef="#ctx0" brushRef="#br0" timeOffset="3832.68">729 227,'2'3,"0"0,-1 0,1 1,-1-1,0 0,1 0,-1 1,-1-1,1 1,-1-1,1 7,1 3,2-2,-1-1,1 1,1-1,0-1,0 1,9 11,-12-19,-1 0,0-1,1 1,-1-1,1 0,-1 1,1-1,0 0,0 0,-1 0,1 0,0 0,0 0,0-1,0 1,0-1,2 1,-2-1,1-1,-1 1,0-1,0 1,0-1,0 0,0 1,0-1,0 0,0-1,0 1,-1 0,1 0,0-1,-1 1,1-1,-1 0,1 1,-1-1,1-2,5-6,-1 0,-1 0,0 0,-1-1,6-19,8-19,-15 44</inkml:trace>
  <inkml:trace contextRef="#ctx0" brushRef="#br0" timeOffset="5031.29">1083-1,'1'10,"-1"0,1 0,1 0,0 0,0 0,1 0,5 10,-7-16,23 92,6 94,-30-188,0-1,1 1,-1-1,0 1,0-1,1 1,-1-1,1 1,-1-1,1 1,0-1,-1 0,1 1,0-1,0 0,0 0,0 0,0 1,0-1,0 0,1 0,-1-1,0 1,0 0,1 0,-1-1,1 1,1 0,0-1,0 0,0 0,0-1,0 1,0-1,0 0,0 0,0 0,0 0,-1 0,1 0,0-1,-1 0,4-1,1-2,0 0,1 0,-2 0,1 0,11-13,-15 15</inkml:trace>
  <inkml:trace contextRef="#ctx0" brushRef="#br0" timeOffset="5796.58">1107 180,'1'0,"2"0,2 0,1 0,1 0,-1-1,0-1,0 0,1 1,0 0,0 0,0 1,1 0,-1 0,0-1,-2-1,0 1</inkml:trace>
  <inkml:trace contextRef="#ctx0" brushRef="#br0" timeOffset="7349.54">1069 197,'91'-17,"-60"11,-25 5</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3:53:25.9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169 1,'-8'0,"1"1,-1 0,1 0,-1 1,1 0,0 1,0-1,0 1,0 0,0 1,1 0,-1 0,0 0,1 1,-8 9,9-10,0 1,1 0,0 1,0-1,1 0,-1 1,1 0,0 0,1 0,-1 0,1 0,1 1,-1-1,1 1,0-1,0 1,1-1,0 9,1-13,0 0,0 0,0-1,0 1,0 0,0-1,0 1,0-1,1 0,-1 1,1-1,-1 0,1 0,-1 0,1 0,0 0,-1 0,1 0,0-1,3 2,49 13,-40-11,3 0,-1 2,0 0,0 0,0 1,20 13,-33-18,0 1,1-1,0 0,-2 1,1-1,0 1,-1 0,1 0,-1 0,0 0,0 1,0-1,0 1,-1-1,1 1,-1 0,0 0,0 0,0 0,-1-1,1 1,-1 0,0 0,0 0,0 0,-1-1,1 1,-1 0,0 0,-2 5,2-6,-1-1,0 1,0-1,0 1,-1-1,1 1,0-1,-1 0,0 0,1 0,-2-1,1 1,0-1,0 1,0-1,0 0,0 0,0-1,-4 2,-5 0,-1 1,1-2,-21 1,26-2,1-1,0-1,-1 1,1-1,0 0,0 0,0-1,-1 0,1 0,1 0,0-1,-1 1,-6-7,9 7</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3:53:19.0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156 9,'-4'0,"-61"5,62-4,-1 0,0 0,1 1,-1-1,1 1,0 0,-1 0,1 0,0 0,0 0,0 1,1 0,-1-1,-4 6,2 1,1 0,-1 0,1 0,1 1,0-1,0 1,1 0,0 0,0 0,1 0,1 0,0 0,0 0,1 0,3 17,-3-26,0 1,-1-1,1 0,0 1,0-1,0 0,0 0,1 0,-1 0,0 0,0 0,1 0,-1 0,0 0,1 0,-1-1,1 1,-1-1,1 1,-1-1,1 0,-1 1,3-1,48 5,-23-3,-20 0,1-1,0 0,0 0,0-1,0-1,0 0,-1 0,1-1,0 0,-1 0,1-1,12-6,-17 7</inkml:trace>
  <inkml:trace contextRef="#ctx0" brushRef="#br0" timeOffset="735.76">315 106,'1'0,"2"0,2 0,0 0,2 0,1 0,0 0,-1 0,1 0,0 0,0 0,0 0,-1 0,1 0,-2 0</inkml:trace>
  <inkml:trace contextRef="#ctx0" brushRef="#br0" timeOffset="1563.21">580 70,'-8'128,"8"-121</inkml:trace>
  <inkml:trace contextRef="#ctx0" brushRef="#br0" timeOffset="2018.9">573 1,'0'0</inkml:trace>
  <inkml:trace contextRef="#ctx0" brushRef="#br0" timeOffset="3537.09">655 76,'2'5,"0"1,0 0,0-1,-1 1,0 0,0 0,-1 0,1-1,-1 1,0 0,-1 0,-1 10,0 6,0 6,6-46,-2 10,1 0,0 0,0 0,1 0,0 1,1-1,10-12,-14 18,0 1,0-1,0 1,0-1,0 1,1-1,-1 1,1 0,-1 0,1 0,-1 0,1 0,0 0,-1 0,1 0,0 1,0-1,0 1,-1-1,1 1,0 0,0-1,0 1,0 0,0 0,0 1,0-1,-1 0,1 1,0-1,0 1,0-1,-1 1,1 0,0 0,0 0,-1 0,1 0,-1 0,1 0,2 3,-2 1,1-1,0 1,-1 0,0 0,0 0,0 0,-1 1,0-1,0 0,0 1,-1-1,0 1,0-1,0 1,0-1,-2 6,1 13,1-18</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3:53:15.8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54,'0'219,"0"-212</inkml:trace>
  <inkml:trace contextRef="#ctx0" brushRef="#br0" timeOffset="1752.96">67 8,'39'-4,"-32"3,0 0,0 0,0 1,0 0,1 0,-1 1,10 1,-15-1,0 0,0 0,0 0,0 1,0-1,-1 0,1 1,0-1,-1 1,1-1,-1 1,0 0,1 0,-1-1,0 1,0 0,0 0,0 0,-1 0,1 1,0-1,-1 0,0 0,1 0,-1 0,0 1,0-1,0 0,-1 3,1-2,1-1,-1 1,0 0,0-1,0 1,-1-1,1 1,-1 0,1-1,-1 1,0-1,0 0,0 1,0-1,0 0,-1 1,1-1,-1 0,1 0,-1 0,0 0,0 0,0-1,0 1,0-1,0 1,0-1,-4 2,-2 2,1 0,-1-1,0 0,0 0,0-1,-16 5,-11 4,115-8,-75-4,0-1,0 1,0 1,0-1,0 1,0 0,0 0,0 0,0 1,7 3,-10-3,0 0,0-1,-1 1,1 0,0 0,-1 1,1-1,-1 0,0 0,0 1,0-1,0 1,0-1,0 1,-1-1,1 1,-1 0,0-1,0 1,0 0,0-1,-1 4,2-3,-1 0,0 0,0 0,0 0,0 0,-1 0,1 0,-1 0,0 0,0 0,0 0,0 0,-1-1,1 1,-1 0,1-1,-1 1,0-1,0 1,0-1,-1 0,1 0,0 0,-1 0,1-1,-6 4,-2-2,0-1,0 0,0 0,0-1,0 0,-19-2,28 1,-82 8,77-8</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3:53:14.1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0 298,'1'-19,"0"0,1 0,1 0,0 0,2 1,0-1,9-20,24-82,-38 121,0-1,0 1,0 0,0 0,1-1,-1 1,0 0,0 0,0-1,0 1,1 0,-1 0,0 0,0-1,0 1,1 0,-1 0,0 0,0-1,1 1,-1 0,0 0,1 0,-1 0,0 0,0 0,1 0,-1 0,0 0,1 0,-1 0,0 0,0 0,1 0,-1 0,0 0,1 0,-1 0,0 0,0 0,1 0,-1 0,0 1,0-1,1 0,-1 0,13 17,4 22,35 165,-51-198</inkml:trace>
  <inkml:trace contextRef="#ctx0" brushRef="#br0" timeOffset="583.79">39 169,'2'0,"1"0,1 0,2 0,1 0,0 0,1 0,0 0,0 0,0 0,0 0,-1 0,1 0,0 0,-1 0,-1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4:19.8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215 119,'-15'0,"2"0,0 0,0 1,0 0,-17 4,25-3,-1 0,1 0,0 0,-1 1,1 0,1 0,-1 1,0-1,1 1,0 0,0 0,-6 7,4-2,0 0,1 1,0-1,0 0,1 1,0 0,1-1,0 2,0-1,1 0,1 0,0 1,0-1,1 1,0-1,4 20,-3-26,1-1,-1 0,1 0,0 0,1 0,-1 0,0 0,1 0,0-1,-1 1,1-1,0 0,0 0,0 0,1 0,-1 0,0-1,1 0,-1 1,1-1,-1 0,1-1,0 1,-1-1,1 0,4 0,8 2,1-2,0 0,0-1,22-5,-34 5,1-1,0 0,-1 0,1-1,8-5,-9 6</inkml:trace>
  <inkml:trace contextRef="#ctx0" brushRef="#br0" timeOffset="1">305 259,'2'0,"1"0,1-2,2 1,1-1,1 1,0 0,-1 0,1 1,-1 0</inkml:trace>
  <inkml:trace contextRef="#ctx0" brushRef="#br0" timeOffset="2">517 273,'5'-1,"1"0,-1 0,0 0,0 0,0-1,7-2,-9 2,1 0,0 1,0-1,0 1,0 0,0 0,0 1,0-1,0 1,0 0,0 0,0 0,5 2,-5 0,-1 0,0 0,0 0,0 0,0 1,-1 0,1 0,-1-1,1 1,-1 1,0-1,0 0,0 0,-1 1,1-1,-1 1,2 4,-2-4,1 0,-1-1,0 1,0 0,-1 0,1 0,-1-1,1 1,-1 0,-1 0,1 0,0 0,-1 0,0-1,0 1,0 0,-2 4,2-6,-1 0,0 0,0 0,0 0,0-1,0 1,0 0,0-1,0 0,0 1,-1-1,1 0,-1 0,1 0,-1-1,1 1,-1-1,1 1,-1-1,1 0,-1 0,0 0,1 0,-1 0,1-1,-1 1,0-1,1 0,-1 0,1 1,0-2,-5-1,2 0,0 1,1-1,-1 0,1-1,0 1,0-1,0 0,0 0,0 0,1 0,0-1,0 1,0-1,-3-9,0-2,-8-35,14 45</inkml:trace>
  <inkml:trace contextRef="#ctx0" brushRef="#br0" timeOffset="3">729 227,'2'3,"0"0,-1 0,1 1,-1-1,0 0,1 0,-1 1,-1-1,1 1,-1-1,1 7,1 3,2-2,-1-1,1 1,1-1,0-1,0 1,9 11,-12-19,-1 0,0-1,1 1,-1-1,1 0,-1 1,1-1,0 0,0 0,-1 0,1 0,0 0,0 0,0-1,0 1,0-1,2 1,-2-1,1-1,-1 1,0-1,0 1,0-1,0 0,0 1,0-1,0 0,0-1,0 1,-1 0,1 0,0-1,-1 1,1-1,-1 0,1 1,-1-1,1-2,5-6,-1 0,-1 0,0 0,-1-1,6-19,8-19,-15 44</inkml:trace>
  <inkml:trace contextRef="#ctx0" brushRef="#br0" timeOffset="4">1083-1,'1'10,"-1"0,1 0,1 0,0 0,0 0,1 0,5 10,-7-16,23 92,6 94,-30-188,0-1,1 1,-1-1,0 1,0-1,1 1,-1-1,1 1,-1-1,1 1,0-1,-1 0,1 1,0-1,0 0,0 0,0 0,0 1,0-1,0 0,1 0,-1-1,0 1,0 0,1 0,-1-1,1 1,1 0,0-1,0 0,0 0,0-1,0 1,0-1,0 0,0 0,0 0,0 0,-1 0,1 0,0-1,-1 0,4-1,1-2,0 0,1 0,-2 0,1 0,11-13,-15 15</inkml:trace>
  <inkml:trace contextRef="#ctx0" brushRef="#br0" timeOffset="5">1107 180,'1'0,"2"0,2 0,1 0,1 0,-1-1,0-1,0 0,1 1,0 0,0 0,0 1,1 0,-1 0,0-1,-2-1,0 1</inkml:trace>
  <inkml:trace contextRef="#ctx0" brushRef="#br0" timeOffset="6">1069 197,'91'-17,"-60"11,-25 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4:19.8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56,'0'226,"0"-219</inkml:trace>
  <inkml:trace contextRef="#ctx0" brushRef="#br0" timeOffset="1">68 8,'40'-4,"-33"3,0 0,0 0,0 1,1 0,0 0,-1 1,10 1,-15-1,0 0,0 0,0 0,0 1,0-1,-1 0,1 1,0-1,-1 2,1-2,0 1,-1 0,1 0,-1-1,0 1,0 0,0 0,0 0,-1 0,1 1,0-1,-1 0,0 0,1 0,-1 1,0 0,0-1,0 0,-1 3,1-2,1-1,-1 1,0 0,0-1,0 1,-1 0,1 0,-1 0,1-1,-1 1,0-1,0 0,0 1,0-1,0 0,-1 1,1-1,-2 0,2 1,-1-1,0 0,0 0,0-1,0 1,0-1,0 1,0-1,-4 2,-2 2,1 0,-1 0,-1-1,1 0,0-1,-16 5,-12 5,118-9,-77-4,0-1,0 1,0 1,0-1,0 1,0 0,0 0,0 0,0 1,8 3,-11-3,0 0,0-1,-1 1,1 0,0 0,-1 1,1 0,-1-1,0 0,0 1,0-1,0 1,0-1,0 1,-1-1,1 1,-1 0,0-1,0 2,0-1,0-1,-1 4,2-3,-1 0,0 0,0 0,0 0,0 0,-1 1,1-1,-1 0,0 0,0 0,0 0,0 0,-1-1,1 1,-1 0,1-1,-1 2,0-2,0 1,0-1,-1 0,1 0,0 0,-1 0,1-1,-7 4,-1-2,0-1,0 0,0 1,-1-2,1 0,-19-2,28 1,-84 8,79-8</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4:19.8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0 298,'1'-19,"0"0,1 0,1 0,0 0,2 1,0-1,9-20,24-82,-38 121,0-1,0 1,0 0,0 0,1-1,-1 1,0 0,0 0,0-1,0 1,1 0,-1 0,0 0,0-1,0 1,1 0,-1 0,0 0,0-1,1 1,-1 0,0 0,1 0,-1 0,0 0,0 0,1 0,-1 0,0 0,1 0,-1 0,0 0,0 0,1 0,-1 0,0 0,1 0,-1 0,0 0,0 0,1 0,-1 0,0 1,0-1,1 0,-1 0,13 17,4 22,35 165,-51-198</inkml:trace>
  <inkml:trace contextRef="#ctx0" brushRef="#br0" timeOffset="1">39 169,'2'0,"1"0,1 0,2 0,1 0,0 0,1 0,0 0,0 0,0 0,0 0,-1 0,1 0,0 0,-1 0,-1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4:19.8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156 9,'-4'0,"-61"5,62-4,-1 0,0 0,1 1,-1-1,1 1,0 0,-1 0,1 0,0 0,0 0,0 1,1 0,-1-1,-4 6,2 1,1 0,-1 0,1 0,1 1,0-1,0 1,1 0,0 0,0 0,1 0,1 0,0 0,0 0,1 0,3 17,-3-26,0 1,-1-1,1 0,0 1,0-1,0 0,0 0,1 0,-1 0,0 0,0 0,1 0,-1 0,0 0,1 0,-1-1,1 1,-1-1,1 1,-1-1,1 0,-1 1,3-1,48 5,-23-3,-20 0,1-1,0 0,0 0,0-1,0-1,0 0,-1 0,1-1,0 0,-1 0,1-1,12-6,-17 7</inkml:trace>
  <inkml:trace contextRef="#ctx0" brushRef="#br0" timeOffset="1">315 106,'1'0,"2"0,2 0,0 0,2 0,1 0,0 0,-1 0,1 0,0 0,0 0,0 0,-1 0,1 0,-2 0</inkml:trace>
  <inkml:trace contextRef="#ctx0" brushRef="#br0" timeOffset="2">580 70,'-8'128,"8"-121</inkml:trace>
  <inkml:trace contextRef="#ctx0" brushRef="#br0" timeOffset="3">573 1,'0'0</inkml:trace>
  <inkml:trace contextRef="#ctx0" brushRef="#br0" timeOffset="4">655 76,'2'5,"0"1,0 0,0-1,-1 1,0 0,0 0,-1 0,1-1,-1 1,0 0,-1 0,-1 10,0 6,0 6,6-46,-2 10,1 0,0 0,0 0,1 0,0 1,1-1,10-12,-14 18,0 1,0-1,0 1,0-1,0 1,1-1,-1 1,1 0,-1 0,1 0,-1 0,1 0,0 0,-1 0,1 0,0 1,0-1,0 1,-1-1,1 1,0 0,0-1,0 1,0 0,0 0,0 1,0-1,-1 0,1 1,0-1,0 1,0-1,-1 1,1 0,0 0,0 0,-1 0,1 0,-1 0,1 0,2 3,-2 1,1-1,0 1,-1 0,0 0,0 0,0 0,-1 1,0-1,0 0,0 1,-1-1,0 1,0-1,0 1,0-1,-2 6,1 13,1-18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21:11.1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225 1,'-13'0,"0"0,0 1,0 0,1 1,-22 6,29-6,-1 1,1-1,0 1,0 0,0 0,0 1,0-1,1 1,0 0,-1 0,2 1,-1-1,0 1,-4 8,6-10,0-1,1 1,-1 0,1 0,-1 0,1-1,0 1,0 1,1-1,-1 0,0 0,1 0,0 0,0 0,0 1,0-1,1 0,0 5,1-5,0 1,0-1,0 0,0-1,0 1,1 0,-1 0,1-1,0 0,0 1,0-1,0 0,0-1,0 1,6 2,30 11,-29-12,-1 1,1 0,-1 0,0 0,13 10,-21-13,0-1,0 1,-1-1,1 1,0 0,0-1,-1 1,1 0,0 0,-1 0,1-1,-1 1,1 0,-1 0,1 0,-1 0,0 0,1 0,-1 0,0 0,0 0,0 0,0 0,1 0,-2 0,1 0,0 2,-1-2,0 0,0 1,0-1,0 1,0-1,0 0,0 0,0 0,-1 1,1-1,0-1,-1 1,1 0,-4 1,-1 1,-1 0,0-1,0 0,0 0,0-1,-12 1,-99-2,110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4:19.89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169 1,'-8'0,"1"1,-1 0,1 0,-1 1,1 0,0 1,0-1,0 1,0 0,0 1,1 0,-1 0,0 0,1 1,-8 9,9-10,0 1,1 0,0 1,0-1,1 0,-1 1,1 0,0 0,1 0,-1 0,1 0,1 1,-1-1,1 1,0-1,0 1,1-1,0 9,1-13,0 0,0 0,0-1,0 1,0 0,0-1,0 1,0-1,1 0,-1 1,1-1,-1 0,1 0,-1 0,1 0,0 0,-1 0,1 0,0-1,3 2,49 13,-40-11,3 0,-1 2,0 0,0 0,0 1,20 13,-33-18,0 1,1-1,0 0,-2 1,1-1,0 1,-1 0,1 0,-1 0,0 0,0 1,0-1,0 1,-1-1,1 1,-1 0,0 0,0 0,0 0,-1-1,1 1,-1 0,0 0,0 0,0 0,-1-1,1 1,-1 0,0 0,-2 5,2-6,-1-1,0 1,0-1,0 1,-1-1,1 1,0-1,-1 0,0 0,1 0,-2-1,1 1,0-1,0 1,0-1,0 0,0 0,0-1,-4 2,-5 0,-1 1,1-2,-21 1,26-2,1-1,0-1,-1 1,1-1,0 0,0 0,0-1,-1 0,1 0,1 0,0-1,-1 1,-6-7,9 7</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3:54.8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215 119,'-15'0,"2"0,0 0,0 1,0 0,-17 4,25-3,-1 0,1 0,0 0,-1 1,1 0,1 0,-1 1,0-1,1 1,0 0,0 0,-6 7,4-2,0 0,1 1,0-1,0 0,1 1,0 0,1-1,0 2,0-1,1 0,1 0,0 1,0-1,1 1,0-1,4 20,-3-26,1-1,-1 0,1 0,0 0,1 0,-1 0,0 0,1 0,0-1,-1 1,1-1,0 0,0 0,0 0,1 0,-1 0,0-1,1 0,-1 1,1-1,-1 0,1-1,0 1,-1-1,1 0,4 0,8 2,1-2,0 0,0-1,22-5,-34 5,1-1,0 0,-1 0,1-1,8-5,-9 6</inkml:trace>
  <inkml:trace contextRef="#ctx0" brushRef="#br0" timeOffset="1">305 259,'2'0,"1"0,1-2,2 1,1-1,1 1,0 0,-1 0,1 1,-1 0</inkml:trace>
  <inkml:trace contextRef="#ctx0" brushRef="#br0" timeOffset="2">517 273,'5'-1,"1"0,-1 0,0 0,0 0,0-1,7-2,-9 2,1 0,0 1,0-1,0 1,0 0,0 0,0 1,0-1,0 1,0 0,0 0,0 0,5 2,-5 0,-1 0,0 0,0 0,0 0,0 1,-1 0,1 0,-1-1,1 1,-1 1,0-1,0 0,0 0,-1 1,1-1,-1 1,2 4,-2-4,1 0,-1-1,0 1,0 0,-1 0,1 0,-1-1,1 1,-1 0,-1 0,1 0,0 0,-1 0,0-1,0 1,0 0,-2 4,2-6,-1 0,0 0,0 0,0 0,0-1,0 1,0 0,0-1,0 0,0 1,-1-1,1 0,-1 0,1 0,-1-1,1 1,-1-1,1 1,-1-1,1 0,-1 0,0 0,1 0,-1 0,1-1,-1 1,0-1,1 0,-1 0,1 1,0-2,-5-1,2 0,0 1,1-1,-1 0,1-1,0 1,0-1,0 0,0 0,0 0,1 0,0-1,0 1,0-1,-3-9,0-2,-8-35,14 45</inkml:trace>
  <inkml:trace contextRef="#ctx0" brushRef="#br0" timeOffset="3">729 227,'2'3,"0"0,-1 0,1 1,-1-1,0 0,1 0,-1 1,-1-1,1 1,-1-1,1 7,1 3,2-2,-1-1,1 1,1-1,0-1,0 1,9 11,-12-19,-1 0,0-1,1 1,-1-1,1 0,-1 1,1-1,0 0,0 0,-1 0,1 0,0 0,0 0,0-1,0 1,0-1,2 1,-2-1,1-1,-1 1,0-1,0 1,0-1,0 0,0 1,0-1,0 0,0-1,0 1,-1 0,1 0,0-1,-1 1,1-1,-1 0,1 1,-1-1,1-2,5-6,-1 0,-1 0,0 0,-1-1,6-19,8-19,-15 44</inkml:trace>
  <inkml:trace contextRef="#ctx0" brushRef="#br0" timeOffset="4">1083-1,'1'10,"-1"0,1 0,1 0,0 0,0 0,1 0,5 10,-7-16,23 92,6 94,-30-188,0-1,1 1,-1-1,0 1,0-1,1 1,-1-1,1 1,-1-1,1 1,0-1,-1 0,1 1,0-1,0 0,0 0,0 0,0 1,0-1,0 0,1 0,-1-1,0 1,0 0,1 0,-1-1,1 1,1 0,0-1,0 0,0 0,0-1,0 1,0-1,0 0,0 0,0 0,0 0,-1 0,1 0,0-1,-1 0,4-1,1-2,0 0,1 0,-2 0,1 0,11-13,-15 15</inkml:trace>
  <inkml:trace contextRef="#ctx0" brushRef="#br0" timeOffset="5">1107 180,'1'0,"2"0,2 0,1 0,1 0,-1-1,0-1,0 0,1 1,0 0,0 0,0 1,1 0,-1 0,0-1,-2-1,0 1</inkml:trace>
  <inkml:trace contextRef="#ctx0" brushRef="#br0" timeOffset="6">1069 197,'91'-17,"-60"11,-25 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3:54.8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156 9,'-4'0,"-61"5,62-4,-1 0,0 0,1 1,-1-1,1 1,0 0,-1 0,1 0,0 0,0 0,0 1,1 0,-1-1,-4 6,2 1,1 0,-1 0,1 0,1 1,0-1,0 1,1 0,0 0,0 0,1 0,1 0,0 0,0 0,1 0,3 17,-3-26,0 1,-1-1,1 0,0 1,0-1,0 0,0 0,1 0,-1 0,0 0,0 0,1 0,-1 0,0 0,1 0,-1-1,1 1,-1-1,1 1,-1-1,1 0,-1 1,3-1,48 5,-23-3,-20 0,1-1,0 0,0 0,0-1,0-1,0 0,-1 0,1-1,0 0,-1 0,1-1,12-6,-17 7</inkml:trace>
  <inkml:trace contextRef="#ctx0" brushRef="#br0" timeOffset="1">315 106,'1'0,"2"0,2 0,0 0,2 0,1 0,0 0,-1 0,1 0,0 0,0 0,0 0,-1 0,1 0,-2 0</inkml:trace>
  <inkml:trace contextRef="#ctx0" brushRef="#br0" timeOffset="2">580 70,'-8'128,"8"-121</inkml:trace>
  <inkml:trace contextRef="#ctx0" brushRef="#br0" timeOffset="3">573 1,'0'0</inkml:trace>
  <inkml:trace contextRef="#ctx0" brushRef="#br0" timeOffset="4">655 76,'2'5,"0"1,0 0,0-1,-1 1,0 0,0 0,-1 0,1-1,-1 1,0 0,-1 0,-1 10,0 6,0 6,6-46,-2 10,1 0,0 0,0 0,1 0,0 1,1-1,10-12,-14 18,0 1,0-1,0 1,0-1,0 1,1-1,-1 1,1 0,-1 0,1 0,-1 0,1 0,0 0,-1 0,1 0,0 1,0-1,0 1,-1-1,1 1,0 0,0-1,0 1,0 0,0 0,0 1,0-1,-1 0,1 1,0-1,0 1,0-1,-1 1,1 0,0 0,0 0,-1 0,1 0,-1 0,1 0,2 3,-2 1,1-1,0 1,-1 0,0 0,0 0,0 0,-1 1,0-1,0 0,0 1,-1-1,0 1,0-1,0 1,0-1,-2 6,1 13,1-18</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3:54.8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56,'0'226,"0"-219</inkml:trace>
  <inkml:trace contextRef="#ctx0" brushRef="#br0" timeOffset="1">68 8,'40'-4,"-33"3,0 0,0 0,0 1,1 0,0 0,-1 1,10 1,-15-1,0 0,0 0,0 0,0 1,0-1,-1 0,1 1,0-1,-1 2,1-2,0 1,-1 0,1 0,-1-1,0 1,0 0,0 0,0 0,-1 0,1 1,0-1,-1 0,0 0,1 0,-1 1,0 0,0-1,0 0,-1 3,1-2,1-1,-1 1,0 0,0-1,0 1,-1 0,1 0,-1 0,1-1,-1 1,0-1,0 0,0 1,0-1,0 0,-1 1,1-1,-2 0,2 1,-1-1,0 0,0 0,0-1,0 1,0-1,0 1,0-1,-4 2,-2 2,1 0,-1 0,-1-1,1 0,0-1,-16 5,-12 5,118-9,-77-4,0-1,0 1,0 1,0-1,0 1,0 0,0 0,0 0,0 1,8 3,-11-3,0 0,0-1,-1 1,1 0,0 0,-1 1,1 0,-1-1,0 0,0 1,0-1,0 1,0-1,0 1,-1-1,1 1,-1 0,0-1,0 2,0-1,0-1,-1 4,2-3,-1 0,0 0,0 0,0 0,0 0,-1 1,1-1,-1 0,0 0,0 0,0 0,0 0,-1-1,1 1,-1 0,1-1,-1 2,0-2,0 1,0-1,-1 0,1 0,0 0,-1 0,1-1,-7 4,-1-2,0-1,0 0,0 1,-1-2,1 0,-19-2,28 1,-84 8,79-8</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3:54.8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0 298,'1'-19,"0"0,1 0,1 0,0 0,2 1,0-1,9-20,24-82,-38 121,0-1,0 1,0 0,0 0,1-1,-1 1,0 0,0 0,0-1,0 1,1 0,-1 0,0 0,0-1,0 1,1 0,-1 0,0 0,0-1,1 1,-1 0,0 0,1 0,-1 0,0 0,0 0,1 0,-1 0,0 0,1 0,-1 0,0 0,0 0,1 0,-1 0,0 0,1 0,-1 0,0 0,0 0,1 0,-1 0,0 1,0-1,1 0,-1 0,13 17,4 22,35 165,-51-198</inkml:trace>
  <inkml:trace contextRef="#ctx0" brushRef="#br0" timeOffset="1">39 169,'2'0,"1"0,1 0,2 0,1 0,0 0,1 0,0 0,0 0,0 0,0 0,-1 0,1 0,0 0,-1 0,-1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3:54.8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169 1,'-8'0,"1"1,-1 0,1 0,-1 1,1 0,0 1,0-1,0 1,0 0,0 1,1 0,-1 0,0 0,1 1,-8 9,9-10,0 1,1 0,0 1,0-1,1 0,-1 1,1 0,0 0,1 0,-1 0,1 0,1 1,-1-1,1 1,0-1,0 1,1-1,0 9,1-13,0 0,0 0,0-1,0 1,0 0,0-1,0 1,0-1,1 0,-1 1,1-1,-1 0,1 0,-1 0,1 0,0 0,-1 0,1 0,0-1,3 2,49 13,-40-11,3 0,-1 2,0 0,0 0,0 1,20 13,-33-18,0 1,1-1,0 0,-2 1,1-1,0 1,-1 0,1 0,-1 0,0 0,0 1,0-1,0 1,-1-1,1 1,-1 0,0 0,0 0,0 0,-1-1,1 1,-1 0,0 0,0 0,0 0,-1-1,1 1,-1 0,0 0,-2 5,2-6,-1-1,0 1,0-1,0 1,-1-1,1 1,0-1,-1 0,0 0,1 0,-2-1,1 1,0-1,0 1,0-1,0 0,0 0,0-1,-4 2,-5 0,-1 1,1-2,-21 1,26-2,1-1,0-1,-1 1,1-1,0 0,0 0,0-1,-1 0,1 0,1 0,0-1,-1 1,-6-7,9 7</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3:42.1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56,'0'226,"0"-219</inkml:trace>
  <inkml:trace contextRef="#ctx0" brushRef="#br0" timeOffset="1">68 8,'40'-4,"-33"3,0 0,0 0,0 1,1 0,0 0,-1 1,10 1,-15-1,0 0,0 0,0 0,0 1,0-1,-1 0,1 1,0-1,-1 2,1-2,0 1,-1 0,1 0,-1-1,0 1,0 0,0 0,0 0,-1 0,1 1,0-1,-1 0,0 0,1 0,-1 1,0 0,0-1,0 0,-1 3,1-2,1-1,-1 1,0 0,0-1,0 1,-1 0,1 0,-1 0,1-1,-1 1,0-1,0 0,0 1,0-1,0 0,-1 1,1-1,-2 0,2 1,-1-1,0 0,0 0,0-1,0 1,0-1,0 1,0-1,-4 2,-2 2,1 0,-1 0,-1-1,1 0,0-1,-16 5,-12 5,118-9,-77-4,0-1,0 1,0 1,0-1,0 1,0 0,0 0,0 0,0 1,8 3,-11-3,0 0,0-1,-1 1,1 0,0 0,-1 1,1 0,-1-1,0 0,0 1,0-1,0 1,0-1,0 1,-1-1,1 1,-1 0,0-1,0 2,0-1,0-1,-1 4,2-3,-1 0,0 0,0 0,0 0,0 0,-1 1,1-1,-1 0,0 0,0 0,0 0,0 0,-1-1,1 1,-1 0,1-1,-1 2,0-2,0 1,0-1,-1 0,1 0,0 0,-1 0,1-1,-7 4,-1-2,0-1,0 0,0 1,-1-2,1 0,-19-2,28 1,-84 8,79-8</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3:42.1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0 298,'1'-19,"0"0,1 0,1 0,0 0,2 1,0-1,9-20,24-82,-38 121,0-1,0 1,0 0,0 0,1-1,-1 1,0 0,0 0,0-1,0 1,1 0,-1 0,0 0,0-1,0 1,1 0,-1 0,0 0,0-1,1 1,-1 0,0 0,1 0,-1 0,0 0,0 0,1 0,-1 0,0 0,1 0,-1 0,0 0,0 0,1 0,-1 0,0 0,1 0,-1 0,0 0,0 0,1 0,-1 0,0 1,0-1,1 0,-1 0,13 17,4 22,35 165,-51-198</inkml:trace>
  <inkml:trace contextRef="#ctx0" brushRef="#br0" timeOffset="1">39 169,'2'0,"1"0,1 0,2 0,1 0,0 0,1 0,0 0,0 0,0 0,0 0,-1 0,1 0,0 0,-1 0,-1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3:42.1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156 9,'-4'0,"-61"5,62-4,-1 0,0 0,1 1,-1-1,1 1,0 0,-1 0,1 0,0 0,0 0,0 1,1 0,-1-1,-4 6,2 1,1 0,-1 0,1 0,1 1,0-1,0 1,1 0,0 0,0 0,1 0,1 0,0 0,0 0,1 0,3 17,-3-26,0 1,-1-1,1 0,0 1,0-1,0 0,0 0,1 0,-1 0,0 0,0 0,1 0,-1 0,0 0,1 0,-1-1,1 1,-1-1,1 1,-1-1,1 0,-1 1,3-1,48 5,-23-3,-20 0,1-1,0 0,0 0,0-1,0-1,0 0,-1 0,1-1,0 0,-1 0,1-1,12-6,-17 7</inkml:trace>
  <inkml:trace contextRef="#ctx0" brushRef="#br0" timeOffset="1">315 106,'1'0,"2"0,2 0,0 0,2 0,1 0,0 0,-1 0,1 0,0 0,0 0,0 0,-1 0,1 0,-2 0</inkml:trace>
  <inkml:trace contextRef="#ctx0" brushRef="#br0" timeOffset="2">580 70,'-8'128,"8"-121</inkml:trace>
  <inkml:trace contextRef="#ctx0" brushRef="#br0" timeOffset="3">573 1,'0'0</inkml:trace>
  <inkml:trace contextRef="#ctx0" brushRef="#br0" timeOffset="4">655 76,'2'5,"0"1,0 0,0-1,-1 1,0 0,0 0,-1 0,1-1,-1 1,0 0,-1 0,-1 10,0 6,0 6,6-46,-2 10,1 0,0 0,0 0,1 0,0 1,1-1,10-12,-14 18,0 1,0-1,0 1,0-1,0 1,1-1,-1 1,1 0,-1 0,1 0,-1 0,1 0,0 0,-1 0,1 0,0 1,0-1,0 1,-1-1,1 1,0 0,0-1,0 1,0 0,0 0,0 1,0-1,-1 0,1 1,0-1,0 1,0-1,-1 1,1 0,0 0,0 0,-1 0,1 0,-1 0,1 0,2 3,-2 1,1-1,0 1,-1 0,0 0,0 0,0 0,-1 1,0-1,0 0,0 1,-1-1,0 1,0-1,0 1,0-1,-2 6,1 13,1-18</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3:42.1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169 1,'-8'0,"1"1,-1 0,1 0,-1 1,1 0,0 1,0-1,0 1,0 0,0 1,1 0,-1 0,0 0,1 1,-8 9,9-10,0 1,1 0,0 1,0-1,1 0,-1 1,1 0,0 0,1 0,-1 0,1 0,1 1,-1-1,1 1,0-1,0 1,1-1,0 9,1-13,0 0,0 0,0-1,0 1,0 0,0-1,0 1,0-1,1 0,-1 1,1-1,-1 0,1 0,-1 0,1 0,0 0,-1 0,1 0,0-1,3 2,49 13,-40-11,3 0,-1 2,0 0,0 0,0 1,20 13,-33-18,0 1,1-1,0 0,-2 1,1-1,0 1,-1 0,1 0,-1 0,0 0,0 1,0-1,0 1,-1-1,1 1,-1 0,0 0,0 0,0 0,-1-1,1 1,-1 0,0 0,0 0,0 0,-1-1,1 1,-1 0,0 0,-2 5,2-6,-1-1,0 1,0-1,0 1,-1-1,1 1,0-1,-1 0,0 0,1 0,-2-1,1 1,0-1,0 1,0-1,0 0,0 0,0-1,-4 2,-5 0,-1 1,1-2,-21 1,26-2,1-1,0-1,-1 1,1-1,0 0,0 0,0-1,-1 0,1 0,1 0,0-1,-1 1,-6-7,9 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21:09.1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202 0,'-11'1,"1"-1,0 2,-1 0,1 0,0 1,0 0,-17 8,21-8,0 0,1 0,-1 0,1 1,0 0,0 0,0 0,0 1,1-1,0 1,0 0,0 1,-6 10,-9 62,16-68,1 0,0 0,1 0,0 0,1 0,0 0,0 0,3 11,-3-16,1 0,0 0,0 0,0 0,1-1,-1 1,1-1,0 1,1-1,-1 0,1 0,0 1,0-2,0 1,0 0,1-1,-1 0,7 5,-2-5,0 1,0-1,1-1,-1 1,1-2,0 1,-1-1,10 0,79-3,-41 0,-47 2</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3:42.1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215 119,'-15'0,"2"0,0 0,0 1,0 0,-17 4,25-3,-1 0,1 0,0 0,-1 1,1 0,1 0,-1 1,0-1,1 1,0 0,0 0,-6 7,4-2,0 0,1 1,0-1,0 0,1 1,0 0,1-1,0 2,0-1,1 0,1 0,0 1,0-1,1 1,0-1,4 20,-3-26,1-1,-1 0,1 0,0 0,1 0,-1 0,0 0,1 0,0-1,-1 1,1-1,0 0,0 0,0 0,1 0,-1 0,0-1,1 0,-1 1,1-1,-1 0,1-1,0 1,-1-1,1 0,4 0,8 2,1-2,0 0,0-1,22-5,-34 5,1-1,0 0,-1 0,1-1,8-5,-9 6</inkml:trace>
  <inkml:trace contextRef="#ctx0" brushRef="#br0" timeOffset="1">305 259,'2'0,"1"0,1-2,2 1,1-1,1 1,0 0,-1 0,1 1,-1 0</inkml:trace>
  <inkml:trace contextRef="#ctx0" brushRef="#br0" timeOffset="2">517 273,'5'-1,"1"0,-1 0,0 0,0 0,0-1,7-2,-9 2,1 0,0 1,0-1,0 1,0 0,0 0,0 1,0-1,0 1,0 0,0 0,0 0,5 2,-5 0,-1 0,0 0,0 0,0 0,0 1,-1 0,1 0,-1-1,1 1,-1 1,0-1,0 0,0 0,-1 1,1-1,-1 1,2 4,-2-4,1 0,-1-1,0 1,0 0,-1 0,1 0,-1-1,1 1,-1 0,-1 0,1 0,0 0,-1 0,0-1,0 1,0 0,-2 4,2-6,-1 0,0 0,0 0,0 0,0-1,0 1,0 0,0-1,0 0,0 1,-1-1,1 0,-1 0,1 0,-1-1,1 1,-1-1,1 1,-1-1,1 0,-1 0,0 0,1 0,-1 0,1-1,-1 1,0-1,1 0,-1 0,1 1,0-2,-5-1,2 0,0 1,1-1,-1 0,1-1,0 1,0-1,0 0,0 0,0 0,1 0,0-1,0 1,0-1,-3-9,0-2,-8-35,14 45</inkml:trace>
  <inkml:trace contextRef="#ctx0" brushRef="#br0" timeOffset="3">729 227,'2'3,"0"0,-1 0,1 1,-1-1,0 0,1 0,-1 1,-1-1,1 1,-1-1,1 7,1 3,2-2,-1-1,1 1,1-1,0-1,0 1,9 11,-12-19,-1 0,0-1,1 1,-1-1,1 0,-1 1,1-1,0 0,0 0,-1 0,1 0,0 0,0 0,0-1,0 1,0-1,2 1,-2-1,1-1,-1 1,0-1,0 1,0-1,0 0,0 1,0-1,0 0,0-1,0 1,-1 0,1 0,0-1,-1 1,1-1,-1 0,1 1,-1-1,1-2,5-6,-1 0,-1 0,0 0,-1-1,6-19,8-19,-15 44</inkml:trace>
  <inkml:trace contextRef="#ctx0" brushRef="#br0" timeOffset="4">1083-1,'1'10,"-1"0,1 0,1 0,0 0,0 0,1 0,5 10,-7-16,23 92,6 94,-30-188,0-1,1 1,-1-1,0 1,0-1,1 1,-1-1,1 1,-1-1,1 1,0-1,-1 0,1 1,0-1,0 0,0 0,0 0,0 1,0-1,0 0,1 0,-1-1,0 1,0 0,1 0,-1-1,1 1,1 0,0-1,0 0,0 0,0-1,0 1,0-1,0 0,0 0,0 0,0 0,-1 0,1 0,0-1,-1 0,4-1,1-2,0 0,1 0,-2 0,1 0,11-13,-15 15</inkml:trace>
  <inkml:trace contextRef="#ctx0" brushRef="#br0" timeOffset="5">1107 180,'1'0,"2"0,2 0,1 0,1 0,-1-1,0-1,0 0,1 1,0 0,0 0,0 1,1 0,-1 0,0-1,-2-1,0 1</inkml:trace>
  <inkml:trace contextRef="#ctx0" brushRef="#br0" timeOffset="6">1069 197,'91'-17,"-60"11,-25 5</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3:06.4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56,'0'226,"0"-219</inkml:trace>
  <inkml:trace contextRef="#ctx0" brushRef="#br0" timeOffset="1">68 8,'40'-4,"-33"3,0 0,0 0,0 1,1 0,0 0,-1 1,10 1,-15-1,0 0,0 0,0 0,0 1,0-1,-1 0,1 1,0-1,-1 2,1-2,0 1,-1 0,1 0,-1-1,0 1,0 0,0 0,0 0,-1 0,1 1,0-1,-1 0,0 0,1 0,-1 1,0 0,0-1,0 0,-1 3,1-2,1-1,-1 1,0 0,0-1,0 1,-1 0,1 0,-1 0,1-1,-1 1,0-1,0 0,0 1,0-1,0 0,-1 1,1-1,-2 0,2 1,-1-1,0 0,0 0,0-1,0 1,0-1,0 1,0-1,-4 2,-2 2,1 0,-1 0,-1-1,1 0,0-1,-16 5,-12 5,118-9,-77-4,0-1,0 1,0 1,0-1,0 1,0 0,0 0,0 0,0 1,8 3,-11-3,0 0,0-1,-1 1,1 0,0 0,-1 1,1 0,-1-1,0 0,0 1,0-1,0 1,0-1,0 1,-1-1,1 1,-1 0,0-1,0 2,0-1,0-1,-1 4,2-3,-1 0,0 0,0 0,0 0,0 0,-1 1,1-1,-1 0,0 0,0 0,0 0,0 0,-1-1,1 1,-1 0,1-1,-1 2,0-2,0 1,0-1,-1 0,1 0,0 0,-1 0,1-1,-7 4,-1-2,0-1,0 0,0 1,-1-2,1 0,-19-2,28 1,-84 8,79-8</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3:06.4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156 9,'-4'0,"-61"5,62-4,-1 0,0 0,1 1,-1-1,1 1,0 0,-1 0,1 0,0 0,0 0,0 1,1 0,-1-1,-4 6,2 1,1 0,-1 0,1 0,1 1,0-1,0 1,1 0,0 0,0 0,1 0,1 0,0 0,0 0,1 0,3 17,-3-26,0 1,-1-1,1 0,0 1,0-1,0 0,0 0,1 0,-1 0,0 0,0 0,1 0,-1 0,0 0,1 0,-1-1,1 1,-1-1,1 1,-1-1,1 0,-1 1,3-1,48 5,-23-3,-20 0,1-1,0 0,0 0,0-1,0-1,0 0,-1 0,1-1,0 0,-1 0,1-1,12-6,-17 7</inkml:trace>
  <inkml:trace contextRef="#ctx0" brushRef="#br0" timeOffset="1">315 106,'1'0,"2"0,2 0,0 0,2 0,1 0,0 0,-1 0,1 0,0 0,0 0,0 0,-1 0,1 0,-2 0</inkml:trace>
  <inkml:trace contextRef="#ctx0" brushRef="#br0" timeOffset="2">580 70,'-8'128,"8"-121</inkml:trace>
  <inkml:trace contextRef="#ctx0" brushRef="#br0" timeOffset="3">573 1,'0'0</inkml:trace>
  <inkml:trace contextRef="#ctx0" brushRef="#br0" timeOffset="4">655 76,'2'5,"0"1,0 0,0-1,-1 1,0 0,0 0,-1 0,1-1,-1 1,0 0,-1 0,-1 10,0 6,0 6,6-46,-2 10,1 0,0 0,0 0,1 0,0 1,1-1,10-12,-14 18,0 1,0-1,0 1,0-1,0 1,1-1,-1 1,1 0,-1 0,1 0,-1 0,1 0,0 0,-1 0,1 0,0 1,0-1,0 1,-1-1,1 1,0 0,0-1,0 1,0 0,0 0,0 1,0-1,-1 0,1 1,0-1,0 1,0-1,-1 1,1 0,0 0,0 0,-1 0,1 0,-1 0,1 0,2 3,-2 1,1-1,0 1,-1 0,0 0,0 0,0 0,-1 1,0-1,0 0,0 1,-1-1,0 1,0-1,0 1,0-1,-2 6,1 13,1-18</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3:06.4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215 119,'-15'0,"2"0,0 0,0 1,0 0,-17 4,25-3,-1 0,1 0,0 0,-1 1,1 0,1 0,-1 1,0-1,1 1,0 0,0 0,-6 7,4-2,0 0,1 1,0-1,0 0,1 1,0 0,1-1,0 2,0-1,1 0,1 0,0 1,0-1,1 1,0-1,4 20,-3-26,1-1,-1 0,1 0,0 0,1 0,-1 0,0 0,1 0,0-1,-1 1,1-1,0 0,0 0,0 0,1 0,-1 0,0-1,1 0,-1 1,1-1,-1 0,1-1,0 1,-1-1,1 0,4 0,8 2,1-2,0 0,0-1,22-5,-34 5,1-1,0 0,-1 0,1-1,8-5,-9 6</inkml:trace>
  <inkml:trace contextRef="#ctx0" brushRef="#br0" timeOffset="1">305 259,'2'0,"1"0,1-2,2 1,1-1,1 1,0 0,-1 0,1 1,-1 0</inkml:trace>
  <inkml:trace contextRef="#ctx0" brushRef="#br0" timeOffset="2">517 273,'5'-1,"1"0,-1 0,0 0,0 0,0-1,7-2,-9 2,1 0,0 1,0-1,0 1,0 0,0 0,0 1,0-1,0 1,0 0,0 0,0 0,5 2,-5 0,-1 0,0 0,0 0,0 0,0 1,-1 0,1 0,-1-1,1 1,-1 1,0-1,0 0,0 0,-1 1,1-1,-1 1,2 4,-2-4,1 0,-1-1,0 1,0 0,-1 0,1 0,-1-1,1 1,-1 0,-1 0,1 0,0 0,-1 0,0-1,0 1,0 0,-2 4,2-6,-1 0,0 0,0 0,0 0,0-1,0 1,0 0,0-1,0 0,0 1,-1-1,1 0,-1 0,1 0,-1-1,1 1,-1-1,1 1,-1-1,1 0,-1 0,0 0,1 0,-1 0,1-1,-1 1,0-1,1 0,-1 0,1 1,0-2,-5-1,2 0,0 1,1-1,-1 0,1-1,0 1,0-1,0 0,0 0,0 0,1 0,0-1,0 1,0-1,-3-9,0-2,-8-35,14 45</inkml:trace>
  <inkml:trace contextRef="#ctx0" brushRef="#br0" timeOffset="3">729 227,'2'3,"0"0,-1 0,1 1,-1-1,0 0,1 0,-1 1,-1-1,1 1,-1-1,1 7,1 3,2-2,-1-1,1 1,1-1,0-1,0 1,9 11,-12-19,-1 0,0-1,1 1,-1-1,1 0,-1 1,1-1,0 0,0 0,-1 0,1 0,0 0,0 0,0-1,0 1,0-1,2 1,-2-1,1-1,-1 1,0-1,0 1,0-1,0 0,0 1,0-1,0 0,0-1,0 1,-1 0,1 0,0-1,-1 1,1-1,-1 0,1 1,-1-1,1-2,5-6,-1 0,-1 0,0 0,-1-1,6-19,8-19,-15 44</inkml:trace>
  <inkml:trace contextRef="#ctx0" brushRef="#br0" timeOffset="4">1083-1,'1'10,"-1"0,1 0,1 0,0 0,0 0,1 0,5 10,-7-16,23 92,6 94,-30-188,0-1,1 1,-1-1,0 1,0-1,1 1,-1-1,1 1,-1-1,1 1,0-1,-1 0,1 1,0-1,0 0,0 0,0 0,0 1,0-1,0 0,1 0,-1-1,0 1,0 0,1 0,-1-1,1 1,1 0,0-1,0 0,0 0,0-1,0 1,0-1,0 0,0 0,0 0,0 0,-1 0,1 0,0-1,-1 0,4-1,1-2,0 0,1 0,-2 0,1 0,11-13,-15 15</inkml:trace>
  <inkml:trace contextRef="#ctx0" brushRef="#br0" timeOffset="5">1107 180,'1'0,"2"0,2 0,1 0,1 0,-1-1,0-1,0 0,1 1,0 0,0 0,0 1,1 0,-1 0,0-1,-2-1,0 1</inkml:trace>
  <inkml:trace contextRef="#ctx0" brushRef="#br0" timeOffset="6">1069 197,'91'-17,"-60"11,-25 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3:06.4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0 298,'1'-19,"0"0,1 0,1 0,0 0,2 1,0-1,9-20,24-82,-38 121,0-1,0 1,0 0,0 0,1-1,-1 1,0 0,0 0,0-1,0 1,1 0,-1 0,0 0,0-1,0 1,1 0,-1 0,0 0,0-1,1 1,-1 0,0 0,1 0,-1 0,0 0,0 0,1 0,-1 0,0 0,1 0,-1 0,0 0,0 0,1 0,-1 0,0 0,1 0,-1 0,0 0,0 0,1 0,-1 0,0 1,0-1,1 0,-1 0,13 17,4 22,35 165,-51-198</inkml:trace>
  <inkml:trace contextRef="#ctx0" brushRef="#br0" timeOffset="1">39 169,'2'0,"1"0,1 0,2 0,1 0,0 0,1 0,0 0,0 0,0 0,0 0,-1 0,1 0,0 0,-1 0,-1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33:06.4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169 1,'-8'0,"1"1,-1 0,1 0,-1 1,1 0,0 1,0-1,0 1,0 0,0 1,1 0,-1 0,0 0,1 1,-8 9,9-10,0 1,1 0,0 1,0-1,1 0,-1 1,1 0,0 0,1 0,-1 0,1 0,1 1,-1-1,1 1,0-1,0 1,1-1,0 9,1-13,0 0,0 0,0-1,0 1,0 0,0-1,0 1,0-1,1 0,-1 1,1-1,-1 0,1 0,-1 0,1 0,0 0,-1 0,1 0,0-1,3 2,49 13,-40-11,3 0,-1 2,0 0,0 0,0 1,20 13,-33-18,0 1,1-1,0 0,-2 1,1-1,0 1,-1 0,1 0,-1 0,0 0,0 1,0-1,0 1,-1-1,1 1,-1 0,0 0,0 0,0 0,-1-1,1 1,-1 0,0 0,0 0,0 0,-1-1,1 1,-1 0,0 0,-2 5,2-6,-1-1,0 1,0-1,0 1,-1-1,1 1,0-1,-1 0,0 0,1 0,-2-1,1 1,0-1,0 1,0-1,0 0,0 0,0-1,-4 2,-5 0,-1 1,1-2,-21 1,26-2,1-1,0-1,-1 1,1-1,0 0,0 0,0-1,-1 0,1 0,1 0,0-1,-1 1,-6-7,9 7</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21:13.269"/>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57,'50'42,"32"39,-59-56,48 41,-59-58,-2 0,1 0,-1 1,-1-1,16 20,-22-24</inkml:trace>
  <inkml:trace contextRef="#ctx0" brushRef="#br0" timeOffset="1">324 0,'-3'1,"1"0,0 0,1 0,-2 1,1-1,1 0,-2 2,2-2,0 1,-1-1,1 1,-1 0,1-1,0 1,-1 4,-17 31,13-23,-1-1,0 0,0 0,-18 21,14-19,1 0,-15 27,21-33,-1-2,0 1,0-1,-1 0,0 1,-1-2,1 1,-2-1,-12 9,-25 23,41-34</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21:13.271"/>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8,'4'0,"0"0,0 1,0 0,0 0,0 0,-1 1,1-1,0 1,-1 0,1 0,5 4,39 36,-12-11,66 55,-99-83</inkml:trace>
  <inkml:trace contextRef="#ctx0" brushRef="#br0" timeOffset="1">442 1,'-7'2,"0"0,0 1,1-1,-1 1,1 1,-1-1,1 1,0 1,-10 8,-4 3,-5 0,-6 4,1 1,-39 37,67-56,1 0,-1 0,1 0,0 1,0-1,0 1,0-1,1 1,-1-1,1 1,-1-1,1 1,0 4,2 43,0-24,8 47,-7-58,0 0,1 31,-3-34,1-8</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21:13.273"/>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 9,'2'3,"-1"0,1 0,0 0,-1 0,1 0,-1 0,0 1,0-1,0 0,0 4,4 10,-2-6,0 1,-1-1,0 1,0-1,-2 1,1 0,-2-1,-2 23,1 10,2 17,0-56</inkml:trace>
  <inkml:trace contextRef="#ctx0" brushRef="#br0" timeOffset="1">14 22,'61'-11,"-53"8,1 1,0 0,0 1,0-1,17 1,-23 2,0-1,0 1,0 0,-1-1,1 1,0 0,0 1,-1-1,1 0,-1 1,1 0,-1-1,0 1,0 0,0 0,0 0,0 1,0-1,0 0,-1 1,1-1,2 6,8 15,-6-14,-1 0,0 0,-1 0,0 1,3 11,-7-19,1 0,-1 1,0-1,0 0,0 0,0 0,0 0,0 0,0 0,-1 0,1 0,-1 0,1 0,-1 0,0 0,0 0,0 0,0 0,0 0,0-1,-1 1,1-1,-1 1,1-1,-1 1,1-1,-1 0,0 1,0-1,-3 1,-112 59,77-40,36-20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21:13.275"/>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15 62,'-14'115,"13"-37,2-13,-1-60</inkml:trace>
  <inkml:trace contextRef="#ctx0" brushRef="#br0" timeOffset="1">15 27,'3'-2,"1"1,0-1,1 1,-1 0,0 0,0 0,0 0,0 1,5 0,0-1,20-6,-21 5,-1 0,0 0,0 1,2 0,-2 1,1 0,8 0,-14 1,0-1,0 1,0 0,-1 0,1 0,0 0,0 0,-1 0,1 0,-1 1,1 0,0-1,-1 1,1-1,-1 1,0-1,0 1,0 0,0 0,0 0,0-1,-1 2,1-1,-1 0,1 0,-1 0,0 0,1 0,-1 0,0 0,0 1,-1 1,2 4,-1 0,0-1,0 1,-1 0,0-1,-3 14,2-18,1 1,-1-1,0 0,-1 0,1 0,0-1,0 1,-1 0,1 0,-1-1,0 0,1 0,-1 0,0 0,0-1,-5 3,-78 34,183-50,-95 11,0 1,0 0,1 0,-1 0,0 0,0 0,0 0,0 0,0 1,0-1,0 1,2 0,-3 0,1 0,0 0,0 0,0 0,0 0,0 0,-1 1,1-1,-1 2,1-2,-1 1,0-1,1 1,-1 0,0 0,0 0,0 0,0 0,-1 0,1 1,0-1,-1 0,1 0,-1 0,0 0,0 0,0 1,0 3,0-3,0 0,0 0,-1 0,1-1,-1 2,1-1,-1-1,0 1,0 0,0-1,0 1,-1 0,1 0,-1-1,0 0,1 0,-1 0,0 0,0 0,0 0,0 1,-1-2,1 1,0-1,-2 1,2-1,-1 0,1 0,-1 0,0 0,1-1,-1 1,-5 0,-26 1,-44 9,66-10,6-1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6:38.424"/>
    </inkml:context>
    <inkml:brush xml:id="br0">
      <inkml:brushProperty name="width" value="0.05011" units="cm"/>
      <inkml:brushProperty name="height" value="0.05011" units="cm"/>
      <inkml:brushProperty name="color" value="#E71224"/>
      <inkml:brushProperty name="ignorePressure" value="1"/>
    </inkml:brush>
  </inkml:definitions>
  <inkml:trace contextRef="#ctx0" brushRef="#br0">1 1,'2'0,"1"0,0 1,-1 0,1 0,-1 0,1 0,-1 0,1 0,-1 0,0 1,1-1,-1 1,0 0,0 0,0 0,-1 0,1 0,2 2,29 50,-18-29,52 64,-64-84</inkml:trace>
  <inkml:trace contextRef="#ctx0" brushRef="#br0" timeOffset="1132.82">381 35,'-5'1,"0"1,-1 0,1 1,0-1,0 1,0 0,1 0,-1 0,1 1,-5 4,-14 9,-101 57,120-71,2-2,0 0,0 0,0 0,0 1,0-1,0 0,1 1,-1 0,0-1,1 1,-1 0,1 0,0 0,-1 0,1 0,0 0,0 0,0 0,1 0,-1 0,1 1,-1-1,1 0,-1 0,1 1,0-1,0 0,0 1,1-1,0 4,1 41,12 74,-8-46,-5-69</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21:13.263"/>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8,'4'0,"0"0,0 1,0 0,0 0,0 0,-1 1,1-1,0 1,-1 0,1 0,5 4,39 36,-12-11,66 55,-99-83</inkml:trace>
  <inkml:trace contextRef="#ctx0" brushRef="#br0" timeOffset="1">442 1,'-7'2,"0"0,0 1,1-1,-1 1,1 1,-1-1,1 1,0 1,-10 8,-4 3,-5 0,-6 4,1 1,-39 37,67-56,1 0,-1 0,1 0,0 1,0-1,0 1,0-1,1 1,-1-1,1 1,-1-1,1 1,0 4,2 43,0-24,8 47,-7-58,0 0,1 31,-3-34,1-8</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21:13.261"/>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57,'50'42,"32"39,-59-56,48 41,-59-58,-2 0,1 0,-1 1,-1-1,16 20,-22-24</inkml:trace>
  <inkml:trace contextRef="#ctx0" brushRef="#br0" timeOffset="1">324 0,'-3'1,"1"0,0 0,1 0,-2 1,1-1,1 0,-2 2,2-2,0 1,-1-1,1 1,-1 0,1-1,0 1,-1 4,-17 31,13-23,-1-1,0 0,0 0,-18 21,14-19,1 0,-15 27,21-33,-1-2,0 1,0-1,-1 0,0 1,-1-2,1 1,-2-1,-12 9,-25 23,41-34</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21:13.267"/>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15 59,'-14'108,"13"-34,2-12,-1-57</inkml:trace>
  <inkml:trace contextRef="#ctx0" brushRef="#br0" timeOffset="1">15 26,'3'-2,"1"1,0-1,0 1,0 0,0 0,0 0,0 0,0 1,5 0,0-1,19-5,-20 4,-1 0,0 0,0 1,1 0,-1 1,1 0,8 0,-14 1,0-1,0 1,0 0,-1 0,1 0,0 0,0 0,-1 0,1 0,-1 0,1 1,-1-1,0 1,1-1,-1 1,0-1,0 1,0 0,0 0,0 0,0-1,-1 1,1 0,-1 0,1 0,-1 0,0 0,1 0,-1 0,0 0,0 0,-1 2,2 4,-1-1,0 0,0 1,-1-1,0 0,-3 12,2-16,1 0,-1 0,0 0,0 0,0 0,0-1,0 1,-1-1,1 1,-1-1,0 0,1 0,-1 0,0 0,0-1,-5 3,-76 32,179-48,-93 11,0 1,0 0,1 0,-1 0,0 0,0 0,0 0,0 0,0 1,0-1,0 1,1 0,-2 0,1 0,0 0,0 0,0 0,0 0,0 0,-1 1,1-1,-1 1,1-1,-1 1,0-1,1 1,-1 0,0 0,0 0,0 0,0 0,-1 0,1 0,0 0,-1 0,1 0,-1 0,0 0,0 0,0 1,0 2,0-2,0 0,0 0,-1 0,1-1,-1 1,1 0,-1-1,0 1,0 0,0-1,0 1,-1-1,1 1,-1-1,0 0,1 0,-1 0,0 0,0 0,0 0,0 0,-1-1,1 1,0-1,-1 1,1-1,-1 0,1 0,-1 0,0 0,1-1,-1 1,-5 0,-25 1,-44 8,65-9,6-1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21:13.265"/>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 9,'2'3,"-1"0,1 0,0 0,-1 0,1 0,-1 0,0 1,0-1,0 0,0 4,4 10,-2-6,0 1,-1-1,0 1,0-1,-2 1,1 0,-2-1,-2 23,1 10,2 17,0-56</inkml:trace>
  <inkml:trace contextRef="#ctx0" brushRef="#br0" timeOffset="1">14 22,'61'-11,"-53"8,1 1,0 0,0 1,0-1,17 1,-23 2,0-1,0 1,0 0,-1-1,1 1,0 0,0 1,-1-1,1 0,-1 1,1 0,-1-1,0 1,0 0,0 0,0 0,0 1,0-1,0 0,-1 1,1-1,2 6,8 15,-6-14,-1 0,0 0,-1 0,0 1,3 11,-7-19,1 0,-1 1,0-1,0 0,0 0,0 0,0 0,0 0,0 0,-1 0,1 0,-1 0,1 0,-1 0,0 0,0 0,0 0,0 0,0 0,0-1,-1 1,1-1,-1 1,1-1,-1 1,1-1,-1 0,0 1,0-1,-3 1,-112 59,77-40,36-20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51:37.978"/>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 9,'2'3,"-1"0,1 0,0 0,-1 0,1 0,-1 0,0 1,0-1,0 0,0 4,4 10,-2-6,0 1,-1-1,0 1,0-1,-2 1,1 0,-2-1,-2 23,1 10,2 17,0-56</inkml:trace>
  <inkml:trace contextRef="#ctx0" brushRef="#br0" timeOffset="1">14 22,'61'-11,"-53"8,1 1,0 0,0 1,0-1,17 1,-23 2,0-1,0 1,0 0,-1-1,1 1,0 0,0 1,-1-1,1 0,-1 1,1 0,-1-1,0 1,0 0,0 0,0 0,0 1,0-1,0 0,-1 1,1-1,2 6,8 15,-6-14,-1 0,0 0,-1 0,0 1,3 11,-7-19,1 0,-1 1,0-1,0 0,0 0,0 0,0 0,0 0,0 0,-1 0,1 0,-1 0,1 0,-1 0,0 0,0 0,0 0,0 0,0 0,0-1,-1 1,1-1,-1 1,1-1,-1 1,1-1,-1 0,0 1,0-1,-3 1,-112 59,77-40,36-20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51:37.980"/>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15 59,'-14'108,"13"-34,2-12,-1-57</inkml:trace>
  <inkml:trace contextRef="#ctx0" brushRef="#br0" timeOffset="1">15 26,'3'-2,"1"1,0-1,0 1,0 0,0 0,0 0,0 0,0 1,5 0,0-1,19-5,-20 4,-1 0,0 0,0 1,1 0,-1 1,1 0,8 0,-14 1,0-1,0 1,0 0,-1 0,1 0,0 0,0 0,-1 0,1 0,-1 0,1 1,-1-1,0 1,1-1,-1 1,0-1,0 1,0 0,0 0,0 0,0-1,-1 1,1 0,-1 0,1 0,-1 0,0 0,1 0,-1 0,0 0,0 0,-1 2,2 4,-1-1,0 0,0 1,-1-1,0 0,-3 12,2-16,1 0,-1 0,0 0,0 0,0 0,0-1,0 1,-1-1,1 1,-1-1,0 0,1 0,-1 0,0 0,0-1,-5 3,-76 32,179-48,-93 11,0 1,0 0,1 0,-1 0,0 0,0 0,0 0,0 0,0 1,0-1,0 1,1 0,-2 0,1 0,0 0,0 0,0 0,0 0,0 0,-1 1,1-1,-1 1,1-1,-1 1,0-1,1 1,-1 0,0 0,0 0,0 0,0 0,-1 0,1 0,0 0,-1 0,1 0,-1 0,0 0,0 0,0 1,0 2,0-2,0 0,0 0,-1 0,1-1,-1 1,1 0,-1-1,0 1,0 0,0-1,0 1,-1-1,1 1,-1-1,0 0,1 0,-1 0,0 0,0 0,0 0,0 0,-1-1,1 1,0-1,-1 1,1-1,-1 0,1 0,-1 0,0 0,1-1,-1 1,-5 0,-25 1,-44 8,65-9,6-1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51:37.976"/>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8,'4'0,"0"0,0 1,0 0,0 0,0 0,-1 1,1-1,0 1,-1 0,1 0,5 4,39 36,-12-11,66 55,-99-83</inkml:trace>
  <inkml:trace contextRef="#ctx0" brushRef="#br0" timeOffset="1">442 1,'-7'2,"0"0,0 1,1-1,-1 1,1 1,-1-1,1 1,0 1,-10 8,-4 3,-5 0,-6 4,1 1,-39 37,67-56,1 0,-1 0,1 0,0 1,0-1,0 1,0-1,1 1,-1-1,1 1,-1-1,1 1,0 4,2 43,0-24,8 47,-7-58,0 0,1 31,-3-34,1-8</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51:37.974"/>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57,'50'42,"32"39,-59-56,48 41,-59-58,-2 0,1 0,-1 1,-1-1,16 20,-22-24</inkml:trace>
  <inkml:trace contextRef="#ctx0" brushRef="#br0" timeOffset="1">324 0,'-3'1,"1"0,0 0,1 0,-2 1,1-1,1 0,-2 2,2-2,0 1,-1-1,1 1,-1 0,1-1,0 1,-1 4,-17 31,13-23,-1-1,0 0,0 0,-18 21,14-19,1 0,-15 27,21-33,-1-2,0 1,0-1,-1 0,0 1,-1-2,1 1,-2-1,-12 9,-25 23,41-34</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53:57.322"/>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8,'4'0,"0"0,0 1,0 0,0 0,0 0,-1 1,1-1,0 1,-1 0,1 0,5 4,39 36,-12-11,66 55,-99-83</inkml:trace>
  <inkml:trace contextRef="#ctx0" brushRef="#br0" timeOffset="1">442 1,'-7'2,"0"0,0 1,1-1,-1 1,1 1,-1-1,1 1,0 1,-10 8,-4 3,-5 0,-6 4,1 1,-39 37,67-56,1 0,-1 0,1 0,0 1,0-1,0 1,0-1,1 1,-1-1,1 1,-1-1,1 1,0 4,2 43,0-24,8 47,-7-58,0 0,1 31,-3-34,1-8</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53:57.324"/>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 9,'2'3,"-1"0,1 0,0 0,-1 0,1 0,-1 0,0 1,0-1,0 0,0 4,4 10,-2-6,0 1,-1-1,0 1,0-1,-2 1,1 0,-2-1,-2 23,1 10,2 17,0-56</inkml:trace>
  <inkml:trace contextRef="#ctx0" brushRef="#br0" timeOffset="1">14 22,'61'-11,"-53"8,1 1,0 0,0 1,0-1,17 1,-23 2,0-1,0 1,0 0,-1-1,1 1,0 0,0 1,-1-1,1 0,-1 1,1 0,-1-1,0 1,0 0,0 0,0 0,0 1,0-1,0 0,-1 1,1-1,2 6,8 15,-6-14,-1 0,0 0,-1 0,0 1,3 11,-7-19,1 0,-1 1,0-1,0 0,0 0,0 0,0 0,0 0,0 0,-1 0,1 0,-1 0,1 0,-1 0,0 0,0 0,0 0,0 0,0 0,0-1,-1 1,1-1,-1 1,1-1,-1 1,1-1,-1 0,0 1,0-1,-3 1,-112 59,77-40,36-20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6:16:36.765"/>
    </inkml:context>
    <inkml:brush xml:id="br0">
      <inkml:brushProperty name="width" value="0.05011" units="cm"/>
      <inkml:brushProperty name="height" value="0.05011" units="cm"/>
      <inkml:brushProperty name="color" value="#E71224"/>
      <inkml:brushProperty name="ignorePressure" value="1"/>
    </inkml:brush>
  </inkml:definitions>
  <inkml:trace contextRef="#ctx0" brushRef="#br0">45 49,'5'6,"-1"-1,0 1,0 0,0 0,0 0,4 11,71 116,-7 15,-45-104,-24-39</inkml:trace>
  <inkml:trace contextRef="#ctx0" brushRef="#br0" timeOffset="828.12">300 1,'-5'4,"0"0,1 1,-1-1,1 1,0 0,0 0,0 1,1-1,-3 7,-21 33,-1-1,-41 49,65-88,-15 19,3-1,-2-1,-1-1,-32 29,47-47</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53:57.326"/>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15 62,'-14'115,"13"-37,2-13,-1-60</inkml:trace>
  <inkml:trace contextRef="#ctx0" brushRef="#br0" timeOffset="1">15 27,'3'-2,"1"1,0-1,1 1,-1 0,0 0,0 0,0 0,0 1,5 0,0-1,20-6,-21 5,-1 0,0 0,0 1,2 0,-2 1,1 0,8 0,-14 1,0-1,0 1,0 0,-1 0,1 0,0 0,0 0,-1 0,1 0,-1 1,1 0,0-1,-1 1,1-1,-1 1,0-1,0 1,0 0,0 0,0 0,0-1,-1 2,1-1,-1 0,1 0,-1 0,0 0,1 0,-1 0,0 0,0 1,-1 1,2 4,-1 0,0-1,0 1,-1 0,0-1,-3 14,2-18,1 1,-1-1,0 0,-1 0,1 0,0-1,0 1,-1 0,1 0,-1-1,0 0,1 0,-1 0,0 0,0-1,-5 3,-78 34,183-50,-95 11,0 1,0 0,1 0,-1 0,0 0,0 0,0 0,0 0,0 1,0-1,0 1,2 0,-3 0,1 0,0 0,0 0,0 0,0 0,0 0,-1 1,1-1,-1 2,1-2,-1 1,0-1,1 1,-1 0,0 0,0 0,0 0,0 0,-1 0,1 1,0-1,-1 0,1 0,-1 0,0 0,0 0,0 1,0 3,0-3,0 0,0 0,-1 0,1-1,-1 2,1-1,-1-1,0 1,0 0,0-1,0 1,-1 0,1 0,-1-1,0 0,1 0,-1 0,0 0,0 0,0 0,0 1,-1-2,1 1,0-1,-2 1,2-1,-1 0,1 0,-1 0,0 0,1-1,-1 1,-5 0,-26 1,-44 9,66-10,6-1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5:53:57.320"/>
    </inkml:context>
    <inkml:brush xml:id="br0">
      <inkml:brushProperty name="width" value="0.05005" units="cm"/>
      <inkml:brushProperty name="height" value="0.05005" units="cm"/>
      <inkml:brushProperty name="color" value="#E71224"/>
      <inkml:brushProperty name="ignorePressure" value="1"/>
    </inkml:brush>
  </inkml:definitions>
  <inkml:trace contextRef="#ctx0" brushRef="#br0">0 57,'50'42,"32"39,-59-56,48 41,-59-58,-2 0,1 0,-1 1,-1-1,16 20,-22-24</inkml:trace>
  <inkml:trace contextRef="#ctx0" brushRef="#br0" timeOffset="1">324 0,'-3'1,"1"0,0 0,1 0,-2 1,1-1,1 0,-2 2,2-2,0 1,-1-1,1 1,-1 0,1-1,0 1,-1 4,-17 31,13-23,-1-1,0 0,0 0,-18 21,14-19,1 0,-15 27,21-33,-1-2,0 1,0-1,-1 0,0 1,-1-2,1 1,-2-1,-12 9,-25 23,41-34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36:26.6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19,'0'423,"0"-414</inkml:trace>
  <inkml:trace contextRef="#ctx0" brushRef="#br0" timeOffset="1">1 39,'4'-3,"1"1,0-1,1 1,-1 1,0-1,1 1,-1 0,1 0,9-1,22-4,-27 3,0 1,0 0,-1 1,2 0,15 1,38-5,-63 5,1 0,0-1,0 1,0 0,0 0,0 0,0 0,0 1,0-1,0 0,-1 1,1-1,0 1,0 0,0-1,-1 1,1 0,0 0,-1 0,1 0,-1 0,1 1,-1-1,0 0,0 0,1 1,-1-1,0 1,1 2,4 7,-1-1,0 1,5 21,-8-25,0 0,0 0,1 0,0 0,6 10,-5-12,-1 0,0 0,0 0,-1 1,0-1,0 1,0-1,-1 1,0 0,0 0,0 10,-6 69,5-79,-1-2,0 0,-1 0,1 1,-1-1,0-1,0 1,-1 0,1 0,-1-1,0 1,0-1,0 0,-6 5,-57 40,39-30,15-10,-1 0,1-1,-1 0,-26 9,35-14,0-1,0 1,-1-1,1 0,0 0,-1 0,1-1,-1 1,1-1,-1 0,1 0,-1-1,1 1,0-1,-1 0,1 0,-1 0,1-1,0 1,-4-3,2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36:26.6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 62,'6'150,"-5"-50,-1-95</inkml:trace>
  <inkml:trace contextRef="#ctx0" brushRef="#br0" timeOffset="1">0 68,'116'-13,"-113"13,1 0,-1 0,1 0,-1 1,1-1,0 1,4 2,-6-2,0 0,-1 0,1 0,-1 1,1-1,-1 1,1-1,-1 1,0-1,0 1,0 0,0 0,2 3,-2-3,0 0,0 0,0 0,0 0,0 0,-1 0,1 1,-1-1,1 0,-1 0,0 1,0-1,0 0,0 1,0-1,-1 0,1 0,-1 1,1-1,-1 0,0 0,0 0,0 0,0 0,0 0,-2 2,0-1,0 0,-1 0,1 0,-1-1,1 0,-1 1,0-1,0-1,0 1,0 0,0-1,0 0,-7 1,3 1,13-2,31 0,21 2,-56-3,1 1,0 0,0 0,0 0,-1 0,1 0,0 0,-1 0,1 1,-1-1,0 1,1-1,-1 1,0-1,0 1,0 0,0-1,0 1,0 0,-1 0,1 0,-1 0,1-1,-1 1,0 0,1 3,-1-3,0 0,0 0,0 0,0 0,0 1,0-1,0 0,-1 0,1 0,-1 0,0 0,0 0,0 0,0 0,0 0,0 0,0 0,0 0,-1-1,1 1,-1 0,1-1,-3 2,-2 1,1-1,-1 0,0 0,0 0,0-1,-1 0,1 0,0 0,-1-1,0 0,1 0,-14-1,4 0,9 1,0-1,-1 0,1-1,-1 0,1 0,0-1,-12-3,14 3,1 1</inkml:trace>
  <inkml:trace contextRef="#ctx0" brushRef="#br0" timeOffset="2">293 131,'1'0,"2"0,1 0,1 0,1 0,0 0,0 0,1 0,0 0,-1 0,1 0,-1 0,0 0</inkml:trace>
  <inkml:trace contextRef="#ctx0" brushRef="#br0" timeOffset="3">460 169,'3'-2,"1"0,-1 0,1 1,0 0,-1 0,1 0,0 0,0 0,-1 1,6-1,-8 1,1 0,-1 0,1 1,-1-1,1 0,-1 1,1-1,-1 1,0-1,1 1,-1 0,0-1,0 1,1 0,-1 0,0 0,0 0,0 0,0 0,0 0,0 1,0-1,-1 0,1 0,0 1,-1-1,1 0,-1 1,1-1,-1 0,0 1,1 2,-1 0,1 0,-1 0,1 0,-1 1,-1-1,1 0,0 0,-1 0,0 0,0 0,-2 5,2-8,-1 1,1-1,0 1,-1-1,1 1,-1-1,0 0,0 1,1-1,-1 0,0 0,0 0,0-1,0 1,0 0,0-1,0 1,0-1,0 0,-1 0,1 0,-2 0,1 1,0-1,0 0,0 0,0-1,0 1,0-1,0 1,1-1,-1 0,0 0,0 0,1 0,-1-1,1 1,-4-3,3 1,0 0,1 0,0 0,0 0,0 0,0 0,0-1,1 1,-1-1,1 1,-1-5,2 6,0 1,-1-1,1 1,0-1,0 1,1-1,-1 0,0 1,0-1,1 1,-1-1,1 1,0-1,-1 1,1-1,0 1,0 0,0-1,0 1,0 0,0 0,0 0,0 0,0 0,1 0,-1 0,3-1,0 0</inkml:trace>
  <inkml:trace contextRef="#ctx0" brushRef="#br0" timeOffset="4">625 156,'0'13,"-1"-3,1-1,0 1,1-1,2 13,-3-21,0 1,0-1,0 0,1 0,-1 0,0 0,1 0,-1 0,1 0,-1 0,1-1,-1 1,1 0,0 0,-1 0,1 0,0-1,0 1,0 0,0-1,-1 1,1-1,0 1,0-1,0 1,0-1,0 0,0 1,0-1,1 0,-1 0,0 0,0 0,0 0,0 0,0 0,0 0,0 0,0 0,0 0,0-1,0 1,0 0,0-1,0 1,2-2,-2 1,1 0,-1-1,0 1,1 0,-1-1,0 1,0-1,0 1,0-1,-1 0,1 1,0-1,-1 0,1-2,6-26,-7 25</inkml:trace>
  <inkml:trace contextRef="#ctx0" brushRef="#br0" timeOffset="5">722 0,'1'9,"0"0,0 0,6 17,3 15,-4-17,0 8,-6-27,1-1,-1 1,1 0,0-1,0 1,2 4,-3-8,0 0,0-1,0 1,1-1,-1 1,0-1,0 1,1-1,-1 1,0-1,1 1,-1-1,0 1,1-1,-1 0,1 1,-1-1,1 1,-1-1,1 0,-1 0,1 1,-1-1,1 0,-1 0,1 0,-1 1,1-1,0 0,-1 0,1 0,-1 0,1 0,0 0,-1 0,1 0,-1 0,1-1,-1 1,1 0,0 0,-1 0,1-1,-1 1,1 0,-1 0,1-1,-1 1,1-1,-1 1,0 0,1-1,-1 1,0-1,1 1,-1-1,0 1,1-1,-1 0,3-2</inkml:trace>
  <inkml:trace contextRef="#ctx0" brushRef="#br0" timeOffset="6">708 69,'1'0,"2"0,1 0,0-1,0-1,1 1,1 0,-1 0,2 0,-1 1,0 0,1 0,-2-1,-1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36:26.6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 0,'0'1,"1"-1,0 1,-1 0,1-1,0 1,-1 0,1-1,-1 1,1 0,-1 0,1-1,-1 1,0 0,1 0,-1 0,0 0,0 0,0 0,1-1,-1 1,0 0,0 0,0 0,-1 1,2 31,-2-29,1 311,0-308</inkml:trace>
  <inkml:trace contextRef="#ctx0" brushRef="#br0" timeOffset="1">1 7,'31'0,"-20"-1,1 0,0 2,0-1,12 3,-21-2,1 0,-1 0,1 1,-1-1,0 1,1-1,-1 1,0 0,0 0,0 1,0-1,-1 1,1-1,0 1,-1 0,0 0,2 3,-1-2,0 0,-1 1,1-1,-1 1,0-1,-1 1,1 0,-1 0,0 0,1 6,-2-9,0 1,-1-1,1 0,-1 0,0 0,1 0,-1 0,0 0,0-1,0 1,0 0,-1 0,1-1,0 1,-1 0,1-1,-1 0,0 1,1-1,-1 0,0 0,0 0,0 0,0 0,1 0,-6 1,-33 13,18-7,0 1,-33 18,119-21,-48-7,-6 1,-1-1,0 1,0 1,1-1,-1 2,0-1,0 1,0 1,0-1,13 8,-18-8,0 1,0-1,0 1,0 0,-1 0,1 1,-1-1,0 1,0 0,0 0,-1 0,1 0,2 6,-5-9,1 1,-1 0,1-1,-1 1,1 0,-1-1,0 1,0 0,0-1,0 1,0 0,0-1,-1 1,1 0,0-1,-1 1,1-1,-1 1,0-1,1 1,-1-1,0 1,0-1,0 1,0-1,0 0,0 0,-1 0,1 1,0-1,-1 0,1-1,0 1,-1 0,1 0,-1-1,0 1,1 0,-4 0,-16 5,-1-1,-42 5,-4 1,61-9</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36:26.6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 8,'0'6,"1"17,-2 0,0 0,-2-1,-6 31,6-35,1 0,0 0,1 0,4 34,-1-2,-2-43</inkml:trace>
  <inkml:trace contextRef="#ctx0" brushRef="#br0" timeOffset="1">12 8,'43'-4,"-34"3,-1-1,1 2,0-1,0 1,0 1,16 2,-23-2,0 0,1 0,-1 0,0 0,0 0,0 1,0-1,0 1,-1-1,1 1,0 0,-1 0,1 0,-1 0,0 0,1 0,-1 0,0 0,0 0,0 0,-1 1,1-1,0 0,-1 1,0-1,0 1,1-1,-1 0,0 1,-1 3,1-2,0 0,-1 1,1-1,-1 0,0 0,0 1,0-1,0 0,-1 0,0 0,0 0,0 0,0-1,-1 1,1-1,-1 1,-3 2,-3 2,-1 0,0-1,-1 0,-16 8,11-6,-8 8,25-16,0 0,0-1,1 1,-1 0,0-1,0 0,0 1,1-1,-1 1,0-1,0 0,1 0,-1 0,0 0,0 0,1 0,-1 0,0 0,3-1,10 0,-11 1,-1-1,1 1,0 0,-1-1,1 1,0 1,-1-1,1 0,0 1,-1-1,1 1,-1 0,1 0,-1 0,1 0,-1 0,0 0,1 1,-1-1,0 1,0 0,0-1,0 1,2 4,-1-3,0 1,0 0,-1 1,0-1,0 0,0 1,-1-1,1 1,0 7,-1-10,-1-1,0 1,0-1,0 1,0-1,-1 1,1-1,0 1,-1-1,1 1,-1-1,1 1,-1-1,0 1,0-1,1 0,-1 0,0 1,0-1,0 0,-1 0,1 0,0 0,0 0,0 0,-1 0,1-1,0 1,-1 0,1-1,-1 1,-1 0,-11 3,0 1,-1-2,1 0,-1 0,-25 0,33-3</inkml:trace>
  <inkml:trace contextRef="#ctx0" brushRef="#br0" timeOffset="2">236 207,'1'0,"2"0,2 0,2 0,0 0,1 0,1 0,0 0,-1 0,1 0,-1 0,1 0,-1 0,0 0,1 0,-1 0,0 0,-1 0</inkml:trace>
  <inkml:trace contextRef="#ctx0" brushRef="#br0" timeOffset="3">518 174,'2'1,"-1"0,0 0,1 1,-1-1,0 0,1 1,-1-1,0 1,0 0,0-1,0 1,0 0,-1 0,1-1,0 4,11 30,-9-24,0 1,-1 0,0 0,0 20,-2-25</inkml:trace>
  <inkml:trace contextRef="#ctx0" brushRef="#br0" timeOffset="4">534 59,'0'0</inkml:trace>
  <inkml:trace contextRef="#ctx0" brushRef="#br0" timeOffset="5">658 174,'-1'33,"0"-22,0 0,0-1,2 1,-1 0,1 0,1-1,0 1,6 18,-2-28,1-10,7-21,-9 19,-2 7,0 0,0 1,0-1,1 1,0-1,0 1,0 0,5-3,20-17,-28 22,0 0,0-1,0 2,0-1,0 0,0 0,0 0,0 0,0 0,0 1,0-1,0 1,0-1,1 1,-1-1,0 1,0 0,1-1,-1 1,0 0,1 0,-1 0,0 0,1 0,-1 0,0 0,0 1,1-1,-1 0,0 1,0-1,1 1,-1-1,0 1,0 0,0-1,2 3,-1-1,0 0,0 0,0 0,-1 1,1-1,-1 0,1 1,-1-1,0 1,0 0,0-1,0 1,-1 0,1-1,-1 1,1 4,-2 94,1-94</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36:26.6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18,'0'408,"0"-400</inkml:trace>
  <inkml:trace contextRef="#ctx0" brushRef="#br0" timeOffset="1">1 37,'4'-2,"0"-1,1 1,0 0,0 1,-1-1,1 1,0 0,0 0,10 0,18-6,-24 5,0 0,0 0,0 1,0 0,15 1,34-5,-56 5,-1 0,1-1,0 1,0 0,-1 0,1 0,0 0,0 1,-1-1,1 0,0 1,-1-1,1 1,0-1,-1 1,1 0,-1 0,1 0,-1 0,1 0,-1 0,0 0,1 0,-1 1,0-1,0 0,0 1,0-1,1 3,3 6,0 1,-1-1,6 21,-9-24,1 0,0-1,1 1,0 0,5 8,-5-10,0 0,0 0,-1 0,0 1,0-1,0 0,-1 1,1-1,-1 1,-1-1,1 11,-5 66,4-76,-1-2,0 0,-1 0,1 0,-1 0,1-1,-1 1,0 0,-1-1,1 0,-1 1,1-1,-1 0,-6 5,-51 38,36-28,13-11,-1 1,1-1,-1-1,-23 9,31-13,0 0,0-1,1 0,-1 0,0 0,0 0,0-1,-1 1,1-1,0 0,0 0,0-1,0 1,0-1,0 0,0 0,0 0,0 0,1-1,-5-1,3-1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36:26.6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131 0,'-29'46,"-19"81,-3-5,49-117</inkml:trace>
  <inkml:trace contextRef="#ctx0" brushRef="#br0" timeOffset="1">107 9,'1'6,"0"-1,1 0,-1 1,1-1,0 0,1 0,-1 0,6 6,10 27,-9-12,0-1,15 26,-4-7,-18-39</inkml:trace>
  <inkml:trace contextRef="#ctx0" brushRef="#br0" timeOffset="2">64 199,'2'0,"1"-2,2 1,2-1,0 0,1 1,1 1,-1-1,0 0,-2-1,1 0,0 1,0 0,1 0,-1 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36:26.6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 0,'0'1,"1"-1,0 1,-1 0,1-1,0 1,-1 0,1-1,-1 1,1 0,-1 0,1-1,-1 1,0 0,1 0,-1 0,0 0,0 0,0 0,1-1,-1 1,0 0,0 0,0 0,-1 1,2 31,-2-29,1 311,0-308</inkml:trace>
  <inkml:trace contextRef="#ctx0" brushRef="#br0" timeOffset="1">1 7,'31'0,"-20"-1,1 0,0 2,0-1,12 3,-21-2,1 0,-1 0,1 1,-1-1,0 1,1-1,-1 1,0 0,0 0,0 1,0-1,-1 1,1-1,0 1,-1 0,0 0,2 3,-1-2,0 0,-1 1,1-1,-1 1,0-1,-1 1,1 0,-1 0,0 0,1 6,-2-9,0 1,-1-1,1 0,-1 0,0 0,1 0,-1 0,0 0,0-1,0 1,0 0,-1 0,1-1,0 1,-1 0,1-1,-1 0,0 1,1-1,-1 0,0 0,0 0,0 0,0 0,1 0,-6 1,-33 13,18-7,0 1,-33 18,119-21,-48-7,-6 1,-1-1,0 1,0 1,1-1,-1 2,0-1,0 1,0 1,0-1,13 8,-18-8,0 1,0-1,0 1,0 0,-1 0,1 1,-1-1,0 1,0 0,0 0,-1 0,1 0,2 6,-5-9,1 1,-1 0,1-1,-1 1,1 0,-1-1,0 1,0 0,0-1,0 1,0 0,0-1,-1 1,1 0,0-1,-1 1,1-1,-1 1,0-1,1 1,-1-1,0 1,0-1,0 1,0-1,0 0,0 0,-1 0,1 1,0-1,-1 0,1-1,0 1,-1 0,1 0,-1-1,0 1,1 0,-4 0,-16 5,-1-1,-42 5,-4 1,61-9</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17:36:26.6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 8,'0'6,"1"17,-2 0,0 0,-2-1,-6 31,6-35,1 0,0 0,1 0,4 34,-1-2,-2-43</inkml:trace>
  <inkml:trace contextRef="#ctx0" brushRef="#br0" timeOffset="1">12 8,'43'-4,"-34"3,-1-1,1 2,0-1,0 1,0 1,16 2,-23-2,0 0,1 0,-1 0,0 0,0 0,0 1,0-1,0 1,-1-1,1 1,0 0,-1 0,1 0,-1 0,0 0,1 0,-1 0,0 0,0 0,0 0,-1 1,1-1,0 0,-1 1,0-1,0 1,1-1,-1 0,0 1,-1 3,1-2,0 0,-1 1,1-1,-1 0,0 0,0 1,0-1,0 0,-1 0,0 0,0 0,0 0,0-1,-1 1,1-1,-1 1,-3 2,-3 2,-1 0,0-1,-1 0,-16 8,11-6,-8 8,25-16,0 0,0-1,1 1,-1 0,0-1,0 0,0 1,1-1,-1 1,0-1,0 0,1 0,-1 0,0 0,0 0,1 0,-1 0,0 0,3-1,10 0,-11 1,-1-1,1 1,0 0,-1-1,1 1,0 1,-1-1,1 0,0 1,-1-1,1 1,-1 0,1 0,-1 0,1 0,-1 0,0 0,1 1,-1-1,0 1,0 0,0-1,0 1,2 4,-1-3,0 1,0 0,-1 1,0-1,0 0,0 1,-1-1,1 1,0 7,-1-10,-1-1,0 1,0-1,0 1,0-1,-1 1,1-1,0 1,-1-1,1 1,-1-1,1 1,-1-1,0 1,0-1,1 0,-1 0,0 1,0-1,0 0,-1 0,1 0,0 0,0 0,0 0,-1 0,1-1,0 1,-1 0,1-1,-1 1,-1 0,-11 3,0 1,-1-2,1 0,-1 0,-25 0,33-3</inkml:trace>
  <inkml:trace contextRef="#ctx0" brushRef="#br0" timeOffset="2">236 207,'1'0,"2"0,2 0,2 0,0 0,1 0,1 0,0 0,-1 0,1 0,-1 0,1 0,-1 0,0 0,1 0,-1 0,0 0,-1 0</inkml:trace>
  <inkml:trace contextRef="#ctx0" brushRef="#br0" timeOffset="3">518 174,'2'1,"-1"0,0 0,1 1,-1-1,0 0,1 1,-1-1,0 1,0 0,0-1,0 1,0 0,-1 0,1-1,0 4,11 30,-9-24,0 1,-1 0,0 0,0 20,-2-25</inkml:trace>
  <inkml:trace contextRef="#ctx0" brushRef="#br0" timeOffset="4">534 59,'0'0</inkml:trace>
  <inkml:trace contextRef="#ctx0" brushRef="#br0" timeOffset="5">658 174,'-1'33,"0"-22,0 0,0-1,2 1,-1 0,1 0,1-1,0 1,6 18,-2-28,1-10,7-21,-9 19,-2 7,0 0,0 1,0-1,1 1,0-1,0 1,0 0,5-3,20-17,-28 22,0 0,0-1,0 2,0-1,0 0,0 0,0 0,0 0,0 0,0 1,0-1,0 1,0-1,1 1,-1-1,0 1,0 0,1-1,-1 1,0 0,1 0,-1 0,0 0,1 0,-1 0,0 0,0 1,1-1,-1 0,0 1,0-1,1 1,-1-1,0 1,0 0,0-1,2 3,-1-1,0 0,0 0,0 0,-1 1,1-1,-1 0,1 1,-1-1,0 1,0 0,0-1,0 1,-1 0,1-1,-1 1,1 4,-2 94,1-94</inkml:trace>
</inkml:ink>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E3E0B2-EB6D-4FB1-8F53-2DD9DE3A9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33</Pages>
  <Words>863</Words>
  <Characters>4921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Digital Logic Laboratory (CS351)</vt:lpstr>
    </vt:vector>
  </TitlesOfParts>
  <Company/>
  <LinksUpToDate>false</LinksUpToDate>
  <CharactersWithSpaces>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Logic Laboratory (CS351)</dc:title>
  <dc:subject/>
  <dc:creator/>
  <cp:keywords/>
  <dc:description/>
  <cp:lastModifiedBy/>
  <cp:revision>1</cp:revision>
  <dcterms:created xsi:type="dcterms:W3CDTF">2020-09-21T11:10:00Z</dcterms:created>
  <dcterms:modified xsi:type="dcterms:W3CDTF">2020-09-24T18:46:00Z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